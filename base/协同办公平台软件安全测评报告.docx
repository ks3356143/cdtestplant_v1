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8711"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526"/>
        <w:gridCol w:w="4189"/>
        <w:gridCol w:w="2996"/>
      </w:tblGrid>
      <w:tr w:rsidR="00486900" w:rsidRPr="00866E5D" w14:paraId="6F58DFC6" w14:textId="77777777" w:rsidTr="00D6510F">
        <w:trPr>
          <w:trHeight w:val="699"/>
          <w:jc w:val="center"/>
        </w:trPr>
        <w:tc>
          <w:tcPr>
            <w:tcW w:w="1526" w:type="dxa"/>
            <w:vMerge w:val="restart"/>
            <w:vAlign w:val="center"/>
          </w:tcPr>
          <w:p w14:paraId="50D972DB" w14:textId="77777777" w:rsidR="00486900" w:rsidRPr="00866E5D" w:rsidRDefault="00486900" w:rsidP="00165C35">
            <w:pPr>
              <w:rPr>
                <w:sz w:val="28"/>
                <w:szCs w:val="28"/>
              </w:rPr>
            </w:pPr>
            <w:r w:rsidRPr="00866E5D">
              <w:rPr>
                <w:noProof/>
              </w:rPr>
              <w:drawing>
                <wp:anchor distT="0" distB="0" distL="114300" distR="114300" simplePos="0" relativeHeight="251669504" behindDoc="1" locked="0" layoutInCell="1" allowOverlap="1" wp14:anchorId="7BB64DE0" wp14:editId="1BD68B08">
                  <wp:simplePos x="0" y="0"/>
                  <wp:positionH relativeFrom="column">
                    <wp:posOffset>9525</wp:posOffset>
                  </wp:positionH>
                  <wp:positionV relativeFrom="paragraph">
                    <wp:posOffset>74930</wp:posOffset>
                  </wp:positionV>
                  <wp:extent cx="838200" cy="844550"/>
                  <wp:effectExtent l="0" t="0" r="0" b="0"/>
                  <wp:wrapNone/>
                  <wp:docPr id="108" name="图片 10" descr="D:\工作文件夹\中科院.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D:\工作文件夹\中科院.bmp"/>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382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89" w:type="dxa"/>
            <w:tcBorders>
              <w:bottom w:val="single" w:sz="4" w:space="0" w:color="auto"/>
              <w:right w:val="single" w:sz="4" w:space="0" w:color="auto"/>
            </w:tcBorders>
            <w:vAlign w:val="center"/>
          </w:tcPr>
          <w:p w14:paraId="4118207D" w14:textId="46124D74" w:rsidR="00486900" w:rsidRPr="00866E5D" w:rsidRDefault="00486900" w:rsidP="00165C35">
            <w:pPr>
              <w:rPr>
                <w:sz w:val="28"/>
                <w:szCs w:val="28"/>
              </w:rPr>
            </w:pPr>
            <w:r w:rsidRPr="00866E5D">
              <w:rPr>
                <w:sz w:val="28"/>
                <w:szCs w:val="28"/>
              </w:rPr>
              <w:t>文件标识：</w:t>
            </w:r>
            <w:r w:rsidRPr="00866E5D">
              <w:rPr>
                <w:sz w:val="28"/>
                <w:szCs w:val="28"/>
              </w:rPr>
              <w:t>PT-</w:t>
            </w:r>
            <w:r w:rsidR="00F569AC">
              <w:rPr>
                <w:sz w:val="28"/>
                <w:szCs w:val="28"/>
              </w:rPr>
              <w:t>S2601</w:t>
            </w:r>
            <w:r w:rsidRPr="00866E5D">
              <w:rPr>
                <w:sz w:val="28"/>
                <w:szCs w:val="28"/>
              </w:rPr>
              <w:t>-TR-1.00</w:t>
            </w:r>
          </w:p>
        </w:tc>
        <w:tc>
          <w:tcPr>
            <w:tcW w:w="2996" w:type="dxa"/>
            <w:tcBorders>
              <w:left w:val="single" w:sz="4" w:space="0" w:color="auto"/>
              <w:bottom w:val="single" w:sz="4" w:space="0" w:color="auto"/>
            </w:tcBorders>
            <w:vAlign w:val="center"/>
          </w:tcPr>
          <w:p w14:paraId="55A32896" w14:textId="579870C8" w:rsidR="00486900" w:rsidRPr="00866E5D" w:rsidRDefault="00486900" w:rsidP="00165C35">
            <w:pPr>
              <w:rPr>
                <w:sz w:val="28"/>
                <w:szCs w:val="28"/>
              </w:rPr>
            </w:pPr>
            <w:r w:rsidRPr="00866E5D">
              <w:rPr>
                <w:sz w:val="28"/>
                <w:szCs w:val="28"/>
              </w:rPr>
              <w:t>页数：</w:t>
            </w:r>
            <w:r w:rsidR="00E5295E" w:rsidRPr="00866E5D">
              <w:rPr>
                <w:sz w:val="28"/>
                <w:szCs w:val="28"/>
              </w:rPr>
              <w:fldChar w:fldCharType="begin"/>
            </w:r>
            <w:r w:rsidR="00E5295E" w:rsidRPr="00866E5D">
              <w:rPr>
                <w:sz w:val="28"/>
                <w:szCs w:val="28"/>
              </w:rPr>
              <w:instrText xml:space="preserve"> NUMPAGES  \* Arabic  \* MERGEFORMAT </w:instrText>
            </w:r>
            <w:r w:rsidR="00E5295E" w:rsidRPr="00866E5D">
              <w:rPr>
                <w:sz w:val="28"/>
                <w:szCs w:val="28"/>
              </w:rPr>
              <w:fldChar w:fldCharType="separate"/>
            </w:r>
            <w:r w:rsidR="00205D88">
              <w:rPr>
                <w:noProof/>
                <w:sz w:val="28"/>
                <w:szCs w:val="28"/>
              </w:rPr>
              <w:t>23</w:t>
            </w:r>
            <w:r w:rsidR="00E5295E" w:rsidRPr="00866E5D">
              <w:rPr>
                <w:sz w:val="28"/>
                <w:szCs w:val="28"/>
              </w:rPr>
              <w:fldChar w:fldCharType="end"/>
            </w:r>
          </w:p>
        </w:tc>
      </w:tr>
      <w:tr w:rsidR="00486900" w:rsidRPr="00866E5D" w14:paraId="268D1611" w14:textId="77777777" w:rsidTr="00D6510F">
        <w:trPr>
          <w:trHeight w:val="738"/>
          <w:jc w:val="center"/>
        </w:trPr>
        <w:tc>
          <w:tcPr>
            <w:tcW w:w="1526" w:type="dxa"/>
            <w:vMerge/>
            <w:vAlign w:val="center"/>
          </w:tcPr>
          <w:p w14:paraId="3F8DB49A" w14:textId="77777777" w:rsidR="00486900" w:rsidRPr="00866E5D" w:rsidRDefault="00486900" w:rsidP="00165C35">
            <w:pPr>
              <w:rPr>
                <w:sz w:val="28"/>
                <w:szCs w:val="28"/>
              </w:rPr>
            </w:pPr>
          </w:p>
        </w:tc>
        <w:tc>
          <w:tcPr>
            <w:tcW w:w="4189" w:type="dxa"/>
            <w:tcBorders>
              <w:top w:val="single" w:sz="4" w:space="0" w:color="auto"/>
              <w:right w:val="single" w:sz="4" w:space="0" w:color="auto"/>
            </w:tcBorders>
            <w:vAlign w:val="center"/>
          </w:tcPr>
          <w:p w14:paraId="3A565395" w14:textId="77777777" w:rsidR="00486900" w:rsidRPr="00866E5D" w:rsidRDefault="00486900" w:rsidP="00165C35">
            <w:pPr>
              <w:rPr>
                <w:sz w:val="28"/>
                <w:szCs w:val="28"/>
              </w:rPr>
            </w:pPr>
            <w:r w:rsidRPr="00866E5D">
              <w:rPr>
                <w:sz w:val="28"/>
                <w:szCs w:val="28"/>
              </w:rPr>
              <w:t>保管期限：长期</w:t>
            </w:r>
          </w:p>
        </w:tc>
        <w:tc>
          <w:tcPr>
            <w:tcW w:w="2996" w:type="dxa"/>
            <w:tcBorders>
              <w:top w:val="single" w:sz="4" w:space="0" w:color="auto"/>
              <w:left w:val="single" w:sz="4" w:space="0" w:color="auto"/>
            </w:tcBorders>
            <w:vAlign w:val="center"/>
          </w:tcPr>
          <w:p w14:paraId="1CD15A97" w14:textId="4AE2065A" w:rsidR="00486900" w:rsidRPr="00866E5D" w:rsidRDefault="00486900" w:rsidP="00594FB3">
            <w:pPr>
              <w:rPr>
                <w:sz w:val="28"/>
                <w:szCs w:val="28"/>
              </w:rPr>
            </w:pPr>
            <w:r w:rsidRPr="00866E5D">
              <w:rPr>
                <w:sz w:val="28"/>
                <w:szCs w:val="28"/>
              </w:rPr>
              <w:t>密级：</w:t>
            </w:r>
            <w:r w:rsidR="0049506E" w:rsidRPr="00866E5D">
              <w:rPr>
                <w:sz w:val="28"/>
                <w:szCs w:val="28"/>
              </w:rPr>
              <w:t>公开</w:t>
            </w:r>
          </w:p>
        </w:tc>
      </w:tr>
    </w:tbl>
    <w:p w14:paraId="0D946165" w14:textId="77777777" w:rsidR="00486900" w:rsidRPr="00866E5D" w:rsidRDefault="00486900" w:rsidP="00165C35">
      <w:pPr>
        <w:ind w:left="4200" w:firstLine="420"/>
        <w:rPr>
          <w:b/>
        </w:rPr>
      </w:pPr>
      <w:r w:rsidRPr="00866E5D">
        <w:rPr>
          <w:noProof/>
        </w:rPr>
        <mc:AlternateContent>
          <mc:Choice Requires="wps">
            <w:drawing>
              <wp:anchor distT="0" distB="0" distL="114300" distR="114300" simplePos="0" relativeHeight="251670528" behindDoc="1" locked="0" layoutInCell="1" allowOverlap="1" wp14:anchorId="10A060BD" wp14:editId="73ABFA4A">
                <wp:simplePos x="0" y="0"/>
                <wp:positionH relativeFrom="column">
                  <wp:posOffset>133350</wp:posOffset>
                </wp:positionH>
                <wp:positionV relativeFrom="paragraph">
                  <wp:posOffset>77470</wp:posOffset>
                </wp:positionV>
                <wp:extent cx="5494020" cy="7661275"/>
                <wp:effectExtent l="33655" t="33020" r="34925" b="30480"/>
                <wp:wrapNone/>
                <wp:docPr id="5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4020" cy="766127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9D1DE7F" w14:textId="77777777" w:rsidR="00C47460" w:rsidRPr="00FA13DA" w:rsidRDefault="00C47460" w:rsidP="00486900">
                            <w:pPr>
                              <w:spacing w:line="360" w:lineRule="auto"/>
                              <w:jc w:val="center"/>
                              <w:rPr>
                                <w:sz w:val="30"/>
                                <w:szCs w:val="3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0A060BD" id="_x0000_t202" coordsize="21600,21600" o:spt="202" path="m,l,21600r21600,l21600,xe">
                <v:stroke joinstyle="miter"/>
                <v:path gradientshapeok="t" o:connecttype="rect"/>
              </v:shapetype>
              <v:shape id="文本框 2" o:spid="_x0000_s1026" type="#_x0000_t202" style="position:absolute;left:0;text-align:left;margin-left:10.5pt;margin-top:6.1pt;width:432.6pt;height:603.2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" filled="f" strokeweight="4.5pt">
                <v:stroke linestyle="thickThin"/>
                <v:textbox>
                  <w:txbxContent>
                    <w:p w14:paraId="29D1DE7F" w14:textId="77777777" w:rsidR="00C47460" w:rsidRPr="00FA13DA" w:rsidRDefault="00C47460" w:rsidP="00486900">
                      <w:pPr>
                        <w:spacing w:line="360" w:lineRule="auto"/>
                        <w:jc w:val="center"/>
                        <w:rPr>
                          <w:sz w:val="30"/>
                          <w:szCs w:val="30"/>
                        </w:rPr>
                      </w:pPr>
                    </w:p>
                  </w:txbxContent>
                </v:textbox>
              </v:shape>
            </w:pict>
          </mc:Fallback>
        </mc:AlternateContent>
      </w:r>
    </w:p>
    <w:p w14:paraId="106923A8" w14:textId="77777777" w:rsidR="00486900" w:rsidRPr="00866E5D" w:rsidRDefault="00486900" w:rsidP="00165C35">
      <w:pPr>
        <w:tabs>
          <w:tab w:val="left" w:pos="2955"/>
        </w:tabs>
        <w:rPr>
          <w:b/>
        </w:rPr>
      </w:pPr>
      <w:r w:rsidRPr="00866E5D">
        <w:rPr>
          <w:b/>
        </w:rPr>
        <w:tab/>
      </w:r>
      <w:r w:rsidRPr="00866E5D">
        <w:rPr>
          <w:noProof/>
        </w:rPr>
        <mc:AlternateContent>
          <mc:Choice Requires="wps">
            <w:drawing>
              <wp:anchor distT="0" distB="0" distL="114300" distR="114300" simplePos="0" relativeHeight="251663360" behindDoc="0" locked="0" layoutInCell="0" allowOverlap="1" wp14:anchorId="27ADDB9A" wp14:editId="53CE5A04">
                <wp:simplePos x="0" y="0"/>
                <wp:positionH relativeFrom="column">
                  <wp:posOffset>-622300</wp:posOffset>
                </wp:positionH>
                <wp:positionV relativeFrom="paragraph">
                  <wp:posOffset>9207500</wp:posOffset>
                </wp:positionV>
                <wp:extent cx="1498600" cy="330200"/>
                <wp:effectExtent l="1905" t="0" r="4445" b="0"/>
                <wp:wrapNone/>
                <wp:docPr id="49" name="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860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5EEE2" w14:textId="77777777" w:rsidR="00C47460" w:rsidRDefault="00C47460" w:rsidP="00486900">
                            <w:smartTag w:uri="urn:schemas-microsoft-com:office:smarttags" w:element="chmetcnv">
                              <w:smartTagPr>
                                <w:attr w:name="ta\Roaming긍缹蠀ᛐ劗⥰f붠ܫ금缹蠀7.0\Common긷缹踀⥀f쀙؀Anchorll긲缹谀焈ܸ쀟܀Headingl긹缹蠀" w:val="False"/>
                                <w:attr w:name="Negative" w:val="False"/>
                                <w:attr w:name="NumberType" w:val="1"/>
                                <w:attr w:name="SourceValue" w:val="2"/>
                                <w:attr w:name="䘀鈀a嚒缹谀False嚞缹谀False嚚缹踀ow1899ns嚆缹蠀Ԕ̡怠㿸嚂缹蠀珄甋趈૙剸૘嚎缹蠀珄甋嚊缹蠀ӯÀ䘀囶缹蠀　̝嚔펞ࠀ뫔癢d\d\ \卌Vྤ\௬\塈ីᯨⵠ[Ā鋐a" w:val="Wఽ翐耀n⹴8ా翐俠耀bC:\0䌯఻翐蠀Dayత翐爀言vecmడ翐爚耀q\\ఢ翐㘀耀&gt;\\య翐攀谀ᮄ[న翐㄀蠀AppData෕翐႟蠀ꥈd㜰ܫ㱀W犾♆爑塆⪟嘣撞ᐃhttphttpsftpfile@ivtshell镐d倾íͶ嘱皞ࠃՐ皀췯覫䀀쿸皀㨼ܫ㨼ܫ⤸]㩠ܫ纸aѴ퀰^ 㮘ܫ 䥴&quot;پ畍㫘ܫ㫘ܫ㫼ܫ㫼ܫ㬈ܫ㬈ܫ㬸ܫ㬸ܫ@㭈ܫ㭈ܫ㭘ܫ㭘ܫ㩴ܫ牴獵ܼ嚝튖ࠃ^㮘W&#10;타೧翐ဘ谀āԀೠ翐❨蠀&#10;IMSC5೭翐蠀ncalrpc೮翐普蠀ꗈd㲈ܫ닀W೫翐䒨蠀RAW뻯ఔ翐镐蠀ꕈd㶨ܫ닀W఑翐蠀spoolssఒ翐蠀ncalrpcట翐谀āԀsఘ翐镐谀āԀcఅ翐蠀㯠ܫ㲠ܫ㤀Wఆ翐镐蠀㲈ܫ㲸ܫ횘Wః翐蠀㲠ܫ㳐ܫ뇸Wఌ翐獡蠀㲸ܫ㳨ܫ㱀Wఉ翐蠀㳐ܫ㴀ܫ뵐Wఊ翐镐蠀㳨ܫ㶐ܫꓨdష翐Ͷ蠀Ꙉd㴰ܫ닀Wర翐镐蠀㴘ܫ㵈ܫ㤀Wఽ翐蠀㴰ܫ㵠ܫ㱀Wా翐牵蠀㵈ܫ㵸ܫ뇸W఻翐扭蠀㵠ܫꙈd횘Wత翐普蠀㴀ܫꗈdꗨdడ翐捥蠀㰐ܫ㷀ܫꕨdఢ翐镐蠀㶨ܫ㷘ܫ톘Wయ翐蠀㷀ܫ㷰ܫ툘Wన翐瑩蠀㷘ܫ㸈ܫ땈Wౕ翐祬蠀㷰ܫ㸠ܫ횘Wౖ翐镐蠀㸈ܫ㸸ܫ뵐W౓翐蠀㸠ܫ㹐ܫ뇸W౜翐镐蠀㸸ܫ㹨ܫ㤀Wౙ翐蠀㹐ܫ㽀ܫ㱀Wౚ翐镐蠀ꛈd㺘ܫ닀Wే翐蠀㺀ܫ㺰ܫ㱀Wీ翐镐蠀㺘ܫ㻈ܫ㴨W్翐蠀㺰ܫ㼨ܫ㤀W౎翐Ͷ蠀Ꝉd㻸ܫ㤀Wో翐蠀㻠ܫ㼐ܫ㱀W౴翐镐蠀㻸ܫꝈd㴨W౱翐蠀㻈ܫꛈdꛨd౲翐r蠀㹨ܫ㽘ܫꙨd౿翐 蠀㽀ܫꕈdꗨd魰e镐d฀垡ఃCanon MF6100 Series UFRII LTЁᑟÜ೸圃 ச࠴dɘA4慃潮nᄘĀ؃ұӸ怀ࠄхCanon MF6100 Series UFRII LT߿˖ǎ搁́ẴȄȅ搆āĂ༃င؅܀Ťȁ́ЏԐ̈ĉĊȋȌȍȎ̏਀Ťȁ̂ЂԂ؂܂ࠂंŤȃ̂Ђ搊ȁĂăĄ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ࠅء܆ࠆआਆଆఆആฆ搉ȁȂ̍Ђᤈ搂搁́㡀   ࠴ச22ࠂ୨蔱  ࠴ச22ࠂ୨蔱ȁɘɘĀ᠁dༀ㈀ĀƐ謀卛O܀Ā阂Ȁ䍜婎〰⸵䍉CȀ䍜婎〰⸵䍉C䍜婎〰⸵䍉CȀāāȂ鈀㨀왧[㨀왧[䠀退宋体al肀ǂ܀܀܀Ѐ܀Ȁ默认设置ఀā᠁ɘఁĀȁࠀﯿﯿﯿ阁︁ÿĂࠀĀ  āȀȀȀȀȀЀȀȀĀĀ缀缀ĀĀԀ  ĈĉĊċČčďȀā垠ఃුCanon MF6100 Series UFRII LTЁᑟÜ೸圃 ச࠴dɘA4慃潮nᄘĀ؃ұӸ怀ࠄхCanon MF6100 Series UFRII LT߿˖ǎ搁́ẴȄȅ搆āĂ༃င؅܀Ťȁ́ЏԐ̈ĉĊȋȌȍȎ̏਀Ťȁ̂ЂԂ؂܂ࠂंŤȃ̂Ђ搊ȁĂăĄ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ࠅء܆ࠆआਆଆఆആฆ搉ȁȂ̍Ђᤈ搂搁́㡀   ࠴ச22ࠂ୨蔱  ࠴ச22ࠂ୨蔱ȁɘɘĀ᠁dༀ㈀ĀƐ謀卛O܀Ā阂Ȁ䍜婎〰⸵䍉CȀ䍜婎〰⸵䍉C䍜婎〰⸵䍉CȀāāȂ鈀㨀왧[㨀왧[䠀退宋体al肀ǂ܀܀܀Ѐ܀Ȁ默认设置ఀā᠁ɘఁĀȁࠀﯿﯿﯿ阁︁ÿĂࠀĀ  āȀȀȀȀȀЀȀȀĀĀ缀缀ĀĀԀ  ĈĉĊċČčďȀā뻯嚝튖ࠃ툐ܭ^峸ܫ彀ܫ㠰H૔/¥rĂ宐ܫ䭈缰૚pEı岐ܫ㤀捈ܫ&gt;AĄ4㤀Ą6Ą㤀筐ܫ&gt;.Ą尰ܫ㤀慸潮Ą屐ܫ㠰볐ܯ愇ࠄĂ孰ܫ㤀譐ܫÉƋeÌĄ UĄ岰ܫȹ搆2Ą峐ܫľȋ2Ą寰ܫ㤀뭐ܫȜ࠶ᕯȃ̲ĄȁĂ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嚝튖ࠃ팠ܭ䕈f&#10;타㭦碣Ȃ言Videos㭣碣蠀Startup㭼碣蠀StartUp㭹碣蠀StartUp㭺碣言Public㭷碣ༀ言System㭰碣蠀Windows㲍碣蠀血ܫ怠ܫ㱀W㲎碣蠀怈ܫ怸ܫ뵐W㲋碣蠀怠ܫ恐ܫ톘W㲄碣蠀怸ܫ恨ܫ㤀W㲁碣蠀恐ܫ悀ܫ땈W㲂碣蠀恨ܫ悘ܫ뇸W㲟碣蠀悀ܫ뿈d번W㲘碣蠀䟔甋똀[&#10;㲕碣蠀愐ܫ㏠ܶ뇸W㲖碣蠀P半角耀㲓碣谀āԀ㲬碣蠀愨ܫ惈ܫ㱀W㲩碣蠀慀ܫ愐ܫ툘W㲪碣蠀鄨d愨ܫW㲧碣谀慐甋宜甋耀㲠碣蠀ncalrpc㲽碣谀āԀ㲾碣蠀扈ܫ抐ܫ툘W㲻碣谀āԀ㲴碣蠀ncalrpc㲱碣谀āԀ㲲碣谀āԀ㳏碣蠀ncalrpc㳈碣蠀㝠ܶ扈ܫ뇸W㳅碣蠀戰ܫ憠ܫ㱀W㳆碣谀āԀ㳃碣谀āԀ㳜碣蠀憠ܫ抨ܫ뵐W㳙碣蠀抐ܫ挈ܫ톘W㳚碣蠀㛠ܶ拘ܫ닀W㳗碣蠀拀ܫ拰ܫ㱀W㳐碣蠀拘ܫ㛠ܶ㴨W㳭碣蠀抨ܫ挠ܫ㚀ܶ㳮碣蠀挈ܫ༈ܯ혘W嚝튖ࠃ官ܫ䜘f&#10;타둞碥蠀GetIDsOfNames둅碥蠀Invokeocal둀碥蠀PEudc.tblall둏碥蠀䦄Ҭ搈ܫ靸ܫ둊碥蠀侨Ҭ搰ܫ揠ܫ뒱碥ఀ蠀侄Ҭ摘ܫ搈ܫ뒼碥蠀Ҥ撀ܫ搰ܫ뒻碥蠀둀咮撨ܫ摘ܫ뒦碥蠀뎀咮擐ܫ撀ܫ뒭碥蠀될咮鳈ܫ撨ܫ뒨碥蠀PEudc.tbl뒗碥 蠀✼ݎ斘ܫ㟸f뒒碥耀Cܫ뒙碥耀ܫ㟀ܫ㞨ܫ㝈ܫ뒄碥蠀젨ٵ旀ܫ攠ܫ뒃碥蠀졐ٵ旨ܫ斘ܫ뒎碥蠀졸ٵ昐ܫ旀ܫ듵碥蠀臔咳昸ܫ旨ܫ듰碥蠀舐咳晠ܫ昐ܫ듿碥蠀蟬咳൘f昸ܫ듺碥蠀Pintlgnttall듡碥蠀GetTypeInfo듬碥蠀Release듫碥蠀AddRef듖碥谀뭀痶䜤痶朤ܫl嚝튖ࠃ퍀ܭ䜘f&#10;타㰆碣谀ꕸ૚쉀]棠ܫ᝷梭䶊붇뜰繁땨d耀㰜碣谀ㄠ[碨eㄠ[᝷梭䶊붇뜰繁먰ܫ㰚碣谀ヰ[㧨ܮ㨘ܮ쇇荿佩뮣‱⍊뗨d㰐碣谀楰ܫ珸e씐]쇇荿佩뮣‱⍊륐ܫ㷮碣谀쉰]樀ܫ梀ܫ㝍ሿ䕥撑쐹庒筆뙨d㷤碣谀ㄠ[械ܫㄠ[㝍ሿ䕥撑쐹庒筆멨ܫ耀㷢碣谀ܷ栠ܫܷ䲛㵤Ᾰ估䖛烶弣쁹뛨d㷸碣谀桐ܫ窸e秸e䲛㵤Ᾰ估䖛烶弣쁹몠ܫ㷶碣谀ꛈ૚杠ܫܷ퉲ݢ씊䮰芣絩狍肛띨d㷌碣谀ㄠ[碨eㄠ[퉲ݢ씊䮰芣絩狍肛뫘ܫs㷊碣鴠谀蘘ܯ窈e㧨ܮ₻륽䲗Ⴚ㙞䌈合럨d1㷀碣谀虈ܯ柰ܫㄠ[₻륽䲗Ⴚ㙞䌈合묐ܫ㷞碣谀ꉈ૚ꆸ૚ꌈ૚芥䟅⦖巡焯湎롨d㷔碣谀ㄠ[笘eㄠ[芥䟅⦖巡焯湎漐ܯ㷒碣谀栠ܫ쉀]쓠]皢젪䵣檐䑖䖬蕳루d㶨碣谀ㄠ[秸eㄠ[皢젪䵣檐䑖䖬蕳潈ܯ雅耀㶦碣谀ܷ蓸ܯヰ[乷᫁˧九䒷넮冮래륨d㶼碣谀碨eࢰe싐]乷᫁˧九䒷넮冮래澸ܯ㶺碣谀ヰ[秈e㤨ܮㆰ홒닱䡗캤❽맨d2㶰碣谀ㄠ[秸eㄠ[ㆰ홒닱䡗캤❽瀨ܯ딖碥耀嚖톞ః叩ࠄĀ鈩垐灏獵灁pWord.Application.14f＞†ᯨ⛀f@$ĀĀ⢏☠f鳨ܫ鳀ܫd⭐^䍘f♰fH噫Ⲟࠃ&#10;&#10;\⤠^㏒ᚩꊖ䧕ﲖ싇뒈㏒ᚩꊖ䧕ﲖ싇뒈⦐^懍㎓朣䕝த忉鄟諿懍㎓朣䕝த忉鄟諿⨀^薬㳃闌䩵㖿㚫撮콛薬㳃闌䩵㖿㚫撮콛d㱱垚⌹䷮㖧뼤ᰭᑘ㱱垚⌹䷮㖧뼤ᰭᑘ⩰^汩撫됎䂯羛棵䡻뛢汩撫됎䂯羛棵䡻뛢簀e퇬駠਍乐ꆸꢂ쯥퇬駠਍乐ꆸꢂ쯥仈e䐍늗䫑﨩⥎䐍늗䫑﨩⥎筨e뛰Z陋럯䗌቗⅏챷陋럯䗌቗⅏챷ꄠe딸Z鼘릠䖫伉ឡ궤迚좨鼘릠䖫伉ឡ궤迚좨⫠^䴚썵ӓ䂅ﮌ炗坛辩䴚썵ӓ䂅ﮌ炗坛辩嘃䒞ః篐癦籤癦焰[獐ܫ䋐[펤/ð킯畩⪀fǴ[[[銨癤獐ܫ鉴癤獐ܫ珴ܫ銘癤銈癤붸癣붨癣珴ܫ˳길坴㴨밢峷㯌֋팪ᯨ䕈fነe嘇䂞ࠃЀƀ8ʨѨ 蹠૙ഀ0￰ܬ嘉亞ࠃdÈĬƐǴɘʼ̠΄ϨьҰԔոלـڤ܈ݬߐ࠴࢘ࣼॠৄਨઌ૰୔ஸజಀ೤ൈඬฐ๴嘋䲞ဃ臔ᴻ䆼沞䁋禿廣&lt;膘䞕罰䌴킝è旕/臔ᴻ䆼沞䁋禿廣&lt;骇ꕢ䣄ኇ磭蠴䫑!稈㿄䯊잢骼⨨ᓭ=⤎쨞䫕풶䂓ﳛ稈㿄䯊잢骼⨨ᓭ=劾⛐㟖䫑㚉럻訧+겥ϊ얎휕噜᎖ဃ⃰ܶ훐[ 타춓碸갹蠀രܮ撐鄘ܯ춌碸蠀രܮ撒ܷ춉碸ꦥ蠀＠ܭ估[춊碸蠀＠ܭ池ܴ춇碸蠀䇐[⾀ܫܷ滐a춀碸蠀鄘ܯܷ須ܲ춽碸þ蠀檠ܴぐܮ饰ܲ춾碸Ą蠀ܷ䴐[鞐ܲ춻碸尬蠀俐[ⴐܮ飐ܲ춴碸尬蠀രܮ攑ܷ춱碸尬蠀䴰[估[屸૗춲碸⾛蠀രܮ攓䴐[춯碸栞踀fileW춨碸닰踀.docW춥碸邍蠀＠ܭ棠ܴ춦碸ස踀.docW춣碸똧蠀棠ܴ⹐ܮ餠ܲ챜碸祹蠀柀ܴ侰[䄀ܮ챙碸槏蠀＠ܭ⹐ܮ챚碸踀fileW噗႞ਃ﻿&#10;[.ShellClassInfo&#10;LocalizedResourceName@%SystemRoot%\system32\shell32.dll,-21810&#10;IconResource%SystemRoot%\system32\imageres.dll,-185&#10;DefaultDropEffect4&#10;[LocalizedFileNames&#10;RecentPlaces.lnk@shell32.dll,-37217&#10;Desktop.lnk@shell32.dll,-21769&#10;Downloads.lnk@shell32.dll,-21798&#10;嘎䢟賀dነe匱卐諢䙘䲼䌸ﲻ錓頦칭`ꀀX㍤弰整瑳㄰灟cތϧ䕌䏩N䳗橔࣓Ꭿᇥ쒯倀쁖ࠀތϧ䕌䏩N䳗橔࣓Ꭿᇥ쒯倀쁖ࠀԎ嚝튖ࠃ寸ܫ䜘f&#10;타뜹碥]耀뜤碥崰耀뜣碥耀뜮碥Ӎ耀럕碥Ű蠀ĸ́簸ܫ⠈f럐碥u蠀ᗸ劗籠ܫ簐ܫ럟碥豈蠀ᘐ劗粈ܫ簸ܫ럚碥w蠀ᘨ劗粰ܫ籠ܫ럁碥[蠀ᙀ劗糘ܫ粈ܫ럌碥豈蠀ᙘ劗紀ܫ粰ܫ럋碥t蠀ᙰ劗紨ܫ糘ܫ럶碥[蠀ᚈ劗뵸ܫ紀ܫ럽碥豈耀C럸碥耀H럧碥ʼ耀M럢碥ऐ耀R럩碥Ǥ耀W랔碥C耀\랓碥耀a랞碥N耀f랅碥耀k란碥耀p랏碥 耀u랊碥耀z랱碥耀嚝튖ࠃ^䜘f&#10;타ٙ翐&#10;蠀ꈨd羀ܫ뇸Wٚ翐蠀罨ܫ羘ܫ톘Wه翐蠀羀ܫꥈd툘Wـ翐蠀ٍ翐耀C:\َ翐谀ਮ[ً翐谀ɀ嬀ܬ耀ᦴ翐蠀Tabᦱ翐谀ᦲ翐蠀녀ܬ녀ܬ洌Xᦿ翐谀ɀ쏀ܬᦸ翐谀bᦥ翐蠀ᦦ翐谀㱬皗fᦣ翐谀㱬皗f᦬翐蠀bbbdᦩ翐蠀ᦪ翐蠀dbdᦗ翐谀ꝼܬbᦐ翐蠀PEᦝ翐耀_洘]Ȣᦞ翐谀踬甋ᮞ泌]耀ᦛ翐蠀걈d膐ܫ닀Wᦄ翐蠀腸ܫ膨ܫ㱀Wᦁ翐蠀膐ܫ臀ܫ뵐Wᦂ翐蠀膨ܫ걈d번Wᦏ翐蠀곈d臰ܫ닀Wᦈ翐蠀臘ܫ興ܫ㱀W᧵翐蠀臰ܫ舠ܫ뵐W᧶翐蠀興ܫ舸ܫ번W᧳翐蠀舠ܫ곈d톘W᧼翐耀洼]浨]᧹翐耀hC:\᧺翐谀ﴰيk᧧翐耀&gt;⹴8᧠翐蠀P᧭翐谀慐甋宜甋耀᧮翐蠀Quit᧫翐蠀&#10;IMSC5᧔翐踀file᧑翐踀.doc嚝튖ࠃ㍀ܮ䜘f&#10;타삁碠耀삜碠耀4삛碠耀삖碠耀/쁭碠蠀쌼f萸ܫ蒰ܫ쁨碠蠀쐔f蕐ܫ萐ܫ쁧碠谀葤ܫ띘ܫ쁢碠蠀̸皋蒰ܫ녰ܮ쁹碠蠀͐皋萐ܫ蒈ܫ쁴碠耀쁳碠耀9쁎碠耀쁅碠蠀쓬f蕸ܫ萸ܫ쁀碠蠀엄f薠ܫ蕐ܫ쁟碠蠀욜f藈ܫ蕸ܫ쁚碠蠀이f蘘ܫ薠ܫ쁑碠蠀W쀬碠蠀聤瀜രf藈ܫ쀫碠谀D30_TEST01_PC쀦碠言Common Desktop쀽碠言CommonPictures쀸碠踀UserProfiles쀷碠蠀CommonDownloads쀲碠言Common Startup쀉碠蠀C:\Users嚝튖ࠃ퉠ܭ䜘f&#10;타℡碣踀file™碣踀.doc碥耀ℿ碣谀쥰Zℸ碣谀꟨ܙℵ碣谀隀ݗℶ碣谀ꡈܙℳ碣蠀P꧵碥耀⃌碣蠀P⃉碣谀慐甋宜甋⃊碣蠀뿈d怈ܫ닀W⃇碣谀귨ܫ깈ܫ⃀碣蠀깈d裐ܫ닀W⃝碣蠀귈d袸ܫ닀W⃞碣蠀lnkfile⃛碣蠀袈ܫ귈d㱀W⃔碣蠀衰ܫ裨ܫ㤀W⃑碣蠀裐ܫ褀ܫ㴨W⃒碣蠀裨ܫ褘ܫW⃯碣蠀褀ܫ褰ܫW⃨碣蠀褘ܫ襈ܫ횘W⃥碣蠀褰ܫ襠ܫ번W⃦碣蠀襈ܫ襸ܫ뵐W⃣碣蠀襠ܫ깈d㱀W⃼碣蠀껈d覨ܫ닀W⃹碣蠀覐ܫ觀ܫ㤀W⃺碣蠀覨ܫ觘ܫ㱀W⃷碣蠀觀ܫ껈d땈W⃰碣耀Vְ₍碣耀皈⼨ܯ₎碣蠀꿈d訸ܫ닀W₋碣蠀訠ܫ詐ܫ㱀W₄碣蠀訸ܫ詨ܫ㴨W₁碣蠀詐ܫ꿈d㤀W₂碣蠀줴Z&#10;&#10;₟碣谀Musiclₘ碣蠀끈d諈ܫ닀Wₕ碣蠀誰ܫ諠ܫ㤀Wₖ碣蠀諈ܫ끈d㱀Wₓ碣言Videos€碣蠀Desktop₩碣谀Music初嚖ࠃ屘ܫ䜘f&#10;타꺙碥耀꺄碥耀꺃碥耀꺎碥耀깵碥耀깰碥耀 깿碥耀%깺碥耀*깡碥耀/깬碥耀4깫碥耀9깖碥耀&gt;깝碥耀C깘碥耀H깇碥耀M깂碥耀R깉碥耀W긴碥耀\긳碥耀a긾碥耀f긥碥耀k긠碥耀p긯碥耀u긪碥耀z긑碥耀긜碥耀긛碥耀긆碥耀긍碥耀금碥耀귷碥耀귲碥耀¢극碥耀§귤碥耀¬귣碥耀±귮碥耀¶귕碥耀»귐碥耀À귟碥耀Å귚碥耀Ê귁碥耀Ï귌碥耀Ô귋碥耀Ù궶碥耀Þ궽碥耀ã궸碥耀è궧碥耀í궢碥耀ò궩碥耀÷궔碥耀ü궓碥耀ā궞碥耀Ć궅碥耀ċ궀碥耀Đ궏碥耀ĕ궊碥耀Ě굱碥耀ğ굼碥耀Ĥ굻碥耀ĩ굦碥耀Į국碥耀ĳ굨碥耀ĸ굗碥耀Ľ굒碥耀ł굙碥耀Ň굄碥耀Ō굃碥耀ő굎碥耀Ŗ괵碥耀ś괰碥耀Š괿碥耀ť괺碥耀Ū괡碥耀ů괬碥耀Ŵ괫碥耀Ź괖碥耀ž괝碥耀ƈ괘碥蠀䦨Ҭ揠ܫ█f괇碥耀ƍ괂碥耀ƒ괉碥耀Ɨ곴碥耀Ɯ곳碥耀ơ곾碥耀Ʀ곥碥耀ƫ고碥耀ư곯碥耀Ƶ곪碥耀ƺ곑碥耀ƿ곜碥耀Ǆ곛碥耀ǉ곆碥耀ǎ곍碥耀Ǔ곈碥耀ǘ겷碥耀ǝ겲碥耀Ǣ겹碥耀ǧ겤碥耀Ǭ겣碥耀Ǳ겮碥耀Ƕ겕碥耀ǻ겐碥耀Ȁ겟碥耀ȅ겚碥耀Ȋ겁碥耀ȏ게碥耀Ȕ겋碥耀ș걶碥耀Ȟ걽碥耀ȣ걸碥耀Ȩ걧碥耀ȷ걢碥蠀漨ܫ鳰ܫ擐ܫ걩碥蠀漐ܫ䍠f鳈ܫ걔碥耀ȼ걓碥耀Ɂ걞碥耀Ɇ걅碥耀ɋ걀碥耀ɐ걏碥耀ɕ걊碥耀ɚ갱碥耀ɟ갼碥耀ɤ갻碥耀ɩ갦碥耀ɮ갭碥耀ɳ갨碥耀ɸ갗碥耀ɽ값碥耀ʂ같碥耀ʇ간碥耀ʌ갃碥耀ʑ갎碥耀ʖ꯵碥耀ʛ꯰碥耀ʠ꯿碥耀ʥ꯺碥耀ʪꯡ碥耀ʯ꯬碥耀ʴ꯫碥耀ʹꯖ碥耀ʾꯝ碥耀˃ꯘ碥耀ˈꯇ碥耀ˍꯂ碥耀˒ꯉ碥耀˗ꮴ碥耀˜ꮳ碥耀ˡꮾ碥耀˦ꮥ碥耀˫ꮠ碥耀˰ꮯ碥耀˵ꮪ碥耀˺ꮑ碥耀˿ꮜ碥耀̄ꮛ碥耀̉ꮆ碥耀̎ꮍ碥耀̓ꮈ碥耀̘ꭷ碥耀̝ꭲ碥耀̢ꭹ碥耀̧ꭤ碥耀̬ꭣ碥耀̱꭮碥耀̶ꭕ碥耀̻ꭐ碥耀̀ꭟ碥耀ͅꭚ碥耀͊ꭁ碥耀͏ꭌ碥耀͔ꭋ碥耀͙ꬶ碥耀͞ꬽ碥耀ͣꬸ碥耀ͨ꬧碥耀ͭꬢ碥耀Ͳꬩ碥耀ͷꬔ碥耀ͼꬓ碥耀΁꬞碥耀Άꬅ碥耀΋꬀碥耀ΐ꬏碥耀Εꬊ碥耀Κ꫱碥耀Ο꫼碥耀Τ꫻碥耀Ωꫦ碥耀ήꫭ碥耀γꫨ碥耀θ꫗碥耀ν꫒碥耀ς꫙碥耀χ꫄碥耀ό꫃碥耀ϑ꫎碥耀ϖꪵ碥耀ϛꪰ碥耀Ϡ꪿碥耀ϥꪺ碥耀Ϫꪡ碥耀ϯꪬ碥耀ϴꪫ碥耀Ϲꪖ碥耀圝厖ࠃ^ᆠe타᳹翐蠀　Չ᳥翐蠀ȌȎȐȒȔȖ᳡翐蠀　ز᳭翐蠀ȌȎȐȒȔȖᳩ翐踀ᰕ翐繅谀侴剸dᰑ翐谀侴剸dᰝ翐踀ᰙ翐谀徼甋宜甋鱘d耀ᰅ翐蠀dÈĬƐǴᰁ翐栀蠀견ܫ견ܫｻ界ᰍ翐輀䑇⭉䠠潯⁫楗摮睯ᰉ翐谀徼甋宜甋⟰ܮᰵ翐蠀貀ѫᙇ䃷↛㮹ꪁᮼ᷀]ᰱ翐谀䟔甋ඨW⺦畑᰽翐猀谀䟔甋꼨ܫ᰹翐谀㏨鄰띍䳗޽珧睧䐈ᰥ翐蠀傌甞ퟪ뚽ꧬǐ騸fᰡ翐谀뒸ܫ뿌f轠a귈ܫ㌀耀ᰭ翐谀딨ܫ삤f궨ܫ醸ܯerᰩ翐䵕蠀珄甋텨ܸ꺈ܫ깈ܫ᱕翐蠀傌甞줚꧰ǐf᱑翐谀徼甋宜甋씈ܮᱝ翐蠀珄甋텨ܸ귨ܫ᱙翐蠀珄甋텨ܸ匘૘꺈ܫ᱅翐蠀珄甋텨ܸ깨ܫ귨ܫ᱁翐蠀ᯨ鏠]Ā!ᱍ翐谀̐ܮW r᱉翐踀Shortcutderᱵ翐蠀My Picturesᱱ翐'蠀荟ε䄛⎪១㘞ᱽ翐踀Picturesderᱹ翐蠀噔甂囨甂圈甂נᱥ翐踀My Music碥l耀ᱡ翐蠀噔甂囨甂圈甂רᱭ翐踀My Videoᱩ翐蠀噔甂囨甂圈甂׬ᾕ翐谀Documentsᾑ翐蠀噔甂囨甂圈甂פᾝ翐踀Picturesᾙ翐[蠀噔甂囨甂圈甂װᾅ翐蠀CommonMusicᾁ翐蠀噔甂囨甂圈甂״ᾍ翐蠀CommonVideoᾉ翐蠀噔甂囨甂圈甂׸᾵翐谀Favoritesᾱ翐谀Favorites᾽翐谀PlaylistsᾹ翐谀PlaylistsB耀ᾥ翐谀Downloadsᾡ翐谀Downloadsᾭ翐谀Downloads"/>
                              </w:smartTagPr>
                              <w:r>
                                <w:t>2cm</w:t>
                              </w:r>
                            </w:smartTag>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ADDB9A" id="矩形 18" o:spid="_x0000_s1027" style="position:absolute;left:0;text-align:left;margin-left:-49pt;margin-top:725pt;width:118pt;height:2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" o:allowincell="f" filled="f" stroked="f">
                <v:textbox>
                  <w:txbxContent>
                    <w:p w14:paraId="1615EEE2" w14:textId="77777777" w:rsidR="00C47460" w:rsidRDefault="00C47460" w:rsidP="00486900">
                      <w:smartTag w:uri="urn:schemas-microsoft-com:office:smarttags" w:element="chmetcnv">
                        <w:smartTagPr>
                          <w:attr w:name="ta\Roaming긍缹蠀ᛐ劗⥰f붠ܫ금缹蠀7.0\Common긷缹踀⥀f쀙؀Anchorll긲缹谀焈ܸ쀟܀Headingl긹缹蠀" w:val="False"/>
                          <w:attr w:name="Negative" w:val="False"/>
                          <w:attr w:name="NumberType" w:val="1"/>
                          <w:attr w:name="SourceValue" w:val="2"/>
                          <w:attr w:name="䘀鈀a嚒缹谀False嚞缹谀False嚚缹踀ow1899ns嚆缹蠀Ԕ̡怠㿸嚂缹蠀珄甋趈૙剸૘嚎缹蠀珄甋嚊缹蠀ӯÀ䘀囶缹蠀　̝嚔펞ࠀ뫔癢d\d\ \卌Vྤ\௬\塈ីᯨⵠ[Ā鋐a" w:val="Wఽ翐耀n⹴8ా翐俠耀bC:\0䌯఻翐蠀Dayత翐爀言vecmడ翐爚耀q\\ఢ翐㘀耀&gt;\\య翐攀谀ᮄ[న翐㄀蠀AppData෕翐႟蠀ꥈd㜰ܫ㱀W犾♆爑塆⪟嘣撞ᐃhttphttpsftpfile@ivtshell镐d倾íͶ嘱皞ࠃՐ皀췯覫䀀쿸皀㨼ܫ㨼ܫ⤸]㩠ܫ纸aѴ퀰^ 㮘ܫ 䥴&quot;پ畍㫘ܫ㫘ܫ㫼ܫ㫼ܫ㬈ܫ㬈ܫ㬸ܫ㬸ܫ@㭈ܫ㭈ܫ㭘ܫ㭘ܫ㩴ܫ牴獵ܼ嚝튖ࠃ^㮘W&#10;타೧翐ဘ谀āԀೠ翐❨蠀&#10;IMSC5೭翐蠀ncalrpc೮翐普蠀ꗈd㲈ܫ닀W೫翐䒨蠀RAW뻯ఔ翐镐蠀ꕈd㶨ܫ닀W఑翐蠀spoolssఒ翐蠀ncalrpcట翐谀āԀsఘ翐镐谀āԀcఅ翐蠀㯠ܫ㲠ܫ㤀Wఆ翐镐蠀㲈ܫ㲸ܫ횘Wః翐蠀㲠ܫ㳐ܫ뇸Wఌ翐獡蠀㲸ܫ㳨ܫ㱀Wఉ翐蠀㳐ܫ㴀ܫ뵐Wఊ翐镐蠀㳨ܫ㶐ܫꓨdష翐Ͷ蠀Ꙉd㴰ܫ닀Wర翐镐蠀㴘ܫ㵈ܫ㤀Wఽ翐蠀㴰ܫ㵠ܫ㱀Wా翐牵蠀㵈ܫ㵸ܫ뇸W఻翐扭蠀㵠ܫꙈd횘Wత翐普蠀㴀ܫꗈdꗨdడ翐捥蠀㰐ܫ㷀ܫꕨdఢ翐镐蠀㶨ܫ㷘ܫ톘Wయ翐蠀㷀ܫ㷰ܫ툘Wన翐瑩蠀㷘ܫ㸈ܫ땈Wౕ翐祬蠀㷰ܫ㸠ܫ횘Wౖ翐镐蠀㸈ܫ㸸ܫ뵐W౓翐蠀㸠ܫ㹐ܫ뇸W౜翐镐蠀㸸ܫ㹨ܫ㤀Wౙ翐蠀㹐ܫ㽀ܫ㱀Wౚ翐镐蠀ꛈd㺘ܫ닀Wే翐蠀㺀ܫ㺰ܫ㱀Wీ翐镐蠀㺘ܫ㻈ܫ㴨W్翐蠀㺰ܫ㼨ܫ㤀W౎翐Ͷ蠀Ꝉd㻸ܫ㤀Wో翐蠀㻠ܫ㼐ܫ㱀W౴翐镐蠀㻸ܫꝈd㴨W౱翐蠀㻈ܫꛈdꛨd౲翐r蠀㹨ܫ㽘ܫꙨd౿翐 蠀㽀ܫꕈdꗨd魰e镐d฀垡ఃCanon MF6100 Series UFRII LTЁᑟÜ೸圃 ச࠴dɘA4慃潮nᄘĀ؃ұӸ怀ࠄхCanon MF6100 Series UFRII LT߿˖ǎ搁́ẴȄȅ搆āĂ༃င؅܀Ťȁ́ЏԐ̈ĉĊȋȌȍȎ̏਀Ťȁ̂ЂԂ؂܂ࠂंŤȃ̂Ђ搊ȁĂăĄ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ࠅء܆ࠆआਆଆఆആฆ搉ȁȂ̍Ђᤈ搂搁́㡀   ࠴ச22ࠂ୨蔱  ࠴ச22ࠂ୨蔱ȁɘɘĀ᠁dༀ㈀ĀƐ謀卛O܀Ā阂Ȁ䍜婎〰⸵䍉CȀ䍜婎〰⸵䍉C䍜婎〰⸵䍉CȀāāȂ鈀㨀왧[㨀왧[䠀退宋体al肀ǂ܀܀܀Ѐ܀Ȁ默认设置ఀā᠁ɘఁĀȁࠀﯿﯿﯿ阁︁ÿĂࠀĀ  āȀȀȀȀȀЀȀȀĀĀ缀缀ĀĀԀ  ĈĉĊċČčďȀā垠ఃුCanon MF6100 Series UFRII LTЁᑟÜ೸圃 ச࠴dɘA4慃潮nᄘĀ؃ұӸ怀ࠄхCanon MF6100 Series UFRII LT߿˖ǎ搁́ẴȄȅ搆āĂ༃င؅܀Ťȁ́ЏԐ̈ĉĊȋȌȍȎ̏਀Ťȁ̂ЂԂ؂܂ࠂंŤȃ̂Ђ搊ȁĂăĄ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ࠅء܆ࠆआਆଆఆആฆ搉ȁȂ̍Ђᤈ搂搁́㡀   ࠴ச22ࠂ୨蔱  ࠴ச22ࠂ୨蔱ȁɘɘĀ᠁dༀ㈀ĀƐ謀卛O܀Ā阂Ȁ䍜婎〰⸵䍉CȀ䍜婎〰⸵䍉C䍜婎〰⸵䍉CȀāāȂ鈀㨀왧[㨀왧[䠀退宋体al肀ǂ܀܀܀Ѐ܀Ȁ默认设置ఀā᠁ɘఁĀȁࠀﯿﯿﯿ阁︁ÿĂࠀĀ  āȀȀȀȀȀЀȀȀĀĀ缀缀ĀĀԀ  ĈĉĊċČčďȀā뻯嚝튖ࠃ툐ܭ^峸ܫ彀ܫ㠰H૔/¥rĂ宐ܫ䭈缰૚pEı岐ܫ㤀捈ܫ&gt;AĄ4㤀Ą6Ą㤀筐ܫ&gt;.Ą尰ܫ㤀慸潮Ą屐ܫ㠰볐ܯ愇ࠄĂ孰ܫ㤀譐ܫÉƋeÌĄ UĄ岰ܫȹ搆2Ą峐ܫľȋ2Ą寰ܫ㤀뭐ܫȜ࠶ᕯȃ̲ĄȁĂ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嚝튖ࠃ팠ܭ䕈f&#10;타㭦碣Ȃ言Videos㭣碣蠀Startup㭼碣蠀StartUp㭹碣蠀StartUp㭺碣言Public㭷碣ༀ言System㭰碣蠀Windows㲍碣蠀血ܫ怠ܫ㱀W㲎碣蠀怈ܫ怸ܫ뵐W㲋碣蠀怠ܫ恐ܫ톘W㲄碣蠀怸ܫ恨ܫ㤀W㲁碣蠀恐ܫ悀ܫ땈W㲂碣蠀恨ܫ悘ܫ뇸W㲟碣蠀悀ܫ뿈d번W㲘碣蠀䟔甋똀[&#10;㲕碣蠀愐ܫ㏠ܶ뇸W㲖碣蠀P半角耀㲓碣谀āԀ㲬碣蠀愨ܫ惈ܫ㱀W㲩碣蠀慀ܫ愐ܫ툘W㲪碣蠀鄨d愨ܫW㲧碣谀慐甋宜甋耀㲠碣蠀ncalrpc㲽碣谀āԀ㲾碣蠀扈ܫ抐ܫ툘W㲻碣谀āԀ㲴碣蠀ncalrpc㲱碣谀āԀ㲲碣谀āԀ㳏碣蠀ncalrpc㳈碣蠀㝠ܶ扈ܫ뇸W㳅碣蠀戰ܫ憠ܫ㱀W㳆碣谀āԀ㳃碣谀āԀ㳜碣蠀憠ܫ抨ܫ뵐W㳙碣蠀抐ܫ挈ܫ톘W㳚碣蠀㛠ܶ拘ܫ닀W㳗碣蠀拀ܫ拰ܫ㱀W㳐碣蠀拘ܫ㛠ܶ㴨W㳭碣蠀抨ܫ挠ܫ㚀ܶ㳮碣蠀挈ܫ༈ܯ혘W嚝튖ࠃ官ܫ䜘f&#10;타둞碥蠀GetIDsOfNames둅碥蠀Invokeocal둀碥蠀PEudc.tblall둏碥蠀䦄Ҭ搈ܫ靸ܫ둊碥蠀侨Ҭ搰ܫ揠ܫ뒱碥ఀ蠀侄Ҭ摘ܫ搈ܫ뒼碥蠀Ҥ撀ܫ搰ܫ뒻碥蠀둀咮撨ܫ摘ܫ뒦碥蠀뎀咮擐ܫ撀ܫ뒭碥蠀될咮鳈ܫ撨ܫ뒨碥蠀PEudc.tbl뒗碥 蠀✼ݎ斘ܫ㟸f뒒碥耀Cܫ뒙碥耀ܫ㟀ܫ㞨ܫ㝈ܫ뒄碥蠀젨ٵ旀ܫ攠ܫ뒃碥蠀졐ٵ旨ܫ斘ܫ뒎碥蠀졸ٵ昐ܫ旀ܫ듵碥蠀臔咳昸ܫ旨ܫ듰碥蠀舐咳晠ܫ昐ܫ듿碥蠀蟬咳൘f昸ܫ듺碥蠀Pintlgnttall듡碥蠀GetTypeInfo듬碥蠀Release듫碥蠀AddRef듖碥谀뭀痶䜤痶朤ܫl嚝튖ࠃ퍀ܭ䜘f&#10;타㰆碣谀ꕸ૚쉀]棠ܫ᝷梭䶊붇뜰繁땨d耀㰜碣谀ㄠ[碨eㄠ[᝷梭䶊붇뜰繁먰ܫ㰚碣谀ヰ[㧨ܮ㨘ܮ쇇荿佩뮣‱⍊뗨d㰐碣谀楰ܫ珸e씐]쇇荿佩뮣‱⍊륐ܫ㷮碣谀쉰]樀ܫ梀ܫ㝍ሿ䕥撑쐹庒筆뙨d㷤碣谀ㄠ[械ܫㄠ[㝍ሿ䕥撑쐹庒筆멨ܫ耀㷢碣谀ܷ栠ܫܷ䲛㵤Ᾰ估䖛烶弣쁹뛨d㷸碣谀桐ܫ窸e秸e䲛㵤Ᾰ估䖛烶弣쁹몠ܫ㷶碣谀ꛈ૚杠ܫܷ퉲ݢ씊䮰芣絩狍肛띨d㷌碣谀ㄠ[碨eㄠ[퉲ݢ씊䮰芣絩狍肛뫘ܫs㷊碣鴠谀蘘ܯ窈e㧨ܮ₻륽䲗Ⴚ㙞䌈合럨d1㷀碣谀虈ܯ柰ܫㄠ[₻륽䲗Ⴚ㙞䌈合묐ܫ㷞碣谀ꉈ૚ꆸ૚ꌈ૚芥䟅⦖巡焯湎롨d㷔碣谀ㄠ[笘eㄠ[芥䟅⦖巡焯湎漐ܯ㷒碣谀栠ܫ쉀]쓠]皢젪䵣檐䑖䖬蕳루d㶨碣谀ㄠ[秸eㄠ[皢젪䵣檐䑖䖬蕳潈ܯ雅耀㶦碣谀ܷ蓸ܯヰ[乷᫁˧九䒷넮冮래륨d㶼碣谀碨eࢰe싐]乷᫁˧九䒷넮冮래澸ܯ㶺碣谀ヰ[秈e㤨ܮㆰ홒닱䡗캤❽맨d2㶰碣谀ㄠ[秸eㄠ[ㆰ홒닱䡗캤❽瀨ܯ딖碥耀嚖톞ః叩ࠄĀ鈩垐灏獵灁pWord.Application.14f＞†ᯨ⛀f@$ĀĀ⢏☠f鳨ܫ鳀ܫd⭐^䍘f♰fH噫Ⲟࠃ&#10;&#10;\⤠^㏒ᚩꊖ䧕ﲖ싇뒈㏒ᚩꊖ䧕ﲖ싇뒈⦐^懍㎓朣䕝த忉鄟諿懍㎓朣䕝த忉鄟諿⨀^薬㳃闌䩵㖿㚫撮콛薬㳃闌䩵㖿㚫撮콛d㱱垚⌹䷮㖧뼤ᰭᑘ㱱垚⌹䷮㖧뼤ᰭᑘ⩰^汩撫됎䂯羛棵䡻뛢汩撫됎䂯羛棵䡻뛢簀e퇬駠਍乐ꆸꢂ쯥퇬駠਍乐ꆸꢂ쯥仈e䐍늗䫑﨩⥎䐍늗䫑﨩⥎筨e뛰Z陋럯䗌቗⅏챷陋럯䗌቗⅏챷ꄠe딸Z鼘릠䖫伉ឡ궤迚좨鼘릠䖫伉ឡ궤迚좨⫠^䴚썵ӓ䂅ﮌ炗坛辩䴚썵ӓ䂅ﮌ炗坛辩嘃䒞ః篐癦籤癦焰[獐ܫ䋐[펤/ð킯畩⪀fǴ[[[銨癤獐ܫ鉴癤獐ܫ珴ܫ銘癤銈癤붸癣붨癣珴ܫ˳길坴㴨밢峷㯌֋팪ᯨ䕈fነe嘇䂞ࠃЀƀ8ʨѨ 蹠૙ഀ0￰ܬ嘉亞ࠃdÈĬƐǴɘʼ̠΄ϨьҰԔոלـڤ܈ݬߐ࠴࢘ࣼॠৄਨઌ૰୔ஸజಀ೤ൈඬฐ๴嘋䲞ဃ臔ᴻ䆼沞䁋禿廣&lt;膘䞕罰䌴킝è旕/臔ᴻ䆼沞䁋禿廣&lt;骇ꕢ䣄ኇ磭蠴䫑!稈㿄䯊잢骼⨨ᓭ=⤎쨞䫕풶䂓ﳛ稈㿄䯊잢骼⨨ᓭ=劾⛐㟖䫑㚉럻訧+겥ϊ얎휕噜᎖ဃ⃰ܶ훐[ 타춓碸갹蠀രܮ撐鄘ܯ춌碸蠀രܮ撒ܷ춉碸ꦥ蠀＠ܭ估[춊碸蠀＠ܭ池ܴ춇碸蠀䇐[⾀ܫܷ滐a춀碸蠀鄘ܯܷ須ܲ춽碸þ蠀檠ܴぐܮ饰ܲ춾碸Ą蠀ܷ䴐[鞐ܲ춻碸尬蠀俐[ⴐܮ飐ܲ춴碸尬蠀രܮ攑ܷ춱碸尬蠀䴰[估[屸૗춲碸⾛蠀രܮ攓䴐[춯碸栞踀fileW춨碸닰踀.docW춥碸邍蠀＠ܭ棠ܴ춦碸ස踀.docW춣碸똧蠀棠ܴ⹐ܮ餠ܲ챜碸祹蠀柀ܴ侰[䄀ܮ챙碸槏蠀＠ܭ⹐ܮ챚碸踀fileW噗႞ਃ﻿&#10;[.ShellClassInfo&#10;LocalizedResourceName@%SystemRoot%\system32\shell32.dll,-21810&#10;IconResource%SystemRoot%\system32\imageres.dll,-185&#10;DefaultDropEffect4&#10;[LocalizedFileNames&#10;RecentPlaces.lnk@shell32.dll,-37217&#10;Desktop.lnk@shell32.dll,-21769&#10;Downloads.lnk@shell32.dll,-21798&#10;嘎䢟賀dነe匱卐諢䙘䲼䌸ﲻ錓頦칭`ꀀX㍤弰整瑳㄰灟cތϧ䕌䏩N䳗橔࣓Ꭿᇥ쒯倀쁖ࠀތϧ䕌䏩N䳗橔࣓Ꭿᇥ쒯倀쁖ࠀԎ嚝튖ࠃ寸ܫ䜘f&#10;타뜹碥]耀뜤碥崰耀뜣碥耀뜮碥Ӎ耀럕碥Ű蠀ĸ́簸ܫ⠈f럐碥u蠀ᗸ劗籠ܫ簐ܫ럟碥豈蠀ᘐ劗粈ܫ簸ܫ럚碥w蠀ᘨ劗粰ܫ籠ܫ럁碥[蠀ᙀ劗糘ܫ粈ܫ럌碥豈蠀ᙘ劗紀ܫ粰ܫ럋碥t蠀ᙰ劗紨ܫ糘ܫ럶碥[蠀ᚈ劗뵸ܫ紀ܫ럽碥豈耀C럸碥耀H럧碥ʼ耀M럢碥ऐ耀R럩碥Ǥ耀W랔碥C耀\랓碥耀a랞碥N耀f랅碥耀k란碥耀p랏碥 耀u랊碥耀z랱碥耀嚝튖ࠃ^䜘f&#10;타ٙ翐&#10;蠀ꈨd羀ܫ뇸Wٚ翐蠀罨ܫ羘ܫ톘Wه翐蠀羀ܫꥈd툘Wـ翐蠀ٍ翐耀C:\َ翐谀ਮ[ً翐谀ɀ嬀ܬ耀ᦴ翐蠀Tabᦱ翐谀ᦲ翐蠀녀ܬ녀ܬ洌Xᦿ翐谀ɀ쏀ܬᦸ翐谀bᦥ翐蠀ᦦ翐谀㱬皗fᦣ翐谀㱬皗f᦬翐蠀bbbdᦩ翐蠀ᦪ翐蠀dbdᦗ翐谀ꝼܬbᦐ翐蠀PEᦝ翐耀_洘]Ȣᦞ翐谀踬甋ᮞ泌]耀ᦛ翐蠀걈d膐ܫ닀Wᦄ翐蠀腸ܫ膨ܫ㱀Wᦁ翐蠀膐ܫ臀ܫ뵐Wᦂ翐蠀膨ܫ걈d번Wᦏ翐蠀곈d臰ܫ닀Wᦈ翐蠀臘ܫ興ܫ㱀W᧵翐蠀臰ܫ舠ܫ뵐W᧶翐蠀興ܫ舸ܫ번W᧳翐蠀舠ܫ곈d톘W᧼翐耀洼]浨]᧹翐耀hC:\᧺翐谀ﴰيk᧧翐耀&gt;⹴8᧠翐蠀P᧭翐谀慐甋宜甋耀᧮翐蠀Quit᧫翐蠀&#10;IMSC5᧔翐踀file᧑翐踀.doc嚝튖ࠃ㍀ܮ䜘f&#10;타삁碠耀삜碠耀4삛碠耀삖碠耀/쁭碠蠀쌼f萸ܫ蒰ܫ쁨碠蠀쐔f蕐ܫ萐ܫ쁧碠谀葤ܫ띘ܫ쁢碠蠀̸皋蒰ܫ녰ܮ쁹碠蠀͐皋萐ܫ蒈ܫ쁴碠耀쁳碠耀9쁎碠耀쁅碠蠀쓬f蕸ܫ萸ܫ쁀碠蠀엄f薠ܫ蕐ܫ쁟碠蠀욜f藈ܫ蕸ܫ쁚碠蠀이f蘘ܫ薠ܫ쁑碠蠀W쀬碠蠀聤瀜രf藈ܫ쀫碠谀D30_TEST01_PC쀦碠言Common Desktop쀽碠言CommonPictures쀸碠踀UserProfiles쀷碠蠀CommonDownloads쀲碠言Common Startup쀉碠蠀C:\Users嚝튖ࠃ퉠ܭ䜘f&#10;타℡碣踀file™碣踀.doc碥耀ℿ碣谀쥰Zℸ碣谀꟨ܙℵ碣谀隀ݗℶ碣谀ꡈܙℳ碣蠀P꧵碥耀⃌碣蠀P⃉碣谀慐甋宜甋⃊碣蠀뿈d怈ܫ닀W⃇碣谀귨ܫ깈ܫ⃀碣蠀깈d裐ܫ닀W⃝碣蠀귈d袸ܫ닀W⃞碣蠀lnkfile⃛碣蠀袈ܫ귈d㱀W⃔碣蠀衰ܫ裨ܫ㤀W⃑碣蠀裐ܫ褀ܫ㴨W⃒碣蠀裨ܫ褘ܫW⃯碣蠀褀ܫ褰ܫW⃨碣蠀褘ܫ襈ܫ횘W⃥碣蠀褰ܫ襠ܫ번W⃦碣蠀襈ܫ襸ܫ뵐W⃣碣蠀襠ܫ깈d㱀W⃼碣蠀껈d覨ܫ닀W⃹碣蠀覐ܫ觀ܫ㤀W⃺碣蠀覨ܫ觘ܫ㱀W⃷碣蠀觀ܫ껈d땈W⃰碣耀Vְ₍碣耀皈⼨ܯ₎碣蠀꿈d訸ܫ닀W₋碣蠀訠ܫ詐ܫ㱀W₄碣蠀訸ܫ詨ܫ㴨W₁碣蠀詐ܫ꿈d㤀W₂碣蠀줴Z&#10;&#10;₟碣谀Musiclₘ碣蠀끈d諈ܫ닀Wₕ碣蠀誰ܫ諠ܫ㤀Wₖ碣蠀諈ܫ끈d㱀Wₓ碣言Videos€碣蠀Desktop₩碣谀Music初嚖ࠃ屘ܫ䜘f&#10;타꺙碥耀꺄碥耀꺃碥耀꺎碥耀깵碥耀깰碥耀 깿碥耀%깺碥耀*깡碥耀/깬碥耀4깫碥耀9깖碥耀&gt;깝碥耀C깘碥耀H깇碥耀M깂碥耀R깉碥耀W긴碥耀\긳碥耀a긾碥耀f긥碥耀k긠碥耀p긯碥耀u긪碥耀z긑碥耀긜碥耀긛碥耀긆碥耀긍碥耀금碥耀귷碥耀귲碥耀¢극碥耀§귤碥耀¬귣碥耀±귮碥耀¶귕碥耀»귐碥耀À귟碥耀Å귚碥耀Ê귁碥耀Ï귌碥耀Ô귋碥耀Ù궶碥耀Þ궽碥耀ã궸碥耀è궧碥耀í궢碥耀ò궩碥耀÷궔碥耀ü궓碥耀ā궞碥耀Ć궅碥耀ċ궀碥耀Đ궏碥耀ĕ궊碥耀Ě굱碥耀ğ굼碥耀Ĥ굻碥耀ĩ굦碥耀Į국碥耀ĳ굨碥耀ĸ굗碥耀Ľ굒碥耀ł굙碥耀Ň굄碥耀Ō굃碥耀ő굎碥耀Ŗ괵碥耀ś괰碥耀Š괿碥耀ť괺碥耀Ū괡碥耀ů괬碥耀Ŵ괫碥耀Ź괖碥耀ž괝碥耀ƈ괘碥蠀䦨Ҭ揠ܫ█f괇碥耀ƍ괂碥耀ƒ괉碥耀Ɨ곴碥耀Ɯ곳碥耀ơ곾碥耀Ʀ곥碥耀ƫ고碥耀ư곯碥耀Ƶ곪碥耀ƺ곑碥耀ƿ곜碥耀Ǆ곛碥耀ǉ곆碥耀ǎ곍碥耀Ǔ곈碥耀ǘ겷碥耀ǝ겲碥耀Ǣ겹碥耀ǧ겤碥耀Ǭ겣碥耀Ǳ겮碥耀Ƕ겕碥耀ǻ겐碥耀Ȁ겟碥耀ȅ겚碥耀Ȋ겁碥耀ȏ게碥耀Ȕ겋碥耀ș걶碥耀Ȟ걽碥耀ȣ걸碥耀Ȩ걧碥耀ȷ걢碥蠀漨ܫ鳰ܫ擐ܫ걩碥蠀漐ܫ䍠f鳈ܫ걔碥耀ȼ걓碥耀Ɂ걞碥耀Ɇ걅碥耀ɋ걀碥耀ɐ걏碥耀ɕ걊碥耀ɚ갱碥耀ɟ갼碥耀ɤ갻碥耀ɩ갦碥耀ɮ갭碥耀ɳ갨碥耀ɸ갗碥耀ɽ값碥耀ʂ같碥耀ʇ간碥耀ʌ갃碥耀ʑ갎碥耀ʖ꯵碥耀ʛ꯰碥耀ʠ꯿碥耀ʥ꯺碥耀ʪꯡ碥耀ʯ꯬碥耀ʴ꯫碥耀ʹꯖ碥耀ʾꯝ碥耀˃ꯘ碥耀ˈꯇ碥耀ˍꯂ碥耀˒ꯉ碥耀˗ꮴ碥耀˜ꮳ碥耀ˡꮾ碥耀˦ꮥ碥耀˫ꮠ碥耀˰ꮯ碥耀˵ꮪ碥耀˺ꮑ碥耀˿ꮜ碥耀̄ꮛ碥耀̉ꮆ碥耀̎ꮍ碥耀̓ꮈ碥耀̘ꭷ碥耀̝ꭲ碥耀̢ꭹ碥耀̧ꭤ碥耀̬ꭣ碥耀̱꭮碥耀̶ꭕ碥耀̻ꭐ碥耀̀ꭟ碥耀ͅꭚ碥耀͊ꭁ碥耀͏ꭌ碥耀͔ꭋ碥耀͙ꬶ碥耀͞ꬽ碥耀ͣꬸ碥耀ͨ꬧碥耀ͭꬢ碥耀Ͳꬩ碥耀ͷꬔ碥耀ͼꬓ碥耀΁꬞碥耀Άꬅ碥耀΋꬀碥耀ΐ꬏碥耀Εꬊ碥耀Κ꫱碥耀Ο꫼碥耀Τ꫻碥耀Ωꫦ碥耀ήꫭ碥耀γꫨ碥耀θ꫗碥耀ν꫒碥耀ς꫙碥耀χ꫄碥耀ό꫃碥耀ϑ꫎碥耀ϖꪵ碥耀ϛꪰ碥耀Ϡ꪿碥耀ϥꪺ碥耀Ϫꪡ碥耀ϯꪬ碥耀ϴꪫ碥耀Ϲꪖ碥耀圝厖ࠃ^ᆠe타᳹翐蠀　Չ᳥翐蠀ȌȎȐȒȔȖ᳡翐蠀　ز᳭翐蠀ȌȎȐȒȔȖᳩ翐踀ᰕ翐繅谀侴剸dᰑ翐谀侴剸dᰝ翐踀ᰙ翐谀徼甋宜甋鱘d耀ᰅ翐蠀dÈĬƐǴᰁ翐栀蠀견ܫ견ܫｻ界ᰍ翐輀䑇⭉䠠潯⁫楗摮睯ᰉ翐谀徼甋宜甋⟰ܮᰵ翐蠀貀ѫᙇ䃷↛㮹ꪁᮼ᷀]ᰱ翐谀䟔甋ඨW⺦畑᰽翐猀谀䟔甋꼨ܫ᰹翐谀㏨鄰띍䳗޽珧睧䐈ᰥ翐蠀傌甞ퟪ뚽ꧬǐ騸fᰡ翐谀뒸ܫ뿌f轠a귈ܫ㌀耀ᰭ翐谀딨ܫ삤f궨ܫ醸ܯerᰩ翐䵕蠀珄甋텨ܸ꺈ܫ깈ܫ᱕翐蠀傌甞줚꧰ǐf᱑翐谀徼甋宜甋씈ܮᱝ翐蠀珄甋텨ܸ귨ܫ᱙翐蠀珄甋텨ܸ匘૘꺈ܫ᱅翐蠀珄甋텨ܸ깨ܫ귨ܫ᱁翐蠀ᯨ鏠]Ā!ᱍ翐谀̐ܮW r᱉翐踀Shortcutderᱵ翐蠀My Picturesᱱ翐'蠀荟ε䄛⎪១㘞ᱽ翐踀Picturesderᱹ翐蠀噔甂囨甂圈甂נᱥ翐踀My Music碥l耀ᱡ翐蠀噔甂囨甂圈甂רᱭ翐踀My Videoᱩ翐蠀噔甂囨甂圈甂׬ᾕ翐谀Documentsᾑ翐蠀噔甂囨甂圈甂פᾝ翐踀Picturesᾙ翐[蠀噔甂囨甂圈甂װᾅ翐蠀CommonMusicᾁ翐蠀噔甂囨甂圈甂״ᾍ翐蠀CommonVideoᾉ翐蠀噔甂囨甂圈甂׸᾵翐谀Favoritesᾱ翐谀Favorites᾽翐谀PlaylistsᾹ翐谀PlaylistsB耀ᾥ翐谀Downloadsᾡ翐谀Downloadsᾭ翐谀Downloads"/>
                        </w:smartTagPr>
                        <w:r>
                          <w:t>2cm</w:t>
                        </w:r>
                      </w:smartTag>
                    </w:p>
                  </w:txbxContent>
                </v:textbox>
              </v:rect>
            </w:pict>
          </mc:Fallback>
        </mc:AlternateContent>
      </w:r>
      <w:r w:rsidRPr="00866E5D">
        <w:rPr>
          <w:noProof/>
        </w:rPr>
        <mc:AlternateContent>
          <mc:Choice Requires="wps">
            <w:drawing>
              <wp:anchor distT="4294967295" distB="4294967295" distL="114300" distR="114300" simplePos="0" relativeHeight="251664384" behindDoc="0" locked="0" layoutInCell="0" allowOverlap="1" wp14:anchorId="2E6038B3" wp14:editId="3C6BFE6C">
                <wp:simplePos x="0" y="0"/>
                <wp:positionH relativeFrom="column">
                  <wp:posOffset>3784600</wp:posOffset>
                </wp:positionH>
                <wp:positionV relativeFrom="paragraph">
                  <wp:posOffset>9385300</wp:posOffset>
                </wp:positionV>
                <wp:extent cx="431800" cy="0"/>
                <wp:effectExtent l="17780" t="61595" r="7620" b="52705"/>
                <wp:wrapNone/>
                <wp:docPr id="48" name="直接连接符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1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94D42EC" id="直接连接符 17" o:spid="_x0000_s1026" style="position:absolute;left:0;text-align:left;flip:x;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98pt,739pt" to="332pt,7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" o:allowincell="f">
                <v:stroke endarrow="block"/>
              </v:line>
            </w:pict>
          </mc:Fallback>
        </mc:AlternateContent>
      </w:r>
      <w:r w:rsidRPr="00866E5D">
        <w:rPr>
          <w:noProof/>
        </w:rPr>
        <mc:AlternateContent>
          <mc:Choice Requires="wps">
            <w:drawing>
              <wp:anchor distT="0" distB="0" distL="114300" distR="114300" simplePos="0" relativeHeight="251665408" behindDoc="0" locked="0" layoutInCell="0" allowOverlap="1" wp14:anchorId="160C5572" wp14:editId="7236B294">
                <wp:simplePos x="0" y="0"/>
                <wp:positionH relativeFrom="column">
                  <wp:posOffset>4127500</wp:posOffset>
                </wp:positionH>
                <wp:positionV relativeFrom="paragraph">
                  <wp:posOffset>9232900</wp:posOffset>
                </wp:positionV>
                <wp:extent cx="2527300" cy="508000"/>
                <wp:effectExtent l="0" t="4445" r="0" b="1905"/>
                <wp:wrapNone/>
                <wp:docPr id="47" name="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0" cy="50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F6744" w14:textId="77777777" w:rsidR="00C47460" w:rsidRDefault="00C47460" w:rsidP="00486900">
                            <w:pPr>
                              <w:rPr>
                                <w:rFonts w:ascii="宋体"/>
                              </w:rPr>
                            </w:pPr>
                            <w:r>
                              <w:rPr>
                                <w:rFonts w:ascii="宋体" w:hint="eastAsia"/>
                              </w:rPr>
                              <w:t>(文档控制编号 宋体居中 五号字)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0C5572" id="矩形 16" o:spid="_x0000_s1028" style="position:absolute;left:0;text-align:left;margin-left:325pt;margin-top:727pt;width:199pt;height:4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" o:allowincell="f" filled="f" stroked="f">
                <v:textbox>
                  <w:txbxContent>
                    <w:p w14:paraId="018F6744" w14:textId="77777777" w:rsidR="00C47460" w:rsidRDefault="00C47460" w:rsidP="00486900">
                      <w:pPr>
                        <w:rPr>
                          <w:rFonts w:ascii="宋体"/>
                        </w:rPr>
                      </w:pPr>
                      <w:r>
                        <w:rPr>
                          <w:rFonts w:ascii="宋体" w:hint="eastAsia"/>
                        </w:rPr>
                        <w:t>(文档控制编号 宋体居中 五号字)</w:t>
                      </w:r>
                    </w:p>
                  </w:txbxContent>
                </v:textbox>
              </v:rect>
            </w:pict>
          </mc:Fallback>
        </mc:AlternateContent>
      </w:r>
      <w:r w:rsidRPr="00866E5D">
        <w:rPr>
          <w:noProof/>
        </w:rPr>
        <mc:AlternateContent>
          <mc:Choice Requires="wps">
            <w:drawing>
              <wp:anchor distT="0" distB="0" distL="114300" distR="114300" simplePos="0" relativeHeight="251666432" behindDoc="0" locked="0" layoutInCell="0" allowOverlap="1" wp14:anchorId="376DD280" wp14:editId="0B31405C">
                <wp:simplePos x="0" y="0"/>
                <wp:positionH relativeFrom="column">
                  <wp:posOffset>1905000</wp:posOffset>
                </wp:positionH>
                <wp:positionV relativeFrom="paragraph">
                  <wp:posOffset>9232900</wp:posOffset>
                </wp:positionV>
                <wp:extent cx="2032000" cy="330200"/>
                <wp:effectExtent l="0" t="4445" r="1270" b="0"/>
                <wp:wrapNone/>
                <wp:docPr id="46" name="矩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200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8C38A5" w14:textId="77777777" w:rsidR="00C47460" w:rsidRDefault="00C47460" w:rsidP="00486900">
                            <w:pPr>
                              <w:jc w:val="center"/>
                              <w:rPr>
                                <w:rFonts w:ascii="宋体"/>
                              </w:rPr>
                            </w:pPr>
                            <w:r>
                              <w:rPr>
                                <w:rFonts w:ascii="宋体"/>
                              </w:rPr>
                              <w:t>××</w:t>
                            </w:r>
                            <w:r>
                              <w:rPr>
                                <w:rFonts w:ascii="宋体"/>
                              </w:rPr>
                              <w:t>-000-</w:t>
                            </w:r>
                            <w:r>
                              <w:rPr>
                                <w:rFonts w:ascii="宋体"/>
                              </w:rPr>
                              <w:t>×××</w:t>
                            </w:r>
                            <w:r>
                              <w:rPr>
                                <w:rFonts w:ascii="宋体" w:hint="eastAsia"/>
                              </w:rPr>
                              <w:t>00-</w:t>
                            </w:r>
                            <w:smartTag w:uri="urn:schemas-microsoft-com:office:smarttags" w:element="chsdate">
                              <w:smartTagPr>
                                <w:attr w:name="Day" w:val="0䌯఻翐蠀Dayత翐爀言vecmడ翐爚耀q\\ఢ翐㘀耀&gt;\\య翐攀谀ᮄ[న翐㄀蠀AppData෕翐႟蠀ꥈd㜰ܫ㱀W犾♆爑塆⪟"/>
                                <w:attr w:name="IsLunarDate" w:val="False"/>
                                <w:attr w:name="IsROCDate" w:val="False"/>
                                <w:attr w:name="㿸嚂缹蠀珄甋趈૙剸૘嚎缹蠀珄甋嚊缹蠀ӯÀ䘀囶缹蠀　̝嚔펞ࠀ뫔癢d\d\ \卌Vྤ\௬\塈ីᯨⵠ[Ā鋐a錔a鍘a鎜a鏠a鐤a鑨a钬a铰a锴a镸a閼a阀a附a嘺綞ࠀ捁杍\ProԜ凵盂雼a뢰Y\PDFMOfficeAddin.dll.2.Config5Cᤁࠀ\??\C:\Program Files (嘁䚞਀C:\Windows\WinSxS\x86_microsoft.vc80.crt_1fc8b3b9a1e18e3b_8.0.50727.5592_none_d09196c24426e2d4\MSVCP80.dllw嘁䚞਀C:\Windows\WinSxS\x86_microsoft.vc80.crt_1fc8b3b9a1e18e3b_8.0.50727.5592_none_d09196c24426e2d4\MSVCR80.dll嘈侞฀C:\Program Files (x86)\Adobe\Acrobat 9.0\PDFMaker\Office\PDFMOfficeAddin.CHS_d0嘺綞ࠀ捁杍\Proԟ凵盂骜ace\PDFMOfficeAddin.CHS.2.ConfigQ4ᤁࠀ\??\C:\Program Files (嘈侞฀C:\Program Files (x86)\Adobe\Acrobat 9.0\PDFMaker\Office\PDFMOfficeAddin.dll\To嘎䦞ࠀC:\Program Files (x86)\Common Files\Microsoft Shared\OFFICE14\MSO.DLL嘚嶞ࠀ嘎瑞䛳䝚朕餹뽅뉓熥ᥑ䙫벟袜行嘚岟毐ܵ㓈\⼰ܮ⫰ܮ選ܯ鋘ܯ⺐ܮ榀ܴ嘺綞ࠀ捁杍Ԗ凵盂鶄a똨Y鹐a嘂䖞਀ÜÞ鹠aϰC:\Windows\WinSxS\x86_microsoft.windows.common-controls_6595b64144ccf1df_6.0.7601.17514_none_41e6975e2bd6f2b2\嘺綞ࠀ捁杍try\ԛ凵盂龴a뜀YdsesWW8W8Wꀀa怀圝厖ࠀ^瑐a타傇缹蠀癈姕Light yellow傌缹蠀癈姕Pale green 債缹蠀癈姕Pale turquoise傲缹蠀癈姕 Pale blue傻缹蠀癈姕Lavender傠缹蠀癈姕&#10;Dark Green傩缹蠀癈姕 Dark Teal僖缹蠀癈姕 Dark blue僟缹蠀癈姕 Dark grey僄缹蠀癈姕Dark red働缹蠀癈姕Dark yellow僊缹蠀癈姕 Blue-grey僳缹蠀癈姕 Grey - 40僸缹蠀癈姕Light orange僡缹蠀癈姕 Sea green僮缹蠀癈姕&#10;Light blue倗缹蠀癈姕 Grey - 50倜缹蠀癈姕Bright green倅缹蠀癈姕 Turquoise倂缹蠀癈姕&#10;Light grey個缹蠀癈姕Light yellow倰缹蠀癈姕Pale green 倹缹蠀癈姕Pale turquoise倦缹蠀癈姕 Pale blue倯缹蠀癈姕Lavender偔缹蠀癈姕&#10;Dark Green偝缹蠀癈姕 Dark Teal做缹蠀癈姕 Dark blue偃缹蠀癈姕 Dark grey偈缹蠀癈姕Dark red偱缹蠀癈姕Dark yellow偾缹蠀癈姕 Blue-grey偧缹蠀癈姕 Grey - 40偬缹蠀癈姕Light orange冕缹蠀癈姕 Sea green冒缹蠀癈姕&#10;Light blue圝厖ࠀ^瑐a타凧缹蠀癈姕 Grey - 50凬缹蠀癈姕Bright green凕缹蠀癈姕 Turquoise凒缹蠀癈姕&#10;Light grey凛缹蠀癈姕Light yellow净缹蠀癈姕Pale green 凉缹蠀癈姕Pale turquoise冶缹蠀癈姕 Pale blue冿缹蠀癈姕Lavender冤缹蠀(Microsoft Pinyin IME冭缹踀PDFMaker.OfficeAddin冪缹蠀㢐甠콴夥ꧯǐ뉸Z!'冓缹谀粐甋袸甋袌甋糨甋宜甋䟔甋㊸ܮ 冘缹蠀㢐甠浅ᴼ꧱ǐꮨa冁缹蠀C:\Users\D30_test01冎缹谀愄甋詀甋鱘d耀㗹甌ꯠa勸\鱘d斈[具缹蠀鵀4鵀4&lt;䬘ܙ滐ܙ䟔甋兼缹蠀(Microsoft Pinyin IME入缹踀中文(简体) - 微软拼音新体验输入风格兢缹蠀(FormattingProperties八缹蠀 GrowFontOnePoint児缹蠀&quot;OpenOrCloseUpPara兙缹蠀$ShrinkFontOnePoint兆缹蠀癈姕第 X 页 共 Y 页兏缹蠀癈姕行数 × 列数 = 格数儴缹蠀癈姕&#10;作者, 第 X 页, 日期儽缹谀儺缹蠀㢐甠暴ᱢ꧱ǐ結a儣缹蠀splwow64_1_698d6_0_2000儨缹謀에]꼈a䊶瘭⸱⸲㐸⸰ㄱ㔳㤴ㄮㄮㄮ儑缹蠀splwow64_1_698d6_0_2000儞缹蠀splwow64_1_698d6_0_2000儇缹謀꾰a롁瘯⸱⸲㐸⸰ㄱ㔳㤴ㄮ㌮ㄮ儌缹蠀splwow64_1_698d6_0_2000勵缹踀꾘a뀠a륂瘯⸱⸲㐸⸰〱㐰⸶⸲1勲缹踀뀈a끘a땗瘯⸱⸲㐸⸰〱㐰⸰⸴1囡ꚞఀ隐a坩⾞ࠀdÈĬƐǴɘʼ̠΄ϨьҰԔոלـڤ܈ݬߐ࠴࢘ࣼॠৄਨઌ૰୔ஸజಀ೤ൈඬฐ๴໘༼ྠငၨ჌ᄰᆔᇸቜዀጤᎈᏬᑐᒴᔘᕼᗠᙄᚨᜌᝰ។ᠸᢜᤀᥤᧈᨬ᪐᫴᭘ᮼᰠᲄ᳨ᵌᶰḔṸỜὀᾤ ⁬⃐ℴ↘⇼≠⋄⌨⎌⏰⑔Ⓒ├▀◤♈⚬✐❴⟘⠼⢠⤄⥨⧌⨰⪔⫸⭜⯀ⰤⲈⳬⵐⶴ⸘⹼⻠⽄⾨「ばピㄸ㆜㈀㉤㋈㌬㎐㏴㑘㒼㔠㖄㗨㙌㚰㜔㝸㟜㡀㢤㤈㥬㧐㨴㪘㫼㭠㯄㰨㲌㳰㵔㶸㸜㺀㻤㽈㾬䀐䁴䃘䄼䆠䈄䉨䋌䌰䎔䏸䑜䓀䔤䖈䗬䙐䚴䜘䝼䟠䡄䢨䤌䥰䧔䨸䪜䬀䭤䯈䰬䲐䳴䵘䶼丠亄仨佌侰倔偸僜兀冤刈剬勐匴厘叼呠哄唨喌嗰噔嚸圜垀埤塈墬夐奴姘娼媠嬄孨富尰岔峸嵜巀帤庈廬彐徴怘恼惠慄憨戌扰拔挸掜搀摤擈攬斐旴晘暼朠构柨桌械椔楸槜橀檤欈歬毐水沘泼浠淄渨溌滰潔澸瀜炀烤煈熬爐牴狘猼玠琄瑨瓌田疔痸癜盀眤瞈矬硐碴礘祼秠穄窨笌筰篔簸粜紀絤緈縬纐维罘羼耠肄胨腌膰舔艸苜荀莤萈葬蓐蔴薘藼虠蛄蜨螌蟰衔袸褜覀觤詈説謐譴诘谼負贄赨跌踰躔軸轜迀逤邈郬酐醴鈘鉼鋠鍄鎨鐌鑰铔锸閜阀除雈霬鞐韴願颼餠馄駨驌骰鬔魸鯜鱀鲤鴈鵬鷐鸴麘黼齠鿄ꀨꂌꃰꅔꆸꈜꊀꋤꍈꎬꐐꑴꓘꔼꖠꘄꙨꛌꜰꞔꟸꡜꣀꤤꦈꧬ꩐ꪴ꬘ꭼꯠ걄겨괌군귔길꺜꼀꽤꿈뀬낐냴녘놼눠늄단덌뎰됔둸드땀떤똈뙬뛐뜴래럼론룄뤨릌맰메몸묜뮀믤뱈벬봐뵴뷘븼뺠뼄뽨뿌쀰삔샸셜쇀숤슈심썐쎴쐘쑼쓠아얨옌왰월윸잜저졤죈줬즐짴쩘쪼쬠쮄쯨챌첰촔쵸췜칀캤켈콬쿐퀴킘탼텠퇄툨튌티퍔편퐜풀퓤핈햬혐홴훘휼힠露列切賓靖שּׁﮐﯴﱘﲼﴠﶄ﷨﹌ﺰ４ｸￜ@¤ĈŬǐȴʘ˼͠τШҌӰՔָ؜ڀ݈ۤެࠐࡴ़ࣘঠ਄੨ૌରஔ௸౜ೀതඈ෬๐ິོ༘࿠၄Ⴈ줴ᇔሸኜጀ፤Ꮘᐬᒐᓴᕘᖼᘠᚄᛨᝌឰ᠔ᡸᣜ᥀ᦤᨈᩬ᫐᬴ᮘ᯼ᱠ᳄ᴨᶌᷰṔẸἜᾀῤ⁈€ℐⅴ爡䊞ࠀ∠∠(∠D∠&#10;\∠t∠卵∠切°∠梅Ì∠直ì∠ ﬌Đ∠&#10;ﭐļ∠ﶴ5Ŕ∠јŰ∠&#10;ڜƈ∠݀&#10;Ƥ∠ࢄǄ∠ैǜ∠ঌǼ∠ಐȔ∠ഴȴ∠ෘɐ∠๼ɴ∠ྀʌ∠ྤʨ∠ႈ˄∠ᅬ&#10;˜∠ኰ˸∠ዔ̘∠ፘ̴∠ᑜ͐∠ᔠͨ∠ᜤͼ∠ ᥈Δ∠!ᨌΰ∠&quot;ᩐϐ∠#᪴Ϭ∠$ᬘЈ∠%ᮜФ∠&amp;ᰠр∠'ᲄќ∠(᳨Ѵ∠)ᵬҌ∠*ᶰҬ∠+Ḵ ӄ∠,὘Ӥ∠-ὼԈ∠.ῠԨ∠/⁄Մ∠0℈ՠ∠1↌ր∠2⇰֤∠3≔ׄ∠4⊸Dפ∠5⬼؄∠6⭠ؤ∠7⼄ل∠8⼨ ٤∠9㌬ڄ∠:㍐ڨ∠;㛴ۈ∠&lt;㜘ۨ∠=㟼܀∠&gt;㠠ܜ∠?㯤ܼ∠@㲨ݘ∠A㴌ݰ∠B㷰ވ∠C䀔ޠ∠D䍸޸∠E䘼ߐ∠F䚠߰∠G䞄ࠈ∠H䡈ࠠ∠I䣬࠸∠J䰐 ࡐ∠K䴴&#10;ࡨ∠L乸ࢀ∠M似࢘∠N你ࢴ∠O倄ࣔ∠P倨ࣸ∠Q傌औ∠R僰र∠S儴ॐ∠T典॰∠U凜ঌ∠V剠র∠W卄ৌ∠X卨৬∠Y厬+਄∠Z夐 ਠ∠[娴Ìੀ∠\玸^੘∠]罼ੰ∠^遀Wઌ∠_鬤ન∠`魨îૈ∠a뤬ૠ∠b륐ૼ∠c맔ଔ∠d몘଴∠e묜୔∠f밠୸∠g볤ஔ∠h뵨 ஸ∠i뺌௜∠j뻐ఀ∠k뾴త∠l삸ై∠m샼౤∠n셠ಀ∠o쇄 ಠ∠p싨ಸ∠q쌬೐∠r쐰೨∠s얔ഀ∠t져ജ∠u좼ഴ∠v쩀൐∠w찤൨∠x챨 ඄∠y춌ච∠z췰඼∠{캔&#10;ෘ∠|퀸෴∠}턜ฐ∠~텠ศ∠퇄ไ∠품๠∠퓌ຄ∠픰຤∠헔ເ∠호ໜ∠횜໸∠휀༔∠흤༰∠힨཈∠ཨ∠ྈ∠ྨ∠࿌∠࿨∠Dဈ∠*ဤ∠ြ∠ၠ∠&#10;ၼ∠႘∠Ⴘ∠ე∠ჰ∠ᄘ∠ᅀ∠ᅘ∠ ᅴ∠bᆐ∠ʸᆤ∠̜ᆼ∠Ѐᇔ∠ф ᇰ∠ ըሔ∠¡׌ሰ∠¢ِቐ∠£۔ቬ∠¤ݘኌ∠¥ޜከ∠¦ࢀ&#10;ዀ∠§ৄ ዜ∠¨૨ዸ∠©ୌጔ∠ª௰&#10;ጰ∠«ഴፌ∠¬൘፬∠­඼ᎌ∠®ภᎬ∠¯๤Ꮠ∠°၈Ᏸ∠±ႌᐌ∠²ᄰᐨ∠³ᅴᑄ∠´ᇸᑤ∠µᒜᑼ∠¶ᔀ#ᒔ∠·ᥤᒰ∠¸ᩨᓈ∠¹᫬&#10;ᓤ∠ºᰰᔀ∠»᳴ᔠ∠¼ᴘ¤ᕀ∠½㆜ᕜ∠¾㇠ᕼ∠¿㉄ᖔ∴À㊨⾌㥜۳ð棨۳沨۳灨۳0ᇐᖬ॰Ϝb∴Á浸PHᇐᗄহŜb∴Â肰`ᇀᗘ९4∴Ã舘xᇀᗰ८4∴Ä莀ᇀᘈ७X∴Å蚐¨ᇀᘜ६d∴Æ蹠䰜锔۳Ʈ۳۳۳Àᅐᘴ५۔b∴Ç$Øᇀᙌ४¬∴Èðᇀᙠঢ8∴ÉĈᇀᙸ३h∴ÊﭠĠᇀᚐ२X∴Ë﹤ĸᇀᚤ१L∴ÌĨŐᇀᚼ०&lt;∴ÍˀŨᇀᛐ॥8∴ÎѴ&#10;ƀᇀᛨ।D∴Ïٴ Ƙᇀᜀॣ@∴Ð࢐Qưᇀ᜘ॢŠb∴Ñᯀ&#10;ǈᇀᜬॡP∴ÒẠ!Ǡᇀᝀॠ ∴Ó╼Ǹᇀᝐय़8∴Ô✤ØȐᇀᝤफ़ͼ∴Õ屜Ȩᇀ᝸ী∴Ö扤Jɀᇀថরń∴×瑤ɘᇀហ঱p∴Ø碠ɰᇀីढ़&lt;∴Ù穰ʈᇀ័ड़&lt;∴Ú籀ʠᇀ៤ज़&lt;∴Û縐ʸᇀ៼ग़H∴Ü肔&#10;ːᇀ᠐ख़P∴Ý茼d˨ᇀᠤक़Ƭ∴Þ霠òᇀᠼॗǘ∴ß궘&#10;̘ᇀᡔॖP∴à뀨&#10;̰ᇀᡨॕD∴á느&#10;͈ᇀ᡼॔P∴â딬Z͠ᇐᢐ॓Ƅ∴ã윤h͸ᇐ᢬॒Ƽ∴äCΐᇀᣀ॑Ĩ∴å$Ψᇀᣔॐ¬∴æπᇀᣤॏ∴ç1Ϙᇀ᣸ॎà∴èʘ ϰᇀᤈ्@∴éӼ8Јᇀᤜौü∴êႰРᇀ᤬ो|∴ëᖨиᇀ᥀ॊ∴ìᰰ$ѐᇀᥔॉ¬∴í⎄Ѩᇀᥬै&lt;∴î▄ҀᇀᦌेH∴ï➸Ҙᇀᦨॆ8∴ð⥠Ұᇀ᧌ॅ4∴ñ⪐ӈᇀ᧬ॄ8∴òⰸӠᇀᨐृ4∴ó⵨Ӹᇀᨴूx∴ô㈬Ԑᇀᩌुx∴õ㛰 Ԩᇀ᩠ी@∴ö㤌Հᇀᩴि8∴÷㩰՘ᇀ᪈ा8∴ø㯔հᇀ᪜ऽ`∴ù㼴3ֈᇀ़᪰è∴ú䦴֠ᇀ᫄ऻd∴û䵠&#10;ָᇀ᫘ऺP∴ü倈&#10;אᇀ᫬हD∴ý刔רᇀᬌष&lt;∴þ合؀ᇀᬨशH∴ÿ噔ؘᇀ᭄व|∴Ā宼ذᇀ᭘ळ∴ā惠وᇀ᭰ऱ\∴Ă搌٠ᅐᮈতd∴ă杼&#10;ٸᇀᮠरP∴Ą橜ڐᇀ᮴य∴ą濰ڨᇀᯈम8∴Ć煈ۀᇀᯜभ8∴ć狼3ۘᇀᯰबè∴Ĉ絜۰ᇀᰄफ&lt;∴ĉ缬#܈ᇀᰘप¨∴Ċ蘜 ܠᇀᰬऩ@∴ċ蠸&quot;ܸᇀ᱄न¤∴Č軴ݐᇀᱜधL∴č醀ݨᇀᱴदL∴Ď鏴 ހᇀᲈथ@∴ď闌ޘᇀᲜत&lt;∴Đ鞨ްᇀᲴण8∴đ餌߈ᇀ᳌ढH∴Ē鳔 ߠᇀ᳨ड∴ēꌴ)߸ᇀᴄठÀ∴Ĕ깜ࠐᇀᴜट\∴ĕ덤ࠨᇀᴸञT∴Ė또 ࡀᇀᵔझ∴ė별ࡘᇀᵴज4∴Ę븬ࡰᇀᶔछ0∴ę뼴࢈ᇀᶴच4∴Ě삜ࢠᇀᷔङ4∴ě쇘9ࢸᇀᷴघĀ∴Ĝ텸࣐ᇀḈगh∴ĝ휸ࣨᇀḠख8∴ĞऀᇀḸक∴ğघᇀṐऔL∴ĠरᇀṬओ∴ġैᇀẈऒL∴ĢॠᇀẨऑ∴ģॸᇀỈऐ4∴ĤঐᅀỜসL∴ĥGনᇀỰॱĸ∴ĦΠ &#10;ীᇀἈॲP∴ħو ৘ᇀἤॳd∴Ĩ੄ ৰᇀἼॴ8∴ĩழ Òਈᇀὔॵͤb∴Ī㵄 ਠᇀὬॶ4∴ī㺬 ਸᇀᾘॷ4∴Ĭ㿨 ੐ᇀ῀ॸ8∴ĭ䆐 ੨ᇀ῜ॹ`∴Į䓼 ઀ᇀῴॺ8∴į䚌  ઘᇀ‌ॻ@∴İ䡤 &#10;રᇀ․ॼP∴ı䲠 ૈᇀ‸ॽ|∴Ĳ公 ૠᇀ⁌ॾH∴ĳ厠 ૸ᇀ⁠ॿ&lt;∴Ĵ喈 ଐᇀ⁴ঀ&lt;∴ĵ址 ନᇀ₌ঁT∴Ķ娄 ୀᇀ₠ংp∴ķ幰 ୘ᇀ₰ঃ&lt;∴ĸ恀 ୰ᇀ⃄঄4∴Ĺ憨 ஈᇀ⃠অLb∴ĺ搜 ஠ᇀ⃸আx∴Ļ椐 &#10;ஸᇀℐইD∴ļ櫬 &#10;ௐᇀℨঈP∴Ľ渠 &#10;௨ᇀ⅀উP∴ľ炼 ఀᇀ⅘ঊ8∴Ŀ牰 ఘᇀⅴঋ&lt;∴ŀ琈 రᇀ↌ঌ4∴Ł異 ైᇀ↤঍∴ł箘 ౠᇀ↼঎4∴Ń紀  ౸ᇀ⇔এ@∴ń绤 ಐᇀ⇬ঐ8∴Ņ肘 ನᇀ∈঑4∴ņ舀 ೀᇀ∤঒T∴Ň蕈 ೘ᇀ∴ও4∴ň蚰 ೰ᇀ≈ঔ4∴ŉ蟸 ഈᇀ≠ক4∴Ŋ襠 &#10;ഠᇀ≼খD∴ŋ诠 സᇀ⊔গH∴Ō蹤 ൐ᇀ⊬ঘX∴ō酨 ൨ᇀ⋄ঙL∴Ŏ鏜 ඀ᇀ⋠চ&lt;∴ŏ閬 ඘ᇀ⋼ছL∴Ő頬 ධᇀ⌔জ&lt;∴ő驨 ෈ᇀ⌬ঝ∴Œ鿤 ෠ᇀ⍄ট∴œꧨ q෸ᇀ⍘঵Ǡ∴Ŕ설 ฐᇀ⍰শ8∴ŕ싌 sศᇀ⎈ঠǨ∴Ŗ (เᇀ⎜ল¼∴ŗ B๘ᇐ⎴ডĤ∴Ř }๰ᇀ⏐থȐ∴řࣴ&#10;ຈᇀ⏠দH∴Ś଴&#10;ຠᇀ⏰ধ,∴śఔ&#10;3ຸᇀ␄নè∴Ŝᙄ&#10;໐ᇀ␜঩X∴ŝ᪬&#10;໨ᇀ␴প8∴Ş᱈&#10;ༀᇀ⑔ফ,∴şᴜ&#10;༘ᇀ⑴বH∴Šᾈ&#10;༰ᇀ⒌ৠL∴š∨&#10;཈ᇀⒼভL∴Ţ⒐&#10;འᇀⓔম4∴ţ◸&#10;ླྀᇀ⓸য0∴Ť✀&#10; ྐᇐ┘঳@∴ť⤄&#10;&#10;ྨᇀ┬঴D∴Ŧ⫸&#10;ǡ࿀ᇀ╀ষޠ∴ŧ贄&#10;࿘ᇀ╔঺T∴Ũ轜&#10;࿰ᇀ╬঻8∴ũ郸&#10;ဈᇀ▌ঽ\∴Ū鐼&#10;ဠᇀ■ৃ`∴ū鞴&#10;" w:val="1899"/>
                              </w:smartTagPr>
                              <w:r>
                                <w:rPr>
                                  <w:rFonts w:ascii="宋体" w:hint="eastAsia"/>
                                </w:rPr>
                                <w:t>1.0.0</w:t>
                              </w:r>
                            </w:smartTag>
                            <w:r>
                              <w:rPr>
                                <w:rFonts w:ascii="宋体" w:hint="eastAsia"/>
                              </w:rPr>
                              <w:t xml:space="preserve"> 年.月.日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6DD280" id="矩形 15" o:spid="_x0000_s1029" style="position:absolute;left:0;text-align:left;margin-left:150pt;margin-top:727pt;width:160pt;height:2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" o:allowincell="f" filled="f" stroked="f">
                <v:textbox>
                  <w:txbxContent>
                    <w:p w14:paraId="488C38A5" w14:textId="77777777" w:rsidR="00C47460" w:rsidRDefault="00C47460" w:rsidP="00486900">
                      <w:pPr>
                        <w:jc w:val="center"/>
                        <w:rPr>
                          <w:rFonts w:ascii="宋体"/>
                        </w:rPr>
                      </w:pPr>
                      <w:r>
                        <w:rPr>
                          <w:rFonts w:ascii="宋体"/>
                        </w:rPr>
                        <w:t>××</w:t>
                      </w:r>
                      <w:r>
                        <w:rPr>
                          <w:rFonts w:ascii="宋体"/>
                        </w:rPr>
                        <w:t>-000-</w:t>
                      </w:r>
                      <w:r>
                        <w:rPr>
                          <w:rFonts w:ascii="宋体"/>
                        </w:rPr>
                        <w:t>×××</w:t>
                      </w:r>
                      <w:r>
                        <w:rPr>
                          <w:rFonts w:ascii="宋体" w:hint="eastAsia"/>
                        </w:rPr>
                        <w:t>00-</w:t>
                      </w:r>
                      <w:smartTag w:uri="urn:schemas-microsoft-com:office:smarttags" w:element="chsdate">
                        <w:smartTagPr>
                          <w:attr w:name="Day" w:val="0䌯఻翐蠀Dayత翐爀言vecmడ翐爚耀q\\ఢ翐㘀耀&gt;\\య翐攀谀ᮄ[న翐㄀蠀AppData෕翐႟蠀ꥈd㜰ܫ㱀W犾♆爑塆⪟"/>
                          <w:attr w:name="IsLunarDate" w:val="False"/>
                          <w:attr w:name="IsROCDate" w:val="False"/>
                          <w:attr w:name="㿸嚂缹蠀珄甋趈૙剸૘嚎缹蠀珄甋嚊缹蠀ӯÀ䘀囶缹蠀　̝嚔펞ࠀ뫔癢d\d\ \卌Vྤ\௬\塈ីᯨⵠ[Ā鋐a錔a鍘a鎜a鏠a鐤a鑨a钬a铰a锴a镸a閼a阀a附a嘺綞ࠀ捁杍\ProԜ凵盂雼a뢰Y\PDFMOfficeAddin.dll.2.Config5Cᤁࠀ\??\C:\Program Files (嘁䚞਀C:\Windows\WinSxS\x86_microsoft.vc80.crt_1fc8b3b9a1e18e3b_8.0.50727.5592_none_d09196c24426e2d4\MSVCP80.dllw嘁䚞਀C:\Windows\WinSxS\x86_microsoft.vc80.crt_1fc8b3b9a1e18e3b_8.0.50727.5592_none_d09196c24426e2d4\MSVCR80.dll嘈侞฀C:\Program Files (x86)\Adobe\Acrobat 9.0\PDFMaker\Office\PDFMOfficeAddin.CHS_d0嘺綞ࠀ捁杍\Proԟ凵盂骜ace\PDFMOfficeAddin.CHS.2.ConfigQ4ᤁࠀ\??\C:\Program Files (嘈侞฀C:\Program Files (x86)\Adobe\Acrobat 9.0\PDFMaker\Office\PDFMOfficeAddin.dll\To嘎䦞ࠀC:\Program Files (x86)\Common Files\Microsoft Shared\OFFICE14\MSO.DLL嘚嶞ࠀ嘎瑞䛳䝚朕餹뽅뉓熥ᥑ䙫벟袜行嘚岟毐ܵ㓈\⼰ܮ⫰ܮ選ܯ鋘ܯ⺐ܮ榀ܴ嘺綞ࠀ捁杍Ԗ凵盂鶄a똨Y鹐a嘂䖞਀ÜÞ鹠aϰC:\Windows\WinSxS\x86_microsoft.windows.common-controls_6595b64144ccf1df_6.0.7601.17514_none_41e6975e2bd6f2b2\嘺綞ࠀ捁杍try\ԛ凵盂龴a뜀YdsesWW8W8Wꀀa怀圝厖ࠀ^瑐a타傇缹蠀癈姕Light yellow傌缹蠀癈姕Pale green 債缹蠀癈姕Pale turquoise傲缹蠀癈姕 Pale blue傻缹蠀癈姕Lavender傠缹蠀癈姕&#10;Dark Green傩缹蠀癈姕 Dark Teal僖缹蠀癈姕 Dark blue僟缹蠀癈姕 Dark grey僄缹蠀癈姕Dark red働缹蠀癈姕Dark yellow僊缹蠀癈姕 Blue-grey僳缹蠀癈姕 Grey - 40僸缹蠀癈姕Light orange僡缹蠀癈姕 Sea green僮缹蠀癈姕&#10;Light blue倗缹蠀癈姕 Grey - 50倜缹蠀癈姕Bright green倅缹蠀癈姕 Turquoise倂缹蠀癈姕&#10;Light grey個缹蠀癈姕Light yellow倰缹蠀癈姕Pale green 倹缹蠀癈姕Pale turquoise倦缹蠀癈姕 Pale blue倯缹蠀癈姕Lavender偔缹蠀癈姕&#10;Dark Green偝缹蠀癈姕 Dark Teal做缹蠀癈姕 Dark blue偃缹蠀癈姕 Dark grey偈缹蠀癈姕Dark red偱缹蠀癈姕Dark yellow偾缹蠀癈姕 Blue-grey偧缹蠀癈姕 Grey - 40偬缹蠀癈姕Light orange冕缹蠀癈姕 Sea green冒缹蠀癈姕&#10;Light blue圝厖ࠀ^瑐a타凧缹蠀癈姕 Grey - 50凬缹蠀癈姕Bright green凕缹蠀癈姕 Turquoise凒缹蠀癈姕&#10;Light grey凛缹蠀癈姕Light yellow净缹蠀癈姕Pale green 凉缹蠀癈姕Pale turquoise冶缹蠀癈姕 Pale blue冿缹蠀癈姕Lavender冤缹蠀(Microsoft Pinyin IME冭缹踀PDFMaker.OfficeAddin冪缹蠀㢐甠콴夥ꧯǐ뉸Z!'冓缹谀粐甋袸甋袌甋糨甋宜甋䟔甋㊸ܮ 冘缹蠀㢐甠浅ᴼ꧱ǐꮨa冁缹蠀C:\Users\D30_test01冎缹谀愄甋詀甋鱘d耀㗹甌ꯠa勸\鱘d斈[具缹蠀鵀4鵀4&lt;䬘ܙ滐ܙ䟔甋兼缹蠀(Microsoft Pinyin IME入缹踀中文(简体) - 微软拼音新体验输入风格兢缹蠀(FormattingProperties八缹蠀 GrowFontOnePoint児缹蠀&quot;OpenOrCloseUpPara兙缹蠀$ShrinkFontOnePoint兆缹蠀癈姕第 X 页 共 Y 页兏缹蠀癈姕行数 × 列数 = 格数儴缹蠀癈姕&#10;作者, 第 X 页, 日期儽缹谀儺缹蠀㢐甠暴ᱢ꧱ǐ結a儣缹蠀splwow64_1_698d6_0_2000儨缹謀에]꼈a䊶瘭⸱⸲㐸⸰ㄱ㔳㤴ㄮㄮㄮ儑缹蠀splwow64_1_698d6_0_2000儞缹蠀splwow64_1_698d6_0_2000儇缹謀꾰a롁瘯⸱⸲㐸⸰ㄱ㔳㤴ㄮ㌮ㄮ儌缹蠀splwow64_1_698d6_0_2000勵缹踀꾘a뀠a륂瘯⸱⸲㐸⸰〱㐰⸶⸲1勲缹踀뀈a끘a땗瘯⸱⸲㐸⸰〱㐰⸰⸴1囡ꚞఀ隐a坩⾞ࠀdÈĬƐǴɘʼ̠΄ϨьҰԔոלـڤ܈ݬߐ࠴࢘ࣼॠৄਨઌ૰୔ஸజಀ೤ൈඬฐ๴໘༼ྠငၨ჌ᄰᆔᇸቜዀጤᎈᏬᑐᒴᔘᕼᗠᙄᚨᜌᝰ។ᠸᢜᤀᥤᧈᨬ᪐᫴᭘ᮼᰠᲄ᳨ᵌᶰḔṸỜὀᾤ ⁬⃐ℴ↘⇼≠⋄⌨⎌⏰⑔Ⓒ├▀◤♈⚬✐❴⟘⠼⢠⤄⥨⧌⨰⪔⫸⭜⯀ⰤⲈⳬⵐⶴ⸘⹼⻠⽄⾨「ばピㄸ㆜㈀㉤㋈㌬㎐㏴㑘㒼㔠㖄㗨㙌㚰㜔㝸㟜㡀㢤㤈㥬㧐㨴㪘㫼㭠㯄㰨㲌㳰㵔㶸㸜㺀㻤㽈㾬䀐䁴䃘䄼䆠䈄䉨䋌䌰䎔䏸䑜䓀䔤䖈䗬䙐䚴䜘䝼䟠䡄䢨䤌䥰䧔䨸䪜䬀䭤䯈䰬䲐䳴䵘䶼丠亄仨佌侰倔偸僜兀冤刈剬勐匴厘叼呠哄唨喌嗰噔嚸圜垀埤塈墬夐奴姘娼媠嬄孨富尰岔峸嵜巀帤庈廬彐徴怘恼惠慄憨戌扰拔挸掜搀摤擈攬斐旴晘暼朠构柨桌械椔楸槜橀檤欈歬毐水沘泼浠淄渨溌滰潔澸瀜炀烤煈熬爐牴狘猼玠琄瑨瓌田疔痸癜盀眤瞈矬硐碴礘祼秠穄窨笌筰篔簸粜紀絤緈縬纐维罘羼耠肄胨腌膰舔艸苜荀莤萈葬蓐蔴薘藼虠蛄蜨螌蟰衔袸褜覀觤詈説謐譴诘谼負贄赨跌踰躔軸轜迀逤邈郬酐醴鈘鉼鋠鍄鎨鐌鑰铔锸閜阀除雈霬鞐韴願颼餠馄駨驌骰鬔魸鯜鱀鲤鴈鵬鷐鸴麘黼齠鿄ꀨꂌꃰꅔꆸꈜꊀꋤꍈꎬꐐꑴꓘꔼꖠꘄꙨꛌꜰꞔꟸꡜꣀꤤꦈꧬ꩐ꪴ꬘ꭼꯠ걄겨괌군귔길꺜꼀꽤꿈뀬낐냴녘놼눠늄단덌뎰됔둸드땀떤똈뙬뛐뜴래럼론룄뤨릌맰메몸묜뮀믤뱈벬봐뵴뷘븼뺠뼄뽨뿌쀰삔샸셜쇀숤슈심썐쎴쐘쑼쓠아얨옌왰월윸잜저졤죈줬즐짴쩘쪼쬠쮄쯨챌첰촔쵸췜칀캤켈콬쿐퀴킘탼텠퇄툨튌티퍔편퐜풀퓤핈햬혐홴훘휼힠露列切賓靖שּׁﮐﯴﱘﲼﴠﶄ﷨﹌ﺰ４ｸￜ@¤ĈŬǐȴʘ˼͠τШҌӰՔָ؜ڀ݈ۤެࠐࡴ़ࣘঠ਄੨ૌରஔ௸౜ೀതඈ෬๐ິོ༘࿠၄Ⴈ줴ᇔሸኜጀ፤Ꮘᐬᒐᓴᕘᖼᘠᚄᛨᝌឰ᠔ᡸᣜ᥀ᦤᨈᩬ᫐᬴ᮘ᯼ᱠ᳄ᴨᶌᷰṔẸἜᾀῤ⁈€ℐⅴ爡䊞ࠀ∠∠(∠D∠&#10;\∠t∠卵∠切°∠梅Ì∠直ì∠ ﬌Đ∠&#10;ﭐļ∠ﶴ5Ŕ∠јŰ∠&#10;ڜƈ∠݀&#10;Ƥ∠ࢄǄ∠ैǜ∠ঌǼ∠ಐȔ∠ഴȴ∠ෘɐ∠๼ɴ∠ྀʌ∠ྤʨ∠ႈ˄∠ᅬ&#10;˜∠ኰ˸∠ዔ̘∠ፘ̴∠ᑜ͐∠ᔠͨ∠ᜤͼ∠ ᥈Δ∠!ᨌΰ∠&quot;ᩐϐ∠#᪴Ϭ∠$ᬘЈ∠%ᮜФ∠&amp;ᰠр∠'ᲄќ∠(᳨Ѵ∠)ᵬҌ∠*ᶰҬ∠+Ḵ ӄ∠,὘Ӥ∠-ὼԈ∠.ῠԨ∠/⁄Մ∠0℈ՠ∠1↌ր∠2⇰֤∠3≔ׄ∠4⊸Dפ∠5⬼؄∠6⭠ؤ∠7⼄ل∠8⼨ ٤∠9㌬ڄ∠:㍐ڨ∠;㛴ۈ∠&lt;㜘ۨ∠=㟼܀∠&gt;㠠ܜ∠?㯤ܼ∠@㲨ݘ∠A㴌ݰ∠B㷰ވ∠C䀔ޠ∠D䍸޸∠E䘼ߐ∠F䚠߰∠G䞄ࠈ∠H䡈ࠠ∠I䣬࠸∠J䰐 ࡐ∠K䴴&#10;ࡨ∠L乸ࢀ∠M似࢘∠N你ࢴ∠O倄ࣔ∠P倨ࣸ∠Q傌औ∠R僰र∠S儴ॐ∠T典॰∠U凜ঌ∠V剠র∠W卄ৌ∠X卨৬∠Y厬+਄∠Z夐 ਠ∠[娴Ìੀ∠\玸^੘∠]罼ੰ∠^遀Wઌ∠_鬤ન∠`魨îૈ∠a뤬ૠ∠b륐ૼ∠c맔ଔ∠d몘଴∠e묜୔∠f밠୸∠g볤ஔ∠h뵨 ஸ∠i뺌௜∠j뻐ఀ∠k뾴త∠l삸ై∠m샼౤∠n셠ಀ∠o쇄 ಠ∠p싨ಸ∠q쌬೐∠r쐰೨∠s얔ഀ∠t져ജ∠u좼ഴ∠v쩀൐∠w찤൨∠x챨 ඄∠y춌ච∠z췰඼∠{캔&#10;ෘ∠|퀸෴∠}턜ฐ∠~텠ศ∠퇄ไ∠품๠∠퓌ຄ∠픰຤∠헔ເ∠호ໜ∠횜໸∠휀༔∠흤༰∠힨཈∠ཨ∠ྈ∠ྨ∠࿌∠࿨∠Dဈ∠*ဤ∠ြ∠ၠ∠&#10;ၼ∠႘∠Ⴘ∠ე∠ჰ∠ᄘ∠ᅀ∠ᅘ∠ ᅴ∠bᆐ∠ʸᆤ∠̜ᆼ∠Ѐᇔ∠ф ᇰ∠ ըሔ∠¡׌ሰ∠¢ِቐ∠£۔ቬ∠¤ݘኌ∠¥ޜከ∠¦ࢀ&#10;ዀ∠§ৄ ዜ∠¨૨ዸ∠©ୌጔ∠ª௰&#10;ጰ∠«ഴፌ∠¬൘፬∠­඼ᎌ∠®ภᎬ∠¯๤Ꮠ∠°၈Ᏸ∠±ႌᐌ∠²ᄰᐨ∠³ᅴᑄ∠´ᇸᑤ∠µᒜᑼ∠¶ᔀ#ᒔ∠·ᥤᒰ∠¸ᩨᓈ∠¹᫬&#10;ᓤ∠ºᰰᔀ∠»᳴ᔠ∠¼ᴘ¤ᕀ∠½㆜ᕜ∠¾㇠ᕼ∠¿㉄ᖔ∴À㊨⾌㥜۳ð棨۳沨۳灨۳0ᇐᖬ॰Ϝb∴Á浸PHᇐᗄহŜb∴Â肰`ᇀᗘ९4∴Ã舘xᇀᗰ८4∴Ä莀ᇀᘈ७X∴Å蚐¨ᇀᘜ६d∴Æ蹠䰜锔۳Ʈ۳۳۳Àᅐᘴ५۔b∴Ç$Øᇀᙌ४¬∴Èðᇀᙠঢ8∴ÉĈᇀᙸ३h∴ÊﭠĠᇀᚐ२X∴Ë﹤ĸᇀᚤ१L∴ÌĨŐᇀᚼ०&lt;∴ÍˀŨᇀᛐ॥8∴ÎѴ&#10;ƀᇀᛨ।D∴Ïٴ Ƙᇀᜀॣ@∴Ð࢐Qưᇀ᜘ॢŠb∴Ñᯀ&#10;ǈᇀᜬॡP∴ÒẠ!Ǡᇀᝀॠ ∴Ó╼Ǹᇀᝐय़8∴Ô✤ØȐᇀᝤफ़ͼ∴Õ屜Ȩᇀ᝸ী∴Ö扤Jɀᇀថরń∴×瑤ɘᇀហ঱p∴Ø碠ɰᇀីढ़&lt;∴Ù穰ʈᇀ័ड़&lt;∴Ú籀ʠᇀ៤ज़&lt;∴Û縐ʸᇀ៼ग़H∴Ü肔&#10;ːᇀ᠐ख़P∴Ý茼d˨ᇀᠤक़Ƭ∴Þ霠òᇀᠼॗǘ∴ß궘&#10;̘ᇀᡔॖP∴à뀨&#10;̰ᇀᡨॕD∴á느&#10;͈ᇀ᡼॔P∴â딬Z͠ᇐᢐ॓Ƅ∴ã윤h͸ᇐ᢬॒Ƽ∴äCΐᇀᣀ॑Ĩ∴å$Ψᇀᣔॐ¬∴æπᇀᣤॏ∴ç1Ϙᇀ᣸ॎà∴èʘ ϰᇀᤈ्@∴éӼ8Јᇀᤜौü∴êႰРᇀ᤬ो|∴ëᖨиᇀ᥀ॊ∴ìᰰ$ѐᇀᥔॉ¬∴í⎄Ѩᇀᥬै&lt;∴î▄ҀᇀᦌेH∴ï➸Ҙᇀᦨॆ8∴ð⥠Ұᇀ᧌ॅ4∴ñ⪐ӈᇀ᧬ॄ8∴òⰸӠᇀᨐृ4∴ó⵨Ӹᇀᨴूx∴ô㈬Ԑᇀᩌुx∴õ㛰 Ԩᇀ᩠ी@∴ö㤌Հᇀᩴि8∴÷㩰՘ᇀ᪈ा8∴ø㯔հᇀ᪜ऽ`∴ù㼴3ֈᇀ़᪰è∴ú䦴֠ᇀ᫄ऻd∴û䵠&#10;ָᇀ᫘ऺP∴ü倈&#10;אᇀ᫬हD∴ý刔רᇀᬌष&lt;∴þ合؀ᇀᬨशH∴ÿ噔ؘᇀ᭄व|∴Ā宼ذᇀ᭘ळ∴ā惠وᇀ᭰ऱ\∴Ă搌٠ᅐᮈতd∴ă杼&#10;ٸᇀᮠरP∴Ą橜ڐᇀ᮴य∴ą濰ڨᇀᯈम8∴Ć煈ۀᇀᯜभ8∴ć狼3ۘᇀᯰबè∴Ĉ絜۰ᇀᰄफ&lt;∴ĉ缬#܈ᇀᰘप¨∴Ċ蘜 ܠᇀᰬऩ@∴ċ蠸&quot;ܸᇀ᱄न¤∴Č軴ݐᇀᱜधL∴č醀ݨᇀᱴदL∴Ď鏴 ހᇀᲈथ@∴ď闌ޘᇀᲜत&lt;∴Đ鞨ްᇀᲴण8∴đ餌߈ᇀ᳌ढH∴Ē鳔 ߠᇀ᳨ड∴ēꌴ)߸ᇀᴄठÀ∴Ĕ깜ࠐᇀᴜट\∴ĕ덤ࠨᇀᴸञT∴Ė또 ࡀᇀᵔझ∴ė별ࡘᇀᵴज4∴Ę븬ࡰᇀᶔछ0∴ę뼴࢈ᇀᶴच4∴Ě삜ࢠᇀᷔङ4∴ě쇘9ࢸᇀᷴघĀ∴Ĝ텸࣐ᇀḈगh∴ĝ휸ࣨᇀḠख8∴ĞऀᇀḸक∴ğघᇀṐऔL∴ĠरᇀṬओ∴ġैᇀẈऒL∴ĢॠᇀẨऑ∴ģॸᇀỈऐ4∴ĤঐᅀỜসL∴ĥGনᇀỰॱĸ∴ĦΠ &#10;ীᇀἈॲP∴ħو ৘ᇀἤॳd∴Ĩ੄ ৰᇀἼॴ8∴ĩழ Òਈᇀὔॵͤb∴Ī㵄 ਠᇀὬॶ4∴ī㺬 ਸᇀᾘॷ4∴Ĭ㿨 ੐ᇀ῀ॸ8∴ĭ䆐 ੨ᇀ῜ॹ`∴Į䓼 ઀ᇀῴॺ8∴į䚌  ઘᇀ‌ॻ@∴İ䡤 &#10;રᇀ․ॼP∴ı䲠 ૈᇀ‸ॽ|∴Ĳ公 ૠᇀ⁌ॾH∴ĳ厠 ૸ᇀ⁠ॿ&lt;∴Ĵ喈 ଐᇀ⁴ঀ&lt;∴ĵ址 ନᇀ₌ঁT∴Ķ娄 ୀᇀ₠ংp∴ķ幰 ୘ᇀ₰ঃ&lt;∴ĸ恀 ୰ᇀ⃄঄4∴Ĺ憨 ஈᇀ⃠অLb∴ĺ搜 ஠ᇀ⃸আx∴Ļ椐 &#10;ஸᇀℐইD∴ļ櫬 &#10;ௐᇀℨঈP∴Ľ渠 &#10;௨ᇀ⅀উP∴ľ炼 ఀᇀ⅘ঊ8∴Ŀ牰 ఘᇀⅴঋ&lt;∴ŀ琈 రᇀ↌ঌ4∴Ł異 ైᇀ↤঍∴ł箘 ౠᇀ↼঎4∴Ń紀  ౸ᇀ⇔এ@∴ń绤 ಐᇀ⇬ঐ8∴Ņ肘 ನᇀ∈঑4∴ņ舀 ೀᇀ∤঒T∴Ň蕈 ೘ᇀ∴ও4∴ň蚰 ೰ᇀ≈ঔ4∴ŉ蟸 ഈᇀ≠ক4∴Ŋ襠 &#10;ഠᇀ≼খD∴ŋ诠 സᇀ⊔গH∴Ō蹤 ൐ᇀ⊬ঘX∴ō酨 ൨ᇀ⋄ঙL∴Ŏ鏜 ඀ᇀ⋠চ&lt;∴ŏ閬 ඘ᇀ⋼ছL∴Ő頬 ධᇀ⌔জ&lt;∴ő驨 ෈ᇀ⌬ঝ∴Œ鿤 ෠ᇀ⍄ট∴œꧨ q෸ᇀ⍘঵Ǡ∴Ŕ설 ฐᇀ⍰শ8∴ŕ싌 sศᇀ⎈ঠǨ∴Ŗ (เᇀ⎜ল¼∴ŗ B๘ᇐ⎴ডĤ∴Ř }๰ᇀ⏐থȐ∴řࣴ&#10;ຈᇀ⏠দH∴Ś଴&#10;ຠᇀ⏰ধ,∴śఔ&#10;3ຸᇀ␄নè∴Ŝᙄ&#10;໐ᇀ␜঩X∴ŝ᪬&#10;໨ᇀ␴প8∴Ş᱈&#10;ༀᇀ⑔ফ,∴şᴜ&#10;༘ᇀ⑴বH∴Šᾈ&#10;༰ᇀ⒌ৠL∴š∨&#10;཈ᇀⒼভL∴Ţ⒐&#10;འᇀⓔম4∴ţ◸&#10;ླྀᇀ⓸য0∴Ť✀&#10; ྐᇐ┘঳@∴ť⤄&#10;&#10;ྨᇀ┬঴D∴Ŧ⫸&#10;ǡ࿀ᇀ╀ষޠ∴ŧ贄&#10;࿘ᇀ╔঺T∴Ũ轜&#10;࿰ᇀ╬঻8∴ũ郸&#10;ဈᇀ▌ঽ\∴Ū鐼&#10;ဠᇀ■ৃ`∴ū鞴&#10;" w:val="1899"/>
                        </w:smartTagPr>
                        <w:r>
                          <w:rPr>
                            <w:rFonts w:ascii="宋体" w:hint="eastAsia"/>
                          </w:rPr>
                          <w:t>1.0.0</w:t>
                        </w:r>
                      </w:smartTag>
                      <w:r>
                        <w:rPr>
                          <w:rFonts w:ascii="宋体" w:hint="eastAsia"/>
                        </w:rPr>
                        <w:t xml:space="preserve"> 年.月.日</w:t>
                      </w:r>
                    </w:p>
                  </w:txbxContent>
                </v:textbox>
              </v:rect>
            </w:pict>
          </mc:Fallback>
        </mc:AlternateContent>
      </w:r>
      <w:r w:rsidRPr="00866E5D">
        <w:rPr>
          <w:noProof/>
        </w:rPr>
        <mc:AlternateContent>
          <mc:Choice Requires="wps">
            <w:drawing>
              <wp:anchor distT="0" distB="0" distL="114300" distR="114300" simplePos="0" relativeHeight="251667456" behindDoc="0" locked="0" layoutInCell="0" allowOverlap="1" wp14:anchorId="7B7EC450" wp14:editId="493E286C">
                <wp:simplePos x="0" y="0"/>
                <wp:positionH relativeFrom="column">
                  <wp:posOffset>342900</wp:posOffset>
                </wp:positionH>
                <wp:positionV relativeFrom="paragraph">
                  <wp:posOffset>9497695</wp:posOffset>
                </wp:positionV>
                <wp:extent cx="1498600" cy="330200"/>
                <wp:effectExtent l="0" t="2540" r="1270" b="635"/>
                <wp:wrapNone/>
                <wp:docPr id="45" name="矩形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860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F6BA8" w14:textId="77777777" w:rsidR="00C47460" w:rsidRDefault="00C47460" w:rsidP="00486900">
                            <w:smartTag w:uri="urn:schemas-microsoft-com:office:smarttags" w:element="chmetcnv">
                              <w:smartTagPr>
                                <w:attr w:name="ta\Roaming긍缹蠀ᛐ劗⥰f붠ܫ금缹蠀7.0\Common긷缹踀⥀f쀙؀Anchorll긲缹谀焈ܸ쀟܀Headingl긹缹蠀" w:val="False"/>
                                <w:attr w:name="\Common긷缹踀⥀f쀙؀Anchorll긲缹谀焈ܸ쀟܀Heading" w:val="2"/>
                                <w:attr w:name="䘀鈀a嚒缹谀False嚞缹谀False嚚缹踀ow1899ns嚆缹蠀Ԕ̡怠㿸嚂缹蠀珄甋趈૙剸૘嚎缹蠀珄甋嚊缹蠀ӯÀ䘀囶缹蠀　̝嚔펞ࠀ뫔癢d\d\ \卌Vྤ\௬\塈ីᯨⵠ[Ā鋐a" w:val="Wఽ翐耀n⹴8ా翐俠耀bC:\0䌯఻翐蠀Dayత翐爀言vecmడ翐爚耀q\\ఢ翐㘀耀&gt;\\య翐攀谀ᮄ[న翐㄀蠀AppData෕翐႟蠀ꥈd㜰ܫ㱀W犾♆爑塆⪟嘣撞ᐃhttphttpsftpfile@ivtshell镐d倾íͶ嘱皞ࠃՐ皀췯覫䀀쿸皀㨼ܫ㨼ܫ⤸]㩠ܫ纸aѴ퀰^ 㮘ܫ 䥴&quot;پ畍㫘ܫ㫘ܫ㫼ܫ㫼ܫ㬈ܫ㬈ܫ㬸ܫ㬸ܫ@㭈ܫ㭈ܫ㭘ܫ㭘ܫ㩴ܫ牴獵ܼ嚝튖ࠃ^㮘W&#10;타೧翐ဘ谀āԀೠ翐❨蠀&#10;IMSC5೭翐蠀ncalrpc೮翐普蠀ꗈd㲈ܫ닀W೫翐䒨蠀RAW뻯ఔ翐镐蠀ꕈd㶨ܫ닀W఑翐蠀spoolssఒ翐蠀ncalrpcట翐谀āԀsఘ翐镐谀āԀcఅ翐蠀㯠ܫ㲠ܫ㤀Wఆ翐镐蠀㲈ܫ㲸ܫ횘Wః翐蠀㲠ܫ㳐ܫ뇸Wఌ翐獡蠀㲸ܫ㳨ܫ㱀Wఉ翐蠀㳐ܫ㴀ܫ뵐Wఊ翐镐蠀㳨ܫ㶐ܫꓨdష翐Ͷ蠀Ꙉd㴰ܫ닀Wర翐镐蠀㴘ܫ㵈ܫ㤀Wఽ翐蠀㴰ܫ㵠ܫ㱀Wా翐牵蠀㵈ܫ㵸ܫ뇸W఻翐扭蠀㵠ܫꙈd횘Wత翐普蠀㴀ܫꗈdꗨdడ翐捥蠀㰐ܫ㷀ܫꕨdఢ翐镐蠀㶨ܫ㷘ܫ톘Wయ翐蠀㷀ܫ㷰ܫ툘Wన翐瑩蠀㷘ܫ㸈ܫ땈Wౕ翐祬蠀㷰ܫ㸠ܫ횘Wౖ翐镐蠀㸈ܫ㸸ܫ뵐W౓翐蠀㸠ܫ㹐ܫ뇸W౜翐镐蠀㸸ܫ㹨ܫ㤀Wౙ翐蠀㹐ܫ㽀ܫ㱀Wౚ翐镐蠀ꛈd㺘ܫ닀Wే翐蠀㺀ܫ㺰ܫ㱀Wీ翐镐蠀㺘ܫ㻈ܫ㴨W్翐蠀㺰ܫ㼨ܫ㤀W౎翐Ͷ蠀Ꝉd㻸ܫ㤀Wో翐蠀㻠ܫ㼐ܫ㱀W౴翐镐蠀㻸ܫꝈd㴨W౱翐蠀㻈ܫꛈdꛨd౲翐r蠀㹨ܫ㽘ܫꙨd౿翐 蠀㽀ܫꕈdꗨd魰e镐d฀垡ఃCanon MF6100 Series UFRII LTЁᑟÜ೸圃 ச࠴dɘA4慃潮nᄘĀ؃ұӸ怀ࠄхCanon MF6100 Series UFRII LT߿˖ǎ搁́ẴȄȅ搆āĂ༃င؅܀Ťȁ́ЏԐ̈ĉĊȋȌȍȎ̏਀Ťȁ̂ЂԂ؂܂ࠂंŤȃ̂Ђ搊ȁĂăĄ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ࠅء܆ࠆआਆଆఆആฆ搉ȁȂ̍Ђᤈ搂搁́㡀   ࠴ச22ࠂ୨蔱  ࠴ச22ࠂ୨蔱ȁɘɘĀ᠁dༀ㈀ĀƐ謀卛O܀Ā阂Ȁ䍜婎〰⸵䍉CȀ䍜婎〰⸵䍉C䍜婎〰⸵䍉CȀāāȂ鈀㨀왧[㨀왧[䠀退宋体al肀ǂ܀܀܀Ѐ܀Ȁ默认设置ఀā᠁ɘఁĀȁࠀﯿﯿﯿ阁︁ÿĂࠀĀ  āȀȀȀȀȀЀȀȀĀĀ缀缀ĀĀԀ  ĈĉĊċČčďȀā垠ఃුCanon MF6100 Series UFRII LTЁᑟÜ೸圃 ச࠴dɘA4慃潮nᄘĀ؃ұӸ怀ࠄхCanon MF6100 Series UFRII LT߿˖ǎ搁́ẴȄȅ搆āĂ༃င؅܀Ťȁ́ЏԐ̈ĉĊȋȌȍȎ̏਀Ťȁ̂ЂԂ؂܂ࠂंŤȃ̂Ђ搊ȁĂăĄ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ࠅء܆ࠆआਆଆఆആฆ搉ȁȂ̍Ђᤈ搂搁́㡀   ࠴ச22ࠂ୨蔱  ࠴ச22ࠂ୨蔱ȁɘɘĀ᠁dༀ㈀ĀƐ謀卛O܀Ā阂Ȁ䍜婎〰⸵䍉CȀ䍜婎〰⸵䍉C䍜婎〰⸵䍉CȀāāȂ鈀㨀왧[㨀왧[䠀退宋体al肀ǂ܀܀܀Ѐ܀Ȁ默认设置ఀā᠁ɘఁĀȁࠀﯿﯿﯿ阁︁ÿĂࠀĀ  āȀȀȀȀȀЀȀȀĀĀ缀缀ĀĀԀ  ĈĉĊċČčďȀā뻯嚝튖ࠃ툐ܭ^峸ܫ彀ܫ㠰H૔/¥rĂ宐ܫ䭈缰૚pEı岐ܫ㤀捈ܫ&gt;AĄ4㤀Ą6Ą㤀筐ܫ&gt;.Ą尰ܫ㤀慸潮Ą屐ܫ㠰볐ܯ愇ࠄĂ孰ܫ㤀譐ܫÉƋeÌĄ UĄ岰ܫȹ搆2Ą峐ܫľȋ2Ą寰ܫ㤀뭐ܫȜ࠶ᕯȃ̲ĄȁĂ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嚝튖ࠃ팠ܭ䕈f&#10;타㭦碣Ȃ言Videos㭣碣蠀Startup㭼碣蠀StartUp㭹碣蠀StartUp㭺碣言Public㭷碣ༀ言System㭰碣蠀Windows㲍碣蠀血ܫ怠ܫ㱀W㲎碣蠀怈ܫ怸ܫ뵐W㲋碣蠀怠ܫ恐ܫ톘W㲄碣蠀怸ܫ恨ܫ㤀W㲁碣蠀恐ܫ悀ܫ땈W㲂碣蠀恨ܫ悘ܫ뇸W㲟碣蠀悀ܫ뿈d번W㲘碣蠀䟔甋똀[&#10;㲕碣蠀愐ܫ㏠ܶ뇸W㲖碣蠀P半角耀㲓碣谀āԀ㲬碣蠀愨ܫ惈ܫ㱀W㲩碣蠀慀ܫ愐ܫ툘W㲪碣蠀鄨d愨ܫW㲧碣谀慐甋宜甋耀㲠碣蠀ncalrpc㲽碣谀āԀ㲾碣蠀扈ܫ抐ܫ툘W㲻碣谀āԀ㲴碣蠀ncalrpc㲱碣谀āԀ㲲碣谀āԀ㳏碣蠀ncalrpc㳈碣蠀㝠ܶ扈ܫ뇸W㳅碣蠀戰ܫ憠ܫ㱀W㳆碣谀āԀ㳃碣谀āԀ㳜碣蠀憠ܫ抨ܫ뵐W㳙碣蠀抐ܫ挈ܫ톘W㳚碣蠀㛠ܶ拘ܫ닀W㳗碣蠀拀ܫ拰ܫ㱀W㳐碣蠀拘ܫ㛠ܶ㴨W㳭碣蠀抨ܫ挠ܫ㚀ܶ㳮碣蠀挈ܫ༈ܯ혘W嚝튖ࠃ官ܫ䜘f&#10;타둞碥蠀GetIDsOfNames둅碥蠀Invokeocal둀碥蠀PEudc.tblall둏碥蠀䦄Ҭ搈ܫ靸ܫ둊碥蠀侨Ҭ搰ܫ揠ܫ뒱碥ఀ蠀侄Ҭ摘ܫ搈ܫ뒼碥蠀Ҥ撀ܫ搰ܫ뒻碥蠀둀咮撨ܫ摘ܫ뒦碥蠀뎀咮擐ܫ撀ܫ뒭碥蠀될咮鳈ܫ撨ܫ뒨碥蠀PEudc.tbl뒗碥 蠀✼ݎ斘ܫ㟸f뒒碥耀Cܫ뒙碥耀ܫ㟀ܫ㞨ܫ㝈ܫ뒄碥蠀젨ٵ旀ܫ攠ܫ뒃碥蠀졐ٵ旨ܫ斘ܫ뒎碥蠀졸ٵ昐ܫ旀ܫ듵碥蠀臔咳昸ܫ旨ܫ듰碥蠀舐咳晠ܫ昐ܫ듿碥蠀蟬咳൘f昸ܫ듺碥蠀Pintlgnttall듡碥蠀GetTypeInfo듬碥蠀Release듫碥蠀AddRef듖碥谀뭀痶䜤痶朤ܫl嚝튖ࠃ퍀ܭ䜘f&#10;타㰆碣谀ꕸ૚쉀]棠ܫ᝷梭䶊붇뜰繁땨d耀㰜碣谀ㄠ[碨eㄠ[᝷梭䶊붇뜰繁먰ܫ㰚碣谀ヰ[㧨ܮ㨘ܮ쇇荿佩뮣‱⍊뗨d㰐碣谀楰ܫ珸e씐]쇇荿佩뮣‱⍊륐ܫ㷮碣谀쉰]樀ܫ梀ܫ㝍ሿ䕥撑쐹庒筆뙨d㷤碣谀ㄠ[械ܫㄠ[㝍ሿ䕥撑쐹庒筆멨ܫ耀㷢碣谀ܷ栠ܫܷ䲛㵤Ᾰ估䖛烶弣쁹뛨d㷸碣谀桐ܫ窸e秸e䲛㵤Ᾰ估䖛烶弣쁹몠ܫ㷶碣谀ꛈ૚杠ܫܷ퉲ݢ씊䮰芣絩狍肛띨d㷌碣谀ㄠ[碨eㄠ[퉲ݢ씊䮰芣絩狍肛뫘ܫs㷊碣鴠谀蘘ܯ窈e㧨ܮ₻륽䲗Ⴚ㙞䌈合럨d1㷀碣谀虈ܯ柰ܫㄠ[₻륽䲗Ⴚ㙞䌈合묐ܫ㷞碣谀ꉈ૚ꆸ૚ꌈ૚芥䟅⦖巡焯湎롨d㷔碣谀ㄠ[笘eㄠ[芥䟅⦖巡焯湎漐ܯ㷒碣谀栠ܫ쉀]쓠]皢젪䵣檐䑖䖬蕳루d㶨碣谀ㄠ[秸eㄠ[皢젪䵣檐䑖䖬蕳潈ܯ雅耀㶦碣谀ܷ蓸ܯヰ[乷᫁˧九䒷넮冮래륨d㶼碣谀碨eࢰe싐]乷᫁˧九䒷넮冮래澸ܯ㶺碣谀ヰ[秈e㤨ܮㆰ홒닱䡗캤❽맨d2㶰碣谀ㄠ[秸eㄠ[ㆰ홒닱䡗캤❽瀨ܯ딖碥耀嚖톞ః叩ࠄĀ鈩垐灏獵灁pWord.Application.14f＞†ᯨ⛀f@$ĀĀ⢏☠f鳨ܫ鳀ܫd⭐^䍘f♰fH噫Ⲟࠃ&#10;&#10;\⤠^㏒ᚩꊖ䧕ﲖ싇뒈㏒ᚩꊖ䧕ﲖ싇뒈⦐^懍㎓朣䕝த忉鄟諿懍㎓朣䕝த忉鄟諿⨀^薬㳃闌䩵㖿㚫撮콛薬㳃闌䩵㖿㚫撮콛d㱱垚⌹䷮㖧뼤ᰭᑘ㱱垚⌹䷮㖧뼤ᰭᑘ⩰^汩撫됎䂯羛棵䡻뛢汩撫됎䂯羛棵䡻뛢簀e퇬駠਍乐ꆸꢂ쯥퇬駠਍乐ꆸꢂ쯥仈e䐍늗䫑﨩⥎䐍늗䫑﨩⥎筨e뛰Z陋럯䗌቗⅏챷陋럯䗌቗⅏챷ꄠe딸Z鼘릠䖫伉ឡ궤迚좨鼘릠䖫伉ឡ궤迚좨⫠^䴚썵ӓ䂅ﮌ炗坛辩䴚썵ӓ䂅ﮌ炗坛辩嘃䒞ః篐癦籤癦焰[獐ܫ䋐[펤/ð킯畩⪀fǴ[[[銨癤獐ܫ鉴癤獐ܫ珴ܫ銘癤銈癤붸癣붨癣珴ܫ˳길坴㴨밢峷㯌֋팪ᯨ䕈fነe嘇䂞ࠃЀƀ8ʨѨ 蹠૙ഀ0￰ܬ嘉亞ࠃdÈĬƐǴɘʼ̠΄ϨьҰԔոלـڤ܈ݬߐ࠴࢘ࣼॠৄਨઌ૰୔ஸజಀ೤ൈඬฐ๴嘋䲞ဃ臔ᴻ䆼沞䁋禿廣&lt;膘䞕罰䌴킝è旕/臔ᴻ䆼沞䁋禿廣&lt;骇ꕢ䣄ኇ磭蠴䫑!稈㿄䯊잢骼⨨ᓭ=⤎쨞䫕풶䂓ﳛ稈㿄䯊잢骼⨨ᓭ=劾⛐㟖䫑㚉럻訧+겥ϊ얎휕噜᎖ဃ⃰ܶ훐[ 타춓碸갹蠀രܮ撐鄘ܯ춌碸蠀രܮ撒ܷ춉碸ꦥ蠀＠ܭ估[춊碸蠀＠ܭ池ܴ춇碸蠀䇐[⾀ܫܷ滐a춀碸蠀鄘ܯܷ須ܲ춽碸þ蠀檠ܴぐܮ饰ܲ춾碸Ą蠀ܷ䴐[鞐ܲ춻碸尬蠀俐[ⴐܮ飐ܲ춴碸尬蠀രܮ攑ܷ춱碸尬蠀䴰[估[屸૗춲碸⾛蠀രܮ攓䴐[춯碸栞踀fileW춨碸닰踀.docW춥碸邍蠀＠ܭ棠ܴ춦碸ස踀.docW춣碸똧蠀棠ܴ⹐ܮ餠ܲ챜碸祹蠀柀ܴ侰[䄀ܮ챙碸槏蠀＠ܭ⹐ܮ챚碸踀fileW噗႞ਃ﻿&#10;[.ShellClassInfo&#10;LocalizedResourceName@%SystemRoot%\system32\shell32.dll,-21810&#10;IconResource%SystemRoot%\system32\imageres.dll,-185&#10;DefaultDropEffect4&#10;[LocalizedFileNames&#10;RecentPlaces.lnk@shell32.dll,-37217&#10;Desktop.lnk@shell32.dll,-21769&#10;Downloads.lnk@shell32.dll,-21798&#10;嘎䢟賀dነe匱卐諢䙘䲼䌸ﲻ錓頦칭`ꀀX㍤弰整瑳㄰灟cތϧ䕌䏩N䳗橔࣓Ꭿᇥ쒯倀쁖ࠀތϧ䕌䏩N䳗橔࣓Ꭿᇥ쒯倀쁖ࠀԎ嚝튖ࠃ寸ܫ䜘f&#10;타뜹碥]耀뜤碥崰耀뜣碥耀뜮碥Ӎ耀럕碥Ű蠀ĸ́簸ܫ⠈f럐碥u蠀ᗸ劗籠ܫ簐ܫ럟碥豈蠀ᘐ劗粈ܫ簸ܫ럚碥w蠀ᘨ劗粰ܫ籠ܫ럁碥[蠀ᙀ劗糘ܫ粈ܫ럌碥豈蠀ᙘ劗紀ܫ粰ܫ럋碥t蠀ᙰ劗紨ܫ糘ܫ럶碥[蠀ᚈ劗뵸ܫ紀ܫ럽碥豈耀C럸碥耀H럧碥ʼ耀M럢碥ऐ耀R럩碥Ǥ耀W랔碥C耀\랓碥耀a랞碥N耀f랅碥耀k란碥耀p랏碥 耀u랊碥耀z랱碥耀嚝튖ࠃ^䜘f&#10;타ٙ翐&#10;蠀ꈨd羀ܫ뇸Wٚ翐蠀罨ܫ羘ܫ톘Wه翐蠀羀ܫꥈd툘Wـ翐蠀ٍ翐耀C:\َ翐谀ਮ[ً翐谀ɀ嬀ܬ耀ᦴ翐蠀Tabᦱ翐谀ᦲ翐蠀녀ܬ녀ܬ洌Xᦿ翐谀ɀ쏀ܬᦸ翐谀bᦥ翐蠀ᦦ翐谀㱬皗fᦣ翐谀㱬皗f᦬翐蠀bbbdᦩ翐蠀ᦪ翐蠀dbdᦗ翐谀ꝼܬbᦐ翐蠀PEᦝ翐耀_洘]Ȣᦞ翐谀踬甋ᮞ泌]耀ᦛ翐蠀걈d膐ܫ닀Wᦄ翐蠀腸ܫ膨ܫ㱀Wᦁ翐蠀膐ܫ臀ܫ뵐Wᦂ翐蠀膨ܫ걈d번Wᦏ翐蠀곈d臰ܫ닀Wᦈ翐蠀臘ܫ興ܫ㱀W᧵翐蠀臰ܫ舠ܫ뵐W᧶翐蠀興ܫ舸ܫ번W᧳翐蠀舠ܫ곈d톘W᧼翐耀洼]浨]᧹翐耀hC:\᧺翐谀ﴰيk᧧翐耀&gt;⹴8᧠翐蠀P᧭翐谀慐甋宜甋耀᧮翐蠀Quit᧫翐蠀&#10;IMSC5᧔翐踀file᧑翐踀.doc嚝튖ࠃ㍀ܮ䜘f&#10;타삁碠耀삜碠耀4삛碠耀삖碠耀/쁭碠蠀쌼f萸ܫ蒰ܫ쁨碠蠀쐔f蕐ܫ萐ܫ쁧碠谀葤ܫ띘ܫ쁢碠蠀̸皋蒰ܫ녰ܮ쁹碠蠀͐皋萐ܫ蒈ܫ쁴碠耀쁳碠耀9쁎碠耀쁅碠蠀쓬f蕸ܫ萸ܫ쁀碠蠀엄f薠ܫ蕐ܫ쁟碠蠀욜f藈ܫ蕸ܫ쁚碠蠀이f蘘ܫ薠ܫ쁑碠蠀W쀬碠蠀聤瀜രf藈ܫ쀫碠谀D30_TEST01_PC쀦碠言Common Desktop쀽碠言CommonPictures쀸碠踀UserProfiles쀷碠蠀CommonDownloads쀲碠言Common Startup쀉碠蠀C:\Users嚝튖ࠃ퉠ܭ䜘f&#10;타℡碣踀file™碣踀.doc碥耀ℿ碣谀쥰Zℸ碣谀꟨ܙℵ碣谀隀ݗℶ碣谀ꡈܙℳ碣蠀P꧵碥耀⃌碣蠀P⃉碣谀慐甋宜甋⃊碣蠀뿈d怈ܫ닀W⃇碣谀귨ܫ깈ܫ⃀碣蠀깈d裐ܫ닀W⃝碣蠀귈d袸ܫ닀W⃞碣蠀lnkfile⃛碣蠀袈ܫ귈d㱀W⃔碣蠀衰ܫ裨ܫ㤀W⃑碣蠀裐ܫ褀ܫ㴨W⃒碣蠀裨ܫ褘ܫW⃯碣蠀褀ܫ褰ܫW⃨碣蠀褘ܫ襈ܫ횘W⃥碣蠀褰ܫ襠ܫ번W⃦碣蠀襈ܫ襸ܫ뵐W⃣碣蠀襠ܫ깈d㱀W⃼碣蠀껈d覨ܫ닀W⃹碣蠀覐ܫ觀ܫ㤀W⃺碣蠀覨ܫ觘ܫ㱀W⃷碣蠀觀ܫ껈d땈W⃰碣耀Vְ₍碣耀皈⼨ܯ₎碣蠀꿈d訸ܫ닀W₋碣蠀訠ܫ詐ܫ㱀W₄碣蠀訸ܫ詨ܫ㴨W₁碣蠀詐ܫ꿈d㤀W₂碣蠀줴Z&#10;&#10;₟碣谀Musiclₘ碣蠀끈d諈ܫ닀Wₕ碣蠀誰ܫ諠ܫ㤀Wₖ碣蠀諈ܫ끈d㱀Wₓ碣言Videos€碣蠀Desktop₩碣谀Music初嚖ࠃ屘ܫ䜘f&#10;타꺙碥耀꺄碥耀꺃碥耀꺎碥耀깵碥耀깰碥耀 깿碥耀%깺碥耀*깡碥耀/깬碥耀4깫碥耀9깖碥耀&gt;깝碥耀C깘碥耀H깇碥耀M깂碥耀R깉碥耀W긴碥耀\긳碥耀a긾碥耀f긥碥耀k긠碥耀p긯碥耀u긪碥耀z긑碥耀긜碥耀긛碥耀긆碥耀긍碥耀금碥耀귷碥耀귲碥耀¢극碥耀§귤碥耀¬귣碥耀±귮碥耀¶귕碥耀»귐碥耀À귟碥耀Å귚碥耀Ê귁碥耀Ï귌碥耀Ô귋碥耀Ù궶碥耀Þ궽碥耀ã궸碥耀è궧碥耀í궢碥耀ò궩碥耀÷궔碥耀ü궓碥耀ā궞碥耀Ć궅碥耀ċ궀碥耀Đ궏碥耀ĕ궊碥耀Ě굱碥耀ğ굼碥耀Ĥ굻碥耀ĩ굦碥耀Į국碥耀ĳ굨碥耀ĸ굗碥耀Ľ굒碥耀ł굙碥耀Ň굄碥耀Ō굃碥耀ő굎碥耀Ŗ괵碥耀ś괰碥耀Š괿碥耀ť괺碥耀Ū괡碥耀ů괬碥耀Ŵ괫碥耀Ź괖碥耀ž괝碥耀ƈ괘碥蠀䦨Ҭ揠ܫ█f괇碥耀ƍ괂碥耀ƒ괉碥耀Ɨ곴碥耀Ɯ곳碥耀ơ곾碥耀Ʀ곥碥耀ƫ고碥耀ư곯碥耀Ƶ곪碥耀ƺ곑碥耀ƿ곜碥耀Ǆ곛碥耀ǉ곆碥耀ǎ곍碥耀Ǔ곈碥耀ǘ겷碥耀ǝ겲碥耀Ǣ겹碥耀ǧ겤碥耀Ǭ겣碥耀Ǳ겮碥耀Ƕ겕碥耀ǻ겐碥耀Ȁ겟碥耀ȅ겚碥耀Ȋ겁碥耀ȏ게碥耀Ȕ겋碥耀ș걶碥耀Ȟ걽碥耀ȣ걸碥耀Ȩ걧碥耀ȷ걢碥蠀漨ܫ鳰ܫ擐ܫ걩碥蠀漐ܫ䍠f鳈ܫ걔碥耀ȼ걓碥耀Ɂ걞碥耀Ɇ걅碥耀ɋ걀碥耀ɐ걏碥耀ɕ걊碥耀ɚ갱碥耀ɟ갼碥耀ɤ갻碥耀ɩ갦碥耀ɮ갭碥耀ɳ갨碥耀ɸ갗碥耀ɽ값碥耀ʂ같碥耀ʇ간碥耀ʌ갃碥耀ʑ갎碥耀ʖ꯵碥耀ʛ꯰碥耀ʠ꯿碥耀ʥ꯺碥耀ʪꯡ碥耀ʯ꯬碥耀ʴ꯫碥耀ʹꯖ碥耀ʾꯝ碥耀˃ꯘ碥耀ˈꯇ碥耀ˍꯂ碥耀˒ꯉ碥耀˗ꮴ碥耀˜ꮳ碥耀ˡꮾ碥耀˦ꮥ碥耀˫ꮠ碥耀˰ꮯ碥耀˵ꮪ碥耀˺ꮑ碥耀˿ꮜ碥耀̄ꮛ碥耀̉ꮆ碥耀̎ꮍ碥耀̓ꮈ碥耀̘ꭷ碥耀̝ꭲ碥耀̢ꭹ碥耀̧ꭤ碥耀̬ꭣ碥耀̱꭮碥耀̶ꭕ碥耀̻ꭐ碥耀̀ꭟ碥耀ͅꭚ碥耀͊ꭁ碥耀͏ꭌ碥耀͔ꭋ碥耀͙ꬶ碥耀͞ꬽ碥耀ͣꬸ碥耀ͨ꬧碥耀ͭꬢ碥耀Ͳꬩ碥耀ͷꬔ碥耀ͼꬓ碥耀΁꬞碥耀Άꬅ碥耀΋꬀碥耀ΐ꬏碥耀Εꬊ碥耀Κ꫱碥耀Ο꫼碥耀Τ꫻碥耀Ωꫦ碥耀ήꫭ碥耀γꫨ碥耀θ꫗碥耀ν꫒碥耀ς꫙碥耀χ꫄碥耀ό꫃碥耀ϑ꫎碥耀ϖꪵ碥耀ϛꪰ碥耀Ϡ꪿碥耀ϥꪺ碥耀Ϫꪡ碥耀ϯꪬ碥耀ϴꪫ碥耀Ϲꪖ碥耀圝厖ࠃ^ᆠe타᳹翐蠀　Չ᳥翐蠀ȌȎȐȒȔȖ᳡翐蠀　ز᳭翐蠀ȌȎȐȒȔȖᳩ翐踀ᰕ翐繅谀侴剸dᰑ翐谀侴剸dᰝ翐踀ᰙ翐谀徼甋宜甋鱘d耀ᰅ翐蠀dÈĬƐǴᰁ翐栀蠀견ܫ견ܫｻ界ᰍ翐輀䑇⭉䠠潯⁫楗摮睯ᰉ翐谀徼甋宜甋⟰ܮᰵ翐蠀貀ѫᙇ䃷↛㮹ꪁᮼ᷀]ᰱ翐谀䟔甋ඨW⺦畑᰽翐猀谀䟔甋꼨ܫ᰹翐谀㏨鄰띍䳗޽珧睧䐈ᰥ翐蠀傌甞ퟪ뚽ꧬǐ騸fᰡ翐谀뒸ܫ뿌f轠a귈ܫ㌀耀ᰭ翐谀딨ܫ삤f궨ܫ醸ܯerᰩ翐䵕蠀珄甋텨ܸ꺈ܫ깈ܫ᱕翐蠀傌甞줚꧰ǐf᱑翐谀徼甋宜甋씈ܮᱝ翐蠀珄甋텨ܸ귨ܫ᱙翐蠀珄甋텨ܸ匘૘꺈ܫ᱅翐蠀珄甋텨ܸ깨ܫ귨ܫ᱁翐蠀ᯨ鏠]Ā!ᱍ翐谀̐ܮW r᱉翐踀Shortcutderᱵ翐蠀My Picturesᱱ翐'蠀荟ε䄛⎪១㘞ᱽ翐踀Picturesderᱹ翐蠀噔甂囨甂圈甂נᱥ翐踀My Music碥l耀ᱡ翐蠀噔甂囨甂圈甂רᱭ翐踀My Videoᱩ翐蠀噔甂囨甂圈甂׬ᾕ翐谀Documentsᾑ翐蠀噔甂囨甂圈甂פᾝ翐踀Picturesᾙ翐[蠀噔甂囨甂圈甂װᾅ翐蠀CommonMusicᾁ翐蠀噔甂囨甂圈甂״ᾍ翐蠀CommonVideoᾉ翐蠀噔甂囨甂圈甂׸᾵翐谀Favoritesᾱ翐谀Favorites᾽翐谀PlaylistsᾹ翐谀PlaylistsB耀ᾥ翐谀Downloadsᾡ翐谀Downloadsᾭ翐谀Downloads"/>
                                <w:attr w:name="f붠ܫ금缹蠀7.0\Common긷缹踀⥀f쀙؀Anchorll긲缹谀焈ܸ쀟܀Headingl긹缹蠀ᛨ劗⦘f⣐f긤缹蠀ᜀ劗⧀f⥰f긣缹蠀᜘劗⧨f⦘f긮缹蠀ᜰ劗⪈f⧀f깕缹谀ৰÀ䘀ꔐH깐缹谀۬剻ۘ剻ۄ剻ڬ剻怀劖l깟缹蠀꧄d尸૚컠ܵ깚缹蠀玘ܫ⫘f⧨f깁缹耀ʂ까缹蠀蚨Ƕ⬀f⪈f깋缹蠀 ̐⯰f⫘f깶缹谀l깽缹谀﷌皔Ԭ԰خ⹠خ飨깸缹蠀VBE15742d95d깧缹蠀VBE㌫ᑯ 깢缹谀﷌皔ԤԨا渨ا夠깩缹蠀]ⱀf⬀f꺔缹谀﷌皔ԼՀح̀ح㼀꺓缹蠀]Ⲑf⯰f꺞缹蠀AddRef꺅缹蠀鸞]Ⳡfⱀf꺀缹谀㴣ﳻꃺၨ㢧㌫땱舼́䕈f⨈f꺏缹蠀Ǩ睌ⴰfⲐf꺊缹蠀ThisDocument꺱缹蠀ꭄdⵘfⳠf꺼缹蠀넘ܬ〨fⴰf꺻缹蠀ꦀǙÜᯨ聀ܫ꺦缹谀꺭缹谀㴣ﳻꃺၨ㢧㌫땱釔́셠ܬⲰf꺨缹蠀 껗缹蠀 껒缹蠀 껙缹蠀㮴皗АÀ䘀肠ܫf껄缹蠀㮴皗АÀ䘀肸ܫf껃缹蠀GetTypeInfo껎缹蠀㫨剳[ਂÀ䘀껵缹蠀 껰缹蠀 껿缹蠀 껺缹蠀Releasele껡缹蠀㫨剳[ਂÀ䘀껬缹蠀㫨剳[ਂÀ䘀껫缹谀﷌皔ՌՐؾ瑄ؾ㌬괖缹蠀]㇠fⵘf괝缹蠀GetIDsOfNames괘缹蠀Invoke괇缹蠀GetLabel괂缹蠀GetImage괉缹蠀GetEnabled괴缹蠀GetPressed괳缹蠀OnAction괾缹蠀GetVisible괥缹蠀&#10;IMSC5bledw괠缹谀﷌皔ԴԸك찠ك괯缹蠀ﵰ]㍰f〨f괪缹蠀AddRef 굑缹蠀Release굜缹蠀GetTypeInfo굛缹蠀GetIDsOfNames굆缹蠀Invoke굍缹蠀OnLoadRibbon굈缹蠀OnGetEnabled굷缹蠀Pintlgntd굲缹蠀Pintlgntew굹缹蠀˶㏀f㇠f굤缹蠀蕠َ㕐f㔨f굣缹蠀추ӑ㏨f㍰f굮缹蠀쿔ӑ㐐f㏀f궕缹蠀툔ӑ㐸f㏨f궐缹蠀푔ӑ㑠f㐐f궟缹蠀횔ӑ㒈f㐸f궚缹蠀ӑ㒰f㑠f궁缹蠀ӑ㓘f㒈f권缹蠀ӑ㔀f㒰f궋缹蠀ꀔً㔨f㓘f궶缹蠀ꉔً㎘f㔀f궽缹蠀軀َ㖠f㎘f궸缹蠀훌夬㙀f㘘f궧缹蠀쀔ӑ㗈f㕐f궢缹蠀꒔ً㗰f㖠f궩缹蠀ꛔً㘘f㗈f귔缹蠀ꤔً㕸f㗰f귓缹蠀夬㙨f㕸f귞缹蠀ĸࡂ㚐f㙀f귅缹蠀㝜猩㚸f㙨f귀缹蠀ĸ࡙㛠f㚐f귏缹蠀㝴猩㜈f㚸f귊缹蠀㝄猩㜰f㛠f귱缹蠀㞌猩㝘f㜈f근缹蠀ଠ࡙㞀f㜰f귻缹蠀᜸࡙㞨f㝘f귦缹蠀⇈࡙㟐f㞀f귭缹蠀㛘猩㟸f㞨f귨缹蠀㏜猩攠ܫ㟐f갗缹耀ɽ값缹耀Ê같缹耀ʖ간缹耀ɸ갃缹耀ʑ갎缹耀ʇ갵缹耀ʥ갰缹蠀뀬皱㥠fᆸf갿缹蠀鳠皱팈^㤸f갺缹耀ʪ갡缹耀ʯ갬缹耀ʴ갫缹耀ʹ걖缹耀ʾ걝缹耀˃걘缹耀ˈ걇缹耀걂缹耀˰ERNEL32.DLL걉缹耀ˡERNEL32.DLL건缹耀˵ERNEL32.DLL걳缹耀˫걾缹耀˗걥缹耀˒걠缹耀˦걯缹耀˜걪缹耀˺겑缹耀˿겜缹耀̄겛缹耀̉겆缹耀̎겍缹耀̓겈缹耀̘겷缹耀̝겲缹耀̢겹缹耀̧겤缹耀̬겣缹耀̱겮缹耀̶곕缹耀̻곐缹耀̀곟缹耀ͅ곚缹耀͊곁缹耀͏곌缹耀͔곋缹耀͙곶缹耀͞곽缹耀ͣ곸缹耀ͨ곧缹耀ͭ곢缹耀Ͳ곩缹耀ͷꌔ缹耀ͼꌓ缹耀΁ꌞ缹耀Τꌅ缹蠀頬咮♸f䍠fꌀ缹耀Εꌏ缹耀Ωꌊ缹耀Οꌱ缹耀ΐꌼ缹耀ήꌻ缹耀΋ꌦ缹耀γꌭ缹耀Κꌨ缹耀θꍗ缹耀νꍒ缹耀ςꍙ缹耀χꍄ缹耀όꍃ缹耀ϑꍎ缹耀ϖꍵ缹耀ϛꍰ缹耀Ϫꍿ缹蠀潌ܫ䂐f鳰ܫꍺ缹蠀ThisDocumentꍡ缹耀ϯꍬ缹耀ϴꍫ缹耀Ϲꎖ缹耀ʌ嘂䖞ࠀൠ⼡Ȁ쮌\fሀ&amp;㾀ܫ䒠f䒠fԀÈğಅ怮ተ᩶(溙ɘɘ͐ɘɘ፠᭦xx堇ተ᩶噖ᆞࠀ剳嬀ܬ柼ܬ*\CC:\Users\D30_test01\Desktop\暗物质粒子探测卫星星务软件-测评总结报告.doc剳f̡۠嘄䎞ࠀⲠ^ⰰ^ &#10;&#10;嘘從က銈f鈸f팸ܯܯܯ텘ܯ새ܯ둰]嘧悞ࠀ嵨皀췯覫က䣜f䣬f챸dጠeࠀৣ怀 㺠ᯃҸŐ⟍Ҹ䢐f৥ᑀᾌٮ^`,L⚐瓳ဘ쀂蔰a嘑垟뱀ܬ꺀\全满足系统要求或基本功能的实现，但却存在合理的、可以变通的解决办法。ܴԎ咨ࠀ吜妞ࠀ쒰Z蒠aቒ盂匠ସ鲰Ѓቒ盂ቒ盂圝厖ࠀ^㐰ܫ타ꗅ缹謀옰]炠f殉瘫⸱⸲㐸⸰ㄱ㔳㤴ㄮㄮㄮꗂ缹踀烘f똔瘯⸱⸲㐸⸰〱㐰⸰⸴1ꗋ缹言焰f焐f薛瘰⸱⸲㐸⸰ㄱ㔳㤴ㄮ㤮㈮0ꗰ缹言绨f煈f薛瘰⸱⸲㐸⸰ㄱ㔳㤴ㄮ㤮㈮1ꗹ缹謀胨f熀fᎾ瘱⸱⸳⸶⸱⸴⸱ㄳ⸱〱㈮ꗦ缹褀燘f熸f쎾瘰⸱⸳⸶⸱⸴⸱ㄳ⸱⸲⸱㜲ꗯ缹言脘f燰f뿻瘰⸱⸲㐸⸰ㄱ㔳㤴ㄮ㤮ㄮ5ꖔ缹踀版f爨f໴瘱⸱⸳⸶⸱⸵⸵⸷⸱1ꖝ缹贀腈f牠f໴瘱⸱⸳⸶⸱⸵⸵⸷⸱ㄱꖚ缹謀犸f犘f걿瘰⸱⸳⸶⸱⸴⸱ㄳ⸱〲㈮ꖃ缹褀狰f狐f걿瘰⸱⸳⸶⸱⸴⸱ㄳ⸱㌱㈮㌮ꖈ缹言猨f猈fꚢ瘰⸲㘱㠮〴ㄮㄮ㌱㌷⸰⸱1ꖱ缹言獠f獀f걿瘰⸲㘱㠮〴ㄮㄮ㌱㌷⸰⸱2ꖾ缹言玘f獸f걿瘰⸲㘱㠮〴ㄮㄮ㌱㌷⸰⸱3ꖧ缹言珐f现f걿瘰⸲㘱㠮〴ㄮㄮ㌱㌷⸰⸱4ꖬ缹言琈f珨f걿瘰⸲㘱㠮〴ㄮㄮ㌱㌷⸰⸱7ꕕ缹言瑀f琠f걿瘰⸲㘱㠮〴ㄮㄮ㌱㌷⸰⸱8ꕒ缹褀瑸f瑘f걿瘰⸲㘱㠮〴ㄮㄮ㌱㌷⸰⸱㈱ꕛ缹褀環f璐f걿瘰⸲㘱㠮〴ㄮㄮ㌱㌷⸰⸱㌱ꕀ缹褀瓨f瓈fꮈ瘰⸱⸳⸶⸱⸴⸱ㄳ⸱㌱㈮ㄮꕉ缹謀甠f甀fꖶ瘰⸱⸳⸶⸱⸴⸱ㄳ⸱ㄲㄮꕶ缹褀舸f甸f頩瘰⸱⸳⸶⸱⸴⸱ㄳ⸱⸲⸱〱ꕿ缹謀疐f異f緉瘰⸱⸳⸶⸱⸴⸱ㄳ⸱ㄲ㌮ꕤ缹謀芘f疨f绋瘰⸱⸳⸶⸱⸴⸱ㄳ⸱ㄲ㐮ꕭ缹謀瘀f痠f翤瘰⸱⸳⸶⸱⸴⸱ㄳ⸱ㄲ㈮ꕪ缹言苸f瘘f瘰⸱⸳⸶⸱⸴⸱ㄳ⸱ㄲㄮ0ꔓ缹言茨f癐f퉹瘰⸱⸳⸶⸱⸴⸱ㄳ⸱ㄲㄮ1ꔘ缹言皨f皈f햕瘰⸱⸳⸶⸱⸴⸱ㄳ⸱ㄲㄮ2ꔁ缹謀盠f盀fퟲ瘰⸱⸳⸶⸱⸴⸱ㄳ⸱ㄲ㜮ꔎ缹言眘f相fࢼ瘱⸱⸳⸶⸱⸴⸱ㄳ⸱ㄲㄮ4ꔷ缹褀眰fЖ瘱⸱⸳⸶⸱⸴⸱ㄳ⸱〱㤮ㄮꔼ缹蠀瞈f睨f崊瘳⸱⸲㐸⸰ㄱ㔳㤴ㄮㄮ⸲⸱1ꔥ缹蠀矀f瞠f崕瘳⸱⸲㐸⸰ㄱ㔳㤴ㄮㄮ⸲⸱2ꔢ缹蠀矸f矘f崠瘳⸱⸲㐸⸰ㄱ㔳㤴ㄮㄮ⸲⸱3ꔫ缹蠀砰f砐f崫瘳⸱⸲㐸⸰ㄱ㔳㤴ㄮㄮ⸲⸱4ꓐ缹蠀豈d硈f崶瘳⸱⸲㐸⸰ㄱ㔳㤴ㄮㄮ⸲⸱5圝厖ࠀ燰Y㐰ܫ타㵍缾言烀f碠f똔瘯⸱⸳㐱㌮㈮ㄮ2㵋缾輀磨f磐f薛瘰⸲⸵⸴〱㵁缾輀礘f礀f薛瘰⸲⸵⸴ㄱ㵿缾輀祈f礰f薛瘰⸲⸵⸴㈱㵵缾輀祸f祠f薛瘰⸲⸵⸴㌱㵳缾輀禨f禐f薛瘰⸲⸵⸴㐱㵩缾輀秘f秀f薛瘰⸲⸵⸴㔱㵧缾輀稈f称f薛瘰⸲⸵⸴㘱㴝缾輀稸f稠f薛瘰⸲⸵⸴㜱㴛缾輀穨f穐f薛瘰⸲⸵⸴㠱㴑缾輀窘f窀f薛瘰⸲⸵⸴㤱㴏缾輀竈f窰f薛瘰⸲⸵⸴〲㴅缾輀竸f章f薛瘰⸲⸵⸴ㄲ㴃缾輀笨f笐f薛瘰⸲⸵⸴㈲㴹缾輀筘f筀f薛瘰⸲⸵⸴㌲㴷缾輀箈f筰f薛瘰⸲⸵⸴㐲㴭缾輀箸f箠f薛瘰⸲⸵⸴㔲㴫" w:val="cm"/>
                              </w:smartTagPr>
                              <w:r>
                                <w:t>2cm</w:t>
                              </w:r>
                            </w:smartTag>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EC450" id="矩形 14" o:spid="_x0000_s1030" style="position:absolute;left:0;text-align:left;margin-left:27pt;margin-top:747.85pt;width:118pt;height:2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" o:allowincell="f" filled="f" stroked="f">
                <v:textbox>
                  <w:txbxContent>
                    <w:p w14:paraId="4EDF6BA8" w14:textId="77777777" w:rsidR="00C47460" w:rsidRDefault="00C47460" w:rsidP="00486900">
                      <w:smartTag w:uri="urn:schemas-microsoft-com:office:smarttags" w:element="chmetcnv">
                        <w:smartTagPr>
                          <w:attr w:name="ta\Roaming긍缹蠀ᛐ劗⥰f붠ܫ금缹蠀7.0\Common긷缹踀⥀f쀙؀Anchorll긲缹谀焈ܸ쀟܀Headingl긹缹蠀" w:val="False"/>
                          <w:attr w:name="\Common긷缹踀⥀f쀙؀Anchorll긲缹谀焈ܸ쀟܀Heading" w:val="2"/>
                          <w:attr w:name="䘀鈀a嚒缹谀False嚞缹谀False嚚缹踀ow1899ns嚆缹蠀Ԕ̡怠㿸嚂缹蠀珄甋趈૙剸૘嚎缹蠀珄甋嚊缹蠀ӯÀ䘀囶缹蠀　̝嚔펞ࠀ뫔癢d\d\ \卌Vྤ\௬\塈ីᯨⵠ[Ā鋐a" w:val="Wఽ翐耀n⹴8ా翐俠耀bC:\0䌯఻翐蠀Dayత翐爀言vecmడ翐爚耀q\\ఢ翐㘀耀&gt;\\య翐攀谀ᮄ[న翐㄀蠀AppData෕翐႟蠀ꥈd㜰ܫ㱀W犾♆爑塆⪟嘣撞ᐃhttphttpsftpfile@ivtshell镐d倾íͶ嘱皞ࠃՐ皀췯覫䀀쿸皀㨼ܫ㨼ܫ⤸]㩠ܫ纸aѴ퀰^ 㮘ܫ 䥴&quot;پ畍㫘ܫ㫘ܫ㫼ܫ㫼ܫ㬈ܫ㬈ܫ㬸ܫ㬸ܫ@㭈ܫ㭈ܫ㭘ܫ㭘ܫ㩴ܫ牴獵ܼ嚝튖ࠃ^㮘W&#10;타೧翐ဘ谀āԀೠ翐❨蠀&#10;IMSC5೭翐蠀ncalrpc೮翐普蠀ꗈd㲈ܫ닀W೫翐䒨蠀RAW뻯ఔ翐镐蠀ꕈd㶨ܫ닀W఑翐蠀spoolssఒ翐蠀ncalrpcట翐谀āԀsఘ翐镐谀āԀcఅ翐蠀㯠ܫ㲠ܫ㤀Wఆ翐镐蠀㲈ܫ㲸ܫ횘Wః翐蠀㲠ܫ㳐ܫ뇸Wఌ翐獡蠀㲸ܫ㳨ܫ㱀Wఉ翐蠀㳐ܫ㴀ܫ뵐Wఊ翐镐蠀㳨ܫ㶐ܫꓨdష翐Ͷ蠀Ꙉd㴰ܫ닀Wర翐镐蠀㴘ܫ㵈ܫ㤀Wఽ翐蠀㴰ܫ㵠ܫ㱀Wా翐牵蠀㵈ܫ㵸ܫ뇸W఻翐扭蠀㵠ܫꙈd횘Wత翐普蠀㴀ܫꗈdꗨdడ翐捥蠀㰐ܫ㷀ܫꕨdఢ翐镐蠀㶨ܫ㷘ܫ톘Wయ翐蠀㷀ܫ㷰ܫ툘Wన翐瑩蠀㷘ܫ㸈ܫ땈Wౕ翐祬蠀㷰ܫ㸠ܫ횘Wౖ翐镐蠀㸈ܫ㸸ܫ뵐W౓翐蠀㸠ܫ㹐ܫ뇸W౜翐镐蠀㸸ܫ㹨ܫ㤀Wౙ翐蠀㹐ܫ㽀ܫ㱀Wౚ翐镐蠀ꛈd㺘ܫ닀Wే翐蠀㺀ܫ㺰ܫ㱀Wీ翐镐蠀㺘ܫ㻈ܫ㴨W్翐蠀㺰ܫ㼨ܫ㤀W౎翐Ͷ蠀Ꝉd㻸ܫ㤀Wో翐蠀㻠ܫ㼐ܫ㱀W౴翐镐蠀㻸ܫꝈd㴨W౱翐蠀㻈ܫꛈdꛨd౲翐r蠀㹨ܫ㽘ܫꙨd౿翐 蠀㽀ܫꕈdꗨd魰e镐d฀垡ఃCanon MF6100 Series UFRII LTЁᑟÜ೸圃 ச࠴dɘA4慃潮nᄘĀ؃ұӸ怀ࠄхCanon MF6100 Series UFRII LT߿˖ǎ搁́ẴȄȅ搆āĂ༃င؅܀Ťȁ́ЏԐ̈ĉĊȋȌȍȎ̏਀Ťȁ̂ЂԂ؂܂ࠂंŤȃ̂Ђ搊ȁĂăĄ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ࠅء܆ࠆआਆଆఆആฆ搉ȁȂ̍Ђᤈ搂搁́㡀   ࠴ச22ࠂ୨蔱  ࠴ச22ࠂ୨蔱ȁɘɘĀ᠁dༀ㈀ĀƐ謀卛O܀Ā阂Ȁ䍜婎〰⸵䍉CȀ䍜婎〰⸵䍉C䍜婎〰⸵䍉CȀāāȂ鈀㨀왧[㨀왧[䠀退宋体al肀ǂ܀܀܀Ѐ܀Ȁ默认设置ఀā᠁ɘఁĀȁࠀﯿﯿﯿ阁︁ÿĂࠀĀ  āȀȀȀȀȀЀȀȀĀĀ缀缀ĀĀԀ  ĈĉĊċČčďȀā垠ఃුCanon MF6100 Series UFRII LTЁᑟÜ೸圃 ச࠴dɘA4慃潮nᄘĀ؃ұӸ怀ࠄхCanon MF6100 Series UFRII LT߿˖ǎ搁́ẴȄȅ搆āĂ༃င؅܀Ťȁ́ЏԐ̈ĉĊȋȌȍȎ̏਀Ťȁ̂ЂԂ؂܂ࠂंŤȃ̂Ђ搊ȁĂăĄ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ࠅء܆ࠆआਆଆఆആฆ搉ȁȂ̍Ђᤈ搂搁́㡀   ࠴ச22ࠂ୨蔱  ࠴ச22ࠂ୨蔱ȁɘɘĀ᠁dༀ㈀ĀƐ謀卛O܀Ā阂Ȁ䍜婎〰⸵䍉CȀ䍜婎〰⸵䍉C䍜婎〰⸵䍉CȀāāȂ鈀㨀왧[㨀왧[䠀退宋体al肀ǂ܀܀܀Ѐ܀Ȁ默认设置ఀā᠁ɘఁĀȁࠀﯿﯿﯿ阁︁ÿĂࠀĀ  āȀȀȀȀȀЀȀȀĀĀ缀缀ĀĀԀ  ĈĉĊċČčďȀā뻯嚝튖ࠃ툐ܭ^峸ܫ彀ܫ㠰H૔/¥rĂ宐ܫ䭈缰૚pEı岐ܫ㤀捈ܫ&gt;AĄ4㤀Ą6Ą㤀筐ܫ&gt;.Ą尰ܫ㤀慸潮Ą屐ܫ㠰볐ܯ愇ࠄĂ孰ܫ㤀譐ܫÉƋeÌĄ UĄ岰ܫȹ搆2Ą峐ܫľȋ2Ą寰ܫ㤀뭐ܫȜ࠶ᕯȃ̲ĄȁĂਅ搆܁܂܃Ȅࠅ 搋āȂȃȄȅȆȇȈ᐀Ťȍ̀ЀԀؠܠ 損́ȂȄȅȆć฀Ťȃ̂ЂԂ؁耄Їࡀ䀄ༀŤȃ ࠃРŤȇ̇ЇԂ Ԁ؊܎搐́ȂăĄąĆćࠈऒ搑āሀŤ ጀŤȂ∄攀ŤŤŤȃ̂ЂԂ؂܂ࠁंਂଂంഃก༁ဃᄂሁጁᐁᔂᘂᜂ᠂ᤃᨂᬂᰂᴂḂἂ ℂ∂⌂␂│☂✂⠂⤂⨂⬂Ⰱⴁ⸁⼁、㄁㈁㌁㐁㔁㘁㜁㠂搂́؂ȃȄЅآ܂ࠂं਄଄ం䀄̍̎ďĐ̑ȒȓĔȕȖȗȘșȚЛМНО؟ȠġĢģȤȥȦħĨĩĪīȬ搭搮搯ȰıĲĳĴĵĶķȸȹȺ̻ļĽľĿŀŁɂŃɄمɆɇɈɉъɋ̀Ťȃ́Ёԁ؁܁ࠁँਁଁఁഁก༁ခᄁሁጁᐁᔆᘆᜆ᠆ᤇᨇᬁᰁᴁḁἁ搃ȠġĢģĤ└ᐁĦ搄ࠁȡᄈԀŤȃ̂搆ȁȂࠃАဈ܀Ťȁ̃Ѓԃ؃܂ࠂ搈āĂă嚝튖ࠃ팠ܭ䕈f&#10;타㭦碣Ȃ言Videos㭣碣蠀Startup㭼碣蠀StartUp㭹碣蠀StartUp㭺碣言Public㭷碣ༀ言System㭰碣蠀Windows㲍碣蠀血ܫ怠ܫ㱀W㲎碣蠀怈ܫ怸ܫ뵐W㲋碣蠀怠ܫ恐ܫ톘W㲄碣蠀怸ܫ恨ܫ㤀W㲁碣蠀恐ܫ悀ܫ땈W㲂碣蠀恨ܫ悘ܫ뇸W㲟碣蠀悀ܫ뿈d번W㲘碣蠀䟔甋똀[&#10;㲕碣蠀愐ܫ㏠ܶ뇸W㲖碣蠀P半角耀㲓碣谀āԀ㲬碣蠀愨ܫ惈ܫ㱀W㲩碣蠀慀ܫ愐ܫ툘W㲪碣蠀鄨d愨ܫW㲧碣谀慐甋宜甋耀㲠碣蠀ncalrpc㲽碣谀āԀ㲾碣蠀扈ܫ抐ܫ툘W㲻碣谀āԀ㲴碣蠀ncalrpc㲱碣谀āԀ㲲碣谀āԀ㳏碣蠀ncalrpc㳈碣蠀㝠ܶ扈ܫ뇸W㳅碣蠀戰ܫ憠ܫ㱀W㳆碣谀āԀ㳃碣谀āԀ㳜碣蠀憠ܫ抨ܫ뵐W㳙碣蠀抐ܫ挈ܫ톘W㳚碣蠀㛠ܶ拘ܫ닀W㳗碣蠀拀ܫ拰ܫ㱀W㳐碣蠀拘ܫ㛠ܶ㴨W㳭碣蠀抨ܫ挠ܫ㚀ܶ㳮碣蠀挈ܫ༈ܯ혘W嚝튖ࠃ官ܫ䜘f&#10;타둞碥蠀GetIDsOfNames둅碥蠀Invokeocal둀碥蠀PEudc.tblall둏碥蠀䦄Ҭ搈ܫ靸ܫ둊碥蠀侨Ҭ搰ܫ揠ܫ뒱碥ఀ蠀侄Ҭ摘ܫ搈ܫ뒼碥蠀Ҥ撀ܫ搰ܫ뒻碥蠀둀咮撨ܫ摘ܫ뒦碥蠀뎀咮擐ܫ撀ܫ뒭碥蠀될咮鳈ܫ撨ܫ뒨碥蠀PEudc.tbl뒗碥 蠀✼ݎ斘ܫ㟸f뒒碥耀Cܫ뒙碥耀ܫ㟀ܫ㞨ܫ㝈ܫ뒄碥蠀젨ٵ旀ܫ攠ܫ뒃碥蠀졐ٵ旨ܫ斘ܫ뒎碥蠀졸ٵ昐ܫ旀ܫ듵碥蠀臔咳昸ܫ旨ܫ듰碥蠀舐咳晠ܫ昐ܫ듿碥蠀蟬咳൘f昸ܫ듺碥蠀Pintlgnttall듡碥蠀GetTypeInfo듬碥蠀Release듫碥蠀AddRef듖碥谀뭀痶䜤痶朤ܫl嚝튖ࠃ퍀ܭ䜘f&#10;타㰆碣谀ꕸ૚쉀]棠ܫ᝷梭䶊붇뜰繁땨d耀㰜碣谀ㄠ[碨eㄠ[᝷梭䶊붇뜰繁먰ܫ㰚碣谀ヰ[㧨ܮ㨘ܮ쇇荿佩뮣‱⍊뗨d㰐碣谀楰ܫ珸e씐]쇇荿佩뮣‱⍊륐ܫ㷮碣谀쉰]樀ܫ梀ܫ㝍ሿ䕥撑쐹庒筆뙨d㷤碣谀ㄠ[械ܫㄠ[㝍ሿ䕥撑쐹庒筆멨ܫ耀㷢碣谀ܷ栠ܫܷ䲛㵤Ᾰ估䖛烶弣쁹뛨d㷸碣谀桐ܫ窸e秸e䲛㵤Ᾰ估䖛烶弣쁹몠ܫ㷶碣谀ꛈ૚杠ܫܷ퉲ݢ씊䮰芣絩狍肛띨d㷌碣谀ㄠ[碨eㄠ[퉲ݢ씊䮰芣絩狍肛뫘ܫs㷊碣鴠谀蘘ܯ窈e㧨ܮ₻륽䲗Ⴚ㙞䌈合럨d1㷀碣谀虈ܯ柰ܫㄠ[₻륽䲗Ⴚ㙞䌈合묐ܫ㷞碣谀ꉈ૚ꆸ૚ꌈ૚芥䟅⦖巡焯湎롨d㷔碣谀ㄠ[笘eㄠ[芥䟅⦖巡焯湎漐ܯ㷒碣谀栠ܫ쉀]쓠]皢젪䵣檐䑖䖬蕳루d㶨碣谀ㄠ[秸eㄠ[皢젪䵣檐䑖䖬蕳潈ܯ雅耀㶦碣谀ܷ蓸ܯヰ[乷᫁˧九䒷넮冮래륨d㶼碣谀碨eࢰe싐]乷᫁˧九䒷넮冮래澸ܯ㶺碣谀ヰ[秈e㤨ܮㆰ홒닱䡗캤❽맨d2㶰碣谀ㄠ[秸eㄠ[ㆰ홒닱䡗캤❽瀨ܯ딖碥耀嚖톞ః叩ࠄĀ鈩垐灏獵灁pWord.Application.14f＞†ᯨ⛀f@$ĀĀ⢏☠f鳨ܫ鳀ܫd⭐^䍘f♰fH噫Ⲟࠃ&#10;&#10;\⤠^㏒ᚩꊖ䧕ﲖ싇뒈㏒ᚩꊖ䧕ﲖ싇뒈⦐^懍㎓朣䕝த忉鄟諿懍㎓朣䕝த忉鄟諿⨀^薬㳃闌䩵㖿㚫撮콛薬㳃闌䩵㖿㚫撮콛d㱱垚⌹䷮㖧뼤ᰭᑘ㱱垚⌹䷮㖧뼤ᰭᑘ⩰^汩撫됎䂯羛棵䡻뛢汩撫됎䂯羛棵䡻뛢簀e퇬駠਍乐ꆸꢂ쯥퇬駠਍乐ꆸꢂ쯥仈e䐍늗䫑﨩⥎䐍늗䫑﨩⥎筨e뛰Z陋럯䗌቗⅏챷陋럯䗌቗⅏챷ꄠe딸Z鼘릠䖫伉ឡ궤迚좨鼘릠䖫伉ឡ궤迚좨⫠^䴚썵ӓ䂅ﮌ炗坛辩䴚썵ӓ䂅ﮌ炗坛辩嘃䒞ః篐癦籤癦焰[獐ܫ䋐[펤/ð킯畩⪀fǴ[[[銨癤獐ܫ鉴癤獐ܫ珴ܫ銘癤銈癤붸癣붨癣珴ܫ˳길坴㴨밢峷㯌֋팪ᯨ䕈fነe嘇䂞ࠃЀƀ8ʨѨ 蹠૙ഀ0￰ܬ嘉亞ࠃdÈĬƐǴɘʼ̠΄ϨьҰԔոלـڤ܈ݬߐ࠴࢘ࣼॠৄਨઌ૰୔ஸజಀ೤ൈඬฐ๴嘋䲞ဃ臔ᴻ䆼沞䁋禿廣&lt;膘䞕罰䌴킝è旕/臔ᴻ䆼沞䁋禿廣&lt;骇ꕢ䣄ኇ磭蠴䫑!稈㿄䯊잢骼⨨ᓭ=⤎쨞䫕풶䂓ﳛ稈㿄䯊잢骼⨨ᓭ=劾⛐㟖䫑㚉럻訧+겥ϊ얎휕噜᎖ဃ⃰ܶ훐[ 타춓碸갹蠀രܮ撐鄘ܯ춌碸蠀രܮ撒ܷ춉碸ꦥ蠀＠ܭ估[춊碸蠀＠ܭ池ܴ춇碸蠀䇐[⾀ܫܷ滐a춀碸蠀鄘ܯܷ須ܲ춽碸þ蠀檠ܴぐܮ饰ܲ춾碸Ą蠀ܷ䴐[鞐ܲ춻碸尬蠀俐[ⴐܮ飐ܲ춴碸尬蠀രܮ攑ܷ춱碸尬蠀䴰[估[屸૗춲碸⾛蠀രܮ攓䴐[춯碸栞踀fileW춨碸닰踀.docW춥碸邍蠀＠ܭ棠ܴ춦碸ස踀.docW춣碸똧蠀棠ܴ⹐ܮ餠ܲ챜碸祹蠀柀ܴ侰[䄀ܮ챙碸槏蠀＠ܭ⹐ܮ챚碸踀fileW噗႞ਃ﻿&#10;[.ShellClassInfo&#10;LocalizedResourceName@%SystemRoot%\system32\shell32.dll,-21810&#10;IconResource%SystemRoot%\system32\imageres.dll,-185&#10;DefaultDropEffect4&#10;[LocalizedFileNames&#10;RecentPlaces.lnk@shell32.dll,-37217&#10;Desktop.lnk@shell32.dll,-21769&#10;Downloads.lnk@shell32.dll,-21798&#10;嘎䢟賀dነe匱卐諢䙘䲼䌸ﲻ錓頦칭`ꀀX㍤弰整瑳㄰灟cތϧ䕌䏩N䳗橔࣓Ꭿᇥ쒯倀쁖ࠀތϧ䕌䏩N䳗橔࣓Ꭿᇥ쒯倀쁖ࠀԎ嚝튖ࠃ寸ܫ䜘f&#10;타뜹碥]耀뜤碥崰耀뜣碥耀뜮碥Ӎ耀럕碥Ű蠀ĸ́簸ܫ⠈f럐碥u蠀ᗸ劗籠ܫ簐ܫ럟碥豈蠀ᘐ劗粈ܫ簸ܫ럚碥w蠀ᘨ劗粰ܫ籠ܫ럁碥[蠀ᙀ劗糘ܫ粈ܫ럌碥豈蠀ᙘ劗紀ܫ粰ܫ럋碥t蠀ᙰ劗紨ܫ糘ܫ럶碥[蠀ᚈ劗뵸ܫ紀ܫ럽碥豈耀C럸碥耀H럧碥ʼ耀M럢碥ऐ耀R럩碥Ǥ耀W랔碥C耀\랓碥耀a랞碥N耀f랅碥耀k란碥耀p랏碥 耀u랊碥耀z랱碥耀嚝튖ࠃ^䜘f&#10;타ٙ翐&#10;蠀ꈨd羀ܫ뇸Wٚ翐蠀罨ܫ羘ܫ톘Wه翐蠀羀ܫꥈd툘Wـ翐蠀ٍ翐耀C:\َ翐谀ਮ[ً翐谀ɀ嬀ܬ耀ᦴ翐蠀Tabᦱ翐谀ᦲ翐蠀녀ܬ녀ܬ洌Xᦿ翐谀ɀ쏀ܬᦸ翐谀bᦥ翐蠀ᦦ翐谀㱬皗fᦣ翐谀㱬皗f᦬翐蠀bbbdᦩ翐蠀ᦪ翐蠀dbdᦗ翐谀ꝼܬbᦐ翐蠀PEᦝ翐耀_洘]Ȣᦞ翐谀踬甋ᮞ泌]耀ᦛ翐蠀걈d膐ܫ닀Wᦄ翐蠀腸ܫ膨ܫ㱀Wᦁ翐蠀膐ܫ臀ܫ뵐Wᦂ翐蠀膨ܫ걈d번Wᦏ翐蠀곈d臰ܫ닀Wᦈ翐蠀臘ܫ興ܫ㱀W᧵翐蠀臰ܫ舠ܫ뵐W᧶翐蠀興ܫ舸ܫ번W᧳翐蠀舠ܫ곈d톘W᧼翐耀洼]浨]᧹翐耀hC:\᧺翐谀ﴰيk᧧翐耀&gt;⹴8᧠翐蠀P᧭翐谀慐甋宜甋耀᧮翐蠀Quit᧫翐蠀&#10;IMSC5᧔翐踀file᧑翐踀.doc嚝튖ࠃ㍀ܮ䜘f&#10;타삁碠耀삜碠耀4삛碠耀삖碠耀/쁭碠蠀쌼f萸ܫ蒰ܫ쁨碠蠀쐔f蕐ܫ萐ܫ쁧碠谀葤ܫ띘ܫ쁢碠蠀̸皋蒰ܫ녰ܮ쁹碠蠀͐皋萐ܫ蒈ܫ쁴碠耀쁳碠耀9쁎碠耀쁅碠蠀쓬f蕸ܫ萸ܫ쁀碠蠀엄f薠ܫ蕐ܫ쁟碠蠀욜f藈ܫ蕸ܫ쁚碠蠀이f蘘ܫ薠ܫ쁑碠蠀W쀬碠蠀聤瀜രf藈ܫ쀫碠谀D30_TEST01_PC쀦碠言Common Desktop쀽碠言CommonPictures쀸碠踀UserProfiles쀷碠蠀CommonDownloads쀲碠言Common Startup쀉碠蠀C:\Users嚝튖ࠃ퉠ܭ䜘f&#10;타℡碣踀file™碣踀.doc碥耀ℿ碣谀쥰Zℸ碣谀꟨ܙℵ碣谀隀ݗℶ碣谀ꡈܙℳ碣蠀P꧵碥耀⃌碣蠀P⃉碣谀慐甋宜甋⃊碣蠀뿈d怈ܫ닀W⃇碣谀귨ܫ깈ܫ⃀碣蠀깈d裐ܫ닀W⃝碣蠀귈d袸ܫ닀W⃞碣蠀lnkfile⃛碣蠀袈ܫ귈d㱀W⃔碣蠀衰ܫ裨ܫ㤀W⃑碣蠀裐ܫ褀ܫ㴨W⃒碣蠀裨ܫ褘ܫW⃯碣蠀褀ܫ褰ܫW⃨碣蠀褘ܫ襈ܫ횘W⃥碣蠀褰ܫ襠ܫ번W⃦碣蠀襈ܫ襸ܫ뵐W⃣碣蠀襠ܫ깈d㱀W⃼碣蠀껈d覨ܫ닀W⃹碣蠀覐ܫ觀ܫ㤀W⃺碣蠀覨ܫ觘ܫ㱀W⃷碣蠀觀ܫ껈d땈W⃰碣耀Vְ₍碣耀皈⼨ܯ₎碣蠀꿈d訸ܫ닀W₋碣蠀訠ܫ詐ܫ㱀W₄碣蠀訸ܫ詨ܫ㴨W₁碣蠀詐ܫ꿈d㤀W₂碣蠀줴Z&#10;&#10;₟碣谀Musiclₘ碣蠀끈d諈ܫ닀Wₕ碣蠀誰ܫ諠ܫ㤀Wₖ碣蠀諈ܫ끈d㱀Wₓ碣言Videos€碣蠀Desktop₩碣谀Music初嚖ࠃ屘ܫ䜘f&#10;타꺙碥耀꺄碥耀꺃碥耀꺎碥耀깵碥耀깰碥耀 깿碥耀%깺碥耀*깡碥耀/깬碥耀4깫碥耀9깖碥耀&gt;깝碥耀C깘碥耀H깇碥耀M깂碥耀R깉碥耀W긴碥耀\긳碥耀a긾碥耀f긥碥耀k긠碥耀p긯碥耀u긪碥耀z긑碥耀긜碥耀긛碥耀긆碥耀긍碥耀금碥耀귷碥耀귲碥耀¢극碥耀§귤碥耀¬귣碥耀±귮碥耀¶귕碥耀»귐碥耀À귟碥耀Å귚碥耀Ê귁碥耀Ï귌碥耀Ô귋碥耀Ù궶碥耀Þ궽碥耀ã궸碥耀è궧碥耀í궢碥耀ò궩碥耀÷궔碥耀ü궓碥耀ā궞碥耀Ć궅碥耀ċ궀碥耀Đ궏碥耀ĕ궊碥耀Ě굱碥耀ğ굼碥耀Ĥ굻碥耀ĩ굦碥耀Į국碥耀ĳ굨碥耀ĸ굗碥耀Ľ굒碥耀ł굙碥耀Ň굄碥耀Ō굃碥耀ő굎碥耀Ŗ괵碥耀ś괰碥耀Š괿碥耀ť괺碥耀Ū괡碥耀ů괬碥耀Ŵ괫碥耀Ź괖碥耀ž괝碥耀ƈ괘碥蠀䦨Ҭ揠ܫ█f괇碥耀ƍ괂碥耀ƒ괉碥耀Ɨ곴碥耀Ɯ곳碥耀ơ곾碥耀Ʀ곥碥耀ƫ고碥耀ư곯碥耀Ƶ곪碥耀ƺ곑碥耀ƿ곜碥耀Ǆ곛碥耀ǉ곆碥耀ǎ곍碥耀Ǔ곈碥耀ǘ겷碥耀ǝ겲碥耀Ǣ겹碥耀ǧ겤碥耀Ǭ겣碥耀Ǳ겮碥耀Ƕ겕碥耀ǻ겐碥耀Ȁ겟碥耀ȅ겚碥耀Ȋ겁碥耀ȏ게碥耀Ȕ겋碥耀ș걶碥耀Ȟ걽碥耀ȣ걸碥耀Ȩ걧碥耀ȷ걢碥蠀漨ܫ鳰ܫ擐ܫ걩碥蠀漐ܫ䍠f鳈ܫ걔碥耀ȼ걓碥耀Ɂ걞碥耀Ɇ걅碥耀ɋ걀碥耀ɐ걏碥耀ɕ걊碥耀ɚ갱碥耀ɟ갼碥耀ɤ갻碥耀ɩ갦碥耀ɮ갭碥耀ɳ갨碥耀ɸ갗碥耀ɽ값碥耀ʂ같碥耀ʇ간碥耀ʌ갃碥耀ʑ갎碥耀ʖ꯵碥耀ʛ꯰碥耀ʠ꯿碥耀ʥ꯺碥耀ʪꯡ碥耀ʯ꯬碥耀ʴ꯫碥耀ʹꯖ碥耀ʾꯝ碥耀˃ꯘ碥耀ˈꯇ碥耀ˍꯂ碥耀˒ꯉ碥耀˗ꮴ碥耀˜ꮳ碥耀ˡꮾ碥耀˦ꮥ碥耀˫ꮠ碥耀˰ꮯ碥耀˵ꮪ碥耀˺ꮑ碥耀˿ꮜ碥耀̄ꮛ碥耀̉ꮆ碥耀̎ꮍ碥耀̓ꮈ碥耀̘ꭷ碥耀̝ꭲ碥耀̢ꭹ碥耀̧ꭤ碥耀̬ꭣ碥耀̱꭮碥耀̶ꭕ碥耀̻ꭐ碥耀̀ꭟ碥耀ͅꭚ碥耀͊ꭁ碥耀͏ꭌ碥耀͔ꭋ碥耀͙ꬶ碥耀͞ꬽ碥耀ͣꬸ碥耀ͨ꬧碥耀ͭꬢ碥耀Ͳꬩ碥耀ͷꬔ碥耀ͼꬓ碥耀΁꬞碥耀Άꬅ碥耀΋꬀碥耀ΐ꬏碥耀Εꬊ碥耀Κ꫱碥耀Ο꫼碥耀Τ꫻碥耀Ωꫦ碥耀ήꫭ碥耀γꫨ碥耀θ꫗碥耀ν꫒碥耀ς꫙碥耀χ꫄碥耀ό꫃碥耀ϑ꫎碥耀ϖꪵ碥耀ϛꪰ碥耀Ϡ꪿碥耀ϥꪺ碥耀Ϫꪡ碥耀ϯꪬ碥耀ϴꪫ碥耀Ϲꪖ碥耀圝厖ࠃ^ᆠe타᳹翐蠀　Չ᳥翐蠀ȌȎȐȒȔȖ᳡翐蠀　ز᳭翐蠀ȌȎȐȒȔȖᳩ翐踀ᰕ翐繅谀侴剸dᰑ翐谀侴剸dᰝ翐踀ᰙ翐谀徼甋宜甋鱘d耀ᰅ翐蠀dÈĬƐǴᰁ翐栀蠀견ܫ견ܫｻ界ᰍ翐輀䑇⭉䠠潯⁫楗摮睯ᰉ翐谀徼甋宜甋⟰ܮᰵ翐蠀貀ѫᙇ䃷↛㮹ꪁᮼ᷀]ᰱ翐谀䟔甋ඨW⺦畑᰽翐猀谀䟔甋꼨ܫ᰹翐谀㏨鄰띍䳗޽珧睧䐈ᰥ翐蠀傌甞ퟪ뚽ꧬǐ騸fᰡ翐谀뒸ܫ뿌f轠a귈ܫ㌀耀ᰭ翐谀딨ܫ삤f궨ܫ醸ܯerᰩ翐䵕蠀珄甋텨ܸ꺈ܫ깈ܫ᱕翐蠀傌甞줚꧰ǐf᱑翐谀徼甋宜甋씈ܮᱝ翐蠀珄甋텨ܸ귨ܫ᱙翐蠀珄甋텨ܸ匘૘꺈ܫ᱅翐蠀珄甋텨ܸ깨ܫ귨ܫ᱁翐蠀ᯨ鏠]Ā!ᱍ翐谀̐ܮW r᱉翐踀Shortcutderᱵ翐蠀My Picturesᱱ翐'蠀荟ε䄛⎪១㘞ᱽ翐踀Picturesderᱹ翐蠀噔甂囨甂圈甂נᱥ翐踀My Music碥l耀ᱡ翐蠀噔甂囨甂圈甂רᱭ翐踀My Videoᱩ翐蠀噔甂囨甂圈甂׬ᾕ翐谀Documentsᾑ翐蠀噔甂囨甂圈甂פᾝ翐踀Picturesᾙ翐[蠀噔甂囨甂圈甂װᾅ翐蠀CommonMusicᾁ翐蠀噔甂囨甂圈甂״ᾍ翐蠀CommonVideoᾉ翐蠀噔甂囨甂圈甂׸᾵翐谀Favoritesᾱ翐谀Favorites᾽翐谀PlaylistsᾹ翐谀PlaylistsB耀ᾥ翐谀Downloadsᾡ翐谀Downloadsᾭ翐谀Downloads"/>
                          <w:attr w:name="f붠ܫ금缹蠀7.0\Common긷缹踀⥀f쀙؀Anchorll긲缹谀焈ܸ쀟܀Headingl긹缹蠀ᛨ劗⦘f⣐f긤缹蠀ᜀ劗⧀f⥰f긣缹蠀᜘劗⧨f⦘f긮缹蠀ᜰ劗⪈f⧀f깕缹谀ৰÀ䘀ꔐH깐缹谀۬剻ۘ剻ۄ剻ڬ剻怀劖l깟缹蠀꧄d尸૚컠ܵ깚缹蠀玘ܫ⫘f⧨f깁缹耀ʂ까缹蠀蚨Ƕ⬀f⪈f깋缹蠀 ̐⯰f⫘f깶缹谀l깽缹谀﷌皔Ԭ԰خ⹠خ飨깸缹蠀VBE15742d95d깧缹蠀VBE㌫ᑯ 깢缹谀﷌皔ԤԨا渨ا夠깩缹蠀]ⱀf⬀f꺔缹谀﷌皔ԼՀح̀ح㼀꺓缹蠀]Ⲑf⯰f꺞缹蠀AddRef꺅缹蠀鸞]Ⳡfⱀf꺀缹谀㴣ﳻꃺၨ㢧㌫땱舼́䕈f⨈f꺏缹蠀Ǩ睌ⴰfⲐf꺊缹蠀ThisDocument꺱缹蠀ꭄdⵘfⳠf꺼缹蠀넘ܬ〨fⴰf꺻缹蠀ꦀǙÜᯨ聀ܫ꺦缹谀꺭缹谀㴣ﳻꃺၨ㢧㌫땱釔́셠ܬⲰf꺨缹蠀 껗缹蠀 껒缹蠀 껙缹蠀㮴皗АÀ䘀肠ܫf껄缹蠀㮴皗АÀ䘀肸ܫf껃缹蠀GetTypeInfo껎缹蠀㫨剳[ਂÀ䘀껵缹蠀 껰缹蠀 껿缹蠀 껺缹蠀Releasele껡缹蠀㫨剳[ਂÀ䘀껬缹蠀㫨剳[ਂÀ䘀껫缹谀﷌皔ՌՐؾ瑄ؾ㌬괖缹蠀]㇠fⵘf괝缹蠀GetIDsOfNames괘缹蠀Invoke괇缹蠀GetLabel괂缹蠀GetImage괉缹蠀GetEnabled괴缹蠀GetPressed괳缹蠀OnAction괾缹蠀GetVisible괥缹蠀&#10;IMSC5bledw괠缹谀﷌皔ԴԸك찠ك괯缹蠀ﵰ]㍰f〨f괪缹蠀AddRef 굑缹蠀Release굜缹蠀GetTypeInfo굛缹蠀GetIDsOfNames굆缹蠀Invoke굍缹蠀OnLoadRibbon굈缹蠀OnGetEnabled굷缹蠀Pintlgntd굲缹蠀Pintlgntew굹缹蠀˶㏀f㇠f굤缹蠀蕠َ㕐f㔨f굣缹蠀추ӑ㏨f㍰f굮缹蠀쿔ӑ㐐f㏀f궕缹蠀툔ӑ㐸f㏨f궐缹蠀푔ӑ㑠f㐐f궟缹蠀횔ӑ㒈f㐸f궚缹蠀ӑ㒰f㑠f궁缹蠀ӑ㓘f㒈f권缹蠀ӑ㔀f㒰f궋缹蠀ꀔً㔨f㓘f궶缹蠀ꉔً㎘f㔀f궽缹蠀軀َ㖠f㎘f궸缹蠀훌夬㙀f㘘f궧缹蠀쀔ӑ㗈f㕐f궢缹蠀꒔ً㗰f㖠f궩缹蠀ꛔً㘘f㗈f귔缹蠀ꤔً㕸f㗰f귓缹蠀夬㙨f㕸f귞缹蠀ĸࡂ㚐f㙀f귅缹蠀㝜猩㚸f㙨f귀缹蠀ĸ࡙㛠f㚐f귏缹蠀㝴猩㜈f㚸f귊缹蠀㝄猩㜰f㛠f귱缹蠀㞌猩㝘f㜈f근缹蠀ଠ࡙㞀f㜰f귻缹蠀᜸࡙㞨f㝘f귦缹蠀⇈࡙㟐f㞀f귭缹蠀㛘猩㟸f㞨f귨缹蠀㏜猩攠ܫ㟐f갗缹耀ɽ값缹耀Ê같缹耀ʖ간缹耀ɸ갃缹耀ʑ갎缹耀ʇ갵缹耀ʥ갰缹蠀뀬皱㥠fᆸf갿缹蠀鳠皱팈^㤸f갺缹耀ʪ갡缹耀ʯ갬缹耀ʴ갫缹耀ʹ걖缹耀ʾ걝缹耀˃걘缹耀ˈ걇缹耀걂缹耀˰ERNEL32.DLL걉缹耀ˡERNEL32.DLL건缹耀˵ERNEL32.DLL걳缹耀˫걾缹耀˗걥缹耀˒걠缹耀˦걯缹耀˜걪缹耀˺겑缹耀˿겜缹耀̄겛缹耀̉겆缹耀̎겍缹耀̓겈缹耀̘겷缹耀̝겲缹耀̢겹缹耀̧겤缹耀̬겣缹耀̱겮缹耀̶곕缹耀̻곐缹耀̀곟缹耀ͅ곚缹耀͊곁缹耀͏곌缹耀͔곋缹耀͙곶缹耀͞곽缹耀ͣ곸缹耀ͨ곧缹耀ͭ곢缹耀Ͳ곩缹耀ͷꌔ缹耀ͼꌓ缹耀΁ꌞ缹耀Τꌅ缹蠀頬咮♸f䍠fꌀ缹耀Εꌏ缹耀Ωꌊ缹耀Οꌱ缹耀ΐꌼ缹耀ήꌻ缹耀΋ꌦ缹耀γꌭ缹耀Κꌨ缹耀θꍗ缹耀νꍒ缹耀ςꍙ缹耀χꍄ缹耀όꍃ缹耀ϑꍎ缹耀ϖꍵ缹耀ϛꍰ缹耀Ϫꍿ缹蠀潌ܫ䂐f鳰ܫꍺ缹蠀ThisDocumentꍡ缹耀ϯꍬ缹耀ϴꍫ缹耀Ϲꎖ缹耀ʌ嘂䖞ࠀൠ⼡Ȁ쮌\fሀ&amp;㾀ܫ䒠f䒠fԀÈğಅ怮ተ᩶(溙ɘɘ͐ɘɘ፠᭦xx堇ተ᩶噖ᆞࠀ剳嬀ܬ柼ܬ*\CC:\Users\D30_test01\Desktop\暗物质粒子探测卫星星务软件-测评总结报告.doc剳f̡۠嘄䎞ࠀⲠ^ⰰ^ &#10;&#10;嘘從က銈f鈸f팸ܯܯܯ텘ܯ새ܯ둰]嘧悞ࠀ嵨皀췯覫က䣜f䣬f챸dጠeࠀৣ怀 㺠ᯃҸŐ⟍Ҹ䢐f৥ᑀᾌٮ^`,L⚐瓳ဘ쀂蔰a嘑垟뱀ܬ꺀\全满足系统要求或基本功能的实现，但却存在合理的、可以变通的解决办法。ܴԎ咨ࠀ吜妞ࠀ쒰Z蒠aቒ盂匠ସ鲰Ѓቒ盂ቒ盂圝厖ࠀ^㐰ܫ타ꗅ缹謀옰]炠f殉瘫⸱⸲㐸⸰ㄱ㔳㤴ㄮㄮㄮꗂ缹踀烘f똔瘯⸱⸲㐸⸰〱㐰⸰⸴1ꗋ缹言焰f焐f薛瘰⸱⸲㐸⸰ㄱ㔳㤴ㄮ㤮㈮0ꗰ缹言绨f煈f薛瘰⸱⸲㐸⸰ㄱ㔳㤴ㄮ㤮㈮1ꗹ缹謀胨f熀fᎾ瘱⸱⸳⸶⸱⸴⸱ㄳ⸱〱㈮ꗦ缹褀燘f熸f쎾瘰⸱⸳⸶⸱⸴⸱ㄳ⸱⸲⸱㜲ꗯ缹言脘f燰f뿻瘰⸱⸲㐸⸰ㄱ㔳㤴ㄮ㤮ㄮ5ꖔ缹踀版f爨f໴瘱⸱⸳⸶⸱⸵⸵⸷⸱1ꖝ缹贀腈f牠f໴瘱⸱⸳⸶⸱⸵⸵⸷⸱ㄱꖚ缹謀犸f犘f걿瘰⸱⸳⸶⸱⸴⸱ㄳ⸱〲㈮ꖃ缹褀狰f狐f걿瘰⸱⸳⸶⸱⸴⸱ㄳ⸱㌱㈮㌮ꖈ缹言猨f猈fꚢ瘰⸲㘱㠮〴ㄮㄮ㌱㌷⸰⸱1ꖱ缹言獠f獀f걿瘰⸲㘱㠮〴ㄮㄮ㌱㌷⸰⸱2ꖾ缹言玘f獸f걿瘰⸲㘱㠮〴ㄮㄮ㌱㌷⸰⸱3ꖧ缹言珐f现f걿瘰⸲㘱㠮〴ㄮㄮ㌱㌷⸰⸱4ꖬ缹言琈f珨f걿瘰⸲㘱㠮〴ㄮㄮ㌱㌷⸰⸱7ꕕ缹言瑀f琠f걿瘰⸲㘱㠮〴ㄮㄮ㌱㌷⸰⸱8ꕒ缹褀瑸f瑘f걿瘰⸲㘱㠮〴ㄮㄮ㌱㌷⸰⸱㈱ꕛ缹褀環f璐f걿瘰⸲㘱㠮〴ㄮㄮ㌱㌷⸰⸱㌱ꕀ缹褀瓨f瓈fꮈ瘰⸱⸳⸶⸱⸴⸱ㄳ⸱㌱㈮ㄮꕉ缹謀甠f甀fꖶ瘰⸱⸳⸶⸱⸴⸱ㄳ⸱ㄲㄮꕶ缹褀舸f甸f頩瘰⸱⸳⸶⸱⸴⸱ㄳ⸱⸲⸱〱ꕿ缹謀疐f異f緉瘰⸱⸳⸶⸱⸴⸱ㄳ⸱ㄲ㌮ꕤ缹謀芘f疨f绋瘰⸱⸳⸶⸱⸴⸱ㄳ⸱ㄲ㐮ꕭ缹謀瘀f痠f翤瘰⸱⸳⸶⸱⸴⸱ㄳ⸱ㄲ㈮ꕪ缹言苸f瘘f瘰⸱⸳⸶⸱⸴⸱ㄳ⸱ㄲㄮ0ꔓ缹言茨f癐f퉹瘰⸱⸳⸶⸱⸴⸱ㄳ⸱ㄲㄮ1ꔘ缹言皨f皈f햕瘰⸱⸳⸶⸱⸴⸱ㄳ⸱ㄲㄮ2ꔁ缹謀盠f盀fퟲ瘰⸱⸳⸶⸱⸴⸱ㄳ⸱ㄲ㜮ꔎ缹言眘f相fࢼ瘱⸱⸳⸶⸱⸴⸱ㄳ⸱ㄲㄮ4ꔷ缹褀眰fЖ瘱⸱⸳⸶⸱⸴⸱ㄳ⸱〱㤮ㄮꔼ缹蠀瞈f睨f崊瘳⸱⸲㐸⸰ㄱ㔳㤴ㄮㄮ⸲⸱1ꔥ缹蠀矀f瞠f崕瘳⸱⸲㐸⸰ㄱ㔳㤴ㄮㄮ⸲⸱2ꔢ缹蠀矸f矘f崠瘳⸱⸲㐸⸰ㄱ㔳㤴ㄮㄮ⸲⸱3ꔫ缹蠀砰f砐f崫瘳⸱⸲㐸⸰ㄱ㔳㤴ㄮㄮ⸲⸱4ꓐ缹蠀豈d硈f崶瘳⸱⸲㐸⸰ㄱ㔳㤴ㄮㄮ⸲⸱5圝厖ࠀ燰Y㐰ܫ타㵍缾言烀f碠f똔瘯⸱⸳㐱㌮㈮ㄮ2㵋缾輀磨f磐f薛瘰⸲⸵⸴〱㵁缾輀礘f礀f薛瘰⸲⸵⸴ㄱ㵿缾輀祈f礰f薛瘰⸲⸵⸴㈱㵵缾輀祸f祠f薛瘰⸲⸵⸴㌱㵳缾輀禨f禐f薛瘰⸲⸵⸴㐱㵩缾輀秘f秀f薛瘰⸲⸵⸴㔱㵧缾輀稈f称f薛瘰⸲⸵⸴㘱㴝缾輀稸f稠f薛瘰⸲⸵⸴㜱㴛缾輀穨f穐f薛瘰⸲⸵⸴㠱㴑缾輀窘f窀f薛瘰⸲⸵⸴㤱㴏缾輀竈f窰f薛瘰⸲⸵⸴〲㴅缾輀竸f章f薛瘰⸲⸵⸴ㄲ㴃缾輀笨f笐f薛瘰⸲⸵⸴㈲㴹缾輀筘f筀f薛瘰⸲⸵⸴㌲㴷缾輀箈f筰f薛瘰⸲⸵⸴㐲㴭缾輀箸f箠f薛瘰⸲⸵⸴㔲㴫" w:val="cm"/>
                        </w:smartTagPr>
                        <w:r>
                          <w:t>2cm</w:t>
                        </w:r>
                      </w:smartTag>
                    </w:p>
                  </w:txbxContent>
                </v:textbox>
              </v:rect>
            </w:pict>
          </mc:Fallback>
        </mc:AlternateContent>
      </w:r>
      <w:r w:rsidRPr="00866E5D">
        <w:rPr>
          <w:noProof/>
        </w:rPr>
        <mc:AlternateContent>
          <mc:Choice Requires="wps">
            <w:drawing>
              <wp:anchor distT="0" distB="0" distL="114299" distR="114299" simplePos="0" relativeHeight="251668480" behindDoc="0" locked="0" layoutInCell="0" allowOverlap="1" wp14:anchorId="70A19EB5" wp14:editId="0352800A">
                <wp:simplePos x="0" y="0"/>
                <wp:positionH relativeFrom="column">
                  <wp:posOffset>368300</wp:posOffset>
                </wp:positionH>
                <wp:positionV relativeFrom="paragraph">
                  <wp:posOffset>9271000</wp:posOffset>
                </wp:positionV>
                <wp:extent cx="0" cy="685800"/>
                <wp:effectExtent l="59055" t="23495" r="55245" b="14605"/>
                <wp:wrapNone/>
                <wp:docPr id="44" name="直接连接符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31C22D7" id="直接连接符 13" o:spid="_x0000_s1026" style="position:absolute;left:0;text-align:left;z-index:2516684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9pt,730pt" to="29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" o:allowincell="f">
                <v:stroke startarrow="block" endarrow="block"/>
              </v:line>
            </w:pict>
          </mc:Fallback>
        </mc:AlternateContent>
      </w:r>
    </w:p>
    <w:p w14:paraId="2C898DD8" w14:textId="77777777" w:rsidR="00486900" w:rsidRPr="00866E5D" w:rsidRDefault="00486900" w:rsidP="00165C35">
      <w:pPr>
        <w:jc w:val="center"/>
        <w:rPr>
          <w:rFonts w:eastAsia="黑体"/>
          <w:sz w:val="48"/>
          <w:szCs w:val="48"/>
        </w:rPr>
      </w:pPr>
    </w:p>
    <w:p w14:paraId="34135895" w14:textId="77777777" w:rsidR="00486900" w:rsidRPr="00866E5D" w:rsidRDefault="00486900" w:rsidP="00165C35">
      <w:pPr>
        <w:jc w:val="center"/>
        <w:rPr>
          <w:rFonts w:eastAsia="黑体"/>
          <w:sz w:val="48"/>
          <w:szCs w:val="48"/>
        </w:rPr>
      </w:pPr>
    </w:p>
    <w:p w14:paraId="1797AEDD" w14:textId="12E1E23F" w:rsidR="00486900" w:rsidRPr="00866E5D" w:rsidRDefault="009C4780" w:rsidP="00165C35">
      <w:pPr>
        <w:jc w:val="center"/>
        <w:rPr>
          <w:rFonts w:eastAsia="黑体"/>
          <w:sz w:val="48"/>
          <w:szCs w:val="48"/>
        </w:rPr>
      </w:pPr>
      <w:bookmarkStart w:id="0" w:name="OLE_LINK25"/>
      <w:r>
        <w:rPr>
          <w:rFonts w:eastAsia="黑体"/>
          <w:sz w:val="48"/>
          <w:szCs w:val="48"/>
        </w:rPr>
        <w:t>协同办公平台软件</w:t>
      </w:r>
      <w:bookmarkEnd w:id="0"/>
    </w:p>
    <w:p w14:paraId="01EC56FD" w14:textId="7E5FA547" w:rsidR="00486900" w:rsidRPr="00866E5D" w:rsidRDefault="009C4780" w:rsidP="00165C35">
      <w:pPr>
        <w:jc w:val="center"/>
        <w:rPr>
          <w:rFonts w:eastAsia="黑体"/>
          <w:sz w:val="48"/>
          <w:szCs w:val="48"/>
        </w:rPr>
      </w:pPr>
      <w:r>
        <w:rPr>
          <w:rFonts w:eastAsia="黑体"/>
          <w:sz w:val="48"/>
          <w:szCs w:val="48"/>
        </w:rPr>
        <w:t>安全测评报告</w:t>
      </w:r>
    </w:p>
    <w:p w14:paraId="62D1C73A" w14:textId="77777777" w:rsidR="00486900" w:rsidRPr="00866E5D" w:rsidRDefault="00486900" w:rsidP="00165C35">
      <w:pPr>
        <w:jc w:val="center"/>
        <w:rPr>
          <w:szCs w:val="21"/>
        </w:rPr>
      </w:pPr>
    </w:p>
    <w:p w14:paraId="24D4F96E" w14:textId="77777777" w:rsidR="00486900" w:rsidRPr="00866E5D" w:rsidRDefault="00486900" w:rsidP="00165C35">
      <w:pPr>
        <w:jc w:val="center"/>
        <w:rPr>
          <w:szCs w:val="21"/>
        </w:rPr>
      </w:pPr>
    </w:p>
    <w:p w14:paraId="1971B706" w14:textId="77777777" w:rsidR="00486900" w:rsidRPr="00866E5D" w:rsidRDefault="00486900" w:rsidP="00165C35">
      <w:pPr>
        <w:jc w:val="center"/>
        <w:rPr>
          <w:szCs w:val="21"/>
        </w:rPr>
      </w:pPr>
    </w:p>
    <w:p w14:paraId="3A870E4A" w14:textId="77777777" w:rsidR="00486900" w:rsidRPr="00866E5D" w:rsidRDefault="00486900" w:rsidP="00165C35">
      <w:pPr>
        <w:jc w:val="center"/>
        <w:rPr>
          <w:szCs w:val="21"/>
        </w:rPr>
      </w:pPr>
    </w:p>
    <w:p w14:paraId="6A3BEDB2" w14:textId="77777777" w:rsidR="00486900" w:rsidRPr="00866E5D" w:rsidRDefault="00486900" w:rsidP="00165C35">
      <w:pPr>
        <w:spacing w:line="360" w:lineRule="exact"/>
        <w:rPr>
          <w:sz w:val="32"/>
        </w:rPr>
      </w:pPr>
    </w:p>
    <w:tbl>
      <w:tblPr>
        <w:tblW w:w="0" w:type="auto"/>
        <w:jc w:val="center"/>
        <w:tblLook w:val="04A0" w:firstRow="1" w:lastRow="0" w:firstColumn="1" w:lastColumn="0" w:noHBand="0" w:noVBand="1"/>
      </w:tblPr>
      <w:tblGrid>
        <w:gridCol w:w="1116"/>
        <w:gridCol w:w="3561"/>
      </w:tblGrid>
      <w:tr w:rsidR="009C4780" w:rsidRPr="00CF1CDF" w14:paraId="2FFD1F70" w14:textId="77777777" w:rsidTr="008D7A7A">
        <w:trPr>
          <w:trHeight w:val="1015"/>
          <w:jc w:val="center"/>
        </w:trPr>
        <w:tc>
          <w:tcPr>
            <w:tcW w:w="0" w:type="auto"/>
            <w:vAlign w:val="bottom"/>
          </w:tcPr>
          <w:p w14:paraId="5C7872A7" w14:textId="77777777" w:rsidR="009C4780" w:rsidRPr="00CF1CDF" w:rsidRDefault="009C4780" w:rsidP="008D7A7A">
            <w:pPr>
              <w:snapToGrid w:val="0"/>
              <w:jc w:val="distribute"/>
              <w:rPr>
                <w:rFonts w:eastAsia="黑体"/>
                <w:sz w:val="30"/>
                <w:szCs w:val="30"/>
              </w:rPr>
            </w:pPr>
            <w:bookmarkStart w:id="1" w:name="_Hlk33559239"/>
            <w:r w:rsidRPr="00CF1CDF">
              <w:rPr>
                <w:rFonts w:eastAsia="黑体"/>
                <w:sz w:val="30"/>
                <w:szCs w:val="30"/>
              </w:rPr>
              <w:t>编</w:t>
            </w:r>
            <w:r w:rsidRPr="00CF1CDF">
              <w:rPr>
                <w:rFonts w:eastAsia="黑体"/>
                <w:sz w:val="30"/>
                <w:szCs w:val="30"/>
              </w:rPr>
              <w:t xml:space="preserve">  </w:t>
            </w:r>
            <w:r w:rsidRPr="00CF1CDF">
              <w:rPr>
                <w:rFonts w:eastAsia="黑体"/>
                <w:sz w:val="30"/>
                <w:szCs w:val="30"/>
              </w:rPr>
              <w:t>写</w:t>
            </w:r>
          </w:p>
        </w:tc>
        <w:tc>
          <w:tcPr>
            <w:tcW w:w="3561" w:type="dxa"/>
            <w:tcBorders>
              <w:bottom w:val="single" w:sz="4" w:space="0" w:color="auto"/>
            </w:tcBorders>
            <w:vAlign w:val="bottom"/>
          </w:tcPr>
          <w:p w14:paraId="13D36602" w14:textId="7D780C3C" w:rsidR="009C4780" w:rsidRPr="00CF1CDF" w:rsidRDefault="009C4780" w:rsidP="008D7A7A">
            <w:pPr>
              <w:snapToGrid w:val="0"/>
              <w:ind w:firstLineChars="113" w:firstLine="339"/>
              <w:rPr>
                <w:rFonts w:eastAsia="黑体"/>
                <w:sz w:val="30"/>
                <w:szCs w:val="30"/>
              </w:rPr>
            </w:pPr>
            <w:r>
              <w:rPr>
                <w:rFonts w:eastAsia="黑体" w:hint="eastAsia"/>
                <w:sz w:val="30"/>
                <w:szCs w:val="30"/>
              </w:rPr>
              <w:t>李</w:t>
            </w:r>
            <w:r>
              <w:rPr>
                <w:rFonts w:eastAsia="黑体" w:hint="eastAsia"/>
                <w:sz w:val="30"/>
                <w:szCs w:val="30"/>
              </w:rPr>
              <w:t xml:space="preserve">  </w:t>
            </w:r>
            <w:proofErr w:type="gramStart"/>
            <w:r>
              <w:rPr>
                <w:rFonts w:eastAsia="黑体" w:hint="eastAsia"/>
                <w:sz w:val="30"/>
                <w:szCs w:val="30"/>
              </w:rPr>
              <w:t>鑫</w:t>
            </w:r>
            <w:bookmarkStart w:id="2" w:name="OLE_LINK21"/>
            <w:proofErr w:type="gramEnd"/>
            <w:r>
              <w:rPr>
                <w:rFonts w:eastAsia="黑体"/>
                <w:sz w:val="30"/>
                <w:szCs w:val="30"/>
              </w:rPr>
              <w:t>20260</w:t>
            </w:r>
            <w:r>
              <w:rPr>
                <w:rFonts w:eastAsia="黑体" w:hint="eastAsia"/>
                <w:sz w:val="30"/>
                <w:szCs w:val="30"/>
              </w:rPr>
              <w:t>817</w:t>
            </w:r>
            <w:bookmarkEnd w:id="2"/>
          </w:p>
        </w:tc>
      </w:tr>
      <w:tr w:rsidR="009C4780" w:rsidRPr="00CF1CDF" w14:paraId="14A33141" w14:textId="77777777" w:rsidTr="008D7A7A">
        <w:trPr>
          <w:trHeight w:val="1015"/>
          <w:jc w:val="center"/>
        </w:trPr>
        <w:tc>
          <w:tcPr>
            <w:tcW w:w="0" w:type="auto"/>
            <w:vAlign w:val="bottom"/>
          </w:tcPr>
          <w:p w14:paraId="1CABD4D2" w14:textId="77777777" w:rsidR="009C4780" w:rsidRPr="00CF1CDF" w:rsidRDefault="009C4780" w:rsidP="008D7A7A">
            <w:pPr>
              <w:snapToGrid w:val="0"/>
              <w:jc w:val="distribute"/>
              <w:rPr>
                <w:rFonts w:eastAsia="黑体"/>
                <w:sz w:val="30"/>
                <w:szCs w:val="30"/>
              </w:rPr>
            </w:pPr>
            <w:r w:rsidRPr="00CF1CDF">
              <w:rPr>
                <w:rFonts w:eastAsia="黑体"/>
                <w:sz w:val="30"/>
                <w:szCs w:val="30"/>
              </w:rPr>
              <w:t>校对</w:t>
            </w:r>
          </w:p>
        </w:tc>
        <w:tc>
          <w:tcPr>
            <w:tcW w:w="3561" w:type="dxa"/>
            <w:tcBorders>
              <w:top w:val="single" w:sz="4" w:space="0" w:color="auto"/>
              <w:bottom w:val="single" w:sz="4" w:space="0" w:color="auto"/>
            </w:tcBorders>
            <w:vAlign w:val="bottom"/>
          </w:tcPr>
          <w:p w14:paraId="07103A8F" w14:textId="5E5A39DE" w:rsidR="009C4780" w:rsidRPr="00CF1CDF" w:rsidRDefault="009C4780" w:rsidP="008D7A7A">
            <w:pPr>
              <w:snapToGrid w:val="0"/>
              <w:ind w:firstLineChars="113" w:firstLine="339"/>
              <w:rPr>
                <w:rFonts w:eastAsia="黑体"/>
                <w:sz w:val="30"/>
                <w:szCs w:val="30"/>
              </w:rPr>
            </w:pPr>
            <w:r>
              <w:rPr>
                <w:rFonts w:eastAsia="黑体" w:hint="eastAsia"/>
                <w:sz w:val="30"/>
                <w:szCs w:val="30"/>
              </w:rPr>
              <w:t>陈</w:t>
            </w:r>
            <w:r>
              <w:rPr>
                <w:rFonts w:eastAsia="黑体" w:hint="eastAsia"/>
                <w:sz w:val="30"/>
                <w:szCs w:val="30"/>
              </w:rPr>
              <w:t xml:space="preserve">  </w:t>
            </w:r>
            <w:r>
              <w:rPr>
                <w:rFonts w:eastAsia="黑体" w:hint="eastAsia"/>
                <w:sz w:val="30"/>
                <w:szCs w:val="30"/>
              </w:rPr>
              <w:t>鹏</w:t>
            </w:r>
            <w:r w:rsidRPr="00CF1CDF">
              <w:rPr>
                <w:rFonts w:eastAsia="黑体"/>
                <w:sz w:val="30"/>
                <w:szCs w:val="30"/>
              </w:rPr>
              <w:t xml:space="preserve"> </w:t>
            </w:r>
            <w:r w:rsidRPr="009C4780">
              <w:rPr>
                <w:rFonts w:eastAsia="黑体"/>
                <w:sz w:val="30"/>
                <w:szCs w:val="30"/>
              </w:rPr>
              <w:t>20260817</w:t>
            </w:r>
          </w:p>
        </w:tc>
      </w:tr>
      <w:tr w:rsidR="009C4780" w:rsidRPr="00CF1CDF" w14:paraId="5CBC4ED9" w14:textId="77777777" w:rsidTr="008D7A7A">
        <w:trPr>
          <w:trHeight w:val="1015"/>
          <w:jc w:val="center"/>
        </w:trPr>
        <w:tc>
          <w:tcPr>
            <w:tcW w:w="0" w:type="auto"/>
            <w:vAlign w:val="bottom"/>
          </w:tcPr>
          <w:p w14:paraId="53A55205" w14:textId="77777777" w:rsidR="009C4780" w:rsidRPr="00CF1CDF" w:rsidRDefault="009C4780" w:rsidP="008D7A7A">
            <w:pPr>
              <w:snapToGrid w:val="0"/>
              <w:jc w:val="distribute"/>
              <w:rPr>
                <w:rFonts w:eastAsia="黑体"/>
                <w:sz w:val="30"/>
                <w:szCs w:val="30"/>
              </w:rPr>
            </w:pPr>
            <w:r w:rsidRPr="00CF1CDF">
              <w:rPr>
                <w:rFonts w:eastAsia="黑体"/>
                <w:sz w:val="30"/>
                <w:szCs w:val="30"/>
              </w:rPr>
              <w:t>审核</w:t>
            </w:r>
          </w:p>
        </w:tc>
        <w:tc>
          <w:tcPr>
            <w:tcW w:w="3561" w:type="dxa"/>
            <w:tcBorders>
              <w:top w:val="single" w:sz="4" w:space="0" w:color="auto"/>
              <w:bottom w:val="single" w:sz="4" w:space="0" w:color="auto"/>
            </w:tcBorders>
            <w:vAlign w:val="bottom"/>
          </w:tcPr>
          <w:p w14:paraId="084867A1" w14:textId="6247C5DF" w:rsidR="009C4780" w:rsidRPr="00CF1CDF" w:rsidRDefault="009C4780" w:rsidP="008D7A7A">
            <w:pPr>
              <w:snapToGrid w:val="0"/>
              <w:ind w:firstLineChars="113" w:firstLine="339"/>
              <w:rPr>
                <w:rFonts w:eastAsia="黑体"/>
                <w:sz w:val="30"/>
                <w:szCs w:val="30"/>
              </w:rPr>
            </w:pPr>
            <w:r>
              <w:rPr>
                <w:rFonts w:eastAsia="黑体" w:hint="eastAsia"/>
                <w:sz w:val="30"/>
                <w:szCs w:val="30"/>
              </w:rPr>
              <w:t>韩</w:t>
            </w:r>
            <w:r>
              <w:rPr>
                <w:rFonts w:eastAsia="黑体" w:hint="eastAsia"/>
                <w:sz w:val="30"/>
                <w:szCs w:val="30"/>
              </w:rPr>
              <w:t xml:space="preserve">  </w:t>
            </w:r>
            <w:r>
              <w:rPr>
                <w:rFonts w:eastAsia="黑体" w:hint="eastAsia"/>
                <w:sz w:val="30"/>
                <w:szCs w:val="30"/>
              </w:rPr>
              <w:t>强</w:t>
            </w:r>
            <w:r w:rsidRPr="00CF1CDF">
              <w:rPr>
                <w:rFonts w:eastAsia="黑体"/>
                <w:sz w:val="30"/>
                <w:szCs w:val="30"/>
              </w:rPr>
              <w:t xml:space="preserve"> </w:t>
            </w:r>
            <w:r w:rsidRPr="009C4780">
              <w:rPr>
                <w:rFonts w:eastAsia="黑体"/>
                <w:sz w:val="30"/>
                <w:szCs w:val="30"/>
              </w:rPr>
              <w:t>2026081</w:t>
            </w:r>
            <w:r>
              <w:rPr>
                <w:rFonts w:eastAsia="黑体" w:hint="eastAsia"/>
                <w:sz w:val="30"/>
                <w:szCs w:val="30"/>
              </w:rPr>
              <w:t>8</w:t>
            </w:r>
          </w:p>
        </w:tc>
      </w:tr>
      <w:tr w:rsidR="009C4780" w:rsidRPr="00CF1CDF" w14:paraId="6BD2D969" w14:textId="77777777" w:rsidTr="008D7A7A">
        <w:trPr>
          <w:trHeight w:val="1015"/>
          <w:jc w:val="center"/>
        </w:trPr>
        <w:tc>
          <w:tcPr>
            <w:tcW w:w="0" w:type="auto"/>
            <w:vAlign w:val="bottom"/>
          </w:tcPr>
          <w:p w14:paraId="3F29BFFC" w14:textId="77777777" w:rsidR="009C4780" w:rsidRPr="00CF1CDF" w:rsidRDefault="009C4780" w:rsidP="008D7A7A">
            <w:pPr>
              <w:snapToGrid w:val="0"/>
              <w:jc w:val="distribute"/>
              <w:rPr>
                <w:rFonts w:eastAsia="黑体"/>
                <w:sz w:val="30"/>
                <w:szCs w:val="30"/>
              </w:rPr>
            </w:pPr>
            <w:r w:rsidRPr="00CF1CDF">
              <w:rPr>
                <w:rFonts w:eastAsia="黑体"/>
                <w:sz w:val="30"/>
                <w:szCs w:val="30"/>
              </w:rPr>
              <w:t>批准</w:t>
            </w:r>
          </w:p>
        </w:tc>
        <w:tc>
          <w:tcPr>
            <w:tcW w:w="3561" w:type="dxa"/>
            <w:tcBorders>
              <w:top w:val="single" w:sz="4" w:space="0" w:color="auto"/>
              <w:bottom w:val="single" w:sz="4" w:space="0" w:color="auto"/>
            </w:tcBorders>
            <w:vAlign w:val="bottom"/>
          </w:tcPr>
          <w:p w14:paraId="3FB708A1" w14:textId="695EC3D5" w:rsidR="009C4780" w:rsidRPr="00CF1CDF" w:rsidRDefault="009C4780" w:rsidP="008D7A7A">
            <w:pPr>
              <w:snapToGrid w:val="0"/>
              <w:ind w:firstLineChars="113" w:firstLine="339"/>
              <w:rPr>
                <w:rFonts w:eastAsia="黑体"/>
                <w:sz w:val="30"/>
                <w:szCs w:val="30"/>
              </w:rPr>
            </w:pPr>
            <w:r>
              <w:rPr>
                <w:rFonts w:eastAsia="黑体" w:hint="eastAsia"/>
                <w:sz w:val="30"/>
                <w:szCs w:val="30"/>
              </w:rPr>
              <w:t>周</w:t>
            </w:r>
            <w:r>
              <w:rPr>
                <w:rFonts w:eastAsia="黑体" w:hint="eastAsia"/>
                <w:sz w:val="30"/>
                <w:szCs w:val="30"/>
              </w:rPr>
              <w:t xml:space="preserve">  </w:t>
            </w:r>
            <w:r>
              <w:rPr>
                <w:rFonts w:eastAsia="黑体" w:hint="eastAsia"/>
                <w:sz w:val="30"/>
                <w:szCs w:val="30"/>
              </w:rPr>
              <w:t>华</w:t>
            </w:r>
            <w:r w:rsidRPr="00CF1CDF">
              <w:rPr>
                <w:rFonts w:eastAsia="黑体"/>
                <w:sz w:val="30"/>
                <w:szCs w:val="30"/>
              </w:rPr>
              <w:t xml:space="preserve"> </w:t>
            </w:r>
            <w:r w:rsidRPr="009C4780">
              <w:rPr>
                <w:rFonts w:eastAsia="黑体"/>
                <w:sz w:val="30"/>
                <w:szCs w:val="30"/>
              </w:rPr>
              <w:t>2026081</w:t>
            </w:r>
            <w:r>
              <w:rPr>
                <w:rFonts w:eastAsia="黑体" w:hint="eastAsia"/>
                <w:sz w:val="30"/>
                <w:szCs w:val="30"/>
              </w:rPr>
              <w:t>8</w:t>
            </w:r>
          </w:p>
        </w:tc>
      </w:tr>
      <w:bookmarkEnd w:id="1"/>
    </w:tbl>
    <w:p w14:paraId="1EEA2298" w14:textId="77777777" w:rsidR="00486900" w:rsidRPr="00866E5D" w:rsidRDefault="00486900" w:rsidP="00165C35">
      <w:pPr>
        <w:spacing w:line="600" w:lineRule="auto"/>
        <w:ind w:firstLineChars="567" w:firstLine="1701"/>
        <w:rPr>
          <w:rFonts w:eastAsia="黑体"/>
          <w:sz w:val="30"/>
          <w:szCs w:val="30"/>
        </w:rPr>
      </w:pPr>
    </w:p>
    <w:p w14:paraId="173DEA6D" w14:textId="77777777" w:rsidR="00486900" w:rsidRPr="00866E5D" w:rsidRDefault="00486900" w:rsidP="00165C35">
      <w:pPr>
        <w:jc w:val="center"/>
        <w:rPr>
          <w:szCs w:val="21"/>
        </w:rPr>
      </w:pPr>
    </w:p>
    <w:p w14:paraId="3D571CD5" w14:textId="77777777" w:rsidR="00486900" w:rsidRPr="00866E5D" w:rsidRDefault="00486900" w:rsidP="00165C35">
      <w:pPr>
        <w:jc w:val="center"/>
        <w:rPr>
          <w:szCs w:val="21"/>
        </w:rPr>
      </w:pPr>
    </w:p>
    <w:p w14:paraId="51F9EAEC" w14:textId="77777777" w:rsidR="00486900" w:rsidRPr="00866E5D" w:rsidRDefault="00486900" w:rsidP="00165C35">
      <w:pPr>
        <w:spacing w:line="360" w:lineRule="auto"/>
        <w:jc w:val="center"/>
        <w:rPr>
          <w:rFonts w:eastAsia="黑体"/>
          <w:sz w:val="36"/>
          <w:szCs w:val="36"/>
        </w:rPr>
      </w:pPr>
      <w:r w:rsidRPr="00866E5D">
        <w:rPr>
          <w:rFonts w:eastAsia="黑体"/>
          <w:sz w:val="36"/>
          <w:szCs w:val="36"/>
        </w:rPr>
        <w:t>上海微小卫星工程中心软件评测中心</w:t>
      </w:r>
    </w:p>
    <w:p w14:paraId="5381410C" w14:textId="7988793B" w:rsidR="00486900" w:rsidRPr="00866E5D" w:rsidRDefault="00486900" w:rsidP="00165C35">
      <w:pPr>
        <w:spacing w:line="360" w:lineRule="auto"/>
        <w:jc w:val="center"/>
        <w:rPr>
          <w:rFonts w:eastAsia="黑体"/>
          <w:sz w:val="30"/>
          <w:szCs w:val="30"/>
        </w:rPr>
      </w:pPr>
      <w:r w:rsidRPr="00866E5D">
        <w:rPr>
          <w:rFonts w:eastAsia="黑体"/>
          <w:sz w:val="30"/>
          <w:szCs w:val="30"/>
        </w:rPr>
        <w:t>20</w:t>
      </w:r>
      <w:r w:rsidR="00936611" w:rsidRPr="00866E5D">
        <w:rPr>
          <w:rFonts w:eastAsia="黑体"/>
          <w:sz w:val="30"/>
          <w:szCs w:val="30"/>
        </w:rPr>
        <w:t>2</w:t>
      </w:r>
      <w:r w:rsidR="009C4780">
        <w:rPr>
          <w:rFonts w:eastAsia="黑体" w:hint="eastAsia"/>
          <w:sz w:val="30"/>
          <w:szCs w:val="30"/>
        </w:rPr>
        <w:t>6</w:t>
      </w:r>
      <w:r w:rsidRPr="00866E5D">
        <w:rPr>
          <w:rFonts w:eastAsia="黑体"/>
          <w:sz w:val="30"/>
          <w:szCs w:val="30"/>
        </w:rPr>
        <w:t>年</w:t>
      </w:r>
      <w:r w:rsidR="009C4780">
        <w:rPr>
          <w:rFonts w:eastAsia="黑体" w:hint="eastAsia"/>
          <w:sz w:val="30"/>
          <w:szCs w:val="30"/>
        </w:rPr>
        <w:t>8</w:t>
      </w:r>
      <w:r w:rsidRPr="00866E5D">
        <w:rPr>
          <w:rFonts w:eastAsia="黑体"/>
          <w:sz w:val="30"/>
          <w:szCs w:val="30"/>
        </w:rPr>
        <w:t>月</w:t>
      </w:r>
    </w:p>
    <w:p w14:paraId="4AA5460A" w14:textId="77777777" w:rsidR="00486900" w:rsidRPr="00866E5D" w:rsidRDefault="00486900" w:rsidP="00165C35">
      <w:pPr>
        <w:jc w:val="center"/>
        <w:rPr>
          <w:rFonts w:eastAsia="黑体"/>
          <w:sz w:val="30"/>
          <w:szCs w:val="30"/>
        </w:rPr>
      </w:pPr>
    </w:p>
    <w:p w14:paraId="67760ABC" w14:textId="4279830C" w:rsidR="00486900" w:rsidRPr="00866E5D" w:rsidRDefault="00486900" w:rsidP="00165C35">
      <w:pPr>
        <w:jc w:val="center"/>
        <w:rPr>
          <w:rFonts w:eastAsia="黑体"/>
          <w:sz w:val="30"/>
          <w:szCs w:val="30"/>
        </w:rPr>
        <w:sectPr w:rsidR="00486900" w:rsidRPr="00866E5D" w:rsidSect="00165C35">
          <w:headerReference w:type="default" r:id="rId9"/>
          <w:footerReference w:type="first" r:id="rId10"/>
          <w:type w:val="nextColumn"/>
          <w:pgSz w:w="11906" w:h="16838" w:code="9"/>
          <w:pgMar w:top="1418" w:right="1418" w:bottom="1418" w:left="1418" w:header="851" w:footer="992" w:gutter="0"/>
          <w:cols w:space="425"/>
          <w:titlePg/>
          <w:docGrid w:type="lines" w:linePitch="312"/>
        </w:sectPr>
      </w:pPr>
    </w:p>
    <w:tbl>
      <w:tblPr>
        <w:tblW w:w="5000" w:type="pct"/>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000" w:firstRow="0" w:lastRow="0" w:firstColumn="0" w:lastColumn="0" w:noHBand="0" w:noVBand="0"/>
      </w:tblPr>
      <w:tblGrid>
        <w:gridCol w:w="2086"/>
        <w:gridCol w:w="6954"/>
      </w:tblGrid>
      <w:tr w:rsidR="009431C9" w:rsidRPr="00866E5D" w14:paraId="27413928" w14:textId="77777777" w:rsidTr="00846C7C">
        <w:trPr>
          <w:cantSplit/>
        </w:trPr>
        <w:tc>
          <w:tcPr>
            <w:tcW w:w="5000" w:type="pct"/>
            <w:gridSpan w:val="2"/>
            <w:vAlign w:val="center"/>
          </w:tcPr>
          <w:p w14:paraId="21AA8F1E" w14:textId="77777777" w:rsidR="009431C9" w:rsidRPr="00866E5D" w:rsidRDefault="009431C9" w:rsidP="0006522C">
            <w:pPr>
              <w:spacing w:beforeLines="100" w:before="312" w:afterLines="100" w:after="312" w:line="480" w:lineRule="auto"/>
              <w:jc w:val="center"/>
              <w:rPr>
                <w:b/>
                <w:sz w:val="44"/>
                <w:szCs w:val="44"/>
              </w:rPr>
            </w:pPr>
            <w:r w:rsidRPr="00866E5D">
              <w:rPr>
                <w:b/>
                <w:sz w:val="72"/>
              </w:rPr>
              <w:lastRenderedPageBreak/>
              <w:br w:type="page"/>
            </w:r>
            <w:r w:rsidRPr="00866E5D">
              <w:rPr>
                <w:b/>
                <w:sz w:val="44"/>
                <w:szCs w:val="44"/>
              </w:rPr>
              <w:t>有</w:t>
            </w:r>
            <w:r w:rsidRPr="00866E5D">
              <w:rPr>
                <w:b/>
                <w:sz w:val="44"/>
                <w:szCs w:val="44"/>
              </w:rPr>
              <w:t xml:space="preserve"> </w:t>
            </w:r>
            <w:r w:rsidRPr="00866E5D">
              <w:rPr>
                <w:b/>
                <w:sz w:val="44"/>
                <w:szCs w:val="44"/>
              </w:rPr>
              <w:t>效</w:t>
            </w:r>
            <w:r w:rsidRPr="00866E5D">
              <w:rPr>
                <w:b/>
                <w:sz w:val="44"/>
                <w:szCs w:val="44"/>
              </w:rPr>
              <w:t xml:space="preserve"> </w:t>
            </w:r>
            <w:r w:rsidRPr="00866E5D">
              <w:rPr>
                <w:b/>
                <w:sz w:val="44"/>
                <w:szCs w:val="44"/>
              </w:rPr>
              <w:t>性</w:t>
            </w:r>
            <w:r w:rsidRPr="00866E5D">
              <w:rPr>
                <w:b/>
                <w:sz w:val="44"/>
                <w:szCs w:val="44"/>
              </w:rPr>
              <w:t xml:space="preserve"> </w:t>
            </w:r>
            <w:r w:rsidRPr="00866E5D">
              <w:rPr>
                <w:b/>
                <w:sz w:val="44"/>
                <w:szCs w:val="44"/>
              </w:rPr>
              <w:t>声</w:t>
            </w:r>
            <w:r w:rsidRPr="00866E5D">
              <w:rPr>
                <w:b/>
                <w:sz w:val="44"/>
                <w:szCs w:val="44"/>
              </w:rPr>
              <w:t xml:space="preserve"> </w:t>
            </w:r>
            <w:r w:rsidRPr="00866E5D">
              <w:rPr>
                <w:b/>
                <w:sz w:val="44"/>
                <w:szCs w:val="44"/>
              </w:rPr>
              <w:t>明</w:t>
            </w:r>
          </w:p>
        </w:tc>
      </w:tr>
      <w:tr w:rsidR="009431C9" w:rsidRPr="00866E5D" w14:paraId="24FB320F" w14:textId="77777777" w:rsidTr="00846C7C">
        <w:trPr>
          <w:cantSplit/>
        </w:trPr>
        <w:tc>
          <w:tcPr>
            <w:tcW w:w="5000" w:type="pct"/>
            <w:gridSpan w:val="2"/>
            <w:vAlign w:val="center"/>
          </w:tcPr>
          <w:p w14:paraId="0C3A8369" w14:textId="1C02E0B2" w:rsidR="0051449E" w:rsidRPr="00866E5D" w:rsidRDefault="0051449E" w:rsidP="0006522C">
            <w:pPr>
              <w:spacing w:beforeLines="50" w:before="156" w:afterLines="50" w:after="156" w:line="600" w:lineRule="auto"/>
              <w:ind w:leftChars="83" w:left="174" w:rightChars="83" w:right="174"/>
              <w:rPr>
                <w:sz w:val="28"/>
              </w:rPr>
            </w:pPr>
            <w:r w:rsidRPr="00866E5D">
              <w:rPr>
                <w:sz w:val="28"/>
              </w:rPr>
              <w:t>1</w:t>
            </w:r>
            <w:r w:rsidRPr="00866E5D">
              <w:rPr>
                <w:sz w:val="28"/>
              </w:rPr>
              <w:t>．本中心严格保守被测软件相关的应用秘密和技术秘密，承担安全保密与知识产权保护有关的法律责任；</w:t>
            </w:r>
          </w:p>
          <w:p w14:paraId="3BCFF862" w14:textId="418E4C44" w:rsidR="0051449E" w:rsidRPr="00866E5D" w:rsidRDefault="0051449E" w:rsidP="0006522C">
            <w:pPr>
              <w:spacing w:beforeLines="50" w:before="156" w:afterLines="50" w:after="156" w:line="600" w:lineRule="auto"/>
              <w:ind w:leftChars="83" w:left="174" w:rightChars="83" w:right="174"/>
              <w:rPr>
                <w:sz w:val="28"/>
              </w:rPr>
            </w:pPr>
            <w:r w:rsidRPr="00866E5D">
              <w:rPr>
                <w:sz w:val="28"/>
              </w:rPr>
              <w:t>2</w:t>
            </w:r>
            <w:r w:rsidRPr="00866E5D">
              <w:rPr>
                <w:sz w:val="28"/>
              </w:rPr>
              <w:t>．本</w:t>
            </w:r>
            <w:r w:rsidR="009C4780">
              <w:rPr>
                <w:sz w:val="28"/>
              </w:rPr>
              <w:t>安全测评报告</w:t>
            </w:r>
            <w:r w:rsidRPr="00866E5D">
              <w:rPr>
                <w:sz w:val="28"/>
              </w:rPr>
              <w:t>无授权签字人批准签字，报告封面无中心印章无效；</w:t>
            </w:r>
          </w:p>
          <w:p w14:paraId="3478AC02" w14:textId="168A6E6D" w:rsidR="0051449E" w:rsidRPr="00866E5D" w:rsidRDefault="0051449E" w:rsidP="0006522C">
            <w:pPr>
              <w:spacing w:beforeLines="50" w:before="156" w:afterLines="50" w:after="156" w:line="600" w:lineRule="auto"/>
              <w:ind w:leftChars="83" w:left="174" w:rightChars="83" w:right="174"/>
              <w:rPr>
                <w:sz w:val="28"/>
              </w:rPr>
            </w:pPr>
            <w:r w:rsidRPr="00866E5D">
              <w:rPr>
                <w:sz w:val="28"/>
              </w:rPr>
              <w:t>3</w:t>
            </w:r>
            <w:r w:rsidRPr="00866E5D">
              <w:rPr>
                <w:sz w:val="28"/>
              </w:rPr>
              <w:t>．</w:t>
            </w:r>
            <w:r w:rsidRPr="00866E5D">
              <w:rPr>
                <w:sz w:val="28"/>
                <w:szCs w:val="28"/>
              </w:rPr>
              <w:t>本</w:t>
            </w:r>
            <w:r w:rsidR="009C4780">
              <w:rPr>
                <w:sz w:val="28"/>
                <w:szCs w:val="28"/>
              </w:rPr>
              <w:t>安全测评报告</w:t>
            </w:r>
            <w:r w:rsidRPr="00866E5D">
              <w:rPr>
                <w:sz w:val="28"/>
                <w:szCs w:val="28"/>
              </w:rPr>
              <w:t>未经</w:t>
            </w:r>
            <w:r w:rsidR="000C186F" w:rsidRPr="00866E5D">
              <w:rPr>
                <w:sz w:val="28"/>
                <w:szCs w:val="28"/>
              </w:rPr>
              <w:t>上海微小卫星工程中心软件评测中心</w:t>
            </w:r>
            <w:r w:rsidRPr="00866E5D">
              <w:rPr>
                <w:sz w:val="28"/>
                <w:szCs w:val="28"/>
              </w:rPr>
              <w:t>书面批准，不得复制</w:t>
            </w:r>
            <w:r w:rsidRPr="00866E5D">
              <w:rPr>
                <w:sz w:val="28"/>
              </w:rPr>
              <w:t>，任何未经允许的复制本，任何形式的残损本，不具备报告原件的效力；</w:t>
            </w:r>
          </w:p>
          <w:p w14:paraId="146B8B7E" w14:textId="77777777" w:rsidR="0051449E" w:rsidRPr="00866E5D" w:rsidRDefault="0051449E" w:rsidP="0006522C">
            <w:pPr>
              <w:spacing w:beforeLines="50" w:before="156" w:afterLines="50" w:after="156" w:line="600" w:lineRule="auto"/>
              <w:ind w:leftChars="83" w:left="174" w:rightChars="83" w:right="174"/>
              <w:rPr>
                <w:sz w:val="28"/>
              </w:rPr>
            </w:pPr>
            <w:r w:rsidRPr="00866E5D">
              <w:rPr>
                <w:sz w:val="28"/>
              </w:rPr>
              <w:t>4</w:t>
            </w:r>
            <w:r w:rsidRPr="00866E5D">
              <w:rPr>
                <w:sz w:val="28"/>
              </w:rPr>
              <w:t>．本报告只适用于被测件介质相同版本的软件；</w:t>
            </w:r>
          </w:p>
          <w:p w14:paraId="7CD30E2D" w14:textId="6A7729AE" w:rsidR="0051449E" w:rsidRPr="00866E5D" w:rsidRDefault="0051449E" w:rsidP="0006522C">
            <w:pPr>
              <w:spacing w:beforeLines="50" w:before="156" w:afterLines="50" w:after="156" w:line="600" w:lineRule="auto"/>
              <w:ind w:leftChars="83" w:left="174" w:rightChars="83" w:right="174"/>
              <w:rPr>
                <w:sz w:val="28"/>
              </w:rPr>
            </w:pPr>
            <w:r w:rsidRPr="00866E5D">
              <w:rPr>
                <w:sz w:val="28"/>
              </w:rPr>
              <w:t>5</w:t>
            </w:r>
            <w:r w:rsidRPr="00866E5D">
              <w:rPr>
                <w:sz w:val="28"/>
              </w:rPr>
              <w:t>．</w:t>
            </w:r>
            <w:r w:rsidR="009C4780">
              <w:rPr>
                <w:sz w:val="28"/>
              </w:rPr>
              <w:t>安全测评报告</w:t>
            </w:r>
            <w:r w:rsidRPr="00866E5D">
              <w:rPr>
                <w:sz w:val="28"/>
              </w:rPr>
              <w:t>版权归委托方和</w:t>
            </w:r>
            <w:r w:rsidR="000C186F" w:rsidRPr="00866E5D">
              <w:rPr>
                <w:sz w:val="28"/>
              </w:rPr>
              <w:t>上海微小卫星工程中心软件评测中心</w:t>
            </w:r>
            <w:r w:rsidRPr="00866E5D">
              <w:rPr>
                <w:sz w:val="28"/>
              </w:rPr>
              <w:t>共有，其他任何单位和个人未经许可均无权使用本</w:t>
            </w:r>
            <w:r w:rsidR="009C4780">
              <w:rPr>
                <w:sz w:val="28"/>
              </w:rPr>
              <w:t>安全测评报告</w:t>
            </w:r>
            <w:r w:rsidRPr="00866E5D">
              <w:rPr>
                <w:sz w:val="28"/>
              </w:rPr>
              <w:t>，否则将保留对其追究法律责任的权利。</w:t>
            </w:r>
          </w:p>
          <w:p w14:paraId="47D3D766" w14:textId="77777777" w:rsidR="00846D40" w:rsidRPr="00866E5D" w:rsidRDefault="00846D40" w:rsidP="0006522C">
            <w:pPr>
              <w:spacing w:beforeLines="50" w:before="156" w:afterLines="50" w:after="156" w:line="780" w:lineRule="auto"/>
              <w:ind w:leftChars="377" w:left="1150" w:rightChars="481" w:right="1010" w:hangingChars="128" w:hanging="358"/>
              <w:rPr>
                <w:sz w:val="28"/>
              </w:rPr>
            </w:pPr>
          </w:p>
        </w:tc>
      </w:tr>
      <w:tr w:rsidR="009431C9" w:rsidRPr="00866E5D" w14:paraId="0E15D90A" w14:textId="77777777" w:rsidTr="00846C7C">
        <w:trPr>
          <w:cantSplit/>
        </w:trPr>
        <w:tc>
          <w:tcPr>
            <w:tcW w:w="1154" w:type="pct"/>
            <w:vAlign w:val="center"/>
          </w:tcPr>
          <w:p w14:paraId="53BC204C" w14:textId="77777777" w:rsidR="009431C9" w:rsidRPr="00866E5D" w:rsidRDefault="009431C9" w:rsidP="0006522C">
            <w:pPr>
              <w:spacing w:beforeLines="100" w:before="312" w:afterLines="100" w:after="312" w:line="480" w:lineRule="auto"/>
              <w:jc w:val="center"/>
              <w:rPr>
                <w:sz w:val="28"/>
              </w:rPr>
            </w:pPr>
            <w:r w:rsidRPr="00866E5D">
              <w:rPr>
                <w:sz w:val="28"/>
              </w:rPr>
              <w:t>测试机构名称</w:t>
            </w:r>
          </w:p>
        </w:tc>
        <w:tc>
          <w:tcPr>
            <w:tcW w:w="3846" w:type="pct"/>
            <w:vAlign w:val="center"/>
          </w:tcPr>
          <w:p w14:paraId="732FDBF2" w14:textId="77777777" w:rsidR="009431C9" w:rsidRPr="00866E5D" w:rsidRDefault="000C186F" w:rsidP="0006522C">
            <w:pPr>
              <w:spacing w:beforeLines="100" w:before="312" w:afterLines="100" w:after="312" w:line="480" w:lineRule="auto"/>
              <w:jc w:val="center"/>
              <w:rPr>
                <w:sz w:val="28"/>
              </w:rPr>
            </w:pPr>
            <w:r w:rsidRPr="00866E5D">
              <w:rPr>
                <w:sz w:val="28"/>
              </w:rPr>
              <w:t>上海微小卫星工程中心软件评测中心</w:t>
            </w:r>
          </w:p>
        </w:tc>
      </w:tr>
      <w:tr w:rsidR="009431C9" w:rsidRPr="00866E5D" w14:paraId="745D5F22" w14:textId="77777777" w:rsidTr="00846C7C">
        <w:trPr>
          <w:cantSplit/>
        </w:trPr>
        <w:tc>
          <w:tcPr>
            <w:tcW w:w="1154" w:type="pct"/>
            <w:vAlign w:val="center"/>
          </w:tcPr>
          <w:p w14:paraId="77340D80" w14:textId="77777777" w:rsidR="009431C9" w:rsidRPr="00866E5D" w:rsidRDefault="009431C9" w:rsidP="0006522C">
            <w:pPr>
              <w:spacing w:beforeLines="100" w:before="312" w:afterLines="100" w:after="312" w:line="480" w:lineRule="auto"/>
              <w:jc w:val="center"/>
              <w:rPr>
                <w:sz w:val="28"/>
              </w:rPr>
            </w:pPr>
            <w:r w:rsidRPr="00866E5D">
              <w:rPr>
                <w:sz w:val="28"/>
              </w:rPr>
              <w:t>测试机构地址</w:t>
            </w:r>
          </w:p>
        </w:tc>
        <w:tc>
          <w:tcPr>
            <w:tcW w:w="3846" w:type="pct"/>
            <w:vAlign w:val="center"/>
          </w:tcPr>
          <w:p w14:paraId="22F6E289" w14:textId="54D394DF" w:rsidR="009431C9" w:rsidRPr="00866E5D" w:rsidRDefault="009431C9" w:rsidP="0006522C">
            <w:pPr>
              <w:spacing w:beforeLines="100" w:before="312" w:afterLines="100" w:after="312" w:line="480" w:lineRule="auto"/>
              <w:jc w:val="center"/>
              <w:rPr>
                <w:sz w:val="28"/>
              </w:rPr>
            </w:pPr>
            <w:r w:rsidRPr="00866E5D">
              <w:rPr>
                <w:sz w:val="28"/>
              </w:rPr>
              <w:t>上海市浦东新区</w:t>
            </w:r>
            <w:r w:rsidR="009C4780">
              <w:rPr>
                <w:rFonts w:hint="eastAsia"/>
                <w:sz w:val="28"/>
              </w:rPr>
              <w:t>雪洋路</w:t>
            </w:r>
            <w:r w:rsidR="009C4780">
              <w:rPr>
                <w:rFonts w:hint="eastAsia"/>
                <w:sz w:val="28"/>
              </w:rPr>
              <w:t>1</w:t>
            </w:r>
            <w:r w:rsidR="009C4780">
              <w:rPr>
                <w:rFonts w:hint="eastAsia"/>
                <w:sz w:val="28"/>
              </w:rPr>
              <w:t>号</w:t>
            </w:r>
          </w:p>
        </w:tc>
      </w:tr>
    </w:tbl>
    <w:p w14:paraId="35B07981" w14:textId="77777777" w:rsidR="00934E3A" w:rsidRPr="00866E5D" w:rsidRDefault="00934E3A" w:rsidP="00165C35">
      <w:pPr>
        <w:jc w:val="center"/>
        <w:rPr>
          <w:rFonts w:eastAsia="黑体"/>
          <w:sz w:val="28"/>
          <w:szCs w:val="28"/>
        </w:rPr>
        <w:sectPr w:rsidR="00934E3A" w:rsidRPr="00866E5D" w:rsidSect="00165C35">
          <w:type w:val="nextColumn"/>
          <w:pgSz w:w="11906" w:h="16838" w:code="9"/>
          <w:pgMar w:top="1418" w:right="1418" w:bottom="1418" w:left="1418" w:header="851" w:footer="992" w:gutter="0"/>
          <w:cols w:space="425"/>
          <w:titlePg/>
          <w:docGrid w:type="lines" w:linePitch="312"/>
        </w:sectPr>
      </w:pPr>
    </w:p>
    <w:p w14:paraId="70E53856" w14:textId="02683928" w:rsidR="00BD31FB" w:rsidRPr="00866E5D" w:rsidRDefault="00BD31FB" w:rsidP="00165C35">
      <w:pPr>
        <w:jc w:val="center"/>
        <w:rPr>
          <w:rFonts w:eastAsia="黑体"/>
          <w:sz w:val="28"/>
          <w:szCs w:val="28"/>
        </w:rPr>
      </w:pPr>
      <w:r w:rsidRPr="00866E5D">
        <w:rPr>
          <w:rFonts w:eastAsia="黑体"/>
          <w:sz w:val="28"/>
          <w:szCs w:val="28"/>
        </w:rPr>
        <w:lastRenderedPageBreak/>
        <w:t>文档修改记录</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260"/>
        <w:gridCol w:w="1843"/>
        <w:gridCol w:w="1694"/>
      </w:tblGrid>
      <w:tr w:rsidR="00BD31FB" w:rsidRPr="00866E5D" w14:paraId="04D801FE" w14:textId="77777777" w:rsidTr="008769A9">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6D834475" w14:textId="77777777" w:rsidR="00BD31FB" w:rsidRPr="00866E5D" w:rsidRDefault="00BD31FB" w:rsidP="00165C35">
            <w:pPr>
              <w:adjustRightInd w:val="0"/>
              <w:spacing w:before="191" w:after="191"/>
              <w:jc w:val="center"/>
              <w:rPr>
                <w:b/>
                <w:bCs/>
              </w:rPr>
            </w:pPr>
            <w:r w:rsidRPr="00866E5D">
              <w:rPr>
                <w:b/>
                <w:bCs/>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FE62E65" w14:textId="77777777" w:rsidR="00BD31FB" w:rsidRPr="00866E5D" w:rsidRDefault="00BD31FB" w:rsidP="00165C35">
            <w:pPr>
              <w:adjustRightInd w:val="0"/>
              <w:spacing w:before="191" w:after="191"/>
              <w:jc w:val="center"/>
              <w:rPr>
                <w:b/>
                <w:bCs/>
              </w:rPr>
            </w:pPr>
            <w:r w:rsidRPr="00866E5D">
              <w:rPr>
                <w:b/>
                <w:bCs/>
              </w:rPr>
              <w:t>日期</w:t>
            </w:r>
          </w:p>
        </w:tc>
        <w:tc>
          <w:tcPr>
            <w:tcW w:w="3260" w:type="dxa"/>
            <w:tcBorders>
              <w:top w:val="single" w:sz="4" w:space="0" w:color="auto"/>
              <w:left w:val="single" w:sz="4" w:space="0" w:color="auto"/>
              <w:bottom w:val="single" w:sz="4" w:space="0" w:color="auto"/>
              <w:right w:val="single" w:sz="4" w:space="0" w:color="auto"/>
            </w:tcBorders>
            <w:vAlign w:val="center"/>
            <w:hideMark/>
          </w:tcPr>
          <w:p w14:paraId="1C8EB621" w14:textId="77777777" w:rsidR="00BD31FB" w:rsidRPr="00866E5D" w:rsidRDefault="00BD31FB" w:rsidP="00165C35">
            <w:pPr>
              <w:adjustRightInd w:val="0"/>
              <w:spacing w:before="191" w:after="191"/>
              <w:jc w:val="center"/>
              <w:rPr>
                <w:b/>
                <w:bCs/>
              </w:rPr>
            </w:pPr>
            <w:r w:rsidRPr="00866E5D">
              <w:rPr>
                <w:b/>
                <w:bCs/>
              </w:rPr>
              <w:t>更改摘要</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9EDD6DF" w14:textId="77777777" w:rsidR="00BD31FB" w:rsidRPr="00866E5D" w:rsidRDefault="00BD31FB" w:rsidP="00165C35">
            <w:pPr>
              <w:adjustRightInd w:val="0"/>
              <w:spacing w:before="191" w:after="191"/>
              <w:jc w:val="center"/>
              <w:rPr>
                <w:b/>
                <w:bCs/>
              </w:rPr>
            </w:pPr>
            <w:r w:rsidRPr="00866E5D">
              <w:rPr>
                <w:b/>
                <w:bCs/>
              </w:rPr>
              <w:t>修改章节</w:t>
            </w:r>
          </w:p>
        </w:tc>
        <w:tc>
          <w:tcPr>
            <w:tcW w:w="1694" w:type="dxa"/>
            <w:tcBorders>
              <w:top w:val="single" w:sz="4" w:space="0" w:color="auto"/>
              <w:left w:val="single" w:sz="4" w:space="0" w:color="auto"/>
              <w:bottom w:val="single" w:sz="4" w:space="0" w:color="auto"/>
              <w:right w:val="single" w:sz="4" w:space="0" w:color="auto"/>
            </w:tcBorders>
            <w:vAlign w:val="center"/>
            <w:hideMark/>
          </w:tcPr>
          <w:p w14:paraId="2458FC69" w14:textId="77777777" w:rsidR="00BD31FB" w:rsidRPr="00866E5D" w:rsidRDefault="00BD31FB" w:rsidP="00165C35">
            <w:pPr>
              <w:adjustRightInd w:val="0"/>
              <w:spacing w:before="191" w:after="191"/>
              <w:jc w:val="center"/>
              <w:rPr>
                <w:b/>
                <w:bCs/>
              </w:rPr>
            </w:pPr>
            <w:r w:rsidRPr="00866E5D">
              <w:rPr>
                <w:b/>
                <w:bCs/>
              </w:rPr>
              <w:t>备注</w:t>
            </w:r>
          </w:p>
        </w:tc>
      </w:tr>
      <w:tr w:rsidR="00BD31FB" w:rsidRPr="00866E5D" w14:paraId="7373384E" w14:textId="77777777" w:rsidTr="008769A9">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6DD12970" w14:textId="77777777" w:rsidR="00BD31FB" w:rsidRPr="00866E5D" w:rsidRDefault="00BD31FB" w:rsidP="00165C35">
            <w:pPr>
              <w:jc w:val="center"/>
            </w:pPr>
            <w:r w:rsidRPr="00866E5D">
              <w:t>V0.10</w:t>
            </w:r>
          </w:p>
        </w:tc>
        <w:tc>
          <w:tcPr>
            <w:tcW w:w="1418" w:type="dxa"/>
            <w:tcBorders>
              <w:top w:val="single" w:sz="4" w:space="0" w:color="auto"/>
              <w:left w:val="single" w:sz="4" w:space="0" w:color="auto"/>
              <w:bottom w:val="single" w:sz="4" w:space="0" w:color="auto"/>
              <w:right w:val="single" w:sz="4" w:space="0" w:color="auto"/>
            </w:tcBorders>
            <w:vAlign w:val="center"/>
          </w:tcPr>
          <w:p w14:paraId="0C2FA86C" w14:textId="4BC1E867" w:rsidR="00BD31FB" w:rsidRPr="00866E5D" w:rsidRDefault="009C4780" w:rsidP="00C05FFA">
            <w:r>
              <w:t>20260817</w:t>
            </w:r>
          </w:p>
        </w:tc>
        <w:tc>
          <w:tcPr>
            <w:tcW w:w="3260" w:type="dxa"/>
            <w:tcBorders>
              <w:top w:val="single" w:sz="4" w:space="0" w:color="auto"/>
              <w:left w:val="single" w:sz="4" w:space="0" w:color="auto"/>
              <w:bottom w:val="single" w:sz="4" w:space="0" w:color="auto"/>
              <w:right w:val="single" w:sz="4" w:space="0" w:color="auto"/>
            </w:tcBorders>
            <w:vAlign w:val="center"/>
          </w:tcPr>
          <w:p w14:paraId="1B5CFF18" w14:textId="6336FFB1" w:rsidR="00BD31FB" w:rsidRPr="00866E5D" w:rsidRDefault="00356C80" w:rsidP="00165C35">
            <w:r w:rsidRPr="00866E5D">
              <w:t>完成初稿</w:t>
            </w:r>
          </w:p>
        </w:tc>
        <w:tc>
          <w:tcPr>
            <w:tcW w:w="1843" w:type="dxa"/>
            <w:tcBorders>
              <w:top w:val="single" w:sz="4" w:space="0" w:color="auto"/>
              <w:left w:val="single" w:sz="4" w:space="0" w:color="auto"/>
              <w:bottom w:val="single" w:sz="4" w:space="0" w:color="auto"/>
              <w:right w:val="single" w:sz="4" w:space="0" w:color="auto"/>
            </w:tcBorders>
            <w:vAlign w:val="center"/>
          </w:tcPr>
          <w:p w14:paraId="59B2F69C" w14:textId="2AAA8D9B" w:rsidR="00BD31FB" w:rsidRPr="00866E5D" w:rsidRDefault="00356C80" w:rsidP="00165C35">
            <w:r w:rsidRPr="00866E5D">
              <w:t>/</w:t>
            </w:r>
          </w:p>
        </w:tc>
        <w:tc>
          <w:tcPr>
            <w:tcW w:w="1694" w:type="dxa"/>
            <w:tcBorders>
              <w:top w:val="single" w:sz="4" w:space="0" w:color="auto"/>
              <w:left w:val="single" w:sz="4" w:space="0" w:color="auto"/>
              <w:bottom w:val="single" w:sz="4" w:space="0" w:color="auto"/>
              <w:right w:val="single" w:sz="4" w:space="0" w:color="auto"/>
            </w:tcBorders>
            <w:vAlign w:val="center"/>
            <w:hideMark/>
          </w:tcPr>
          <w:p w14:paraId="41ABB608" w14:textId="77777777" w:rsidR="00BD31FB" w:rsidRPr="00866E5D" w:rsidRDefault="00BD31FB" w:rsidP="00165C35">
            <w:pPr>
              <w:jc w:val="center"/>
            </w:pPr>
            <w:r w:rsidRPr="00866E5D">
              <w:t>内审版本</w:t>
            </w:r>
          </w:p>
        </w:tc>
      </w:tr>
      <w:tr w:rsidR="00BD31FB" w:rsidRPr="00866E5D" w14:paraId="7A551838" w14:textId="77777777" w:rsidTr="008769A9">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2643FBA7" w14:textId="77777777" w:rsidR="00BD31FB" w:rsidRPr="00866E5D" w:rsidRDefault="00BD31FB" w:rsidP="00165C35">
            <w:pPr>
              <w:jc w:val="center"/>
            </w:pPr>
            <w:r w:rsidRPr="00866E5D">
              <w:t>V1.00</w:t>
            </w:r>
          </w:p>
        </w:tc>
        <w:tc>
          <w:tcPr>
            <w:tcW w:w="1418" w:type="dxa"/>
            <w:tcBorders>
              <w:top w:val="single" w:sz="4" w:space="0" w:color="auto"/>
              <w:left w:val="single" w:sz="4" w:space="0" w:color="auto"/>
              <w:bottom w:val="single" w:sz="4" w:space="0" w:color="auto"/>
              <w:right w:val="single" w:sz="4" w:space="0" w:color="auto"/>
            </w:tcBorders>
            <w:vAlign w:val="center"/>
          </w:tcPr>
          <w:p w14:paraId="1919FE20" w14:textId="4515FCB9" w:rsidR="00BD31FB" w:rsidRPr="00866E5D" w:rsidRDefault="009C4780" w:rsidP="00235796">
            <w:pPr>
              <w:rPr>
                <w:szCs w:val="21"/>
              </w:rPr>
            </w:pPr>
            <w:r>
              <w:rPr>
                <w:szCs w:val="21"/>
              </w:rPr>
              <w:t>2026081</w:t>
            </w:r>
            <w:r>
              <w:rPr>
                <w:rFonts w:hint="eastAsia"/>
                <w:szCs w:val="21"/>
              </w:rPr>
              <w:t>8</w:t>
            </w:r>
          </w:p>
        </w:tc>
        <w:tc>
          <w:tcPr>
            <w:tcW w:w="3260" w:type="dxa"/>
            <w:tcBorders>
              <w:top w:val="single" w:sz="4" w:space="0" w:color="auto"/>
              <w:left w:val="single" w:sz="4" w:space="0" w:color="auto"/>
              <w:bottom w:val="single" w:sz="4" w:space="0" w:color="auto"/>
              <w:right w:val="single" w:sz="4" w:space="0" w:color="auto"/>
            </w:tcBorders>
            <w:vAlign w:val="center"/>
          </w:tcPr>
          <w:p w14:paraId="1536DDE8" w14:textId="655D94FC" w:rsidR="00BD31FB" w:rsidRPr="00866E5D" w:rsidRDefault="00356C80" w:rsidP="00165C35">
            <w:pPr>
              <w:rPr>
                <w:szCs w:val="21"/>
              </w:rPr>
            </w:pPr>
            <w:r w:rsidRPr="00866E5D">
              <w:rPr>
                <w:szCs w:val="21"/>
              </w:rPr>
              <w:t>修改文档标识</w:t>
            </w:r>
          </w:p>
        </w:tc>
        <w:tc>
          <w:tcPr>
            <w:tcW w:w="1843" w:type="dxa"/>
            <w:tcBorders>
              <w:top w:val="single" w:sz="4" w:space="0" w:color="auto"/>
              <w:left w:val="single" w:sz="4" w:space="0" w:color="auto"/>
              <w:bottom w:val="single" w:sz="4" w:space="0" w:color="auto"/>
              <w:right w:val="single" w:sz="4" w:space="0" w:color="auto"/>
            </w:tcBorders>
            <w:vAlign w:val="center"/>
          </w:tcPr>
          <w:p w14:paraId="74EBBD4F" w14:textId="727AA052" w:rsidR="00BD31FB" w:rsidRPr="00866E5D" w:rsidRDefault="00356C80" w:rsidP="00165C35">
            <w:pPr>
              <w:rPr>
                <w:szCs w:val="21"/>
              </w:rPr>
            </w:pPr>
            <w:r w:rsidRPr="00866E5D">
              <w:rPr>
                <w:szCs w:val="21"/>
              </w:rPr>
              <w:t>1.1</w:t>
            </w:r>
          </w:p>
        </w:tc>
        <w:tc>
          <w:tcPr>
            <w:tcW w:w="1694" w:type="dxa"/>
            <w:tcBorders>
              <w:top w:val="single" w:sz="4" w:space="0" w:color="auto"/>
              <w:left w:val="single" w:sz="4" w:space="0" w:color="auto"/>
              <w:bottom w:val="single" w:sz="4" w:space="0" w:color="auto"/>
              <w:right w:val="single" w:sz="4" w:space="0" w:color="auto"/>
            </w:tcBorders>
            <w:vAlign w:val="center"/>
            <w:hideMark/>
          </w:tcPr>
          <w:p w14:paraId="12CA6A1A" w14:textId="77777777" w:rsidR="00BD31FB" w:rsidRPr="00866E5D" w:rsidRDefault="00BD31FB" w:rsidP="00165C35">
            <w:pPr>
              <w:jc w:val="center"/>
            </w:pPr>
            <w:r w:rsidRPr="00866E5D">
              <w:t>内部评审修改</w:t>
            </w:r>
          </w:p>
        </w:tc>
      </w:tr>
      <w:tr w:rsidR="00BD31FB" w:rsidRPr="00866E5D" w14:paraId="0EF51DFA" w14:textId="77777777" w:rsidTr="008769A9">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2D8F2610" w14:textId="77777777" w:rsidR="00BD31FB" w:rsidRPr="00866E5D" w:rsidRDefault="00BD31FB" w:rsidP="00165C35">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7B40841" w14:textId="77777777" w:rsidR="00BD31FB" w:rsidRPr="00866E5D" w:rsidRDefault="00BD31FB" w:rsidP="00165C35">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00AD9AA8" w14:textId="77777777" w:rsidR="00BD31FB" w:rsidRPr="00866E5D" w:rsidRDefault="00BD31FB" w:rsidP="00165C35">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1F12C7DF" w14:textId="77777777" w:rsidR="00BD31FB" w:rsidRPr="00866E5D" w:rsidRDefault="00BD31FB" w:rsidP="00165C35">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2E8A6944" w14:textId="77777777" w:rsidR="00BD31FB" w:rsidRPr="00866E5D" w:rsidRDefault="00BD31FB" w:rsidP="00165C35">
            <w:pPr>
              <w:jc w:val="center"/>
            </w:pPr>
          </w:p>
        </w:tc>
      </w:tr>
      <w:tr w:rsidR="00BD31FB" w:rsidRPr="00866E5D" w14:paraId="560D10E7" w14:textId="77777777" w:rsidTr="008769A9">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6C8BA77E" w14:textId="77777777" w:rsidR="00BD31FB" w:rsidRPr="00866E5D" w:rsidRDefault="00BD31FB" w:rsidP="00165C35">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44A580A6" w14:textId="77777777" w:rsidR="00BD31FB" w:rsidRPr="00866E5D" w:rsidRDefault="00BD31FB" w:rsidP="00165C35">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1C4549E2" w14:textId="77777777" w:rsidR="00BD31FB" w:rsidRPr="00866E5D" w:rsidRDefault="00BD31FB" w:rsidP="00165C35">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293013F5" w14:textId="77777777" w:rsidR="00BD31FB" w:rsidRPr="00866E5D" w:rsidRDefault="00BD31FB" w:rsidP="00165C35">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347A61F7" w14:textId="77777777" w:rsidR="00BD31FB" w:rsidRPr="00866E5D" w:rsidRDefault="00BD31FB" w:rsidP="00165C35">
            <w:pPr>
              <w:jc w:val="center"/>
            </w:pPr>
          </w:p>
        </w:tc>
      </w:tr>
      <w:tr w:rsidR="00BD31FB" w:rsidRPr="00866E5D" w14:paraId="59166C94" w14:textId="77777777" w:rsidTr="008769A9">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E4E5565" w14:textId="77777777" w:rsidR="00BD31FB" w:rsidRPr="00866E5D" w:rsidRDefault="00BD31FB" w:rsidP="00165C35">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E2ED79D" w14:textId="77777777" w:rsidR="00BD31FB" w:rsidRPr="00866E5D" w:rsidRDefault="00BD31FB" w:rsidP="00165C35">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5612664B" w14:textId="77777777" w:rsidR="00BD31FB" w:rsidRPr="00866E5D" w:rsidRDefault="00BD31FB" w:rsidP="00165C35">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1AEB374C" w14:textId="77777777" w:rsidR="00BD31FB" w:rsidRPr="00866E5D" w:rsidRDefault="00BD31FB" w:rsidP="00165C35">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4CB50F3D" w14:textId="77777777" w:rsidR="00BD31FB" w:rsidRPr="00866E5D" w:rsidRDefault="00BD31FB" w:rsidP="00165C35">
            <w:pPr>
              <w:jc w:val="center"/>
            </w:pPr>
          </w:p>
        </w:tc>
      </w:tr>
      <w:tr w:rsidR="00BD31FB" w:rsidRPr="00866E5D" w14:paraId="720BC834" w14:textId="77777777" w:rsidTr="008769A9">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C50464D" w14:textId="77777777" w:rsidR="00BD31FB" w:rsidRPr="00866E5D" w:rsidRDefault="00BD31FB" w:rsidP="00165C35">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3EA5DE53" w14:textId="77777777" w:rsidR="00BD31FB" w:rsidRPr="00866E5D" w:rsidRDefault="00BD31FB" w:rsidP="00165C35">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7C4EF4A2" w14:textId="77777777" w:rsidR="00BD31FB" w:rsidRPr="00866E5D" w:rsidRDefault="00BD31FB" w:rsidP="00165C35">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7C0BECEC" w14:textId="77777777" w:rsidR="00BD31FB" w:rsidRPr="00866E5D" w:rsidRDefault="00BD31FB" w:rsidP="00165C35">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708D2686" w14:textId="77777777" w:rsidR="00BD31FB" w:rsidRPr="00866E5D" w:rsidRDefault="00BD31FB" w:rsidP="00165C35">
            <w:pPr>
              <w:jc w:val="center"/>
            </w:pPr>
          </w:p>
        </w:tc>
      </w:tr>
      <w:tr w:rsidR="00BD31FB" w:rsidRPr="00866E5D" w14:paraId="71768762" w14:textId="77777777" w:rsidTr="008769A9">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90C77E3" w14:textId="77777777" w:rsidR="00BD31FB" w:rsidRPr="00866E5D" w:rsidRDefault="00BD31FB" w:rsidP="00165C35">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7E60292F" w14:textId="77777777" w:rsidR="00BD31FB" w:rsidRPr="00866E5D" w:rsidRDefault="00BD31FB" w:rsidP="00165C35">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4A18FB97" w14:textId="77777777" w:rsidR="00BD31FB" w:rsidRPr="00866E5D" w:rsidRDefault="00BD31FB" w:rsidP="00165C35">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3B78B216" w14:textId="77777777" w:rsidR="00BD31FB" w:rsidRPr="00866E5D" w:rsidRDefault="00BD31FB" w:rsidP="00165C35">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2054D4DB" w14:textId="77777777" w:rsidR="00BD31FB" w:rsidRPr="00866E5D" w:rsidRDefault="00BD31FB" w:rsidP="00165C35">
            <w:pPr>
              <w:jc w:val="center"/>
            </w:pPr>
          </w:p>
        </w:tc>
      </w:tr>
    </w:tbl>
    <w:p w14:paraId="5D9F3580" w14:textId="77777777" w:rsidR="002669A6" w:rsidRPr="00866E5D" w:rsidRDefault="002669A6" w:rsidP="00165C35">
      <w:pPr>
        <w:jc w:val="center"/>
        <w:rPr>
          <w:rFonts w:eastAsia="黑体"/>
          <w:sz w:val="36"/>
          <w:szCs w:val="36"/>
        </w:rPr>
      </w:pPr>
    </w:p>
    <w:p w14:paraId="59F40BF9" w14:textId="77777777" w:rsidR="00934E3A" w:rsidRPr="00866E5D" w:rsidRDefault="00934E3A" w:rsidP="00165C35">
      <w:pPr>
        <w:jc w:val="center"/>
        <w:rPr>
          <w:rFonts w:eastAsia="黑体"/>
          <w:sz w:val="36"/>
          <w:szCs w:val="36"/>
        </w:rPr>
        <w:sectPr w:rsidR="00934E3A" w:rsidRPr="00866E5D" w:rsidSect="00165C35">
          <w:headerReference w:type="first" r:id="rId11"/>
          <w:footerReference w:type="first" r:id="rId12"/>
          <w:type w:val="nextColumn"/>
          <w:pgSz w:w="11906" w:h="16838" w:code="9"/>
          <w:pgMar w:top="1418" w:right="1418" w:bottom="1418" w:left="1418" w:header="851" w:footer="992" w:gutter="0"/>
          <w:pgNumType w:fmt="upperRoman" w:start="1"/>
          <w:cols w:space="425"/>
          <w:titlePg/>
          <w:docGrid w:type="lines" w:linePitch="312"/>
        </w:sectPr>
      </w:pPr>
    </w:p>
    <w:p w14:paraId="5F0D2BCC" w14:textId="7F3B2D5E" w:rsidR="00112ECB" w:rsidRPr="00866E5D" w:rsidRDefault="00112ECB" w:rsidP="00165C35">
      <w:pPr>
        <w:jc w:val="center"/>
        <w:rPr>
          <w:rFonts w:eastAsia="黑体"/>
          <w:sz w:val="36"/>
          <w:szCs w:val="36"/>
        </w:rPr>
      </w:pPr>
      <w:r w:rsidRPr="00866E5D">
        <w:rPr>
          <w:rFonts w:eastAsia="黑体"/>
          <w:sz w:val="36"/>
          <w:szCs w:val="36"/>
        </w:rPr>
        <w:lastRenderedPageBreak/>
        <w:t>目</w:t>
      </w:r>
      <w:r w:rsidRPr="00866E5D">
        <w:rPr>
          <w:rFonts w:eastAsia="黑体"/>
          <w:sz w:val="36"/>
          <w:szCs w:val="36"/>
        </w:rPr>
        <w:t xml:space="preserve">    </w:t>
      </w:r>
      <w:r w:rsidRPr="00866E5D">
        <w:rPr>
          <w:rFonts w:eastAsia="黑体"/>
          <w:sz w:val="36"/>
          <w:szCs w:val="36"/>
        </w:rPr>
        <w:t>录</w:t>
      </w:r>
    </w:p>
    <w:bookmarkStart w:id="3" w:name="_Toc120092287"/>
    <w:bookmarkStart w:id="4" w:name="_Toc142293353"/>
    <w:bookmarkStart w:id="5" w:name="_Toc161650307"/>
    <w:bookmarkStart w:id="6" w:name="_Toc275093315"/>
    <w:bookmarkStart w:id="7" w:name="_Toc275094185"/>
    <w:bookmarkStart w:id="8" w:name="_Toc275094260"/>
    <w:bookmarkStart w:id="9" w:name="_Toc275094320"/>
    <w:bookmarkStart w:id="10" w:name="_Toc275094380"/>
    <w:p w14:paraId="7CEEA345" w14:textId="1BA3777D" w:rsidR="00BA4FA5" w:rsidRDefault="002C6E14">
      <w:pPr>
        <w:pStyle w:val="TOC1"/>
        <w:tabs>
          <w:tab w:val="left" w:pos="420"/>
          <w:tab w:val="right" w:leader="dot" w:pos="9060"/>
        </w:tabs>
        <w:rPr>
          <w:rFonts w:eastAsiaTheme="minorEastAsia" w:hAnsiTheme="minorHAnsi" w:cstheme="minorBidi" w:hint="eastAsia"/>
          <w:b w:val="0"/>
          <w:bCs w:val="0"/>
          <w:caps w:val="0"/>
          <w:noProof/>
          <w:sz w:val="22"/>
          <w:szCs w:val="24"/>
          <w14:ligatures w14:val="standardContextual"/>
        </w:rPr>
      </w:pPr>
      <w:r w:rsidRPr="00866E5D">
        <w:rPr>
          <w:rFonts w:ascii="Times New Roman" w:eastAsia="黑体"/>
          <w:sz w:val="36"/>
          <w:szCs w:val="36"/>
        </w:rPr>
        <w:fldChar w:fldCharType="begin"/>
      </w:r>
      <w:r w:rsidRPr="00866E5D">
        <w:rPr>
          <w:rFonts w:ascii="Times New Roman" w:eastAsia="黑体"/>
          <w:sz w:val="36"/>
          <w:szCs w:val="36"/>
        </w:rPr>
        <w:instrText xml:space="preserve"> TOC \o "1-3" \h \z \u </w:instrText>
      </w:r>
      <w:r w:rsidRPr="00866E5D">
        <w:rPr>
          <w:rFonts w:ascii="Times New Roman" w:eastAsia="黑体"/>
          <w:sz w:val="36"/>
          <w:szCs w:val="36"/>
        </w:rPr>
        <w:fldChar w:fldCharType="separate"/>
      </w:r>
      <w:hyperlink w:anchor="_Toc242360708" w:history="1">
        <w:r w:rsidR="00BA4FA5" w:rsidRPr="00560792">
          <w:rPr>
            <w:rStyle w:val="af0"/>
            <w:rFonts w:hint="eastAsia"/>
            <w:noProof/>
          </w:rPr>
          <w:t>1</w:t>
        </w:r>
        <w:r w:rsidR="00BA4FA5">
          <w:rPr>
            <w:rFonts w:eastAsiaTheme="minorEastAsia" w:hAnsiTheme="minorHAnsi" w:cstheme="minorBidi" w:hint="eastAsia"/>
            <w:b w:val="0"/>
            <w:bCs w:val="0"/>
            <w:caps w:val="0"/>
            <w:noProof/>
            <w:sz w:val="22"/>
            <w:szCs w:val="24"/>
            <w14:ligatures w14:val="standardContextual"/>
          </w:rPr>
          <w:tab/>
        </w:r>
        <w:r w:rsidR="00BA4FA5" w:rsidRPr="00560792">
          <w:rPr>
            <w:rStyle w:val="af0"/>
            <w:rFonts w:hint="eastAsia"/>
            <w:noProof/>
          </w:rPr>
          <w:t>范围</w:t>
        </w:r>
        <w:r w:rsidR="00BA4FA5">
          <w:rPr>
            <w:rFonts w:hint="eastAsia"/>
            <w:noProof/>
            <w:webHidden/>
          </w:rPr>
          <w:tab/>
        </w:r>
        <w:r w:rsidR="00BA4FA5">
          <w:rPr>
            <w:rFonts w:hint="eastAsia"/>
            <w:noProof/>
            <w:webHidden/>
          </w:rPr>
          <w:fldChar w:fldCharType="begin"/>
        </w:r>
        <w:r w:rsidR="00BA4FA5">
          <w:rPr>
            <w:rFonts w:hint="eastAsia"/>
            <w:noProof/>
            <w:webHidden/>
          </w:rPr>
          <w:instrText xml:space="preserve"> </w:instrText>
        </w:r>
        <w:r w:rsidR="00BA4FA5">
          <w:rPr>
            <w:noProof/>
            <w:webHidden/>
          </w:rPr>
          <w:instrText>PAGEREF _Toc242360708 \h</w:instrText>
        </w:r>
        <w:r w:rsidR="00BA4FA5">
          <w:rPr>
            <w:rFonts w:hint="eastAsia"/>
            <w:noProof/>
            <w:webHidden/>
          </w:rPr>
          <w:instrText xml:space="preserve"> </w:instrText>
        </w:r>
        <w:r w:rsidR="00BA4FA5">
          <w:rPr>
            <w:rFonts w:hint="eastAsia"/>
            <w:noProof/>
            <w:webHidden/>
          </w:rPr>
        </w:r>
        <w:r w:rsidR="00BA4FA5">
          <w:rPr>
            <w:rFonts w:hint="eastAsia"/>
            <w:noProof/>
            <w:webHidden/>
          </w:rPr>
          <w:fldChar w:fldCharType="separate"/>
        </w:r>
        <w:r w:rsidR="00BA4FA5">
          <w:rPr>
            <w:noProof/>
            <w:webHidden/>
          </w:rPr>
          <w:t>1</w:t>
        </w:r>
        <w:r w:rsidR="00BA4FA5">
          <w:rPr>
            <w:rFonts w:hint="eastAsia"/>
            <w:noProof/>
            <w:webHidden/>
          </w:rPr>
          <w:fldChar w:fldCharType="end"/>
        </w:r>
      </w:hyperlink>
    </w:p>
    <w:p w14:paraId="69FA87BF" w14:textId="4BBC7427" w:rsidR="00BA4FA5" w:rsidRDefault="00BA4FA5">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709" w:history="1">
        <w:r w:rsidRPr="00560792">
          <w:rPr>
            <w:rStyle w:val="af0"/>
            <w:rFonts w:hint="eastAsia"/>
            <w:b/>
            <w:noProof/>
          </w:rPr>
          <w:t>1.1</w:t>
        </w:r>
        <w:r>
          <w:rPr>
            <w:rFonts w:eastAsiaTheme="minorEastAsia" w:hAnsiTheme="minorHAnsi" w:cstheme="minorBidi" w:hint="eastAsia"/>
            <w:smallCaps w:val="0"/>
            <w:noProof/>
            <w:sz w:val="22"/>
            <w:szCs w:val="24"/>
            <w14:ligatures w14:val="standardContextual"/>
          </w:rPr>
          <w:tab/>
        </w:r>
        <w:r w:rsidRPr="00560792">
          <w:rPr>
            <w:rStyle w:val="af0"/>
            <w:rFonts w:hint="eastAsia"/>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36A9FD" w14:textId="5CF2CFFB" w:rsidR="00BA4FA5" w:rsidRDefault="00BA4FA5">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710" w:history="1">
        <w:r w:rsidRPr="00560792">
          <w:rPr>
            <w:rStyle w:val="af0"/>
            <w:rFonts w:hint="eastAsia"/>
            <w:b/>
            <w:noProof/>
          </w:rPr>
          <w:t>1.2</w:t>
        </w:r>
        <w:r>
          <w:rPr>
            <w:rFonts w:eastAsiaTheme="minorEastAsia" w:hAnsiTheme="minorHAnsi" w:cstheme="minorBidi" w:hint="eastAsia"/>
            <w:smallCaps w:val="0"/>
            <w:noProof/>
            <w:sz w:val="22"/>
            <w:szCs w:val="24"/>
            <w14:ligatures w14:val="standardContextual"/>
          </w:rPr>
          <w:tab/>
        </w:r>
        <w:r w:rsidRPr="00560792">
          <w:rPr>
            <w:rStyle w:val="af0"/>
            <w:rFonts w:hint="eastAsia"/>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B243591" w14:textId="2C670D1B" w:rsidR="00BA4FA5" w:rsidRDefault="00BA4FA5">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711" w:history="1">
        <w:r w:rsidRPr="00560792">
          <w:rPr>
            <w:rStyle w:val="af0"/>
            <w:rFonts w:hint="eastAsia"/>
            <w:b/>
            <w:noProof/>
          </w:rPr>
          <w:t>1.3</w:t>
        </w:r>
        <w:r>
          <w:rPr>
            <w:rFonts w:eastAsiaTheme="minorEastAsia" w:hAnsiTheme="minorHAnsi" w:cstheme="minorBidi" w:hint="eastAsia"/>
            <w:smallCaps w:val="0"/>
            <w:noProof/>
            <w:sz w:val="22"/>
            <w:szCs w:val="24"/>
            <w14:ligatures w14:val="standardContextual"/>
          </w:rPr>
          <w:tab/>
        </w:r>
        <w:r w:rsidRPr="00560792">
          <w:rPr>
            <w:rStyle w:val="af0"/>
            <w:rFonts w:hint="eastAsia"/>
            <w:noProof/>
          </w:rPr>
          <w:t>委托方名称与联系方式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727A950" w14:textId="15C0A3E1" w:rsidR="00BA4FA5" w:rsidRDefault="00BA4FA5">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712" w:history="1">
        <w:r w:rsidRPr="00560792">
          <w:rPr>
            <w:rStyle w:val="af0"/>
            <w:rFonts w:hint="eastAsia"/>
            <w:b/>
            <w:noProof/>
          </w:rPr>
          <w:t>1.4</w:t>
        </w:r>
        <w:r>
          <w:rPr>
            <w:rFonts w:eastAsiaTheme="minorEastAsia" w:hAnsiTheme="minorHAnsi" w:cstheme="minorBidi" w:hint="eastAsia"/>
            <w:smallCaps w:val="0"/>
            <w:noProof/>
            <w:sz w:val="22"/>
            <w:szCs w:val="24"/>
            <w14:ligatures w14:val="standardContextual"/>
          </w:rPr>
          <w:tab/>
        </w:r>
        <w:r w:rsidRPr="00560792">
          <w:rPr>
            <w:rStyle w:val="af0"/>
            <w:rFonts w:hint="eastAsia"/>
            <w:noProof/>
          </w:rPr>
          <w:t>测试机构的名称和联系方式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79706EE" w14:textId="47AD3230" w:rsidR="00BA4FA5" w:rsidRDefault="00BA4FA5">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713" w:history="1">
        <w:r w:rsidRPr="00560792">
          <w:rPr>
            <w:rStyle w:val="af0"/>
            <w:rFonts w:hint="eastAsia"/>
            <w:b/>
            <w:noProof/>
          </w:rPr>
          <w:t>1.5</w:t>
        </w:r>
        <w:r>
          <w:rPr>
            <w:rFonts w:eastAsiaTheme="minorEastAsia" w:hAnsiTheme="minorHAnsi" w:cstheme="minorBidi" w:hint="eastAsia"/>
            <w:smallCaps w:val="0"/>
            <w:noProof/>
            <w:sz w:val="22"/>
            <w:szCs w:val="24"/>
            <w14:ligatures w14:val="standardContextual"/>
          </w:rPr>
          <w:tab/>
        </w:r>
        <w:r w:rsidRPr="00560792">
          <w:rPr>
            <w:rStyle w:val="af0"/>
            <w:rFonts w:hint="eastAsia"/>
            <w:noProof/>
          </w:rPr>
          <w:t>被测软件概述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7F19A07" w14:textId="5E5AB14A" w:rsidR="00BA4FA5" w:rsidRDefault="00BA4FA5">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714" w:history="1">
        <w:r w:rsidRPr="00560792">
          <w:rPr>
            <w:rStyle w:val="af0"/>
            <w:rFonts w:hint="eastAsia"/>
            <w:b/>
            <w:noProof/>
          </w:rPr>
          <w:t>1.5.1</w:t>
        </w:r>
        <w:r>
          <w:rPr>
            <w:rFonts w:eastAsiaTheme="minorEastAsia" w:hAnsiTheme="minorHAnsi" w:cstheme="minorBidi" w:hint="eastAsia"/>
            <w:i w:val="0"/>
            <w:iCs w:val="0"/>
            <w:noProof/>
            <w:sz w:val="22"/>
            <w:szCs w:val="24"/>
            <w14:ligatures w14:val="standardContextual"/>
          </w:rPr>
          <w:tab/>
        </w:r>
        <w:r w:rsidRPr="00560792">
          <w:rPr>
            <w:rStyle w:val="af0"/>
            <w:rFonts w:hint="eastAsia"/>
            <w:noProof/>
          </w:rPr>
          <w:t>被测软件功能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AAEAF8C" w14:textId="1D56461A" w:rsidR="00BA4FA5" w:rsidRDefault="00BA4FA5">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715" w:history="1">
        <w:r w:rsidRPr="00560792">
          <w:rPr>
            <w:rStyle w:val="af0"/>
            <w:rFonts w:hint="eastAsia"/>
            <w:b/>
            <w:noProof/>
          </w:rPr>
          <w:t>1.5.2</w:t>
        </w:r>
        <w:r>
          <w:rPr>
            <w:rFonts w:eastAsiaTheme="minorEastAsia" w:hAnsiTheme="minorHAnsi" w:cstheme="minorBidi" w:hint="eastAsia"/>
            <w:i w:val="0"/>
            <w:iCs w:val="0"/>
            <w:noProof/>
            <w:sz w:val="22"/>
            <w:szCs w:val="24"/>
            <w14:ligatures w14:val="standardContextual"/>
          </w:rPr>
          <w:tab/>
        </w:r>
        <w:r w:rsidRPr="00560792">
          <w:rPr>
            <w:rStyle w:val="af0"/>
            <w:rFonts w:hint="eastAsia"/>
            <w:noProof/>
          </w:rPr>
          <w:t>被测软件基本信息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A915FC2" w14:textId="5AF8DFFE" w:rsidR="00BA4FA5" w:rsidRDefault="00BA4FA5">
      <w:pPr>
        <w:pStyle w:val="TOC1"/>
        <w:tabs>
          <w:tab w:val="left" w:pos="420"/>
          <w:tab w:val="right" w:leader="dot" w:pos="9060"/>
        </w:tabs>
        <w:rPr>
          <w:rFonts w:eastAsiaTheme="minorEastAsia" w:hAnsiTheme="minorHAnsi" w:cstheme="minorBidi" w:hint="eastAsia"/>
          <w:b w:val="0"/>
          <w:bCs w:val="0"/>
          <w:caps w:val="0"/>
          <w:noProof/>
          <w:sz w:val="22"/>
          <w:szCs w:val="24"/>
          <w14:ligatures w14:val="standardContextual"/>
        </w:rPr>
      </w:pPr>
      <w:hyperlink w:anchor="_Toc242360716" w:history="1">
        <w:r w:rsidRPr="00560792">
          <w:rPr>
            <w:rStyle w:val="af0"/>
            <w:rFonts w:hint="eastAsia"/>
            <w:noProof/>
          </w:rPr>
          <w:t>2</w:t>
        </w:r>
        <w:r>
          <w:rPr>
            <w:rFonts w:eastAsiaTheme="minorEastAsia" w:hAnsiTheme="minorHAnsi" w:cstheme="minorBidi" w:hint="eastAsia"/>
            <w:b w:val="0"/>
            <w:bCs w:val="0"/>
            <w:caps w:val="0"/>
            <w:noProof/>
            <w:sz w:val="22"/>
            <w:szCs w:val="24"/>
            <w14:ligatures w14:val="standardContextual"/>
          </w:rPr>
          <w:tab/>
        </w:r>
        <w:r w:rsidRPr="00560792">
          <w:rPr>
            <w:rStyle w:val="af0"/>
            <w:rFonts w:hint="eastAsia"/>
            <w:noProof/>
          </w:rPr>
          <w:t>引用文档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6135D69" w14:textId="171F7A28" w:rsidR="00BA4FA5" w:rsidRDefault="00BA4FA5">
      <w:pPr>
        <w:pStyle w:val="TOC1"/>
        <w:tabs>
          <w:tab w:val="left" w:pos="420"/>
          <w:tab w:val="right" w:leader="dot" w:pos="9060"/>
        </w:tabs>
        <w:rPr>
          <w:rFonts w:eastAsiaTheme="minorEastAsia" w:hAnsiTheme="minorHAnsi" w:cstheme="minorBidi" w:hint="eastAsia"/>
          <w:b w:val="0"/>
          <w:bCs w:val="0"/>
          <w:caps w:val="0"/>
          <w:noProof/>
          <w:sz w:val="22"/>
          <w:szCs w:val="24"/>
          <w14:ligatures w14:val="standardContextual"/>
        </w:rPr>
      </w:pPr>
      <w:hyperlink w:anchor="_Toc242360717" w:history="1">
        <w:r w:rsidRPr="00560792">
          <w:rPr>
            <w:rStyle w:val="af0"/>
            <w:rFonts w:hint="eastAsia"/>
            <w:noProof/>
          </w:rPr>
          <w:t>3</w:t>
        </w:r>
        <w:r>
          <w:rPr>
            <w:rFonts w:eastAsiaTheme="minorEastAsia" w:hAnsiTheme="minorHAnsi" w:cstheme="minorBidi" w:hint="eastAsia"/>
            <w:b w:val="0"/>
            <w:bCs w:val="0"/>
            <w:caps w:val="0"/>
            <w:noProof/>
            <w:sz w:val="22"/>
            <w:szCs w:val="24"/>
            <w14:ligatures w14:val="standardContextual"/>
          </w:rPr>
          <w:tab/>
        </w:r>
        <w:r w:rsidRPr="00560792">
          <w:rPr>
            <w:rStyle w:val="af0"/>
            <w:rFonts w:hint="eastAsia"/>
            <w:noProof/>
          </w:rPr>
          <w:t>测评环境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FF34702" w14:textId="24BE735D" w:rsidR="00BA4FA5" w:rsidRDefault="00BA4FA5">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718" w:history="1">
        <w:r w:rsidRPr="00560792">
          <w:rPr>
            <w:rStyle w:val="af0"/>
            <w:rFonts w:hint="eastAsia"/>
            <w:b/>
            <w:noProof/>
          </w:rPr>
          <w:t>3.1</w:t>
        </w:r>
        <w:r>
          <w:rPr>
            <w:rFonts w:eastAsiaTheme="minorEastAsia" w:hAnsiTheme="minorHAnsi" w:cstheme="minorBidi" w:hint="eastAsia"/>
            <w:smallCaps w:val="0"/>
            <w:noProof/>
            <w:sz w:val="22"/>
            <w:szCs w:val="24"/>
            <w14:ligatures w14:val="standardContextual"/>
          </w:rPr>
          <w:tab/>
        </w:r>
        <w:r w:rsidRPr="00560792">
          <w:rPr>
            <w:rStyle w:val="af0"/>
            <w:rFonts w:hint="eastAsia"/>
            <w:noProof/>
          </w:rPr>
          <w:t>软硬件环境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2F7E49B" w14:textId="2A96104E" w:rsidR="00BA4FA5" w:rsidRDefault="00BA4FA5">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719" w:history="1">
        <w:r w:rsidRPr="00560792">
          <w:rPr>
            <w:rStyle w:val="af0"/>
            <w:rFonts w:hint="eastAsia"/>
            <w:b/>
            <w:noProof/>
          </w:rPr>
          <w:t>3.2</w:t>
        </w:r>
        <w:r>
          <w:rPr>
            <w:rFonts w:eastAsiaTheme="minorEastAsia" w:hAnsiTheme="minorHAnsi" w:cstheme="minorBidi" w:hint="eastAsia"/>
            <w:smallCaps w:val="0"/>
            <w:noProof/>
            <w:sz w:val="22"/>
            <w:szCs w:val="24"/>
            <w14:ligatures w14:val="standardContextual"/>
          </w:rPr>
          <w:tab/>
        </w:r>
        <w:r w:rsidRPr="00560792">
          <w:rPr>
            <w:rStyle w:val="af0"/>
            <w:rFonts w:hint="eastAsia"/>
            <w:noProof/>
          </w:rPr>
          <w:t>软件项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B09CFB9" w14:textId="3ED1DC67" w:rsidR="00BA4FA5" w:rsidRDefault="00BA4FA5">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720" w:history="1">
        <w:r w:rsidRPr="00560792">
          <w:rPr>
            <w:rStyle w:val="af0"/>
            <w:rFonts w:hint="eastAsia"/>
            <w:b/>
            <w:noProof/>
          </w:rPr>
          <w:t>3.3</w:t>
        </w:r>
        <w:r>
          <w:rPr>
            <w:rFonts w:eastAsiaTheme="minorEastAsia" w:hAnsiTheme="minorHAnsi" w:cstheme="minorBidi" w:hint="eastAsia"/>
            <w:smallCaps w:val="0"/>
            <w:noProof/>
            <w:sz w:val="22"/>
            <w:szCs w:val="24"/>
            <w14:ligatures w14:val="standardContextual"/>
          </w:rPr>
          <w:tab/>
        </w:r>
        <w:r w:rsidRPr="00560792">
          <w:rPr>
            <w:rStyle w:val="af0"/>
            <w:rFonts w:hint="eastAsia"/>
            <w:noProof/>
          </w:rPr>
          <w:t>硬件和固件项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272B5A3" w14:textId="0CD53D1E" w:rsidR="00BA4FA5" w:rsidRDefault="00BA4FA5">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721" w:history="1">
        <w:r w:rsidRPr="00560792">
          <w:rPr>
            <w:rStyle w:val="af0"/>
            <w:rFonts w:hint="eastAsia"/>
            <w:b/>
            <w:noProof/>
          </w:rPr>
          <w:t>3.4</w:t>
        </w:r>
        <w:r>
          <w:rPr>
            <w:rFonts w:eastAsiaTheme="minorEastAsia" w:hAnsiTheme="minorHAnsi" w:cstheme="minorBidi" w:hint="eastAsia"/>
            <w:smallCaps w:val="0"/>
            <w:noProof/>
            <w:sz w:val="22"/>
            <w:szCs w:val="24"/>
            <w14:ligatures w14:val="standardContextual"/>
          </w:rPr>
          <w:tab/>
        </w:r>
        <w:r w:rsidRPr="00560792">
          <w:rPr>
            <w:rStyle w:val="af0"/>
            <w:rFonts w:hint="eastAsia"/>
            <w:noProof/>
          </w:rPr>
          <w:t>测评场所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5AF085A" w14:textId="044D2BC1" w:rsidR="00BA4FA5" w:rsidRDefault="00BA4FA5">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722" w:history="1">
        <w:r w:rsidRPr="00560792">
          <w:rPr>
            <w:rStyle w:val="af0"/>
            <w:rFonts w:hint="eastAsia"/>
            <w:b/>
            <w:noProof/>
          </w:rPr>
          <w:t>3.5</w:t>
        </w:r>
        <w:r>
          <w:rPr>
            <w:rFonts w:eastAsiaTheme="minorEastAsia" w:hAnsiTheme="minorHAnsi" w:cstheme="minorBidi" w:hint="eastAsia"/>
            <w:smallCaps w:val="0"/>
            <w:noProof/>
            <w:sz w:val="22"/>
            <w:szCs w:val="24"/>
            <w14:ligatures w14:val="standardContextual"/>
          </w:rPr>
          <w:tab/>
        </w:r>
        <w:r w:rsidRPr="00560792">
          <w:rPr>
            <w:rStyle w:val="af0"/>
            <w:rFonts w:hint="eastAsia"/>
            <w:noProof/>
          </w:rPr>
          <w:t>测评数据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6E0523F" w14:textId="167F6987" w:rsidR="00BA4FA5" w:rsidRDefault="00BA4FA5">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723" w:history="1">
        <w:r w:rsidRPr="00560792">
          <w:rPr>
            <w:rStyle w:val="af0"/>
            <w:rFonts w:hint="eastAsia"/>
            <w:b/>
            <w:noProof/>
          </w:rPr>
          <w:t>3.6</w:t>
        </w:r>
        <w:r>
          <w:rPr>
            <w:rFonts w:eastAsiaTheme="minorEastAsia" w:hAnsiTheme="minorHAnsi" w:cstheme="minorBidi" w:hint="eastAsia"/>
            <w:smallCaps w:val="0"/>
            <w:noProof/>
            <w:sz w:val="22"/>
            <w:szCs w:val="24"/>
            <w14:ligatures w14:val="standardContextual"/>
          </w:rPr>
          <w:tab/>
        </w:r>
        <w:r w:rsidRPr="00560792">
          <w:rPr>
            <w:rStyle w:val="af0"/>
            <w:rFonts w:hint="eastAsia"/>
            <w:noProof/>
          </w:rPr>
          <w:t>环境差异性影响分析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6BFDD6D" w14:textId="6E01C411" w:rsidR="00BA4FA5" w:rsidRDefault="00BA4FA5">
      <w:pPr>
        <w:pStyle w:val="TOC1"/>
        <w:tabs>
          <w:tab w:val="left" w:pos="420"/>
          <w:tab w:val="right" w:leader="dot" w:pos="9060"/>
        </w:tabs>
        <w:rPr>
          <w:rFonts w:eastAsiaTheme="minorEastAsia" w:hAnsiTheme="minorHAnsi" w:cstheme="minorBidi" w:hint="eastAsia"/>
          <w:b w:val="0"/>
          <w:bCs w:val="0"/>
          <w:caps w:val="0"/>
          <w:noProof/>
          <w:sz w:val="22"/>
          <w:szCs w:val="24"/>
          <w14:ligatures w14:val="standardContextual"/>
        </w:rPr>
      </w:pPr>
      <w:hyperlink w:anchor="_Toc242360724" w:history="1">
        <w:r w:rsidRPr="00560792">
          <w:rPr>
            <w:rStyle w:val="af0"/>
            <w:rFonts w:hint="eastAsia"/>
            <w:noProof/>
          </w:rPr>
          <w:t>4</w:t>
        </w:r>
        <w:r>
          <w:rPr>
            <w:rFonts w:eastAsiaTheme="minorEastAsia" w:hAnsiTheme="minorHAnsi" w:cstheme="minorBidi" w:hint="eastAsia"/>
            <w:b w:val="0"/>
            <w:bCs w:val="0"/>
            <w:caps w:val="0"/>
            <w:noProof/>
            <w:sz w:val="22"/>
            <w:szCs w:val="24"/>
            <w14:ligatures w14:val="standardContextual"/>
          </w:rPr>
          <w:tab/>
        </w:r>
        <w:r w:rsidRPr="00560792">
          <w:rPr>
            <w:rStyle w:val="af0"/>
            <w:rFonts w:hint="eastAsia"/>
            <w:noProof/>
          </w:rPr>
          <w:t>测试过程概述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99E94AF" w14:textId="27891C05" w:rsidR="00BA4FA5" w:rsidRDefault="00BA4FA5">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725" w:history="1">
        <w:r w:rsidRPr="00560792">
          <w:rPr>
            <w:rStyle w:val="af0"/>
            <w:rFonts w:hint="eastAsia"/>
            <w:b/>
            <w:noProof/>
          </w:rPr>
          <w:t>4.1</w:t>
        </w:r>
        <w:r>
          <w:rPr>
            <w:rFonts w:eastAsiaTheme="minorEastAsia" w:hAnsiTheme="minorHAnsi" w:cstheme="minorBidi" w:hint="eastAsia"/>
            <w:smallCaps w:val="0"/>
            <w:noProof/>
            <w:sz w:val="22"/>
            <w:szCs w:val="24"/>
            <w14:ligatures w14:val="standardContextual"/>
          </w:rPr>
          <w:tab/>
        </w:r>
        <w:r w:rsidRPr="00560792">
          <w:rPr>
            <w:rStyle w:val="af0"/>
            <w:rFonts w:hint="eastAsia"/>
            <w:noProof/>
          </w:rPr>
          <w:t>项目组的成立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3BAE19C" w14:textId="1C4AADC4" w:rsidR="00BA4FA5" w:rsidRDefault="00BA4FA5">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726" w:history="1">
        <w:r w:rsidRPr="00560792">
          <w:rPr>
            <w:rStyle w:val="af0"/>
            <w:rFonts w:hint="eastAsia"/>
            <w:b/>
            <w:noProof/>
          </w:rPr>
          <w:t>4.2</w:t>
        </w:r>
        <w:r>
          <w:rPr>
            <w:rFonts w:eastAsiaTheme="minorEastAsia" w:hAnsiTheme="minorHAnsi" w:cstheme="minorBidi" w:hint="eastAsia"/>
            <w:smallCaps w:val="0"/>
            <w:noProof/>
            <w:sz w:val="22"/>
            <w:szCs w:val="24"/>
            <w14:ligatures w14:val="standardContextual"/>
          </w:rPr>
          <w:tab/>
        </w:r>
        <w:r w:rsidRPr="00560792">
          <w:rPr>
            <w:rStyle w:val="af0"/>
            <w:rFonts w:hint="eastAsia"/>
            <w:noProof/>
          </w:rPr>
          <w:t>测试过程记录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36DBD98" w14:textId="25A10AED" w:rsidR="00BA4FA5" w:rsidRDefault="00BA4FA5">
      <w:pPr>
        <w:pStyle w:val="TOC1"/>
        <w:tabs>
          <w:tab w:val="left" w:pos="420"/>
          <w:tab w:val="right" w:leader="dot" w:pos="9060"/>
        </w:tabs>
        <w:rPr>
          <w:rFonts w:eastAsiaTheme="minorEastAsia" w:hAnsiTheme="minorHAnsi" w:cstheme="minorBidi" w:hint="eastAsia"/>
          <w:b w:val="0"/>
          <w:bCs w:val="0"/>
          <w:caps w:val="0"/>
          <w:noProof/>
          <w:sz w:val="22"/>
          <w:szCs w:val="24"/>
          <w14:ligatures w14:val="standardContextual"/>
        </w:rPr>
      </w:pPr>
      <w:hyperlink w:anchor="_Toc242360727" w:history="1">
        <w:r w:rsidRPr="00560792">
          <w:rPr>
            <w:rStyle w:val="af0"/>
            <w:rFonts w:hint="eastAsia"/>
            <w:noProof/>
          </w:rPr>
          <w:t>5</w:t>
        </w:r>
        <w:r>
          <w:rPr>
            <w:rFonts w:eastAsiaTheme="minorEastAsia" w:hAnsiTheme="minorHAnsi" w:cstheme="minorBidi" w:hint="eastAsia"/>
            <w:b w:val="0"/>
            <w:bCs w:val="0"/>
            <w:caps w:val="0"/>
            <w:noProof/>
            <w:sz w:val="22"/>
            <w:szCs w:val="24"/>
            <w14:ligatures w14:val="standardContextual"/>
          </w:rPr>
          <w:tab/>
        </w:r>
        <w:r w:rsidRPr="00560792">
          <w:rPr>
            <w:rStyle w:val="af0"/>
            <w:rFonts w:hint="eastAsia"/>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40F323C" w14:textId="0B1F1D02" w:rsidR="00BA4FA5" w:rsidRDefault="00BA4FA5">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728" w:history="1">
        <w:r w:rsidRPr="00560792">
          <w:rPr>
            <w:rStyle w:val="af0"/>
            <w:rFonts w:hint="eastAsia"/>
            <w:b/>
            <w:noProof/>
          </w:rPr>
          <w:t>5.1</w:t>
        </w:r>
        <w:r>
          <w:rPr>
            <w:rFonts w:eastAsiaTheme="minorEastAsia" w:hAnsiTheme="minorHAnsi" w:cstheme="minorBidi" w:hint="eastAsia"/>
            <w:smallCaps w:val="0"/>
            <w:noProof/>
            <w:sz w:val="22"/>
            <w:szCs w:val="24"/>
            <w14:ligatures w14:val="standardContextual"/>
          </w:rPr>
          <w:tab/>
        </w:r>
        <w:r w:rsidRPr="00560792">
          <w:rPr>
            <w:rStyle w:val="af0"/>
            <w:rFonts w:hint="eastAsia"/>
            <w:noProof/>
          </w:rPr>
          <w:t>测试执行情况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606DC40" w14:textId="328AAE3D" w:rsidR="00BA4FA5" w:rsidRDefault="00BA4FA5">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729" w:history="1">
        <w:r w:rsidRPr="00560792">
          <w:rPr>
            <w:rStyle w:val="af0"/>
            <w:rFonts w:hint="eastAsia"/>
            <w:b/>
            <w:noProof/>
          </w:rPr>
          <w:t>5.1.1</w:t>
        </w:r>
        <w:r>
          <w:rPr>
            <w:rFonts w:eastAsiaTheme="minorEastAsia" w:hAnsiTheme="minorHAnsi" w:cstheme="minorBidi" w:hint="eastAsia"/>
            <w:i w:val="0"/>
            <w:iCs w:val="0"/>
            <w:noProof/>
            <w:sz w:val="22"/>
            <w:szCs w:val="24"/>
            <w14:ligatures w14:val="standardContextual"/>
          </w:rPr>
          <w:tab/>
        </w:r>
        <w:r w:rsidRPr="00560792">
          <w:rPr>
            <w:rStyle w:val="af0"/>
            <w:rFonts w:hint="eastAsia"/>
            <w:noProof/>
          </w:rPr>
          <w:t>首轮测试情况概述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03C3C6B" w14:textId="164DD5BF" w:rsidR="00BA4FA5" w:rsidRDefault="00BA4FA5">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730" w:history="1">
        <w:r w:rsidRPr="00560792">
          <w:rPr>
            <w:rStyle w:val="af0"/>
            <w:rFonts w:hint="eastAsia"/>
            <w:b/>
            <w:noProof/>
          </w:rPr>
          <w:t>5.1.2</w:t>
        </w:r>
        <w:r>
          <w:rPr>
            <w:rFonts w:eastAsiaTheme="minorEastAsia" w:hAnsiTheme="minorHAnsi" w:cstheme="minorBidi" w:hint="eastAsia"/>
            <w:i w:val="0"/>
            <w:iCs w:val="0"/>
            <w:noProof/>
            <w:sz w:val="22"/>
            <w:szCs w:val="24"/>
            <w14:ligatures w14:val="standardContextual"/>
          </w:rPr>
          <w:tab/>
        </w:r>
        <w:r w:rsidRPr="00560792">
          <w:rPr>
            <w:rStyle w:val="af0"/>
            <w:rFonts w:hint="eastAsia"/>
            <w:noProof/>
          </w:rPr>
          <w:t>未执行动态用例说明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1E6C56A" w14:textId="03578D51" w:rsidR="00BA4FA5" w:rsidRDefault="00BA4FA5">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731" w:history="1">
        <w:r w:rsidRPr="00560792">
          <w:rPr>
            <w:rStyle w:val="af0"/>
            <w:rFonts w:hint="eastAsia"/>
            <w:b/>
            <w:noProof/>
          </w:rPr>
          <w:t>5.2</w:t>
        </w:r>
        <w:r>
          <w:rPr>
            <w:rFonts w:eastAsiaTheme="minorEastAsia" w:hAnsiTheme="minorHAnsi" w:cstheme="minorBidi" w:hint="eastAsia"/>
            <w:smallCaps w:val="0"/>
            <w:noProof/>
            <w:sz w:val="22"/>
            <w:szCs w:val="24"/>
            <w14:ligatures w14:val="standardContextual"/>
          </w:rPr>
          <w:tab/>
        </w:r>
        <w:r w:rsidRPr="00560792">
          <w:rPr>
            <w:rStyle w:val="af0"/>
            <w:rFonts w:hint="eastAsia"/>
            <w:noProof/>
          </w:rPr>
          <w:t>测试问题说明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D3046C1" w14:textId="1B1A4836" w:rsidR="00BA4FA5" w:rsidRDefault="00BA4FA5">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732" w:history="1">
        <w:r w:rsidRPr="00560792">
          <w:rPr>
            <w:rStyle w:val="af0"/>
            <w:rFonts w:hint="eastAsia"/>
            <w:b/>
            <w:noProof/>
          </w:rPr>
          <w:t>5.2.1</w:t>
        </w:r>
        <w:r>
          <w:rPr>
            <w:rFonts w:eastAsiaTheme="minorEastAsia" w:hAnsiTheme="minorHAnsi" w:cstheme="minorBidi" w:hint="eastAsia"/>
            <w:i w:val="0"/>
            <w:iCs w:val="0"/>
            <w:noProof/>
            <w:sz w:val="22"/>
            <w:szCs w:val="24"/>
            <w14:ligatures w14:val="standardContextual"/>
          </w:rPr>
          <w:tab/>
        </w:r>
        <w:r w:rsidRPr="00560792">
          <w:rPr>
            <w:rStyle w:val="af0"/>
            <w:rFonts w:hint="eastAsia"/>
            <w:noProof/>
          </w:rPr>
          <w:t>问题类型及严重等级说明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0172C62" w14:textId="6EF7EC79" w:rsidR="00BA4FA5" w:rsidRDefault="00BA4FA5">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733" w:history="1">
        <w:r w:rsidRPr="00560792">
          <w:rPr>
            <w:rStyle w:val="af0"/>
            <w:rFonts w:hint="eastAsia"/>
            <w:b/>
            <w:noProof/>
          </w:rPr>
          <w:t>5.2.2</w:t>
        </w:r>
        <w:r>
          <w:rPr>
            <w:rFonts w:eastAsiaTheme="minorEastAsia" w:hAnsiTheme="minorHAnsi" w:cstheme="minorBidi" w:hint="eastAsia"/>
            <w:i w:val="0"/>
            <w:iCs w:val="0"/>
            <w:noProof/>
            <w:sz w:val="22"/>
            <w:szCs w:val="24"/>
            <w14:ligatures w14:val="standardContextual"/>
          </w:rPr>
          <w:tab/>
        </w:r>
        <w:r w:rsidRPr="00560792">
          <w:rPr>
            <w:rStyle w:val="af0"/>
            <w:rFonts w:hint="eastAsia"/>
            <w:noProof/>
          </w:rPr>
          <w:t>首轮测试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40E965F" w14:textId="51C8A2D9" w:rsidR="00BA4FA5" w:rsidRDefault="00BA4FA5">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734" w:history="1">
        <w:r w:rsidRPr="00560792">
          <w:rPr>
            <w:rStyle w:val="af0"/>
            <w:rFonts w:hint="eastAsia"/>
            <w:b/>
            <w:noProof/>
          </w:rPr>
          <w:t>5.2.3</w:t>
        </w:r>
        <w:r>
          <w:rPr>
            <w:rFonts w:eastAsiaTheme="minorEastAsia" w:hAnsiTheme="minorHAnsi" w:cstheme="minorBidi" w:hint="eastAsia"/>
            <w:i w:val="0"/>
            <w:iCs w:val="0"/>
            <w:noProof/>
            <w:sz w:val="22"/>
            <w:szCs w:val="24"/>
            <w14:ligatures w14:val="standardContextual"/>
          </w:rPr>
          <w:tab/>
        </w:r>
        <w:r w:rsidRPr="00560792">
          <w:rPr>
            <w:rStyle w:val="af0"/>
            <w:rFonts w:hint="eastAsia"/>
            <w:noProof/>
          </w:rPr>
          <w:t>建议项汇总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EABB47E" w14:textId="6C96FA8E" w:rsidR="00BA4FA5" w:rsidRDefault="00BA4FA5">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735" w:history="1">
        <w:r w:rsidRPr="00560792">
          <w:rPr>
            <w:rStyle w:val="af0"/>
            <w:rFonts w:hint="eastAsia"/>
            <w:b/>
            <w:noProof/>
          </w:rPr>
          <w:t>5.3</w:t>
        </w:r>
        <w:r>
          <w:rPr>
            <w:rFonts w:eastAsiaTheme="minorEastAsia" w:hAnsiTheme="minorHAnsi" w:cstheme="minorBidi" w:hint="eastAsia"/>
            <w:smallCaps w:val="0"/>
            <w:noProof/>
            <w:sz w:val="22"/>
            <w:szCs w:val="24"/>
            <w14:ligatures w14:val="standardContextual"/>
          </w:rPr>
          <w:tab/>
        </w:r>
        <w:r w:rsidRPr="00560792">
          <w:rPr>
            <w:rStyle w:val="af0"/>
            <w:rFonts w:hint="eastAsia"/>
            <w:noProof/>
          </w:rPr>
          <w:t>被测件最终测试结果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C383AE3" w14:textId="4C8D08D2" w:rsidR="00BA4FA5" w:rsidRDefault="00BA4FA5">
      <w:pPr>
        <w:pStyle w:val="TOC3"/>
        <w:tabs>
          <w:tab w:val="left" w:pos="1260"/>
          <w:tab w:val="right" w:leader="dot" w:pos="9060"/>
        </w:tabs>
        <w:rPr>
          <w:rFonts w:eastAsiaTheme="minorEastAsia" w:hAnsiTheme="minorHAnsi" w:cstheme="minorBidi" w:hint="eastAsia"/>
          <w:i w:val="0"/>
          <w:iCs w:val="0"/>
          <w:noProof/>
          <w:sz w:val="22"/>
          <w:szCs w:val="24"/>
          <w14:ligatures w14:val="standardContextual"/>
        </w:rPr>
      </w:pPr>
      <w:hyperlink w:anchor="_Toc242360736" w:history="1">
        <w:r w:rsidRPr="00560792">
          <w:rPr>
            <w:rStyle w:val="af0"/>
            <w:rFonts w:hint="eastAsia"/>
            <w:b/>
            <w:noProof/>
          </w:rPr>
          <w:t>5.3.1</w:t>
        </w:r>
        <w:r>
          <w:rPr>
            <w:rFonts w:eastAsiaTheme="minorEastAsia" w:hAnsiTheme="minorHAnsi" w:cstheme="minorBidi" w:hint="eastAsia"/>
            <w:i w:val="0"/>
            <w:iCs w:val="0"/>
            <w:noProof/>
            <w:sz w:val="22"/>
            <w:szCs w:val="24"/>
            <w14:ligatures w14:val="standardContextual"/>
          </w:rPr>
          <w:tab/>
        </w:r>
        <w:r w:rsidRPr="00560792">
          <w:rPr>
            <w:rStyle w:val="af0"/>
            <w:rFonts w:hint="eastAsia"/>
            <w:noProof/>
          </w:rPr>
          <w:t>安全测评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437ECB6" w14:textId="41BB417C" w:rsidR="00BA4FA5" w:rsidRDefault="00BA4FA5">
      <w:pPr>
        <w:pStyle w:val="TOC2"/>
        <w:tabs>
          <w:tab w:val="left" w:pos="840"/>
          <w:tab w:val="right" w:leader="dot" w:pos="9060"/>
        </w:tabs>
        <w:rPr>
          <w:rFonts w:eastAsiaTheme="minorEastAsia" w:hAnsiTheme="minorHAnsi" w:cstheme="minorBidi" w:hint="eastAsia"/>
          <w:smallCaps w:val="0"/>
          <w:noProof/>
          <w:sz w:val="22"/>
          <w:szCs w:val="24"/>
          <w14:ligatures w14:val="standardContextual"/>
        </w:rPr>
      </w:pPr>
      <w:hyperlink w:anchor="_Toc242360737" w:history="1">
        <w:r w:rsidRPr="00560792">
          <w:rPr>
            <w:rStyle w:val="af0"/>
            <w:rFonts w:hint="eastAsia"/>
            <w:b/>
            <w:noProof/>
          </w:rPr>
          <w:t>5.4</w:t>
        </w:r>
        <w:r>
          <w:rPr>
            <w:rFonts w:eastAsiaTheme="minorEastAsia" w:hAnsiTheme="minorHAnsi" w:cstheme="minorBidi" w:hint="eastAsia"/>
            <w:smallCaps w:val="0"/>
            <w:noProof/>
            <w:sz w:val="22"/>
            <w:szCs w:val="24"/>
            <w14:ligatures w14:val="standardContextual"/>
          </w:rPr>
          <w:tab/>
        </w:r>
        <w:r w:rsidRPr="00560792">
          <w:rPr>
            <w:rStyle w:val="af0"/>
            <w:rFonts w:hint="eastAsia"/>
            <w:noProof/>
          </w:rPr>
          <w:t>测试的有效性、充分性说明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080B838" w14:textId="7B4405DF" w:rsidR="00BA4FA5" w:rsidRDefault="00BA4FA5">
      <w:pPr>
        <w:pStyle w:val="TOC1"/>
        <w:tabs>
          <w:tab w:val="left" w:pos="420"/>
          <w:tab w:val="right" w:leader="dot" w:pos="9060"/>
        </w:tabs>
        <w:rPr>
          <w:rFonts w:eastAsiaTheme="minorEastAsia" w:hAnsiTheme="minorHAnsi" w:cstheme="minorBidi" w:hint="eastAsia"/>
          <w:b w:val="0"/>
          <w:bCs w:val="0"/>
          <w:caps w:val="0"/>
          <w:noProof/>
          <w:sz w:val="22"/>
          <w:szCs w:val="24"/>
          <w14:ligatures w14:val="standardContextual"/>
        </w:rPr>
      </w:pPr>
      <w:hyperlink w:anchor="_Toc242360738" w:history="1">
        <w:r w:rsidRPr="00560792">
          <w:rPr>
            <w:rStyle w:val="af0"/>
            <w:rFonts w:hint="eastAsia"/>
            <w:noProof/>
          </w:rPr>
          <w:t>6</w:t>
        </w:r>
        <w:r>
          <w:rPr>
            <w:rFonts w:eastAsiaTheme="minorEastAsia" w:hAnsiTheme="minorHAnsi" w:cstheme="minorBidi" w:hint="eastAsia"/>
            <w:b w:val="0"/>
            <w:bCs w:val="0"/>
            <w:caps w:val="0"/>
            <w:noProof/>
            <w:sz w:val="22"/>
            <w:szCs w:val="24"/>
            <w14:ligatures w14:val="standardContextual"/>
          </w:rPr>
          <w:tab/>
        </w:r>
        <w:r w:rsidRPr="00560792">
          <w:rPr>
            <w:rStyle w:val="af0"/>
            <w:rFonts w:hint="eastAsia"/>
            <w:noProof/>
          </w:rPr>
          <w:t>测试工作评价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527F55D" w14:textId="1BB8C70A" w:rsidR="00BA4FA5" w:rsidRDefault="00BA4FA5">
      <w:pPr>
        <w:pStyle w:val="TOC1"/>
        <w:tabs>
          <w:tab w:val="left" w:pos="420"/>
          <w:tab w:val="right" w:leader="dot" w:pos="9060"/>
        </w:tabs>
        <w:rPr>
          <w:rFonts w:eastAsiaTheme="minorEastAsia" w:hAnsiTheme="minorHAnsi" w:cstheme="minorBidi" w:hint="eastAsia"/>
          <w:b w:val="0"/>
          <w:bCs w:val="0"/>
          <w:caps w:val="0"/>
          <w:noProof/>
          <w:sz w:val="22"/>
          <w:szCs w:val="24"/>
          <w14:ligatures w14:val="standardContextual"/>
        </w:rPr>
      </w:pPr>
      <w:hyperlink w:anchor="_Toc242360739" w:history="1">
        <w:r w:rsidRPr="00560792">
          <w:rPr>
            <w:rStyle w:val="af0"/>
            <w:rFonts w:hint="eastAsia"/>
            <w:noProof/>
          </w:rPr>
          <w:t>7</w:t>
        </w:r>
        <w:r>
          <w:rPr>
            <w:rFonts w:eastAsiaTheme="minorEastAsia" w:hAnsiTheme="minorHAnsi" w:cstheme="minorBidi" w:hint="eastAsia"/>
            <w:b w:val="0"/>
            <w:bCs w:val="0"/>
            <w:caps w:val="0"/>
            <w:noProof/>
            <w:sz w:val="22"/>
            <w:szCs w:val="24"/>
            <w14:ligatures w14:val="standardContextual"/>
          </w:rPr>
          <w:tab/>
        </w:r>
        <w:r w:rsidRPr="00560792">
          <w:rPr>
            <w:rStyle w:val="af0"/>
            <w:rFonts w:hint="eastAsia"/>
            <w:noProof/>
          </w:rPr>
          <w:t>改进建议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8FCD364" w14:textId="32B3CAE1" w:rsidR="00BA4FA5" w:rsidRDefault="00BA4FA5">
      <w:pPr>
        <w:pStyle w:val="TOC1"/>
        <w:tabs>
          <w:tab w:val="right" w:leader="dot" w:pos="9060"/>
        </w:tabs>
        <w:rPr>
          <w:rFonts w:eastAsiaTheme="minorEastAsia" w:hAnsiTheme="minorHAnsi" w:cstheme="minorBidi" w:hint="eastAsia"/>
          <w:b w:val="0"/>
          <w:bCs w:val="0"/>
          <w:caps w:val="0"/>
          <w:noProof/>
          <w:sz w:val="22"/>
          <w:szCs w:val="24"/>
          <w14:ligatures w14:val="standardContextual"/>
        </w:rPr>
      </w:pPr>
      <w:hyperlink w:anchor="_Toc242360740" w:history="1">
        <w:r w:rsidRPr="00560792">
          <w:rPr>
            <w:rStyle w:val="af0"/>
            <w:rFonts w:hint="eastAsia"/>
            <w:noProof/>
          </w:rPr>
          <w:t>附录A  软件安全需求追踪表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_Toc242360740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69D588F" w14:textId="76467EAA" w:rsidR="002C6E14" w:rsidRPr="00866E5D" w:rsidRDefault="002C6E14" w:rsidP="00165C35">
      <w:pPr>
        <w:spacing w:line="360" w:lineRule="auto"/>
        <w:jc w:val="left"/>
        <w:rPr>
          <w:rFonts w:eastAsia="黑体"/>
          <w:sz w:val="36"/>
          <w:szCs w:val="36"/>
        </w:rPr>
        <w:sectPr w:rsidR="002C6E14" w:rsidRPr="00866E5D" w:rsidSect="00165C35">
          <w:footerReference w:type="default" r:id="rId13"/>
          <w:footerReference w:type="first" r:id="rId14"/>
          <w:type w:val="nextColumn"/>
          <w:pgSz w:w="11906" w:h="16838" w:code="9"/>
          <w:pgMar w:top="1418" w:right="1418" w:bottom="1418" w:left="1418" w:header="851" w:footer="992" w:gutter="0"/>
          <w:pgNumType w:fmt="upperRoman" w:start="1"/>
          <w:cols w:space="425"/>
          <w:titlePg/>
          <w:docGrid w:type="lines" w:linePitch="312"/>
        </w:sectPr>
      </w:pPr>
      <w:r w:rsidRPr="00866E5D">
        <w:rPr>
          <w:rFonts w:eastAsia="黑体"/>
          <w:sz w:val="36"/>
          <w:szCs w:val="36"/>
        </w:rPr>
        <w:fldChar w:fldCharType="end"/>
      </w:r>
    </w:p>
    <w:p w14:paraId="06FD1529" w14:textId="0D89480A" w:rsidR="00112ECB" w:rsidRPr="00866E5D" w:rsidRDefault="00112ECB" w:rsidP="00165C35">
      <w:pPr>
        <w:pStyle w:val="1"/>
        <w:spacing w:before="156" w:after="156"/>
      </w:pPr>
      <w:bookmarkStart w:id="11" w:name="_Toc242360708"/>
      <w:r w:rsidRPr="00866E5D">
        <w:lastRenderedPageBreak/>
        <w:t>范围</w:t>
      </w:r>
      <w:bookmarkEnd w:id="3"/>
      <w:bookmarkEnd w:id="4"/>
      <w:bookmarkEnd w:id="5"/>
      <w:bookmarkEnd w:id="6"/>
      <w:bookmarkEnd w:id="7"/>
      <w:bookmarkEnd w:id="8"/>
      <w:bookmarkEnd w:id="9"/>
      <w:bookmarkEnd w:id="10"/>
      <w:bookmarkEnd w:id="11"/>
    </w:p>
    <w:p w14:paraId="36218210" w14:textId="77777777" w:rsidR="00112ECB" w:rsidRPr="00866E5D" w:rsidRDefault="00112ECB" w:rsidP="00165C35">
      <w:pPr>
        <w:pStyle w:val="2"/>
        <w:spacing w:before="156" w:after="156"/>
      </w:pPr>
      <w:bookmarkStart w:id="12" w:name="_Toc120092288"/>
      <w:bookmarkStart w:id="13" w:name="_Toc142293354"/>
      <w:bookmarkStart w:id="14" w:name="_Toc161650308"/>
      <w:bookmarkStart w:id="15" w:name="_Toc275093316"/>
      <w:bookmarkStart w:id="16" w:name="_Toc275094186"/>
      <w:bookmarkStart w:id="17" w:name="_Toc275094261"/>
      <w:bookmarkStart w:id="18" w:name="_Toc275094321"/>
      <w:bookmarkStart w:id="19" w:name="_Toc275094381"/>
      <w:bookmarkStart w:id="20" w:name="_Toc242360709"/>
      <w:r w:rsidRPr="00866E5D">
        <w:t>标识</w:t>
      </w:r>
      <w:bookmarkEnd w:id="12"/>
      <w:bookmarkEnd w:id="13"/>
      <w:bookmarkEnd w:id="14"/>
      <w:bookmarkEnd w:id="15"/>
      <w:bookmarkEnd w:id="16"/>
      <w:bookmarkEnd w:id="17"/>
      <w:bookmarkEnd w:id="18"/>
      <w:bookmarkEnd w:id="19"/>
      <w:bookmarkEnd w:id="20"/>
    </w:p>
    <w:p w14:paraId="3E87742F" w14:textId="121D4538" w:rsidR="00112ECB" w:rsidRPr="00866E5D" w:rsidRDefault="00112ECB" w:rsidP="00165C35">
      <w:pPr>
        <w:pStyle w:val="a3"/>
        <w:numPr>
          <w:ilvl w:val="0"/>
          <w:numId w:val="5"/>
        </w:numPr>
      </w:pPr>
      <w:bookmarkStart w:id="21" w:name="_Toc120092289"/>
      <w:bookmarkStart w:id="22" w:name="_Toc142293355"/>
      <w:bookmarkStart w:id="23" w:name="_Toc161650309"/>
      <w:r w:rsidRPr="00866E5D">
        <w:t>本文档的标识号：</w:t>
      </w:r>
      <w:r w:rsidR="00F166F6" w:rsidRPr="00866E5D">
        <w:rPr>
          <w:noProof/>
        </w:rPr>
        <w:t>PT-</w:t>
      </w:r>
      <w:r w:rsidR="00F569AC">
        <w:rPr>
          <w:noProof/>
        </w:rPr>
        <w:t>S2601</w:t>
      </w:r>
      <w:r w:rsidR="005533C0" w:rsidRPr="00866E5D">
        <w:rPr>
          <w:noProof/>
        </w:rPr>
        <w:t>-</w:t>
      </w:r>
      <w:r w:rsidR="008B108F" w:rsidRPr="00866E5D">
        <w:rPr>
          <w:noProof/>
        </w:rPr>
        <w:t>T</w:t>
      </w:r>
      <w:r w:rsidR="00F166F6" w:rsidRPr="00866E5D">
        <w:rPr>
          <w:noProof/>
        </w:rPr>
        <w:t>R</w:t>
      </w:r>
      <w:r w:rsidR="006C3DE1" w:rsidRPr="00866E5D">
        <w:rPr>
          <w:noProof/>
        </w:rPr>
        <w:t>-</w:t>
      </w:r>
      <w:r w:rsidR="00F166F6" w:rsidRPr="00866E5D">
        <w:rPr>
          <w:noProof/>
        </w:rPr>
        <w:t>1.00</w:t>
      </w:r>
    </w:p>
    <w:p w14:paraId="6D80F6C7" w14:textId="7D3A92B0" w:rsidR="00112ECB" w:rsidRPr="00866E5D" w:rsidRDefault="00112ECB" w:rsidP="00165C35">
      <w:pPr>
        <w:pStyle w:val="a3"/>
        <w:numPr>
          <w:ilvl w:val="0"/>
          <w:numId w:val="5"/>
        </w:numPr>
      </w:pPr>
      <w:r w:rsidRPr="00866E5D">
        <w:t>本文档的标题：</w:t>
      </w:r>
      <w:r w:rsidR="009C4780">
        <w:t>协同办公平台软件安全测评报告</w:t>
      </w:r>
    </w:p>
    <w:p w14:paraId="078829FB" w14:textId="20E0EC77" w:rsidR="006C3DE1" w:rsidRPr="00866E5D" w:rsidRDefault="00112ECB" w:rsidP="00165C35">
      <w:pPr>
        <w:pStyle w:val="a3"/>
        <w:numPr>
          <w:ilvl w:val="0"/>
          <w:numId w:val="5"/>
        </w:numPr>
      </w:pPr>
      <w:r w:rsidRPr="00866E5D">
        <w:t>本文档适用的范围：本文档的适用的范围为下表所列的被测对象</w:t>
      </w:r>
      <w:r w:rsidR="009B51E2" w:rsidRPr="00866E5D">
        <w:t>（即</w:t>
      </w:r>
      <w:r w:rsidR="009C4780">
        <w:t>协同办公平台软件</w:t>
      </w:r>
      <w:r w:rsidR="009B51E2" w:rsidRPr="00866E5D">
        <w:t>）</w:t>
      </w:r>
    </w:p>
    <w:bookmarkEnd w:id="21"/>
    <w:bookmarkEnd w:id="22"/>
    <w:bookmarkEnd w:id="23"/>
    <w:p w14:paraId="0DBF3510" w14:textId="77777777" w:rsidR="00997606" w:rsidRPr="00866E5D" w:rsidRDefault="00997606" w:rsidP="00165C35">
      <w:pPr>
        <w:pStyle w:val="a7"/>
      </w:pPr>
      <w:r w:rsidRPr="00866E5D">
        <w:t>表</w:t>
      </w:r>
      <w:r w:rsidR="004E09F1" w:rsidRPr="00866E5D">
        <w:t>1</w:t>
      </w:r>
      <w:r w:rsidR="00DA1F0B" w:rsidRPr="00866E5D">
        <w:t>-</w:t>
      </w:r>
      <w:r w:rsidRPr="00866E5D">
        <w:t xml:space="preserve">1 </w:t>
      </w:r>
      <w:r w:rsidRPr="00866E5D">
        <w:t>测试基本信息</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1205"/>
        <w:gridCol w:w="627"/>
        <w:gridCol w:w="732"/>
        <w:gridCol w:w="1752"/>
        <w:gridCol w:w="1079"/>
        <w:gridCol w:w="132"/>
        <w:gridCol w:w="1213"/>
        <w:gridCol w:w="273"/>
        <w:gridCol w:w="671"/>
        <w:gridCol w:w="1356"/>
      </w:tblGrid>
      <w:tr w:rsidR="00936611" w:rsidRPr="00866E5D" w14:paraId="168BE4CB" w14:textId="77777777" w:rsidTr="002669A6">
        <w:trPr>
          <w:trHeight w:val="723"/>
          <w:jc w:val="center"/>
        </w:trPr>
        <w:tc>
          <w:tcPr>
            <w:tcW w:w="666" w:type="pct"/>
            <w:vMerge w:val="restart"/>
            <w:vAlign w:val="center"/>
          </w:tcPr>
          <w:p w14:paraId="7B636719" w14:textId="77777777" w:rsidR="00ED782C" w:rsidRPr="00866E5D" w:rsidRDefault="00ED782C" w:rsidP="00165C35">
            <w:pPr>
              <w:jc w:val="center"/>
              <w:rPr>
                <w:b/>
                <w:szCs w:val="21"/>
              </w:rPr>
            </w:pPr>
            <w:r w:rsidRPr="00866E5D">
              <w:rPr>
                <w:b/>
                <w:szCs w:val="21"/>
              </w:rPr>
              <w:t>被测软件</w:t>
            </w:r>
          </w:p>
        </w:tc>
        <w:tc>
          <w:tcPr>
            <w:tcW w:w="752" w:type="pct"/>
            <w:gridSpan w:val="2"/>
            <w:vAlign w:val="center"/>
          </w:tcPr>
          <w:p w14:paraId="2F772471" w14:textId="77777777" w:rsidR="00ED782C" w:rsidRPr="00866E5D" w:rsidRDefault="00ED782C" w:rsidP="00165C35">
            <w:pPr>
              <w:spacing w:line="340" w:lineRule="exact"/>
              <w:jc w:val="center"/>
              <w:rPr>
                <w:b/>
                <w:szCs w:val="21"/>
              </w:rPr>
            </w:pPr>
            <w:r w:rsidRPr="00866E5D">
              <w:rPr>
                <w:b/>
                <w:szCs w:val="21"/>
              </w:rPr>
              <w:t>型号名称</w:t>
            </w:r>
          </w:p>
        </w:tc>
        <w:tc>
          <w:tcPr>
            <w:tcW w:w="1566" w:type="pct"/>
            <w:gridSpan w:val="2"/>
            <w:vAlign w:val="center"/>
          </w:tcPr>
          <w:p w14:paraId="08BDCE5B" w14:textId="6BA39D69" w:rsidR="00ED782C" w:rsidRPr="00866E5D" w:rsidRDefault="009C4780" w:rsidP="00165C35">
            <w:pPr>
              <w:jc w:val="center"/>
              <w:rPr>
                <w:szCs w:val="21"/>
              </w:rPr>
            </w:pPr>
            <w:r>
              <w:rPr>
                <w:szCs w:val="21"/>
              </w:rPr>
              <w:t>协同办公平台软件</w:t>
            </w:r>
          </w:p>
        </w:tc>
        <w:tc>
          <w:tcPr>
            <w:tcW w:w="895" w:type="pct"/>
            <w:gridSpan w:val="3"/>
            <w:vAlign w:val="center"/>
          </w:tcPr>
          <w:p w14:paraId="74A24196" w14:textId="6BABC6D1" w:rsidR="00ED782C" w:rsidRPr="00866E5D" w:rsidRDefault="00ED782C" w:rsidP="00165C35">
            <w:pPr>
              <w:spacing w:line="340" w:lineRule="exact"/>
              <w:jc w:val="center"/>
              <w:rPr>
                <w:szCs w:val="21"/>
              </w:rPr>
            </w:pPr>
            <w:r w:rsidRPr="00866E5D">
              <w:rPr>
                <w:b/>
                <w:bCs/>
                <w:szCs w:val="21"/>
              </w:rPr>
              <w:t>评测软件代号</w:t>
            </w:r>
          </w:p>
        </w:tc>
        <w:tc>
          <w:tcPr>
            <w:tcW w:w="1121" w:type="pct"/>
            <w:gridSpan w:val="2"/>
            <w:vAlign w:val="center"/>
          </w:tcPr>
          <w:p w14:paraId="0FBB111B" w14:textId="32A2BD76" w:rsidR="00ED782C" w:rsidRPr="00866E5D" w:rsidRDefault="00F569AC" w:rsidP="00165C35">
            <w:pPr>
              <w:jc w:val="center"/>
              <w:rPr>
                <w:szCs w:val="21"/>
              </w:rPr>
            </w:pPr>
            <w:r>
              <w:rPr>
                <w:rFonts w:hint="eastAsia"/>
                <w:szCs w:val="21"/>
              </w:rPr>
              <w:t>S2601</w:t>
            </w:r>
          </w:p>
        </w:tc>
      </w:tr>
      <w:tr w:rsidR="00936611" w:rsidRPr="00866E5D" w14:paraId="694D3BCC" w14:textId="77777777" w:rsidTr="002669A6">
        <w:trPr>
          <w:trHeight w:val="63"/>
          <w:jc w:val="center"/>
        </w:trPr>
        <w:tc>
          <w:tcPr>
            <w:tcW w:w="666" w:type="pct"/>
            <w:vMerge/>
            <w:vAlign w:val="center"/>
          </w:tcPr>
          <w:p w14:paraId="0FD50B21" w14:textId="77777777" w:rsidR="00ED782C" w:rsidRPr="00866E5D" w:rsidRDefault="00ED782C" w:rsidP="00165C35">
            <w:pPr>
              <w:jc w:val="center"/>
              <w:rPr>
                <w:b/>
                <w:szCs w:val="21"/>
              </w:rPr>
            </w:pPr>
          </w:p>
        </w:tc>
        <w:tc>
          <w:tcPr>
            <w:tcW w:w="752" w:type="pct"/>
            <w:gridSpan w:val="2"/>
            <w:vAlign w:val="center"/>
          </w:tcPr>
          <w:p w14:paraId="7B189A1F" w14:textId="77777777" w:rsidR="00ED782C" w:rsidRPr="00866E5D" w:rsidRDefault="00ED782C" w:rsidP="00165C35">
            <w:pPr>
              <w:spacing w:line="340" w:lineRule="exact"/>
              <w:jc w:val="center"/>
              <w:rPr>
                <w:b/>
                <w:bCs/>
                <w:szCs w:val="21"/>
              </w:rPr>
            </w:pPr>
            <w:r w:rsidRPr="00866E5D">
              <w:rPr>
                <w:b/>
                <w:bCs/>
                <w:szCs w:val="21"/>
              </w:rPr>
              <w:t>缩略符</w:t>
            </w:r>
          </w:p>
        </w:tc>
        <w:tc>
          <w:tcPr>
            <w:tcW w:w="1566" w:type="pct"/>
            <w:gridSpan w:val="2"/>
            <w:vAlign w:val="center"/>
          </w:tcPr>
          <w:p w14:paraId="79DD8CBF" w14:textId="2E96D666" w:rsidR="00ED782C" w:rsidRPr="00866E5D" w:rsidRDefault="007F2D22" w:rsidP="00165C35">
            <w:pPr>
              <w:jc w:val="center"/>
              <w:rPr>
                <w:szCs w:val="21"/>
              </w:rPr>
            </w:pPr>
            <w:r w:rsidRPr="007F2D22">
              <w:rPr>
                <w:szCs w:val="21"/>
              </w:rPr>
              <w:t>O2OA</w:t>
            </w:r>
          </w:p>
        </w:tc>
        <w:tc>
          <w:tcPr>
            <w:tcW w:w="895" w:type="pct"/>
            <w:gridSpan w:val="3"/>
            <w:vAlign w:val="center"/>
          </w:tcPr>
          <w:p w14:paraId="436D7465" w14:textId="77777777" w:rsidR="00ED782C" w:rsidRPr="00866E5D" w:rsidRDefault="000C186F" w:rsidP="00165C35">
            <w:pPr>
              <w:spacing w:line="340" w:lineRule="exact"/>
              <w:jc w:val="center"/>
              <w:rPr>
                <w:b/>
                <w:bCs/>
                <w:szCs w:val="21"/>
              </w:rPr>
            </w:pPr>
            <w:r w:rsidRPr="00866E5D">
              <w:rPr>
                <w:b/>
                <w:bCs/>
                <w:szCs w:val="21"/>
              </w:rPr>
              <w:t>测试类</w:t>
            </w:r>
            <w:r w:rsidR="001F7774" w:rsidRPr="00866E5D">
              <w:rPr>
                <w:b/>
                <w:bCs/>
                <w:szCs w:val="21"/>
              </w:rPr>
              <w:t>别</w:t>
            </w:r>
          </w:p>
        </w:tc>
        <w:tc>
          <w:tcPr>
            <w:tcW w:w="1121" w:type="pct"/>
            <w:gridSpan w:val="2"/>
            <w:vAlign w:val="center"/>
          </w:tcPr>
          <w:p w14:paraId="59172E04" w14:textId="7C3645DE" w:rsidR="00ED782C" w:rsidRPr="00866E5D" w:rsidRDefault="009C4780" w:rsidP="00165C35">
            <w:pPr>
              <w:jc w:val="center"/>
              <w:rPr>
                <w:szCs w:val="21"/>
              </w:rPr>
            </w:pPr>
            <w:r w:rsidRPr="00F569AC">
              <w:rPr>
                <w:rFonts w:hint="eastAsia"/>
                <w:sz w:val="22"/>
                <w:szCs w:val="22"/>
              </w:rPr>
              <w:t>安全</w:t>
            </w:r>
            <w:r>
              <w:rPr>
                <w:rFonts w:hint="eastAsia"/>
                <w:szCs w:val="21"/>
              </w:rPr>
              <w:t>测评</w:t>
            </w:r>
          </w:p>
        </w:tc>
      </w:tr>
      <w:tr w:rsidR="00936611" w:rsidRPr="00866E5D" w14:paraId="61A28D90" w14:textId="77777777" w:rsidTr="002669A6">
        <w:trPr>
          <w:trHeight w:val="117"/>
          <w:jc w:val="center"/>
        </w:trPr>
        <w:tc>
          <w:tcPr>
            <w:tcW w:w="666" w:type="pct"/>
            <w:vMerge/>
            <w:vAlign w:val="center"/>
          </w:tcPr>
          <w:p w14:paraId="52FBF3F9" w14:textId="77777777" w:rsidR="00ED782C" w:rsidRPr="00866E5D" w:rsidRDefault="00ED782C" w:rsidP="00165C35">
            <w:pPr>
              <w:jc w:val="center"/>
              <w:rPr>
                <w:b/>
                <w:szCs w:val="21"/>
              </w:rPr>
            </w:pPr>
          </w:p>
        </w:tc>
        <w:tc>
          <w:tcPr>
            <w:tcW w:w="752" w:type="pct"/>
            <w:gridSpan w:val="2"/>
            <w:vAlign w:val="center"/>
          </w:tcPr>
          <w:p w14:paraId="26CB82C2" w14:textId="36BB3B93" w:rsidR="00ED782C" w:rsidRPr="00866E5D" w:rsidRDefault="00936611" w:rsidP="00165C35">
            <w:pPr>
              <w:spacing w:line="340" w:lineRule="exact"/>
              <w:jc w:val="center"/>
              <w:rPr>
                <w:b/>
                <w:szCs w:val="21"/>
              </w:rPr>
            </w:pPr>
            <w:r w:rsidRPr="00866E5D">
              <w:rPr>
                <w:b/>
                <w:szCs w:val="21"/>
              </w:rPr>
              <w:t>规模</w:t>
            </w:r>
          </w:p>
        </w:tc>
        <w:tc>
          <w:tcPr>
            <w:tcW w:w="1566" w:type="pct"/>
            <w:gridSpan w:val="2"/>
            <w:vAlign w:val="center"/>
          </w:tcPr>
          <w:p w14:paraId="68640425" w14:textId="08F9AE8D" w:rsidR="00ED782C" w:rsidRPr="00866E5D" w:rsidRDefault="009C4780" w:rsidP="00165C35">
            <w:pPr>
              <w:jc w:val="center"/>
              <w:rPr>
                <w:szCs w:val="21"/>
              </w:rPr>
            </w:pPr>
            <w:r>
              <w:rPr>
                <w:rFonts w:hint="eastAsia"/>
                <w:szCs w:val="21"/>
              </w:rPr>
              <w:t>大</w:t>
            </w:r>
            <w:r w:rsidR="00936611" w:rsidRPr="00866E5D">
              <w:rPr>
                <w:szCs w:val="21"/>
              </w:rPr>
              <w:t>型软件</w:t>
            </w:r>
          </w:p>
        </w:tc>
        <w:tc>
          <w:tcPr>
            <w:tcW w:w="895" w:type="pct"/>
            <w:gridSpan w:val="3"/>
            <w:vAlign w:val="center"/>
          </w:tcPr>
          <w:p w14:paraId="5FFFFE12" w14:textId="77777777" w:rsidR="00ED782C" w:rsidRPr="00866E5D" w:rsidRDefault="00ED782C" w:rsidP="00165C35">
            <w:pPr>
              <w:spacing w:line="340" w:lineRule="exact"/>
              <w:jc w:val="center"/>
              <w:rPr>
                <w:b/>
                <w:bCs/>
                <w:szCs w:val="21"/>
              </w:rPr>
            </w:pPr>
            <w:r w:rsidRPr="00866E5D">
              <w:rPr>
                <w:b/>
                <w:bCs/>
                <w:szCs w:val="21"/>
              </w:rPr>
              <w:t>编程语言</w:t>
            </w:r>
          </w:p>
        </w:tc>
        <w:tc>
          <w:tcPr>
            <w:tcW w:w="1121" w:type="pct"/>
            <w:gridSpan w:val="2"/>
            <w:vAlign w:val="center"/>
          </w:tcPr>
          <w:p w14:paraId="1EE566B9" w14:textId="5A55C0BF" w:rsidR="00ED782C" w:rsidRPr="00866E5D" w:rsidRDefault="00466C04" w:rsidP="00165C35">
            <w:pPr>
              <w:jc w:val="center"/>
              <w:rPr>
                <w:szCs w:val="21"/>
              </w:rPr>
            </w:pPr>
            <w:r w:rsidRPr="00866E5D">
              <w:rPr>
                <w:szCs w:val="21"/>
              </w:rPr>
              <w:t>JAVA</w:t>
            </w:r>
          </w:p>
        </w:tc>
      </w:tr>
      <w:tr w:rsidR="00936611" w:rsidRPr="00866E5D" w14:paraId="5F6E6BED" w14:textId="77777777" w:rsidTr="002669A6">
        <w:trPr>
          <w:trHeight w:val="63"/>
          <w:jc w:val="center"/>
        </w:trPr>
        <w:tc>
          <w:tcPr>
            <w:tcW w:w="666" w:type="pct"/>
            <w:vAlign w:val="center"/>
          </w:tcPr>
          <w:p w14:paraId="420E7762" w14:textId="77777777" w:rsidR="00ED782C" w:rsidRPr="00866E5D" w:rsidRDefault="00ED782C" w:rsidP="00165C35">
            <w:pPr>
              <w:jc w:val="center"/>
              <w:rPr>
                <w:b/>
                <w:szCs w:val="21"/>
              </w:rPr>
            </w:pPr>
            <w:r w:rsidRPr="00866E5D">
              <w:rPr>
                <w:b/>
                <w:szCs w:val="21"/>
              </w:rPr>
              <w:t>测试级别</w:t>
            </w:r>
          </w:p>
        </w:tc>
        <w:tc>
          <w:tcPr>
            <w:tcW w:w="4334" w:type="pct"/>
            <w:gridSpan w:val="9"/>
          </w:tcPr>
          <w:p w14:paraId="4006C989" w14:textId="4C454FE8" w:rsidR="00ED782C" w:rsidRPr="00866E5D" w:rsidRDefault="00ED782C" w:rsidP="00165C35">
            <w:pPr>
              <w:rPr>
                <w:szCs w:val="21"/>
              </w:rPr>
            </w:pPr>
            <w:r w:rsidRPr="00866E5D">
              <w:rPr>
                <w:szCs w:val="21"/>
              </w:rPr>
              <w:t>口单元测试</w:t>
            </w:r>
            <w:r w:rsidRPr="00866E5D">
              <w:rPr>
                <w:szCs w:val="21"/>
              </w:rPr>
              <w:t xml:space="preserve">    </w:t>
            </w:r>
            <w:r w:rsidRPr="00866E5D">
              <w:rPr>
                <w:szCs w:val="21"/>
              </w:rPr>
              <w:t>口部件测试</w:t>
            </w:r>
            <w:r w:rsidRPr="00866E5D">
              <w:rPr>
                <w:szCs w:val="21"/>
              </w:rPr>
              <w:t xml:space="preserve">    </w:t>
            </w:r>
            <w:r w:rsidR="000C186F" w:rsidRPr="00866E5D">
              <w:rPr>
                <w:szCs w:val="21"/>
              </w:rPr>
              <w:t>口</w:t>
            </w:r>
            <w:r w:rsidRPr="00866E5D">
              <w:rPr>
                <w:szCs w:val="21"/>
              </w:rPr>
              <w:t>配置项测试</w:t>
            </w:r>
            <w:r w:rsidRPr="00866E5D">
              <w:rPr>
                <w:szCs w:val="21"/>
              </w:rPr>
              <w:t xml:space="preserve">  </w:t>
            </w:r>
            <w:r w:rsidR="00A37198" w:rsidRPr="00866E5D">
              <w:rPr>
                <w:szCs w:val="21"/>
              </w:rPr>
              <w:t>口</w:t>
            </w:r>
            <w:r w:rsidRPr="00866E5D">
              <w:rPr>
                <w:szCs w:val="21"/>
              </w:rPr>
              <w:t>系统测试</w:t>
            </w:r>
            <w:r w:rsidR="00A37198">
              <w:rPr>
                <w:rFonts w:hint="eastAsia"/>
                <w:szCs w:val="21"/>
              </w:rPr>
              <w:t xml:space="preserve">  </w:t>
            </w:r>
            <w:r w:rsidR="00A37198" w:rsidRPr="00866E5D">
              <w:rPr>
                <w:szCs w:val="21"/>
              </w:rPr>
              <w:sym w:font="Wingdings 2" w:char="F052"/>
            </w:r>
            <w:r w:rsidR="00A37198">
              <w:rPr>
                <w:rFonts w:hint="eastAsia"/>
                <w:szCs w:val="21"/>
              </w:rPr>
              <w:t>安全测评</w:t>
            </w:r>
          </w:p>
        </w:tc>
      </w:tr>
      <w:tr w:rsidR="00936611" w:rsidRPr="00866E5D" w14:paraId="403D5B0B" w14:textId="77777777" w:rsidTr="002669A6">
        <w:trPr>
          <w:trHeight w:val="63"/>
          <w:jc w:val="center"/>
        </w:trPr>
        <w:tc>
          <w:tcPr>
            <w:tcW w:w="666" w:type="pct"/>
            <w:vAlign w:val="center"/>
          </w:tcPr>
          <w:p w14:paraId="2A2F572A" w14:textId="77777777" w:rsidR="00ED782C" w:rsidRPr="00866E5D" w:rsidRDefault="00ED782C" w:rsidP="00165C35">
            <w:pPr>
              <w:jc w:val="center"/>
              <w:rPr>
                <w:b/>
                <w:szCs w:val="21"/>
              </w:rPr>
            </w:pPr>
            <w:r w:rsidRPr="00866E5D">
              <w:rPr>
                <w:b/>
                <w:szCs w:val="21"/>
              </w:rPr>
              <w:t>测试类型</w:t>
            </w:r>
          </w:p>
        </w:tc>
        <w:tc>
          <w:tcPr>
            <w:tcW w:w="4334" w:type="pct"/>
            <w:gridSpan w:val="9"/>
          </w:tcPr>
          <w:p w14:paraId="752FA798" w14:textId="0CD411D6" w:rsidR="00ED782C" w:rsidRPr="00866E5D" w:rsidRDefault="00A37198" w:rsidP="00165C35">
            <w:pPr>
              <w:rPr>
                <w:szCs w:val="21"/>
              </w:rPr>
            </w:pPr>
            <w:r>
              <w:rPr>
                <w:rFonts w:hint="eastAsia"/>
                <w:szCs w:val="21"/>
              </w:rPr>
              <w:t>信息安全测评</w:t>
            </w:r>
          </w:p>
        </w:tc>
      </w:tr>
      <w:tr w:rsidR="00936611" w:rsidRPr="00866E5D" w14:paraId="1173B01A" w14:textId="77777777" w:rsidTr="002669A6">
        <w:trPr>
          <w:trHeight w:val="63"/>
          <w:jc w:val="center"/>
        </w:trPr>
        <w:tc>
          <w:tcPr>
            <w:tcW w:w="666" w:type="pct"/>
            <w:vMerge w:val="restart"/>
            <w:vAlign w:val="center"/>
          </w:tcPr>
          <w:p w14:paraId="0CDA9356" w14:textId="77777777" w:rsidR="00ED782C" w:rsidRPr="00866E5D" w:rsidRDefault="00ED782C" w:rsidP="00165C35">
            <w:pPr>
              <w:jc w:val="center"/>
              <w:rPr>
                <w:b/>
                <w:szCs w:val="21"/>
              </w:rPr>
            </w:pPr>
            <w:r w:rsidRPr="00866E5D">
              <w:rPr>
                <w:b/>
                <w:szCs w:val="21"/>
              </w:rPr>
              <w:t>被测件</w:t>
            </w:r>
          </w:p>
          <w:p w14:paraId="3852F1A8" w14:textId="77777777" w:rsidR="00ED782C" w:rsidRPr="00866E5D" w:rsidRDefault="00ED782C" w:rsidP="00165C35">
            <w:pPr>
              <w:jc w:val="center"/>
              <w:rPr>
                <w:b/>
                <w:szCs w:val="21"/>
              </w:rPr>
            </w:pPr>
            <w:r w:rsidRPr="00866E5D">
              <w:rPr>
                <w:b/>
                <w:szCs w:val="21"/>
              </w:rPr>
              <w:t>基本信息</w:t>
            </w:r>
          </w:p>
        </w:tc>
        <w:tc>
          <w:tcPr>
            <w:tcW w:w="347" w:type="pct"/>
            <w:vAlign w:val="center"/>
          </w:tcPr>
          <w:p w14:paraId="610D8256" w14:textId="77777777" w:rsidR="00ED782C" w:rsidRPr="00866E5D" w:rsidRDefault="00ED782C" w:rsidP="00165C35">
            <w:pPr>
              <w:spacing w:line="340" w:lineRule="exact"/>
              <w:jc w:val="center"/>
              <w:rPr>
                <w:b/>
                <w:szCs w:val="21"/>
              </w:rPr>
            </w:pPr>
            <w:r w:rsidRPr="00866E5D">
              <w:rPr>
                <w:b/>
                <w:szCs w:val="21"/>
              </w:rPr>
              <w:t>序号</w:t>
            </w:r>
          </w:p>
        </w:tc>
        <w:tc>
          <w:tcPr>
            <w:tcW w:w="1374" w:type="pct"/>
            <w:gridSpan w:val="2"/>
            <w:vAlign w:val="center"/>
          </w:tcPr>
          <w:p w14:paraId="5E4E01F2" w14:textId="77777777" w:rsidR="00ED782C" w:rsidRPr="00866E5D" w:rsidRDefault="00ED782C" w:rsidP="00165C35">
            <w:pPr>
              <w:spacing w:line="340" w:lineRule="exact"/>
              <w:jc w:val="center"/>
              <w:rPr>
                <w:b/>
                <w:szCs w:val="21"/>
              </w:rPr>
            </w:pPr>
            <w:r w:rsidRPr="00866E5D">
              <w:rPr>
                <w:b/>
                <w:szCs w:val="21"/>
              </w:rPr>
              <w:t>被测件名称</w:t>
            </w:r>
          </w:p>
        </w:tc>
        <w:tc>
          <w:tcPr>
            <w:tcW w:w="670" w:type="pct"/>
            <w:gridSpan w:val="2"/>
            <w:vAlign w:val="center"/>
          </w:tcPr>
          <w:p w14:paraId="71AD7F8C" w14:textId="77777777" w:rsidR="00ED782C" w:rsidRPr="00866E5D" w:rsidRDefault="00ED782C" w:rsidP="00165C35">
            <w:pPr>
              <w:spacing w:line="340" w:lineRule="exact"/>
              <w:jc w:val="center"/>
              <w:rPr>
                <w:b/>
                <w:szCs w:val="21"/>
              </w:rPr>
            </w:pPr>
            <w:r w:rsidRPr="00866E5D">
              <w:rPr>
                <w:b/>
                <w:szCs w:val="21"/>
              </w:rPr>
              <w:t>版本号</w:t>
            </w:r>
          </w:p>
        </w:tc>
        <w:tc>
          <w:tcPr>
            <w:tcW w:w="671" w:type="pct"/>
            <w:vAlign w:val="center"/>
          </w:tcPr>
          <w:p w14:paraId="28030783" w14:textId="77777777" w:rsidR="00ED782C" w:rsidRPr="00866E5D" w:rsidRDefault="00ED782C" w:rsidP="00165C35">
            <w:pPr>
              <w:spacing w:line="340" w:lineRule="exact"/>
              <w:jc w:val="center"/>
              <w:rPr>
                <w:b/>
                <w:szCs w:val="21"/>
              </w:rPr>
            </w:pPr>
            <w:r w:rsidRPr="00866E5D">
              <w:rPr>
                <w:b/>
                <w:szCs w:val="21"/>
              </w:rPr>
              <w:t>编制单位</w:t>
            </w:r>
          </w:p>
        </w:tc>
        <w:tc>
          <w:tcPr>
            <w:tcW w:w="522" w:type="pct"/>
            <w:gridSpan w:val="2"/>
            <w:vAlign w:val="center"/>
          </w:tcPr>
          <w:p w14:paraId="1743E490" w14:textId="77777777" w:rsidR="00ED782C" w:rsidRPr="00866E5D" w:rsidRDefault="00ED782C" w:rsidP="00165C35">
            <w:pPr>
              <w:spacing w:line="340" w:lineRule="exact"/>
              <w:jc w:val="center"/>
              <w:rPr>
                <w:b/>
                <w:szCs w:val="21"/>
              </w:rPr>
            </w:pPr>
            <w:r w:rsidRPr="00866E5D">
              <w:rPr>
                <w:b/>
                <w:szCs w:val="21"/>
              </w:rPr>
              <w:t>提交</w:t>
            </w:r>
          </w:p>
          <w:p w14:paraId="22A43617" w14:textId="77777777" w:rsidR="00ED782C" w:rsidRPr="00866E5D" w:rsidRDefault="00ED782C" w:rsidP="00165C35">
            <w:pPr>
              <w:spacing w:line="340" w:lineRule="exact"/>
              <w:jc w:val="center"/>
              <w:rPr>
                <w:b/>
                <w:szCs w:val="21"/>
              </w:rPr>
            </w:pPr>
            <w:r w:rsidRPr="00866E5D">
              <w:rPr>
                <w:b/>
                <w:szCs w:val="21"/>
              </w:rPr>
              <w:t>情况</w:t>
            </w:r>
          </w:p>
        </w:tc>
        <w:tc>
          <w:tcPr>
            <w:tcW w:w="750" w:type="pct"/>
            <w:vAlign w:val="center"/>
          </w:tcPr>
          <w:p w14:paraId="10BBD8AA" w14:textId="77777777" w:rsidR="00ED782C" w:rsidRPr="00866E5D" w:rsidRDefault="00ED782C" w:rsidP="00165C35">
            <w:pPr>
              <w:spacing w:line="340" w:lineRule="exact"/>
              <w:jc w:val="center"/>
              <w:rPr>
                <w:b/>
                <w:szCs w:val="21"/>
              </w:rPr>
            </w:pPr>
            <w:r w:rsidRPr="00866E5D">
              <w:rPr>
                <w:b/>
                <w:szCs w:val="21"/>
              </w:rPr>
              <w:t>提交时间</w:t>
            </w:r>
          </w:p>
        </w:tc>
      </w:tr>
      <w:tr w:rsidR="00936611" w:rsidRPr="00866E5D" w14:paraId="7DB03795" w14:textId="77777777" w:rsidTr="002669A6">
        <w:trPr>
          <w:trHeight w:val="63"/>
          <w:jc w:val="center"/>
        </w:trPr>
        <w:tc>
          <w:tcPr>
            <w:tcW w:w="666" w:type="pct"/>
            <w:vMerge/>
            <w:vAlign w:val="center"/>
          </w:tcPr>
          <w:p w14:paraId="1E378DB8" w14:textId="77777777" w:rsidR="00ED782C" w:rsidRPr="00866E5D" w:rsidRDefault="00ED782C" w:rsidP="00165C35">
            <w:pPr>
              <w:jc w:val="center"/>
              <w:rPr>
                <w:b/>
                <w:szCs w:val="21"/>
              </w:rPr>
            </w:pPr>
          </w:p>
        </w:tc>
        <w:tc>
          <w:tcPr>
            <w:tcW w:w="347" w:type="pct"/>
            <w:vAlign w:val="center"/>
          </w:tcPr>
          <w:p w14:paraId="54448F21" w14:textId="77777777" w:rsidR="00ED782C" w:rsidRPr="00866E5D" w:rsidRDefault="00ED782C" w:rsidP="00165C35">
            <w:pPr>
              <w:numPr>
                <w:ilvl w:val="0"/>
                <w:numId w:val="2"/>
              </w:numPr>
              <w:jc w:val="center"/>
              <w:rPr>
                <w:szCs w:val="21"/>
              </w:rPr>
            </w:pPr>
          </w:p>
        </w:tc>
        <w:tc>
          <w:tcPr>
            <w:tcW w:w="1374" w:type="pct"/>
            <w:gridSpan w:val="2"/>
            <w:vAlign w:val="center"/>
          </w:tcPr>
          <w:p w14:paraId="6533C32C" w14:textId="297B7CF6" w:rsidR="00ED782C" w:rsidRPr="00866E5D" w:rsidRDefault="009C4780" w:rsidP="00165C35">
            <w:pPr>
              <w:jc w:val="center"/>
              <w:rPr>
                <w:szCs w:val="21"/>
              </w:rPr>
            </w:pPr>
            <w:r>
              <w:rPr>
                <w:szCs w:val="21"/>
              </w:rPr>
              <w:t>协同办公平台软件</w:t>
            </w:r>
          </w:p>
        </w:tc>
        <w:tc>
          <w:tcPr>
            <w:tcW w:w="670" w:type="pct"/>
            <w:gridSpan w:val="2"/>
            <w:vAlign w:val="center"/>
          </w:tcPr>
          <w:p w14:paraId="0DD35531" w14:textId="042D3727" w:rsidR="00ED782C" w:rsidRPr="00866E5D" w:rsidRDefault="00ED782C" w:rsidP="00165C35">
            <w:pPr>
              <w:jc w:val="center"/>
              <w:rPr>
                <w:szCs w:val="21"/>
              </w:rPr>
            </w:pPr>
            <w:r w:rsidRPr="00866E5D">
              <w:rPr>
                <w:szCs w:val="21"/>
              </w:rPr>
              <w:t>V1</w:t>
            </w:r>
            <w:r w:rsidR="00A37198">
              <w:rPr>
                <w:rFonts w:hint="eastAsia"/>
                <w:szCs w:val="21"/>
              </w:rPr>
              <w:t>0</w:t>
            </w:r>
            <w:r w:rsidRPr="00866E5D">
              <w:rPr>
                <w:szCs w:val="21"/>
              </w:rPr>
              <w:t>.</w:t>
            </w:r>
            <w:r w:rsidR="00672218" w:rsidRPr="00866E5D">
              <w:rPr>
                <w:szCs w:val="21"/>
              </w:rPr>
              <w:t>0</w:t>
            </w:r>
          </w:p>
        </w:tc>
        <w:tc>
          <w:tcPr>
            <w:tcW w:w="671" w:type="pct"/>
            <w:vAlign w:val="center"/>
          </w:tcPr>
          <w:p w14:paraId="7F77E2FB" w14:textId="7519A63E" w:rsidR="00ED782C" w:rsidRPr="00866E5D" w:rsidRDefault="00A37198" w:rsidP="00165C35">
            <w:pPr>
              <w:spacing w:line="360" w:lineRule="exact"/>
              <w:jc w:val="center"/>
              <w:rPr>
                <w:szCs w:val="21"/>
              </w:rPr>
            </w:pPr>
            <w:r w:rsidRPr="00A37198">
              <w:rPr>
                <w:szCs w:val="21"/>
              </w:rPr>
              <w:t>浙江兰德纵横网络技术股份有限公司</w:t>
            </w:r>
          </w:p>
        </w:tc>
        <w:tc>
          <w:tcPr>
            <w:tcW w:w="522" w:type="pct"/>
            <w:gridSpan w:val="2"/>
            <w:vAlign w:val="center"/>
          </w:tcPr>
          <w:p w14:paraId="354BC181" w14:textId="77777777" w:rsidR="00ED782C" w:rsidRPr="00866E5D" w:rsidRDefault="00ED782C" w:rsidP="00165C35">
            <w:pPr>
              <w:jc w:val="center"/>
              <w:rPr>
                <w:szCs w:val="21"/>
              </w:rPr>
            </w:pPr>
            <w:r w:rsidRPr="00866E5D">
              <w:rPr>
                <w:szCs w:val="21"/>
              </w:rPr>
              <w:t>已提交</w:t>
            </w:r>
          </w:p>
        </w:tc>
        <w:tc>
          <w:tcPr>
            <w:tcW w:w="750" w:type="pct"/>
            <w:vAlign w:val="center"/>
          </w:tcPr>
          <w:p w14:paraId="364B3154" w14:textId="633EEDF2" w:rsidR="00ED782C" w:rsidRPr="00866E5D" w:rsidRDefault="00C13DB9" w:rsidP="00165C35">
            <w:pPr>
              <w:jc w:val="center"/>
              <w:rPr>
                <w:szCs w:val="21"/>
              </w:rPr>
            </w:pPr>
            <w:r w:rsidRPr="00866E5D">
              <w:rPr>
                <w:szCs w:val="21"/>
              </w:rPr>
              <w:t>202</w:t>
            </w:r>
            <w:r w:rsidR="00A37198">
              <w:rPr>
                <w:rFonts w:hint="eastAsia"/>
                <w:szCs w:val="21"/>
              </w:rPr>
              <w:t>6</w:t>
            </w:r>
            <w:r w:rsidRPr="00866E5D">
              <w:rPr>
                <w:szCs w:val="21"/>
              </w:rPr>
              <w:t>-5-</w:t>
            </w:r>
            <w:r w:rsidR="00ED782C" w:rsidRPr="00866E5D">
              <w:rPr>
                <w:szCs w:val="21"/>
              </w:rPr>
              <w:t>1</w:t>
            </w:r>
            <w:r w:rsidR="00E5295E" w:rsidRPr="00866E5D">
              <w:rPr>
                <w:szCs w:val="21"/>
              </w:rPr>
              <w:t>6</w:t>
            </w:r>
          </w:p>
        </w:tc>
      </w:tr>
      <w:tr w:rsidR="00936611" w:rsidRPr="00866E5D" w14:paraId="5DF01094" w14:textId="77777777" w:rsidTr="002669A6">
        <w:trPr>
          <w:trHeight w:val="63"/>
          <w:jc w:val="center"/>
        </w:trPr>
        <w:tc>
          <w:tcPr>
            <w:tcW w:w="666" w:type="pct"/>
            <w:vAlign w:val="center"/>
          </w:tcPr>
          <w:p w14:paraId="5579C223" w14:textId="3F686AC7" w:rsidR="00ED782C" w:rsidRPr="00866E5D" w:rsidRDefault="00D56CE4" w:rsidP="00165C35">
            <w:pPr>
              <w:jc w:val="center"/>
              <w:rPr>
                <w:b/>
                <w:szCs w:val="21"/>
              </w:rPr>
            </w:pPr>
            <w:r w:rsidRPr="00866E5D">
              <w:rPr>
                <w:b/>
                <w:szCs w:val="21"/>
              </w:rPr>
              <w:t>测试</w:t>
            </w:r>
            <w:r w:rsidR="00ED782C" w:rsidRPr="00866E5D">
              <w:rPr>
                <w:b/>
                <w:szCs w:val="21"/>
              </w:rPr>
              <w:t>人员</w:t>
            </w:r>
          </w:p>
        </w:tc>
        <w:tc>
          <w:tcPr>
            <w:tcW w:w="4334" w:type="pct"/>
            <w:gridSpan w:val="9"/>
          </w:tcPr>
          <w:p w14:paraId="3B198AD6" w14:textId="071919C7" w:rsidR="00ED782C" w:rsidRPr="00866E5D" w:rsidRDefault="00936611" w:rsidP="00165C35">
            <w:pPr>
              <w:rPr>
                <w:szCs w:val="21"/>
              </w:rPr>
            </w:pPr>
            <w:r w:rsidRPr="00866E5D">
              <w:rPr>
                <w:szCs w:val="21"/>
              </w:rPr>
              <w:t>李鑫、</w:t>
            </w:r>
            <w:r w:rsidR="00C04870">
              <w:rPr>
                <w:rFonts w:hint="eastAsia"/>
                <w:szCs w:val="21"/>
              </w:rPr>
              <w:t>陈鹏</w:t>
            </w:r>
          </w:p>
        </w:tc>
      </w:tr>
      <w:tr w:rsidR="00936611" w:rsidRPr="00866E5D" w14:paraId="68356F9E" w14:textId="77777777" w:rsidTr="002669A6">
        <w:trPr>
          <w:trHeight w:val="63"/>
          <w:jc w:val="center"/>
        </w:trPr>
        <w:tc>
          <w:tcPr>
            <w:tcW w:w="666" w:type="pct"/>
            <w:vAlign w:val="center"/>
          </w:tcPr>
          <w:p w14:paraId="5DB8D9A0" w14:textId="44C1FB3D" w:rsidR="00ED782C" w:rsidRPr="00866E5D" w:rsidRDefault="00D56CE4" w:rsidP="00165C35">
            <w:pPr>
              <w:jc w:val="center"/>
              <w:rPr>
                <w:b/>
                <w:szCs w:val="21"/>
              </w:rPr>
            </w:pPr>
            <w:r w:rsidRPr="00866E5D">
              <w:rPr>
                <w:b/>
                <w:szCs w:val="21"/>
              </w:rPr>
              <w:t>测试</w:t>
            </w:r>
            <w:r w:rsidR="00ED782C" w:rsidRPr="00866E5D">
              <w:rPr>
                <w:b/>
                <w:szCs w:val="21"/>
              </w:rPr>
              <w:t>时间</w:t>
            </w:r>
          </w:p>
        </w:tc>
        <w:tc>
          <w:tcPr>
            <w:tcW w:w="4334" w:type="pct"/>
            <w:gridSpan w:val="9"/>
          </w:tcPr>
          <w:p w14:paraId="1781C37E" w14:textId="35070C06" w:rsidR="00ED782C" w:rsidRPr="00866E5D" w:rsidRDefault="00C13DB9" w:rsidP="00165C35">
            <w:pPr>
              <w:rPr>
                <w:szCs w:val="21"/>
              </w:rPr>
            </w:pPr>
            <w:r w:rsidRPr="00866E5D">
              <w:rPr>
                <w:szCs w:val="21"/>
              </w:rPr>
              <w:t>202</w:t>
            </w:r>
            <w:r w:rsidR="004008C0">
              <w:rPr>
                <w:rFonts w:hint="eastAsia"/>
                <w:szCs w:val="21"/>
              </w:rPr>
              <w:t>6</w:t>
            </w:r>
            <w:r w:rsidRPr="00866E5D">
              <w:rPr>
                <w:szCs w:val="21"/>
              </w:rPr>
              <w:t>05</w:t>
            </w:r>
            <w:r w:rsidR="00936611" w:rsidRPr="00866E5D">
              <w:rPr>
                <w:szCs w:val="21"/>
              </w:rPr>
              <w:t>16-</w:t>
            </w:r>
            <w:r w:rsidR="009C4780">
              <w:rPr>
                <w:szCs w:val="21"/>
              </w:rPr>
              <w:t>20260817</w:t>
            </w:r>
          </w:p>
        </w:tc>
      </w:tr>
      <w:tr w:rsidR="00936611" w:rsidRPr="00866E5D" w14:paraId="68F471F9" w14:textId="77777777" w:rsidTr="002669A6">
        <w:trPr>
          <w:trHeight w:val="63"/>
          <w:jc w:val="center"/>
        </w:trPr>
        <w:tc>
          <w:tcPr>
            <w:tcW w:w="666" w:type="pct"/>
            <w:vAlign w:val="center"/>
          </w:tcPr>
          <w:p w14:paraId="6507FF1A" w14:textId="2D6F49C5" w:rsidR="00ED782C" w:rsidRPr="00866E5D" w:rsidRDefault="00D56CE4" w:rsidP="00165C35">
            <w:pPr>
              <w:jc w:val="center"/>
              <w:rPr>
                <w:b/>
                <w:szCs w:val="21"/>
              </w:rPr>
            </w:pPr>
            <w:r w:rsidRPr="00866E5D">
              <w:rPr>
                <w:b/>
                <w:szCs w:val="21"/>
              </w:rPr>
              <w:t>测试</w:t>
            </w:r>
            <w:r w:rsidR="00ED782C" w:rsidRPr="00866E5D">
              <w:rPr>
                <w:b/>
                <w:szCs w:val="21"/>
              </w:rPr>
              <w:t>地点</w:t>
            </w:r>
          </w:p>
        </w:tc>
        <w:tc>
          <w:tcPr>
            <w:tcW w:w="4334" w:type="pct"/>
            <w:gridSpan w:val="9"/>
          </w:tcPr>
          <w:p w14:paraId="7ED26833" w14:textId="56A5A7AC" w:rsidR="00ED782C" w:rsidRPr="00866E5D" w:rsidRDefault="00ED782C" w:rsidP="00165C35">
            <w:pPr>
              <w:rPr>
                <w:szCs w:val="21"/>
              </w:rPr>
            </w:pPr>
            <w:r w:rsidRPr="00866E5D">
              <w:rPr>
                <w:szCs w:val="21"/>
              </w:rPr>
              <w:t>上海微小卫星工程中心</w:t>
            </w:r>
            <w:r w:rsidR="00936611" w:rsidRPr="00866E5D">
              <w:rPr>
                <w:szCs w:val="21"/>
              </w:rPr>
              <w:t>软件评测中心</w:t>
            </w:r>
          </w:p>
        </w:tc>
      </w:tr>
    </w:tbl>
    <w:p w14:paraId="0F2ACB57" w14:textId="77777777" w:rsidR="00112ECB" w:rsidRPr="00866E5D" w:rsidRDefault="00112ECB" w:rsidP="00165C35">
      <w:pPr>
        <w:pStyle w:val="2"/>
        <w:spacing w:before="156" w:after="156"/>
      </w:pPr>
      <w:bookmarkStart w:id="24" w:name="_Toc242360710"/>
      <w:r w:rsidRPr="00866E5D">
        <w:t>文档概述</w:t>
      </w:r>
      <w:bookmarkEnd w:id="24"/>
    </w:p>
    <w:p w14:paraId="53129343" w14:textId="037A6F81" w:rsidR="002658D1" w:rsidRPr="00866E5D" w:rsidRDefault="00217636" w:rsidP="00165C35">
      <w:pPr>
        <w:pStyle w:val="a3"/>
      </w:pPr>
      <w:r w:rsidRPr="00866E5D">
        <w:t>本文档是</w:t>
      </w:r>
      <w:r w:rsidR="009C4780">
        <w:t>协同办公平台软件</w:t>
      </w:r>
      <w:r w:rsidRPr="00866E5D">
        <w:t>的</w:t>
      </w:r>
      <w:r w:rsidR="009C4780">
        <w:t>安全测评报告</w:t>
      </w:r>
      <w:r w:rsidRPr="00866E5D">
        <w:t>，</w:t>
      </w:r>
      <w:r w:rsidR="00BD3D1C" w:rsidRPr="00866E5D">
        <w:t>说明了</w:t>
      </w:r>
      <w:r w:rsidR="009C4780">
        <w:rPr>
          <w:szCs w:val="21"/>
        </w:rPr>
        <w:t>协同办公平台软件</w:t>
      </w:r>
      <w:r w:rsidR="00C04870">
        <w:rPr>
          <w:rFonts w:hint="eastAsia"/>
        </w:rPr>
        <w:t>安全测评</w:t>
      </w:r>
      <w:r w:rsidR="00BD3D1C" w:rsidRPr="00866E5D">
        <w:t>过程，并详细分析了所有的</w:t>
      </w:r>
      <w:r w:rsidR="00D56CE4" w:rsidRPr="00866E5D">
        <w:t>测试</w:t>
      </w:r>
      <w:r w:rsidR="00BD3D1C" w:rsidRPr="00866E5D">
        <w:t>结果，最后给出</w:t>
      </w:r>
      <w:r w:rsidR="00D56CE4" w:rsidRPr="00866E5D">
        <w:t>测试</w:t>
      </w:r>
      <w:r w:rsidR="00BD3D1C" w:rsidRPr="00866E5D">
        <w:t>总结。</w:t>
      </w:r>
    </w:p>
    <w:p w14:paraId="0AA85ED1" w14:textId="77777777" w:rsidR="00587ECC" w:rsidRPr="00866E5D" w:rsidRDefault="00587ECC" w:rsidP="00165C35">
      <w:pPr>
        <w:pStyle w:val="2"/>
        <w:spacing w:before="156" w:after="156"/>
      </w:pPr>
      <w:bookmarkStart w:id="25" w:name="_Toc352831326"/>
      <w:bookmarkStart w:id="26" w:name="_Toc481599907"/>
      <w:bookmarkStart w:id="27" w:name="_Toc242360711"/>
      <w:r w:rsidRPr="00866E5D">
        <w:t>委托方名称与联系方式</w:t>
      </w:r>
      <w:bookmarkEnd w:id="25"/>
      <w:bookmarkEnd w:id="26"/>
      <w:bookmarkEnd w:id="27"/>
    </w:p>
    <w:p w14:paraId="784A21E2" w14:textId="3513556C" w:rsidR="00587ECC" w:rsidRPr="00866E5D" w:rsidRDefault="00587ECC" w:rsidP="00165C35">
      <w:pPr>
        <w:pStyle w:val="a3"/>
        <w:numPr>
          <w:ilvl w:val="0"/>
          <w:numId w:val="6"/>
        </w:numPr>
      </w:pPr>
      <w:r w:rsidRPr="00866E5D">
        <w:t>名称：</w:t>
      </w:r>
      <w:r w:rsidR="00C04870" w:rsidRPr="00C04870">
        <w:t>浙江兰德纵横网络技术股份有限公司</w:t>
      </w:r>
    </w:p>
    <w:p w14:paraId="4F02D083" w14:textId="7CA10C29" w:rsidR="00587ECC" w:rsidRPr="00866E5D" w:rsidRDefault="00587ECC" w:rsidP="00165C35">
      <w:pPr>
        <w:pStyle w:val="a3"/>
        <w:numPr>
          <w:ilvl w:val="0"/>
          <w:numId w:val="6"/>
        </w:numPr>
      </w:pPr>
      <w:r w:rsidRPr="00866E5D">
        <w:t>地址：</w:t>
      </w:r>
      <w:r w:rsidR="00C04870" w:rsidRPr="00C04870">
        <w:t>杭州市西湖区文二路</w:t>
      </w:r>
      <w:r w:rsidR="00C04870" w:rsidRPr="00C04870">
        <w:t>391</w:t>
      </w:r>
      <w:r w:rsidR="00C04870" w:rsidRPr="00C04870">
        <w:t>号西湖国际科技大厦</w:t>
      </w:r>
      <w:r w:rsidR="00C04870" w:rsidRPr="00C04870">
        <w:t>6</w:t>
      </w:r>
      <w:r w:rsidR="00C04870" w:rsidRPr="00C04870">
        <w:t>号楼</w:t>
      </w:r>
    </w:p>
    <w:p w14:paraId="1E1F97E8" w14:textId="3221B797" w:rsidR="00587ECC" w:rsidRPr="00866E5D" w:rsidRDefault="00587ECC" w:rsidP="00165C35">
      <w:pPr>
        <w:pStyle w:val="a3"/>
        <w:ind w:left="840" w:firstLine="0"/>
      </w:pPr>
    </w:p>
    <w:p w14:paraId="3D135468" w14:textId="7AD9215A" w:rsidR="00587ECC" w:rsidRPr="00866E5D" w:rsidRDefault="00D56CE4" w:rsidP="00165C35">
      <w:pPr>
        <w:pStyle w:val="2"/>
        <w:spacing w:before="156" w:after="156"/>
      </w:pPr>
      <w:bookmarkStart w:id="28" w:name="_Toc352831328"/>
      <w:bookmarkStart w:id="29" w:name="_Toc481599909"/>
      <w:bookmarkStart w:id="30" w:name="_Toc242360712"/>
      <w:r w:rsidRPr="00866E5D">
        <w:lastRenderedPageBreak/>
        <w:t>测试</w:t>
      </w:r>
      <w:r w:rsidR="00587ECC" w:rsidRPr="00866E5D">
        <w:t>机构的名称和联系方式</w:t>
      </w:r>
      <w:bookmarkEnd w:id="28"/>
      <w:bookmarkEnd w:id="29"/>
      <w:bookmarkEnd w:id="30"/>
    </w:p>
    <w:p w14:paraId="2999EB4E" w14:textId="4BD86F7C" w:rsidR="00587ECC" w:rsidRPr="00866E5D" w:rsidRDefault="00587ECC" w:rsidP="00165C35">
      <w:pPr>
        <w:pStyle w:val="a3"/>
        <w:numPr>
          <w:ilvl w:val="0"/>
          <w:numId w:val="7"/>
        </w:numPr>
      </w:pPr>
      <w:r w:rsidRPr="00866E5D">
        <w:t>名称：</w:t>
      </w:r>
      <w:r w:rsidR="000C186F" w:rsidRPr="00866E5D">
        <w:rPr>
          <w:noProof/>
        </w:rPr>
        <w:t>上海微小卫星工程中心软件评测中心</w:t>
      </w:r>
    </w:p>
    <w:p w14:paraId="1BFD5A1A" w14:textId="501C0AE6" w:rsidR="00C13DB9" w:rsidRPr="00866E5D" w:rsidRDefault="00587ECC" w:rsidP="00165C35">
      <w:pPr>
        <w:pStyle w:val="a3"/>
        <w:numPr>
          <w:ilvl w:val="0"/>
          <w:numId w:val="7"/>
        </w:numPr>
      </w:pPr>
      <w:r w:rsidRPr="00866E5D">
        <w:t>地址：</w:t>
      </w:r>
      <w:r w:rsidR="00C13DB9" w:rsidRPr="00866E5D">
        <w:rPr>
          <w:noProof/>
        </w:rPr>
        <w:t>上海市浦东新区</w:t>
      </w:r>
      <w:r w:rsidR="0022542C">
        <w:rPr>
          <w:rFonts w:hint="eastAsia"/>
          <w:noProof/>
        </w:rPr>
        <w:t>雪洋路</w:t>
      </w:r>
      <w:r w:rsidR="0022542C">
        <w:rPr>
          <w:rFonts w:hint="eastAsia"/>
          <w:noProof/>
        </w:rPr>
        <w:t>1</w:t>
      </w:r>
      <w:r w:rsidR="0022542C">
        <w:rPr>
          <w:rFonts w:hint="eastAsia"/>
          <w:noProof/>
        </w:rPr>
        <w:t>号</w:t>
      </w:r>
    </w:p>
    <w:p w14:paraId="239E31E9" w14:textId="77777777" w:rsidR="004008C0" w:rsidRPr="00CF1CDF" w:rsidRDefault="004008C0" w:rsidP="004008C0">
      <w:pPr>
        <w:pStyle w:val="2"/>
        <w:spacing w:before="156" w:after="156"/>
      </w:pPr>
      <w:bookmarkStart w:id="31" w:name="_Toc488581600"/>
      <w:bookmarkStart w:id="32" w:name="_Toc237614289"/>
      <w:bookmarkStart w:id="33" w:name="_Toc242360713"/>
      <w:r w:rsidRPr="00CF1CDF">
        <w:t>被测软件概述</w:t>
      </w:r>
      <w:bookmarkEnd w:id="31"/>
      <w:bookmarkEnd w:id="32"/>
      <w:bookmarkEnd w:id="33"/>
    </w:p>
    <w:p w14:paraId="06ED8BB8" w14:textId="77777777" w:rsidR="004008C0" w:rsidRPr="008E781B" w:rsidRDefault="004008C0" w:rsidP="004008C0">
      <w:pPr>
        <w:pStyle w:val="a3"/>
        <w:rPr>
          <w:noProof/>
        </w:rPr>
      </w:pPr>
      <w:r w:rsidRPr="008E781B">
        <w:rPr>
          <w:rFonts w:hint="eastAsia"/>
          <w:noProof/>
        </w:rPr>
        <w:t>协同办公平台软件是</w:t>
      </w:r>
      <w:r w:rsidRPr="008E781B">
        <w:rPr>
          <w:noProof/>
        </w:rPr>
        <w:t>一款面向中大型企业的协同管理平台，集成</w:t>
      </w:r>
      <w:r w:rsidRPr="008E781B">
        <w:rPr>
          <w:rFonts w:hint="eastAsia"/>
          <w:noProof/>
        </w:rPr>
        <w:t>OA</w:t>
      </w:r>
      <w:r w:rsidRPr="008E781B">
        <w:rPr>
          <w:noProof/>
        </w:rPr>
        <w:t>办公</w:t>
      </w:r>
      <w:r w:rsidRPr="008E781B">
        <w:rPr>
          <w:rFonts w:hint="eastAsia"/>
          <w:noProof/>
        </w:rPr>
        <w:t>、</w:t>
      </w:r>
      <w:r w:rsidRPr="008E781B">
        <w:rPr>
          <w:noProof/>
        </w:rPr>
        <w:t>流程管理、知识管理及多种企业资源管理功能</w:t>
      </w:r>
      <w:r w:rsidRPr="008E781B">
        <w:rPr>
          <w:rFonts w:hint="eastAsia"/>
          <w:noProof/>
        </w:rPr>
        <w:t>。协同办公平台软件采用</w:t>
      </w:r>
      <w:r w:rsidRPr="008E781B">
        <w:rPr>
          <w:noProof/>
        </w:rPr>
        <w:t>齿轮联动模型和协同矩阵模型，实现企业信息和应用的紧密集成与</w:t>
      </w:r>
      <w:r w:rsidRPr="008E781B">
        <w:rPr>
          <w:rFonts w:hint="eastAsia"/>
          <w:noProof/>
        </w:rPr>
        <w:t>统一</w:t>
      </w:r>
      <w:r w:rsidRPr="008E781B">
        <w:rPr>
          <w:noProof/>
        </w:rPr>
        <w:t>管理</w:t>
      </w:r>
      <w:r w:rsidRPr="008E781B">
        <w:rPr>
          <w:rFonts w:hint="eastAsia"/>
          <w:noProof/>
        </w:rPr>
        <w:t>。系统</w:t>
      </w:r>
      <w:r w:rsidRPr="008E781B">
        <w:rPr>
          <w:noProof/>
        </w:rPr>
        <w:t>基于</w:t>
      </w:r>
      <w:r w:rsidRPr="008E781B">
        <w:rPr>
          <w:noProof/>
        </w:rPr>
        <w:t>Java</w:t>
      </w:r>
      <w:r w:rsidRPr="008E781B">
        <w:rPr>
          <w:noProof/>
        </w:rPr>
        <w:t>平台开发，支持多种云服务，保证了系统的稳定性和可扩展性。</w:t>
      </w:r>
    </w:p>
    <w:p w14:paraId="6215BDAD" w14:textId="77777777" w:rsidR="004008C0" w:rsidRPr="00CF1CDF" w:rsidRDefault="004008C0" w:rsidP="004008C0">
      <w:pPr>
        <w:pStyle w:val="3"/>
        <w:spacing w:before="156" w:after="156"/>
      </w:pPr>
      <w:bookmarkStart w:id="34" w:name="_Toc237614290"/>
      <w:bookmarkStart w:id="35" w:name="_Toc242360714"/>
      <w:r w:rsidRPr="00CF1CDF">
        <w:t>被测软件功能</w:t>
      </w:r>
      <w:bookmarkEnd w:id="34"/>
      <w:bookmarkEnd w:id="35"/>
    </w:p>
    <w:p w14:paraId="771A79A6" w14:textId="77777777" w:rsidR="004008C0" w:rsidRPr="00CF1CDF" w:rsidRDefault="004008C0" w:rsidP="004008C0">
      <w:pPr>
        <w:pStyle w:val="a3"/>
      </w:pPr>
      <w:r w:rsidRPr="00CF1CDF">
        <w:t>软件功能见下表</w:t>
      </w:r>
      <w:r w:rsidRPr="00CF1CDF">
        <w:t>1-1</w:t>
      </w:r>
      <w:r w:rsidRPr="00CF1CDF">
        <w:t>。</w:t>
      </w:r>
    </w:p>
    <w:p w14:paraId="4DB9D369" w14:textId="291874E4" w:rsidR="004008C0" w:rsidRPr="00CF1CDF" w:rsidRDefault="004008C0" w:rsidP="004008C0">
      <w:pPr>
        <w:pStyle w:val="a7"/>
      </w:pPr>
      <w:bookmarkStart w:id="36" w:name="_Toc489719241"/>
      <w:bookmarkStart w:id="37" w:name="_Toc237614338"/>
      <w:r w:rsidRPr="00CF1CDF">
        <w:t>表</w:t>
      </w:r>
      <w:r w:rsidRPr="00CF1CDF">
        <w:t xml:space="preserve"> </w:t>
      </w:r>
      <w:fldSimple w:instr=" STYLEREF 1 \s ">
        <w:r w:rsidR="00205D88">
          <w:rPr>
            <w:noProof/>
          </w:rPr>
          <w:t>1</w:t>
        </w:r>
      </w:fldSimple>
      <w:r w:rsidRPr="00CF1CDF">
        <w:noBreakHyphen/>
      </w:r>
      <w:r w:rsidRPr="00CF1CDF">
        <w:fldChar w:fldCharType="begin"/>
      </w:r>
      <w:r w:rsidRPr="00CF1CDF">
        <w:instrText xml:space="preserve"> SEQ </w:instrText>
      </w:r>
      <w:r w:rsidRPr="00CF1CDF">
        <w:instrText>表</w:instrText>
      </w:r>
      <w:r w:rsidRPr="00CF1CDF">
        <w:instrText xml:space="preserve"> \* ARABIC \s 1 </w:instrText>
      </w:r>
      <w:r w:rsidRPr="00CF1CDF">
        <w:fldChar w:fldCharType="separate"/>
      </w:r>
      <w:r w:rsidR="00205D88">
        <w:rPr>
          <w:noProof/>
        </w:rPr>
        <w:t>1</w:t>
      </w:r>
      <w:r w:rsidRPr="00CF1CDF">
        <w:fldChar w:fldCharType="end"/>
      </w:r>
      <w:r w:rsidRPr="00CF1CDF">
        <w:t xml:space="preserve"> </w:t>
      </w:r>
      <w:r w:rsidRPr="00CF1CDF">
        <w:t>软件功能列表</w:t>
      </w:r>
      <w:bookmarkEnd w:id="36"/>
      <w:bookmarkEnd w:id="37"/>
    </w:p>
    <w:tbl>
      <w:tblPr>
        <w:tblStyle w:val="a9"/>
        <w:tblW w:w="9064" w:type="dxa"/>
        <w:tblLook w:val="04A0" w:firstRow="1" w:lastRow="0" w:firstColumn="1" w:lastColumn="0" w:noHBand="0" w:noVBand="1"/>
      </w:tblPr>
      <w:tblGrid>
        <w:gridCol w:w="564"/>
        <w:gridCol w:w="1560"/>
        <w:gridCol w:w="6940"/>
      </w:tblGrid>
      <w:tr w:rsidR="004008C0" w:rsidRPr="00CF1CDF" w14:paraId="44ED6D71" w14:textId="77777777" w:rsidTr="00EA0A46">
        <w:trPr>
          <w:cnfStyle w:val="100000000000" w:firstRow="1" w:lastRow="0" w:firstColumn="0" w:lastColumn="0" w:oddVBand="0" w:evenVBand="0" w:oddHBand="0" w:evenHBand="0" w:firstRowFirstColumn="0" w:firstRowLastColumn="0" w:lastRowFirstColumn="0" w:lastRowLastColumn="0"/>
          <w:trHeight w:val="153"/>
        </w:trPr>
        <w:tc>
          <w:tcPr>
            <w:tcW w:w="564" w:type="dxa"/>
            <w:noWrap/>
          </w:tcPr>
          <w:p w14:paraId="6CF03198" w14:textId="77777777" w:rsidR="004008C0" w:rsidRPr="00CF1CDF" w:rsidRDefault="004008C0" w:rsidP="00EA0A46">
            <w:pPr>
              <w:spacing w:before="156" w:after="156" w:line="360" w:lineRule="exact"/>
              <w:jc w:val="center"/>
              <w:rPr>
                <w:color w:val="000000"/>
              </w:rPr>
            </w:pPr>
            <w:r w:rsidRPr="00CF1CDF">
              <w:rPr>
                <w:color w:val="000000"/>
              </w:rPr>
              <w:t>序号</w:t>
            </w:r>
          </w:p>
        </w:tc>
        <w:tc>
          <w:tcPr>
            <w:tcW w:w="1560" w:type="dxa"/>
            <w:noWrap/>
          </w:tcPr>
          <w:p w14:paraId="55AB74E0" w14:textId="77777777" w:rsidR="004008C0" w:rsidRPr="00CF1CDF" w:rsidRDefault="004008C0" w:rsidP="00EA0A46">
            <w:pPr>
              <w:spacing w:before="156" w:after="156" w:line="360" w:lineRule="exact"/>
              <w:jc w:val="center"/>
              <w:rPr>
                <w:color w:val="000000"/>
              </w:rPr>
            </w:pPr>
            <w:r w:rsidRPr="00CF1CDF">
              <w:rPr>
                <w:color w:val="000000"/>
              </w:rPr>
              <w:t>功能名称</w:t>
            </w:r>
          </w:p>
        </w:tc>
        <w:tc>
          <w:tcPr>
            <w:tcW w:w="6940" w:type="dxa"/>
            <w:noWrap/>
          </w:tcPr>
          <w:p w14:paraId="2DAF9B81" w14:textId="77777777" w:rsidR="004008C0" w:rsidRPr="00CF1CDF" w:rsidRDefault="004008C0" w:rsidP="00EA0A46">
            <w:pPr>
              <w:spacing w:before="156" w:after="156" w:line="360" w:lineRule="exact"/>
              <w:jc w:val="center"/>
              <w:rPr>
                <w:color w:val="000000"/>
              </w:rPr>
            </w:pPr>
            <w:r w:rsidRPr="00CF1CDF">
              <w:rPr>
                <w:color w:val="000000"/>
              </w:rPr>
              <w:t>用途与说明</w:t>
            </w:r>
          </w:p>
        </w:tc>
      </w:tr>
      <w:tr w:rsidR="004008C0" w:rsidRPr="00CF1CDF" w14:paraId="45F4CB94" w14:textId="77777777" w:rsidTr="00EA0A46">
        <w:trPr>
          <w:trHeight w:val="272"/>
        </w:trPr>
        <w:tc>
          <w:tcPr>
            <w:tcW w:w="564" w:type="dxa"/>
            <w:noWrap/>
          </w:tcPr>
          <w:p w14:paraId="638C7020" w14:textId="77777777" w:rsidR="004008C0" w:rsidRPr="00CF1CDF" w:rsidRDefault="004008C0" w:rsidP="004008C0">
            <w:pPr>
              <w:pStyle w:val="af"/>
              <w:numPr>
                <w:ilvl w:val="0"/>
                <w:numId w:val="16"/>
              </w:numPr>
              <w:spacing w:line="320" w:lineRule="exact"/>
              <w:ind w:firstLineChars="0"/>
              <w:jc w:val="center"/>
              <w:rPr>
                <w:color w:val="000000"/>
              </w:rPr>
            </w:pPr>
          </w:p>
        </w:tc>
        <w:tc>
          <w:tcPr>
            <w:tcW w:w="1560" w:type="dxa"/>
            <w:noWrap/>
          </w:tcPr>
          <w:p w14:paraId="1DB660EE" w14:textId="77777777" w:rsidR="004008C0" w:rsidRPr="00CF1CDF" w:rsidRDefault="004008C0" w:rsidP="00EA0A46">
            <w:pPr>
              <w:spacing w:line="360" w:lineRule="exact"/>
              <w:rPr>
                <w:color w:val="000000"/>
                <w:szCs w:val="21"/>
              </w:rPr>
            </w:pPr>
            <w:r>
              <w:rPr>
                <w:rFonts w:hint="eastAsia"/>
                <w:color w:val="000000"/>
                <w:szCs w:val="21"/>
              </w:rPr>
              <w:t>流程</w:t>
            </w:r>
            <w:r>
              <w:rPr>
                <w:color w:val="000000"/>
                <w:szCs w:val="21"/>
              </w:rPr>
              <w:t>引擎</w:t>
            </w:r>
          </w:p>
        </w:tc>
        <w:tc>
          <w:tcPr>
            <w:tcW w:w="6940" w:type="dxa"/>
            <w:noWrap/>
          </w:tcPr>
          <w:p w14:paraId="78B1541D" w14:textId="77777777" w:rsidR="004008C0" w:rsidRPr="00CF1CDF" w:rsidRDefault="004008C0" w:rsidP="00EA0A46">
            <w:pPr>
              <w:spacing w:line="360" w:lineRule="exact"/>
              <w:rPr>
                <w:color w:val="000000"/>
                <w:szCs w:val="21"/>
              </w:rPr>
            </w:pPr>
            <w:r>
              <w:rPr>
                <w:rFonts w:hint="eastAsia"/>
                <w:color w:val="000000"/>
                <w:szCs w:val="21"/>
              </w:rPr>
              <w:t>覆盖</w:t>
            </w:r>
            <w:r>
              <w:rPr>
                <w:color w:val="000000"/>
                <w:szCs w:val="21"/>
              </w:rPr>
              <w:t>企业</w:t>
            </w:r>
            <w:r>
              <w:rPr>
                <w:rFonts w:hint="eastAsia"/>
                <w:color w:val="000000"/>
                <w:szCs w:val="21"/>
              </w:rPr>
              <w:t>审批</w:t>
            </w:r>
            <w:r>
              <w:rPr>
                <w:color w:val="000000"/>
                <w:szCs w:val="21"/>
              </w:rPr>
              <w:t>流程，</w:t>
            </w:r>
            <w:r>
              <w:rPr>
                <w:rFonts w:hint="eastAsia"/>
                <w:color w:val="000000"/>
                <w:szCs w:val="21"/>
              </w:rPr>
              <w:t>适配</w:t>
            </w:r>
            <w:r>
              <w:rPr>
                <w:color w:val="000000"/>
                <w:szCs w:val="21"/>
              </w:rPr>
              <w:t>各类办公和业务流程</w:t>
            </w:r>
          </w:p>
        </w:tc>
      </w:tr>
      <w:tr w:rsidR="004008C0" w:rsidRPr="00CF1CDF" w14:paraId="08E488E8" w14:textId="77777777" w:rsidTr="00EA0A46">
        <w:trPr>
          <w:trHeight w:val="272"/>
        </w:trPr>
        <w:tc>
          <w:tcPr>
            <w:tcW w:w="564" w:type="dxa"/>
            <w:noWrap/>
          </w:tcPr>
          <w:p w14:paraId="5B32CE19" w14:textId="77777777" w:rsidR="004008C0" w:rsidRPr="00CF1CDF" w:rsidRDefault="004008C0" w:rsidP="004008C0">
            <w:pPr>
              <w:pStyle w:val="af"/>
              <w:numPr>
                <w:ilvl w:val="0"/>
                <w:numId w:val="16"/>
              </w:numPr>
              <w:spacing w:line="320" w:lineRule="exact"/>
              <w:ind w:firstLineChars="0"/>
              <w:jc w:val="center"/>
              <w:rPr>
                <w:color w:val="000000"/>
              </w:rPr>
            </w:pPr>
          </w:p>
        </w:tc>
        <w:tc>
          <w:tcPr>
            <w:tcW w:w="1560" w:type="dxa"/>
            <w:noWrap/>
          </w:tcPr>
          <w:p w14:paraId="47196D0C" w14:textId="77777777" w:rsidR="004008C0" w:rsidRPr="00CF1CDF" w:rsidRDefault="004008C0" w:rsidP="00EA0A46">
            <w:pPr>
              <w:spacing w:line="360" w:lineRule="exact"/>
              <w:rPr>
                <w:color w:val="000000"/>
                <w:szCs w:val="21"/>
              </w:rPr>
            </w:pPr>
            <w:r>
              <w:rPr>
                <w:rFonts w:hint="eastAsia"/>
                <w:color w:val="000000"/>
                <w:szCs w:val="21"/>
              </w:rPr>
              <w:t>知识</w:t>
            </w:r>
            <w:r>
              <w:rPr>
                <w:color w:val="000000"/>
                <w:szCs w:val="21"/>
              </w:rPr>
              <w:t>文档管理</w:t>
            </w:r>
          </w:p>
        </w:tc>
        <w:tc>
          <w:tcPr>
            <w:tcW w:w="6940" w:type="dxa"/>
            <w:noWrap/>
          </w:tcPr>
          <w:p w14:paraId="357948A4" w14:textId="77777777" w:rsidR="004008C0" w:rsidRPr="00CF1CDF" w:rsidRDefault="004008C0" w:rsidP="00EA0A46">
            <w:pPr>
              <w:spacing w:line="360" w:lineRule="exact"/>
              <w:rPr>
                <w:color w:val="000000"/>
                <w:szCs w:val="21"/>
              </w:rPr>
            </w:pPr>
            <w:r>
              <w:rPr>
                <w:rFonts w:hint="eastAsia"/>
                <w:color w:val="000000"/>
                <w:szCs w:val="21"/>
              </w:rPr>
              <w:t>打造</w:t>
            </w:r>
            <w:r>
              <w:rPr>
                <w:color w:val="000000"/>
                <w:szCs w:val="21"/>
              </w:rPr>
              <w:t>企业统一知识库，沉淀企业核心组织资产，实现知识规范化、数字化管理。</w:t>
            </w:r>
          </w:p>
        </w:tc>
      </w:tr>
      <w:tr w:rsidR="004008C0" w:rsidRPr="00CF1CDF" w14:paraId="7303D96E" w14:textId="77777777" w:rsidTr="00EA0A46">
        <w:trPr>
          <w:trHeight w:val="272"/>
        </w:trPr>
        <w:tc>
          <w:tcPr>
            <w:tcW w:w="564" w:type="dxa"/>
            <w:noWrap/>
          </w:tcPr>
          <w:p w14:paraId="4264F124" w14:textId="77777777" w:rsidR="004008C0" w:rsidRPr="00CF1CDF" w:rsidRDefault="004008C0" w:rsidP="004008C0">
            <w:pPr>
              <w:pStyle w:val="af"/>
              <w:numPr>
                <w:ilvl w:val="0"/>
                <w:numId w:val="16"/>
              </w:numPr>
              <w:spacing w:line="320" w:lineRule="exact"/>
              <w:ind w:firstLineChars="0"/>
              <w:jc w:val="center"/>
              <w:rPr>
                <w:color w:val="000000"/>
              </w:rPr>
            </w:pPr>
          </w:p>
        </w:tc>
        <w:tc>
          <w:tcPr>
            <w:tcW w:w="1560" w:type="dxa"/>
            <w:noWrap/>
          </w:tcPr>
          <w:p w14:paraId="3583C925" w14:textId="77777777" w:rsidR="004008C0" w:rsidRPr="00542035" w:rsidRDefault="004008C0" w:rsidP="00EA0A46">
            <w:pPr>
              <w:spacing w:line="360" w:lineRule="exact"/>
              <w:rPr>
                <w:color w:val="000000"/>
                <w:szCs w:val="21"/>
              </w:rPr>
            </w:pPr>
            <w:r>
              <w:rPr>
                <w:rFonts w:hint="eastAsia"/>
                <w:color w:val="000000"/>
                <w:szCs w:val="21"/>
              </w:rPr>
              <w:t>项目</w:t>
            </w:r>
            <w:r>
              <w:rPr>
                <w:color w:val="000000"/>
                <w:szCs w:val="21"/>
              </w:rPr>
              <w:t>管理</w:t>
            </w:r>
          </w:p>
        </w:tc>
        <w:tc>
          <w:tcPr>
            <w:tcW w:w="6940" w:type="dxa"/>
            <w:noWrap/>
          </w:tcPr>
          <w:p w14:paraId="1BC86CD5" w14:textId="77777777" w:rsidR="004008C0" w:rsidRPr="00CF1CDF" w:rsidRDefault="004008C0" w:rsidP="00EA0A46">
            <w:r>
              <w:rPr>
                <w:rFonts w:hint="eastAsia"/>
              </w:rPr>
              <w:t>实现</w:t>
            </w:r>
            <w:r>
              <w:t>项目一体化管控，覆盖项目从立项到收尾全声明周期</w:t>
            </w:r>
            <w:r>
              <w:rPr>
                <w:rFonts w:hint="eastAsia"/>
              </w:rPr>
              <w:t>。</w:t>
            </w:r>
          </w:p>
        </w:tc>
      </w:tr>
      <w:tr w:rsidR="004008C0" w:rsidRPr="00CF1CDF" w14:paraId="54C1663E" w14:textId="77777777" w:rsidTr="00EA0A46">
        <w:trPr>
          <w:trHeight w:val="272"/>
        </w:trPr>
        <w:tc>
          <w:tcPr>
            <w:tcW w:w="564" w:type="dxa"/>
            <w:noWrap/>
          </w:tcPr>
          <w:p w14:paraId="75B937AF" w14:textId="77777777" w:rsidR="004008C0" w:rsidRPr="00CF1CDF" w:rsidRDefault="004008C0" w:rsidP="004008C0">
            <w:pPr>
              <w:pStyle w:val="af"/>
              <w:numPr>
                <w:ilvl w:val="0"/>
                <w:numId w:val="16"/>
              </w:numPr>
              <w:spacing w:line="320" w:lineRule="exact"/>
              <w:ind w:firstLineChars="0"/>
              <w:jc w:val="center"/>
              <w:rPr>
                <w:color w:val="000000"/>
              </w:rPr>
            </w:pPr>
          </w:p>
        </w:tc>
        <w:tc>
          <w:tcPr>
            <w:tcW w:w="1560" w:type="dxa"/>
            <w:noWrap/>
          </w:tcPr>
          <w:p w14:paraId="5D9A35F9" w14:textId="77777777" w:rsidR="004008C0" w:rsidRPr="00CF1CDF" w:rsidRDefault="004008C0" w:rsidP="00EA0A46">
            <w:pPr>
              <w:spacing w:line="360" w:lineRule="exact"/>
              <w:rPr>
                <w:color w:val="000000"/>
                <w:szCs w:val="21"/>
              </w:rPr>
            </w:pPr>
            <w:r>
              <w:rPr>
                <w:rFonts w:hint="eastAsia"/>
                <w:color w:val="000000"/>
                <w:szCs w:val="21"/>
              </w:rPr>
              <w:t>资产</w:t>
            </w:r>
            <w:r>
              <w:rPr>
                <w:color w:val="000000"/>
                <w:szCs w:val="21"/>
              </w:rPr>
              <w:t>管理</w:t>
            </w:r>
          </w:p>
        </w:tc>
        <w:tc>
          <w:tcPr>
            <w:tcW w:w="6940" w:type="dxa"/>
            <w:noWrap/>
          </w:tcPr>
          <w:p w14:paraId="001585FA" w14:textId="77777777" w:rsidR="004008C0" w:rsidRPr="00CF1CDF" w:rsidRDefault="004008C0" w:rsidP="00EA0A46">
            <w:pPr>
              <w:spacing w:line="360" w:lineRule="exact"/>
              <w:rPr>
                <w:color w:val="000000"/>
                <w:szCs w:val="21"/>
              </w:rPr>
            </w:pPr>
            <w:r>
              <w:rPr>
                <w:rFonts w:hint="eastAsia"/>
                <w:color w:val="000000"/>
                <w:szCs w:val="21"/>
              </w:rPr>
              <w:t>实现</w:t>
            </w:r>
            <w:r>
              <w:rPr>
                <w:color w:val="000000"/>
                <w:szCs w:val="21"/>
              </w:rPr>
              <w:t>资产全生命周期溯源管控</w:t>
            </w:r>
            <w:r>
              <w:rPr>
                <w:rFonts w:hint="eastAsia"/>
                <w:color w:val="000000"/>
                <w:szCs w:val="21"/>
              </w:rPr>
              <w:t>。</w:t>
            </w:r>
          </w:p>
        </w:tc>
      </w:tr>
    </w:tbl>
    <w:p w14:paraId="282F49E8" w14:textId="77777777" w:rsidR="004008C0" w:rsidRPr="00CF1CDF" w:rsidRDefault="004008C0" w:rsidP="004008C0">
      <w:pPr>
        <w:pStyle w:val="3"/>
        <w:spacing w:before="156" w:after="156"/>
      </w:pPr>
      <w:bookmarkStart w:id="38" w:name="_Toc237614291"/>
      <w:bookmarkStart w:id="39" w:name="_Toc242360715"/>
      <w:r w:rsidRPr="00CF1CDF">
        <w:t>被测软件基本信息</w:t>
      </w:r>
      <w:bookmarkEnd w:id="38"/>
      <w:bookmarkEnd w:id="39"/>
    </w:p>
    <w:p w14:paraId="39332392" w14:textId="77777777" w:rsidR="004008C0" w:rsidRPr="00CF1CDF" w:rsidRDefault="004008C0" w:rsidP="004008C0">
      <w:pPr>
        <w:pStyle w:val="a3"/>
      </w:pPr>
      <w:r w:rsidRPr="00CF1CDF">
        <w:t>系统内各软件总体情况如下表所示。</w:t>
      </w:r>
    </w:p>
    <w:p w14:paraId="79E86D28" w14:textId="1F70E9CB" w:rsidR="004008C0" w:rsidRPr="00CF1CDF" w:rsidRDefault="004008C0" w:rsidP="004008C0">
      <w:pPr>
        <w:pStyle w:val="a7"/>
      </w:pPr>
      <w:bookmarkStart w:id="40" w:name="_Ref488752853"/>
      <w:bookmarkStart w:id="41" w:name="_Toc489719246"/>
      <w:bookmarkStart w:id="42" w:name="_Toc237614339"/>
      <w:r w:rsidRPr="00CF1CDF">
        <w:t>表</w:t>
      </w:r>
      <w:r w:rsidRPr="00CF1CDF">
        <w:t xml:space="preserve"> </w:t>
      </w:r>
      <w:fldSimple w:instr=" STYLEREF 1 \s ">
        <w:r w:rsidR="00205D88">
          <w:rPr>
            <w:noProof/>
          </w:rPr>
          <w:t>1</w:t>
        </w:r>
      </w:fldSimple>
      <w:r w:rsidRPr="00CF1CDF">
        <w:noBreakHyphen/>
      </w:r>
      <w:r w:rsidRPr="00CF1CDF">
        <w:fldChar w:fldCharType="begin"/>
      </w:r>
      <w:r w:rsidRPr="00CF1CDF">
        <w:instrText xml:space="preserve"> SEQ </w:instrText>
      </w:r>
      <w:r w:rsidRPr="00CF1CDF">
        <w:instrText>表</w:instrText>
      </w:r>
      <w:r w:rsidRPr="00CF1CDF">
        <w:instrText xml:space="preserve"> \* ARABIC \s 1 </w:instrText>
      </w:r>
      <w:r w:rsidRPr="00CF1CDF">
        <w:fldChar w:fldCharType="separate"/>
      </w:r>
      <w:r w:rsidR="00205D88">
        <w:rPr>
          <w:noProof/>
        </w:rPr>
        <w:t>2</w:t>
      </w:r>
      <w:r w:rsidRPr="00CF1CDF">
        <w:fldChar w:fldCharType="end"/>
      </w:r>
      <w:bookmarkEnd w:id="40"/>
      <w:r w:rsidRPr="00CF1CDF">
        <w:t>被测软件基本信息表</w:t>
      </w:r>
      <w:bookmarkEnd w:id="41"/>
      <w:bookmarkEnd w:id="42"/>
    </w:p>
    <w:tbl>
      <w:tblPr>
        <w:tblStyle w:val="a9"/>
        <w:tblW w:w="5000" w:type="pct"/>
        <w:tblLook w:val="04A0" w:firstRow="1" w:lastRow="0" w:firstColumn="1" w:lastColumn="0" w:noHBand="0" w:noVBand="1"/>
      </w:tblPr>
      <w:tblGrid>
        <w:gridCol w:w="869"/>
        <w:gridCol w:w="1313"/>
        <w:gridCol w:w="823"/>
        <w:gridCol w:w="965"/>
        <w:gridCol w:w="691"/>
        <w:gridCol w:w="1931"/>
        <w:gridCol w:w="1591"/>
        <w:gridCol w:w="857"/>
      </w:tblGrid>
      <w:tr w:rsidR="004008C0" w:rsidRPr="00CF1CDF" w14:paraId="169EE284" w14:textId="77777777" w:rsidTr="00EA0A46">
        <w:trPr>
          <w:cnfStyle w:val="100000000000" w:firstRow="1" w:lastRow="0" w:firstColumn="0" w:lastColumn="0" w:oddVBand="0" w:evenVBand="0" w:oddHBand="0" w:evenHBand="0" w:firstRowFirstColumn="0" w:firstRowLastColumn="0" w:lastRowFirstColumn="0" w:lastRowLastColumn="0"/>
        </w:trPr>
        <w:tc>
          <w:tcPr>
            <w:tcW w:w="480" w:type="pct"/>
          </w:tcPr>
          <w:p w14:paraId="64B07E8E" w14:textId="77777777" w:rsidR="004008C0" w:rsidRPr="00CF1CDF" w:rsidRDefault="004008C0" w:rsidP="00EA0A46">
            <w:pPr>
              <w:spacing w:line="320" w:lineRule="exact"/>
              <w:jc w:val="center"/>
              <w:rPr>
                <w:bCs/>
                <w:szCs w:val="21"/>
              </w:rPr>
            </w:pPr>
            <w:r w:rsidRPr="00CF1CDF">
              <w:rPr>
                <w:bCs/>
                <w:szCs w:val="21"/>
              </w:rPr>
              <w:t>序号</w:t>
            </w:r>
          </w:p>
        </w:tc>
        <w:tc>
          <w:tcPr>
            <w:tcW w:w="726" w:type="pct"/>
          </w:tcPr>
          <w:p w14:paraId="61F4047F" w14:textId="77777777" w:rsidR="004008C0" w:rsidRPr="00CF1CDF" w:rsidRDefault="004008C0" w:rsidP="00EA0A46">
            <w:pPr>
              <w:spacing w:line="320" w:lineRule="exact"/>
              <w:jc w:val="center"/>
              <w:rPr>
                <w:bCs/>
                <w:szCs w:val="21"/>
              </w:rPr>
            </w:pPr>
            <w:r w:rsidRPr="00CF1CDF">
              <w:rPr>
                <w:bCs/>
                <w:szCs w:val="21"/>
              </w:rPr>
              <w:t>被测对象名称</w:t>
            </w:r>
          </w:p>
        </w:tc>
        <w:tc>
          <w:tcPr>
            <w:tcW w:w="455" w:type="pct"/>
          </w:tcPr>
          <w:p w14:paraId="695D6017" w14:textId="77777777" w:rsidR="004008C0" w:rsidRPr="00CF1CDF" w:rsidRDefault="004008C0" w:rsidP="00EA0A46">
            <w:pPr>
              <w:spacing w:line="320" w:lineRule="exact"/>
              <w:jc w:val="center"/>
              <w:rPr>
                <w:bCs/>
                <w:szCs w:val="21"/>
              </w:rPr>
            </w:pPr>
            <w:r w:rsidRPr="00CF1CDF">
              <w:rPr>
                <w:bCs/>
                <w:szCs w:val="21"/>
              </w:rPr>
              <w:t>软件版本</w:t>
            </w:r>
          </w:p>
        </w:tc>
        <w:tc>
          <w:tcPr>
            <w:tcW w:w="534" w:type="pct"/>
          </w:tcPr>
          <w:p w14:paraId="3E3C3809" w14:textId="77777777" w:rsidR="004008C0" w:rsidRPr="00CF1CDF" w:rsidRDefault="004008C0" w:rsidP="00EA0A46">
            <w:pPr>
              <w:spacing w:line="320" w:lineRule="exact"/>
              <w:jc w:val="center"/>
              <w:rPr>
                <w:bCs/>
                <w:szCs w:val="21"/>
              </w:rPr>
            </w:pPr>
            <w:r w:rsidRPr="00CF1CDF">
              <w:rPr>
                <w:bCs/>
                <w:szCs w:val="21"/>
              </w:rPr>
              <w:t>规模</w:t>
            </w:r>
          </w:p>
        </w:tc>
        <w:tc>
          <w:tcPr>
            <w:tcW w:w="382" w:type="pct"/>
          </w:tcPr>
          <w:p w14:paraId="273E7767" w14:textId="77777777" w:rsidR="004008C0" w:rsidRPr="00CF1CDF" w:rsidRDefault="004008C0" w:rsidP="00EA0A46">
            <w:pPr>
              <w:spacing w:line="320" w:lineRule="exact"/>
              <w:jc w:val="center"/>
              <w:rPr>
                <w:bCs/>
                <w:szCs w:val="21"/>
              </w:rPr>
            </w:pPr>
            <w:r w:rsidRPr="00CF1CDF">
              <w:rPr>
                <w:bCs/>
                <w:szCs w:val="21"/>
              </w:rPr>
              <w:t>编程语言</w:t>
            </w:r>
          </w:p>
        </w:tc>
        <w:tc>
          <w:tcPr>
            <w:tcW w:w="1068" w:type="pct"/>
          </w:tcPr>
          <w:p w14:paraId="227784DC" w14:textId="77777777" w:rsidR="004008C0" w:rsidRPr="00CF1CDF" w:rsidRDefault="004008C0" w:rsidP="00EA0A46">
            <w:pPr>
              <w:spacing w:line="320" w:lineRule="exact"/>
              <w:jc w:val="center"/>
              <w:rPr>
                <w:bCs/>
                <w:szCs w:val="21"/>
              </w:rPr>
            </w:pPr>
            <w:r w:rsidRPr="00CF1CDF">
              <w:rPr>
                <w:bCs/>
                <w:szCs w:val="21"/>
              </w:rPr>
              <w:t>开发环境</w:t>
            </w:r>
          </w:p>
        </w:tc>
        <w:tc>
          <w:tcPr>
            <w:tcW w:w="880" w:type="pct"/>
          </w:tcPr>
          <w:p w14:paraId="5E30A89D" w14:textId="77777777" w:rsidR="004008C0" w:rsidRPr="00CF1CDF" w:rsidRDefault="004008C0" w:rsidP="00EA0A46">
            <w:pPr>
              <w:spacing w:line="320" w:lineRule="exact"/>
              <w:jc w:val="center"/>
              <w:rPr>
                <w:bCs/>
                <w:szCs w:val="21"/>
              </w:rPr>
            </w:pPr>
            <w:r w:rsidRPr="00CF1CDF">
              <w:rPr>
                <w:bCs/>
                <w:szCs w:val="21"/>
              </w:rPr>
              <w:t>运行平台</w:t>
            </w:r>
          </w:p>
        </w:tc>
        <w:tc>
          <w:tcPr>
            <w:tcW w:w="474" w:type="pct"/>
          </w:tcPr>
          <w:p w14:paraId="0BC16DD3" w14:textId="77777777" w:rsidR="004008C0" w:rsidRPr="00CF1CDF" w:rsidRDefault="004008C0" w:rsidP="00EA0A46">
            <w:pPr>
              <w:spacing w:line="320" w:lineRule="exact"/>
              <w:jc w:val="center"/>
              <w:rPr>
                <w:bCs/>
                <w:szCs w:val="21"/>
              </w:rPr>
            </w:pPr>
            <w:r w:rsidRPr="00CF1CDF">
              <w:rPr>
                <w:bCs/>
                <w:szCs w:val="21"/>
              </w:rPr>
              <w:t>测试类别</w:t>
            </w:r>
          </w:p>
        </w:tc>
      </w:tr>
      <w:tr w:rsidR="004008C0" w:rsidRPr="00CF1CDF" w14:paraId="0E272407" w14:textId="77777777" w:rsidTr="00EA0A46">
        <w:tc>
          <w:tcPr>
            <w:tcW w:w="480" w:type="pct"/>
          </w:tcPr>
          <w:p w14:paraId="68649188" w14:textId="77777777" w:rsidR="004008C0" w:rsidRPr="00CF1CDF" w:rsidRDefault="004008C0" w:rsidP="00EA0A46">
            <w:pPr>
              <w:spacing w:line="320" w:lineRule="exact"/>
              <w:jc w:val="center"/>
              <w:rPr>
                <w:szCs w:val="21"/>
              </w:rPr>
            </w:pPr>
            <w:r w:rsidRPr="00CF1CDF">
              <w:rPr>
                <w:noProof/>
                <w:szCs w:val="21"/>
              </w:rPr>
              <w:t>1</w:t>
            </w:r>
          </w:p>
        </w:tc>
        <w:tc>
          <w:tcPr>
            <w:tcW w:w="726" w:type="pct"/>
          </w:tcPr>
          <w:p w14:paraId="752FF55B" w14:textId="77777777" w:rsidR="004008C0" w:rsidRPr="00CF1CDF" w:rsidRDefault="004008C0" w:rsidP="00EA0A46">
            <w:pPr>
              <w:spacing w:line="320" w:lineRule="exact"/>
              <w:rPr>
                <w:szCs w:val="21"/>
              </w:rPr>
            </w:pPr>
            <w:r w:rsidRPr="008E781B">
              <w:rPr>
                <w:rFonts w:hint="eastAsia"/>
                <w:szCs w:val="21"/>
              </w:rPr>
              <w:t>协同办公平台软件</w:t>
            </w:r>
          </w:p>
        </w:tc>
        <w:tc>
          <w:tcPr>
            <w:tcW w:w="455" w:type="pct"/>
          </w:tcPr>
          <w:p w14:paraId="4BE493ED" w14:textId="77777777" w:rsidR="004008C0" w:rsidRPr="00CF1CDF" w:rsidRDefault="004008C0" w:rsidP="00EA0A46">
            <w:pPr>
              <w:spacing w:line="320" w:lineRule="exact"/>
              <w:jc w:val="center"/>
              <w:rPr>
                <w:szCs w:val="21"/>
              </w:rPr>
            </w:pPr>
            <w:r w:rsidRPr="00CF1CDF">
              <w:rPr>
                <w:szCs w:val="21"/>
              </w:rPr>
              <w:t>V</w:t>
            </w:r>
            <w:r>
              <w:rPr>
                <w:szCs w:val="21"/>
              </w:rPr>
              <w:t>10.0</w:t>
            </w:r>
            <w:r w:rsidRPr="00CF1CDF">
              <w:rPr>
                <w:szCs w:val="21"/>
              </w:rPr>
              <w:t xml:space="preserve"> </w:t>
            </w:r>
          </w:p>
        </w:tc>
        <w:tc>
          <w:tcPr>
            <w:tcW w:w="534" w:type="pct"/>
          </w:tcPr>
          <w:p w14:paraId="1B0BCC48" w14:textId="77777777" w:rsidR="004008C0" w:rsidRPr="00CF1CDF" w:rsidRDefault="004008C0" w:rsidP="00EA0A46">
            <w:pPr>
              <w:spacing w:line="320" w:lineRule="exact"/>
              <w:jc w:val="center"/>
              <w:rPr>
                <w:szCs w:val="21"/>
              </w:rPr>
            </w:pPr>
            <w:r w:rsidRPr="00CF1CDF">
              <w:rPr>
                <w:szCs w:val="21"/>
              </w:rPr>
              <w:t>大型</w:t>
            </w:r>
          </w:p>
        </w:tc>
        <w:tc>
          <w:tcPr>
            <w:tcW w:w="382" w:type="pct"/>
          </w:tcPr>
          <w:p w14:paraId="2EA8B030" w14:textId="77777777" w:rsidR="004008C0" w:rsidRPr="00CF1CDF" w:rsidRDefault="004008C0" w:rsidP="00EA0A46">
            <w:pPr>
              <w:spacing w:line="320" w:lineRule="exact"/>
              <w:jc w:val="center"/>
              <w:rPr>
                <w:szCs w:val="21"/>
              </w:rPr>
            </w:pPr>
            <w:r>
              <w:rPr>
                <w:rFonts w:hint="eastAsia"/>
                <w:szCs w:val="21"/>
              </w:rPr>
              <w:t>Java</w:t>
            </w:r>
          </w:p>
        </w:tc>
        <w:tc>
          <w:tcPr>
            <w:tcW w:w="1068" w:type="pct"/>
          </w:tcPr>
          <w:p w14:paraId="187BE699" w14:textId="77777777" w:rsidR="004008C0" w:rsidRPr="00CF1CDF" w:rsidRDefault="004008C0" w:rsidP="00EA0A46">
            <w:pPr>
              <w:spacing w:line="320" w:lineRule="exact"/>
              <w:rPr>
                <w:szCs w:val="21"/>
              </w:rPr>
            </w:pPr>
            <w:r>
              <w:rPr>
                <w:szCs w:val="21"/>
              </w:rPr>
              <w:t xml:space="preserve">IntelliJ </w:t>
            </w:r>
            <w:r>
              <w:rPr>
                <w:rFonts w:hint="eastAsia"/>
                <w:szCs w:val="21"/>
              </w:rPr>
              <w:t>IDEA</w:t>
            </w:r>
          </w:p>
        </w:tc>
        <w:tc>
          <w:tcPr>
            <w:tcW w:w="880" w:type="pct"/>
          </w:tcPr>
          <w:p w14:paraId="644A4828" w14:textId="77777777" w:rsidR="004008C0" w:rsidRPr="00CF1CDF" w:rsidRDefault="004008C0" w:rsidP="00EA0A46">
            <w:pPr>
              <w:spacing w:line="320" w:lineRule="exact"/>
              <w:rPr>
                <w:szCs w:val="21"/>
              </w:rPr>
            </w:pPr>
            <w:r>
              <w:rPr>
                <w:rFonts w:hint="eastAsia"/>
                <w:szCs w:val="21"/>
              </w:rPr>
              <w:t>Windows 10</w:t>
            </w:r>
          </w:p>
        </w:tc>
        <w:tc>
          <w:tcPr>
            <w:tcW w:w="474" w:type="pct"/>
          </w:tcPr>
          <w:p w14:paraId="10BF18CD" w14:textId="77777777" w:rsidR="004008C0" w:rsidRPr="00CF1CDF" w:rsidRDefault="004008C0" w:rsidP="00EA0A46">
            <w:pPr>
              <w:spacing w:line="320" w:lineRule="exact"/>
              <w:rPr>
                <w:szCs w:val="21"/>
              </w:rPr>
            </w:pPr>
            <w:r>
              <w:rPr>
                <w:rFonts w:hint="eastAsia"/>
                <w:szCs w:val="21"/>
              </w:rPr>
              <w:t>安全测评</w:t>
            </w:r>
          </w:p>
        </w:tc>
      </w:tr>
    </w:tbl>
    <w:p w14:paraId="30FD4CFF" w14:textId="77777777" w:rsidR="00AB78F9" w:rsidRPr="00866E5D" w:rsidRDefault="00112ECB" w:rsidP="00165C35">
      <w:pPr>
        <w:pStyle w:val="1"/>
        <w:spacing w:before="156" w:after="156"/>
        <w:ind w:left="504" w:hanging="504"/>
      </w:pPr>
      <w:bookmarkStart w:id="43" w:name="_Toc242360716"/>
      <w:r w:rsidRPr="00866E5D">
        <w:t>引用文档</w:t>
      </w:r>
      <w:bookmarkEnd w:id="43"/>
    </w:p>
    <w:p w14:paraId="3DB7EE1B" w14:textId="77777777" w:rsidR="00112ECB" w:rsidRPr="00866E5D" w:rsidRDefault="00AB78F9" w:rsidP="00165C35">
      <w:pPr>
        <w:pStyle w:val="a3"/>
      </w:pPr>
      <w:r w:rsidRPr="00866E5D">
        <w:t>引用文件如下表</w:t>
      </w:r>
      <w:r w:rsidRPr="00866E5D">
        <w:t>2-1</w:t>
      </w:r>
      <w:r w:rsidRPr="00866E5D">
        <w:t>所示。</w:t>
      </w:r>
    </w:p>
    <w:p w14:paraId="543645FE" w14:textId="77777777" w:rsidR="00587ECC" w:rsidRPr="00866E5D" w:rsidRDefault="00587ECC" w:rsidP="00165C35">
      <w:pPr>
        <w:pStyle w:val="a7"/>
      </w:pPr>
      <w:bookmarkStart w:id="44" w:name="_Toc467051180"/>
      <w:bookmarkStart w:id="45" w:name="_Toc275093363"/>
      <w:bookmarkStart w:id="46" w:name="_Toc275094233"/>
      <w:bookmarkStart w:id="47" w:name="_Toc275094308"/>
      <w:bookmarkStart w:id="48" w:name="_Toc275094368"/>
      <w:bookmarkStart w:id="49" w:name="_Toc275094428"/>
      <w:r w:rsidRPr="00866E5D">
        <w:lastRenderedPageBreak/>
        <w:t>表</w:t>
      </w:r>
      <w:r w:rsidR="00C84B4D" w:rsidRPr="00866E5D">
        <w:t>2</w:t>
      </w:r>
      <w:r w:rsidR="002A1905" w:rsidRPr="00866E5D">
        <w:t>-</w:t>
      </w:r>
      <w:r w:rsidRPr="00866E5D">
        <w:t xml:space="preserve">1 </w:t>
      </w:r>
      <w:r w:rsidRPr="00866E5D">
        <w:t>引用文件表</w:t>
      </w:r>
    </w:p>
    <w:tbl>
      <w:tblPr>
        <w:tblStyle w:val="11"/>
        <w:tblW w:w="5000" w:type="pct"/>
        <w:tblLayout w:type="fixed"/>
        <w:tblLook w:val="01E0" w:firstRow="1" w:lastRow="1" w:firstColumn="1" w:lastColumn="1" w:noHBand="0" w:noVBand="0"/>
      </w:tblPr>
      <w:tblGrid>
        <w:gridCol w:w="680"/>
        <w:gridCol w:w="2732"/>
        <w:gridCol w:w="2459"/>
        <w:gridCol w:w="1431"/>
        <w:gridCol w:w="1758"/>
      </w:tblGrid>
      <w:tr w:rsidR="004008C0" w:rsidRPr="000B1843" w14:paraId="1BE2179C" w14:textId="77777777" w:rsidTr="00EA0A46">
        <w:trPr>
          <w:cnfStyle w:val="100000000000" w:firstRow="1" w:lastRow="0" w:firstColumn="0" w:lastColumn="0" w:oddVBand="0" w:evenVBand="0" w:oddHBand="0" w:evenHBand="0" w:firstRowFirstColumn="0" w:firstRowLastColumn="0" w:lastRowFirstColumn="0" w:lastRowLastColumn="0"/>
        </w:trPr>
        <w:tc>
          <w:tcPr>
            <w:tcW w:w="375" w:type="pct"/>
          </w:tcPr>
          <w:p w14:paraId="5C1CA1AC" w14:textId="77777777" w:rsidR="004008C0" w:rsidRPr="000B1843" w:rsidRDefault="004008C0" w:rsidP="00EA0A46">
            <w:pPr>
              <w:jc w:val="center"/>
              <w:rPr>
                <w:color w:val="000000"/>
                <w:szCs w:val="21"/>
              </w:rPr>
            </w:pPr>
            <w:bookmarkStart w:id="50" w:name="_Toc505624896"/>
            <w:bookmarkEnd w:id="44"/>
            <w:r w:rsidRPr="000B1843">
              <w:rPr>
                <w:color w:val="000000"/>
                <w:szCs w:val="21"/>
              </w:rPr>
              <w:t>序号</w:t>
            </w:r>
          </w:p>
        </w:tc>
        <w:tc>
          <w:tcPr>
            <w:tcW w:w="1508" w:type="pct"/>
          </w:tcPr>
          <w:p w14:paraId="5173378C" w14:textId="77777777" w:rsidR="004008C0" w:rsidRPr="000B1843" w:rsidRDefault="004008C0" w:rsidP="00EA0A46">
            <w:pPr>
              <w:jc w:val="center"/>
              <w:rPr>
                <w:color w:val="000000"/>
                <w:szCs w:val="21"/>
              </w:rPr>
            </w:pPr>
            <w:r w:rsidRPr="000B1843">
              <w:rPr>
                <w:color w:val="000000"/>
                <w:szCs w:val="21"/>
              </w:rPr>
              <w:t>文档名称</w:t>
            </w:r>
          </w:p>
        </w:tc>
        <w:tc>
          <w:tcPr>
            <w:tcW w:w="1357" w:type="pct"/>
          </w:tcPr>
          <w:p w14:paraId="4C26DD8F" w14:textId="77777777" w:rsidR="004008C0" w:rsidRPr="000B1843" w:rsidRDefault="004008C0" w:rsidP="00EA0A46">
            <w:pPr>
              <w:jc w:val="center"/>
              <w:rPr>
                <w:color w:val="000000"/>
                <w:szCs w:val="21"/>
              </w:rPr>
            </w:pPr>
            <w:r w:rsidRPr="000B1843">
              <w:rPr>
                <w:color w:val="000000"/>
                <w:szCs w:val="21"/>
              </w:rPr>
              <w:t>标识</w:t>
            </w:r>
            <w:r w:rsidRPr="000B1843">
              <w:rPr>
                <w:color w:val="000000"/>
                <w:szCs w:val="21"/>
              </w:rPr>
              <w:t>/</w:t>
            </w:r>
            <w:r w:rsidRPr="000B1843">
              <w:rPr>
                <w:color w:val="000000"/>
                <w:szCs w:val="21"/>
              </w:rPr>
              <w:t>版本</w:t>
            </w:r>
          </w:p>
        </w:tc>
        <w:tc>
          <w:tcPr>
            <w:tcW w:w="790" w:type="pct"/>
          </w:tcPr>
          <w:p w14:paraId="0A0E9FC7" w14:textId="77777777" w:rsidR="004008C0" w:rsidRPr="000B1843" w:rsidRDefault="004008C0" w:rsidP="00EA0A46">
            <w:pPr>
              <w:jc w:val="center"/>
              <w:rPr>
                <w:color w:val="000000"/>
                <w:szCs w:val="21"/>
              </w:rPr>
            </w:pPr>
            <w:r w:rsidRPr="000B1843">
              <w:rPr>
                <w:color w:val="000000"/>
                <w:szCs w:val="21"/>
              </w:rPr>
              <w:t>发布日期</w:t>
            </w:r>
          </w:p>
        </w:tc>
        <w:tc>
          <w:tcPr>
            <w:tcW w:w="970" w:type="pct"/>
          </w:tcPr>
          <w:p w14:paraId="6E144D30" w14:textId="77777777" w:rsidR="004008C0" w:rsidRPr="000B1843" w:rsidRDefault="004008C0" w:rsidP="00EA0A46">
            <w:pPr>
              <w:jc w:val="center"/>
              <w:rPr>
                <w:color w:val="000000"/>
                <w:szCs w:val="21"/>
              </w:rPr>
            </w:pPr>
            <w:r w:rsidRPr="000B1843">
              <w:rPr>
                <w:color w:val="000000"/>
                <w:szCs w:val="21"/>
              </w:rPr>
              <w:t>来源</w:t>
            </w:r>
          </w:p>
        </w:tc>
      </w:tr>
      <w:tr w:rsidR="004008C0" w:rsidRPr="000B1843" w14:paraId="28920DF0" w14:textId="77777777" w:rsidTr="00EA0A46">
        <w:tc>
          <w:tcPr>
            <w:tcW w:w="375" w:type="pct"/>
          </w:tcPr>
          <w:p w14:paraId="4BB0882C" w14:textId="77777777" w:rsidR="004008C0" w:rsidRPr="000B1843" w:rsidRDefault="004008C0" w:rsidP="004008C0">
            <w:pPr>
              <w:numPr>
                <w:ilvl w:val="0"/>
                <w:numId w:val="24"/>
              </w:numPr>
              <w:jc w:val="center"/>
              <w:rPr>
                <w:color w:val="000000"/>
                <w:szCs w:val="21"/>
              </w:rPr>
            </w:pPr>
          </w:p>
        </w:tc>
        <w:tc>
          <w:tcPr>
            <w:tcW w:w="1508" w:type="pct"/>
          </w:tcPr>
          <w:p w14:paraId="4E64EB48" w14:textId="77777777" w:rsidR="004008C0" w:rsidRPr="000B1843" w:rsidRDefault="004008C0" w:rsidP="00EA0A46">
            <w:pPr>
              <w:rPr>
                <w:color w:val="000000"/>
                <w:szCs w:val="21"/>
              </w:rPr>
            </w:pPr>
            <w:r w:rsidRPr="00DB6AEB">
              <w:rPr>
                <w:rFonts w:hint="eastAsia"/>
                <w:color w:val="000000"/>
                <w:szCs w:val="21"/>
              </w:rPr>
              <w:t>检测和校准实验室能力认可准则</w:t>
            </w:r>
          </w:p>
        </w:tc>
        <w:tc>
          <w:tcPr>
            <w:tcW w:w="1357" w:type="pct"/>
          </w:tcPr>
          <w:p w14:paraId="10A30732" w14:textId="77777777" w:rsidR="004008C0" w:rsidRPr="000B1843" w:rsidRDefault="004008C0" w:rsidP="00EA0A46">
            <w:pPr>
              <w:rPr>
                <w:szCs w:val="21"/>
              </w:rPr>
            </w:pPr>
            <w:r w:rsidRPr="00DB6AEB">
              <w:rPr>
                <w:szCs w:val="21"/>
              </w:rPr>
              <w:t>CNAS-CL01</w:t>
            </w:r>
          </w:p>
        </w:tc>
        <w:tc>
          <w:tcPr>
            <w:tcW w:w="790" w:type="pct"/>
          </w:tcPr>
          <w:p w14:paraId="5957BB11" w14:textId="77777777" w:rsidR="004008C0" w:rsidRPr="000B1843" w:rsidRDefault="004008C0" w:rsidP="00EA0A46">
            <w:pPr>
              <w:rPr>
                <w:szCs w:val="21"/>
              </w:rPr>
            </w:pPr>
            <w:r>
              <w:rPr>
                <w:rFonts w:hint="eastAsia"/>
                <w:szCs w:val="21"/>
              </w:rPr>
              <w:t>2018-03-01</w:t>
            </w:r>
          </w:p>
        </w:tc>
        <w:tc>
          <w:tcPr>
            <w:tcW w:w="970" w:type="pct"/>
          </w:tcPr>
          <w:p w14:paraId="15B053F8" w14:textId="77777777" w:rsidR="004008C0" w:rsidRPr="000B1843" w:rsidRDefault="004008C0" w:rsidP="00EA0A46">
            <w:pPr>
              <w:rPr>
                <w:color w:val="000000"/>
                <w:szCs w:val="21"/>
              </w:rPr>
            </w:pPr>
            <w:r w:rsidRPr="00DB6AEB">
              <w:rPr>
                <w:rFonts w:hint="eastAsia"/>
                <w:color w:val="000000"/>
                <w:szCs w:val="21"/>
              </w:rPr>
              <w:t>中国合格评定国家认可委员会</w:t>
            </w:r>
          </w:p>
        </w:tc>
      </w:tr>
      <w:tr w:rsidR="004008C0" w:rsidRPr="000B1843" w14:paraId="16C7EDD0" w14:textId="77777777" w:rsidTr="00EA0A46">
        <w:tc>
          <w:tcPr>
            <w:tcW w:w="375" w:type="pct"/>
          </w:tcPr>
          <w:p w14:paraId="062D768D" w14:textId="77777777" w:rsidR="004008C0" w:rsidRPr="000B1843" w:rsidRDefault="004008C0" w:rsidP="004008C0">
            <w:pPr>
              <w:numPr>
                <w:ilvl w:val="0"/>
                <w:numId w:val="24"/>
              </w:numPr>
              <w:jc w:val="center"/>
              <w:rPr>
                <w:color w:val="000000"/>
                <w:szCs w:val="21"/>
              </w:rPr>
            </w:pPr>
          </w:p>
        </w:tc>
        <w:tc>
          <w:tcPr>
            <w:tcW w:w="1508" w:type="pct"/>
          </w:tcPr>
          <w:p w14:paraId="1929A1D8" w14:textId="77777777" w:rsidR="004008C0" w:rsidRPr="000B1843" w:rsidRDefault="004008C0" w:rsidP="00EA0A46">
            <w:pPr>
              <w:rPr>
                <w:color w:val="000000"/>
                <w:szCs w:val="21"/>
              </w:rPr>
            </w:pPr>
            <w:r w:rsidRPr="00A750BC">
              <w:rPr>
                <w:rFonts w:hint="eastAsia"/>
                <w:color w:val="000000"/>
                <w:szCs w:val="21"/>
              </w:rPr>
              <w:t>检测和校准实验室能力认可准则在信息安全检测领域的应用说明</w:t>
            </w:r>
          </w:p>
        </w:tc>
        <w:tc>
          <w:tcPr>
            <w:tcW w:w="1357" w:type="pct"/>
          </w:tcPr>
          <w:p w14:paraId="6D328BCC" w14:textId="77777777" w:rsidR="004008C0" w:rsidRPr="000B1843" w:rsidRDefault="004008C0" w:rsidP="00EA0A46">
            <w:pPr>
              <w:rPr>
                <w:szCs w:val="21"/>
              </w:rPr>
            </w:pPr>
            <w:r w:rsidRPr="00DB6AEB">
              <w:rPr>
                <w:szCs w:val="21"/>
              </w:rPr>
              <w:t>CNAS-CL01-A020</w:t>
            </w:r>
          </w:p>
        </w:tc>
        <w:tc>
          <w:tcPr>
            <w:tcW w:w="790" w:type="pct"/>
          </w:tcPr>
          <w:p w14:paraId="4729F104" w14:textId="77777777" w:rsidR="004008C0" w:rsidRPr="000B1843" w:rsidRDefault="004008C0" w:rsidP="00EA0A46">
            <w:pPr>
              <w:rPr>
                <w:szCs w:val="21"/>
              </w:rPr>
            </w:pPr>
            <w:r>
              <w:rPr>
                <w:rFonts w:hint="eastAsia"/>
                <w:szCs w:val="21"/>
              </w:rPr>
              <w:t>2018-03-01</w:t>
            </w:r>
          </w:p>
        </w:tc>
        <w:tc>
          <w:tcPr>
            <w:tcW w:w="970" w:type="pct"/>
          </w:tcPr>
          <w:p w14:paraId="2F10137A" w14:textId="77777777" w:rsidR="004008C0" w:rsidRPr="000B1843" w:rsidRDefault="004008C0" w:rsidP="00EA0A46">
            <w:pPr>
              <w:rPr>
                <w:color w:val="000000"/>
                <w:szCs w:val="21"/>
              </w:rPr>
            </w:pPr>
            <w:r w:rsidRPr="00DB6AEB">
              <w:rPr>
                <w:rFonts w:hint="eastAsia"/>
                <w:color w:val="000000"/>
                <w:szCs w:val="21"/>
              </w:rPr>
              <w:t>中国合格评定国家认可委员会</w:t>
            </w:r>
          </w:p>
        </w:tc>
      </w:tr>
      <w:tr w:rsidR="004008C0" w:rsidRPr="000B1843" w14:paraId="5E8444DF" w14:textId="77777777" w:rsidTr="00EA0A46">
        <w:tc>
          <w:tcPr>
            <w:tcW w:w="375" w:type="pct"/>
          </w:tcPr>
          <w:p w14:paraId="0EFB0AC6" w14:textId="77777777" w:rsidR="004008C0" w:rsidRPr="000B1843" w:rsidRDefault="004008C0" w:rsidP="004008C0">
            <w:pPr>
              <w:numPr>
                <w:ilvl w:val="0"/>
                <w:numId w:val="24"/>
              </w:numPr>
              <w:jc w:val="center"/>
              <w:rPr>
                <w:color w:val="000000"/>
                <w:szCs w:val="21"/>
              </w:rPr>
            </w:pPr>
          </w:p>
        </w:tc>
        <w:tc>
          <w:tcPr>
            <w:tcW w:w="1508" w:type="pct"/>
          </w:tcPr>
          <w:p w14:paraId="4FD908F9" w14:textId="77777777" w:rsidR="004008C0" w:rsidRPr="000B1843" w:rsidRDefault="004008C0" w:rsidP="00EA0A46">
            <w:pPr>
              <w:rPr>
                <w:color w:val="000000"/>
                <w:szCs w:val="21"/>
              </w:rPr>
            </w:pPr>
            <w:r w:rsidRPr="00954067">
              <w:rPr>
                <w:rFonts w:hint="eastAsia"/>
                <w:color w:val="000000"/>
                <w:szCs w:val="21"/>
              </w:rPr>
              <w:t>信息安全技术应用软件系统通用安全技术要求</w:t>
            </w:r>
          </w:p>
        </w:tc>
        <w:tc>
          <w:tcPr>
            <w:tcW w:w="1357" w:type="pct"/>
          </w:tcPr>
          <w:p w14:paraId="543A1764" w14:textId="77777777" w:rsidR="004008C0" w:rsidRPr="000B1843" w:rsidRDefault="004008C0" w:rsidP="00EA0A46">
            <w:pPr>
              <w:rPr>
                <w:szCs w:val="21"/>
              </w:rPr>
            </w:pPr>
            <w:r>
              <w:rPr>
                <w:szCs w:val="21"/>
              </w:rPr>
              <w:t>GB/T</w:t>
            </w:r>
            <w:r w:rsidRPr="00954067">
              <w:rPr>
                <w:szCs w:val="21"/>
              </w:rPr>
              <w:t>28452</w:t>
            </w:r>
            <w:r>
              <w:rPr>
                <w:rFonts w:hint="eastAsia"/>
                <w:szCs w:val="21"/>
              </w:rPr>
              <w:t>-</w:t>
            </w:r>
            <w:r w:rsidRPr="00954067">
              <w:rPr>
                <w:szCs w:val="21"/>
              </w:rPr>
              <w:t>2012</w:t>
            </w:r>
          </w:p>
        </w:tc>
        <w:tc>
          <w:tcPr>
            <w:tcW w:w="790" w:type="pct"/>
          </w:tcPr>
          <w:p w14:paraId="53A0367C" w14:textId="77777777" w:rsidR="004008C0" w:rsidRPr="000B1843" w:rsidRDefault="004008C0" w:rsidP="00EA0A46">
            <w:pPr>
              <w:rPr>
                <w:szCs w:val="21"/>
              </w:rPr>
            </w:pPr>
            <w:r>
              <w:rPr>
                <w:rFonts w:hint="eastAsia"/>
                <w:szCs w:val="21"/>
              </w:rPr>
              <w:t>201</w:t>
            </w:r>
            <w:r>
              <w:rPr>
                <w:szCs w:val="21"/>
              </w:rPr>
              <w:t>2</w:t>
            </w:r>
            <w:r>
              <w:rPr>
                <w:rFonts w:hint="eastAsia"/>
                <w:szCs w:val="21"/>
              </w:rPr>
              <w:t>-</w:t>
            </w:r>
            <w:r>
              <w:rPr>
                <w:szCs w:val="21"/>
              </w:rPr>
              <w:t>06</w:t>
            </w:r>
            <w:r>
              <w:rPr>
                <w:rFonts w:hint="eastAsia"/>
                <w:szCs w:val="21"/>
              </w:rPr>
              <w:t>-</w:t>
            </w:r>
            <w:r>
              <w:rPr>
                <w:szCs w:val="21"/>
              </w:rPr>
              <w:t>29</w:t>
            </w:r>
          </w:p>
        </w:tc>
        <w:tc>
          <w:tcPr>
            <w:tcW w:w="970" w:type="pct"/>
          </w:tcPr>
          <w:p w14:paraId="4457271C" w14:textId="77777777" w:rsidR="004008C0" w:rsidRPr="000B1843" w:rsidRDefault="004008C0" w:rsidP="00EA0A46">
            <w:pPr>
              <w:rPr>
                <w:color w:val="000000"/>
                <w:szCs w:val="21"/>
              </w:rPr>
            </w:pPr>
            <w:r>
              <w:rPr>
                <w:rFonts w:hint="eastAsia"/>
                <w:color w:val="000000"/>
                <w:szCs w:val="21"/>
              </w:rPr>
              <w:t>国家质量监督检验检疫总局</w:t>
            </w:r>
            <w:r>
              <w:rPr>
                <w:rFonts w:hint="eastAsia"/>
                <w:color w:val="000000"/>
                <w:szCs w:val="21"/>
              </w:rPr>
              <w:t>/</w:t>
            </w:r>
            <w:r>
              <w:rPr>
                <w:rFonts w:hint="eastAsia"/>
                <w:color w:val="000000"/>
                <w:szCs w:val="21"/>
              </w:rPr>
              <w:t>中国国家标准化管理委员会</w:t>
            </w:r>
          </w:p>
        </w:tc>
      </w:tr>
      <w:tr w:rsidR="004008C0" w:rsidRPr="000B1843" w14:paraId="2C431E01" w14:textId="77777777" w:rsidTr="00EA0A46">
        <w:tc>
          <w:tcPr>
            <w:tcW w:w="375" w:type="pct"/>
          </w:tcPr>
          <w:p w14:paraId="135307D7" w14:textId="77777777" w:rsidR="004008C0" w:rsidRPr="000B1843" w:rsidRDefault="004008C0" w:rsidP="004008C0">
            <w:pPr>
              <w:numPr>
                <w:ilvl w:val="0"/>
                <w:numId w:val="24"/>
              </w:numPr>
              <w:jc w:val="center"/>
              <w:rPr>
                <w:color w:val="000000"/>
                <w:szCs w:val="21"/>
              </w:rPr>
            </w:pPr>
          </w:p>
        </w:tc>
        <w:tc>
          <w:tcPr>
            <w:tcW w:w="1508" w:type="pct"/>
          </w:tcPr>
          <w:p w14:paraId="73607B00" w14:textId="77777777" w:rsidR="004008C0" w:rsidRPr="000B1843" w:rsidRDefault="004008C0" w:rsidP="00EA0A46">
            <w:pPr>
              <w:rPr>
                <w:color w:val="000000"/>
                <w:szCs w:val="21"/>
              </w:rPr>
            </w:pPr>
            <w:r w:rsidRPr="009976E9">
              <w:rPr>
                <w:rFonts w:hint="eastAsia"/>
                <w:color w:val="000000"/>
                <w:szCs w:val="21"/>
              </w:rPr>
              <w:t>信息安全技术信息系统通用安全技术要求</w:t>
            </w:r>
          </w:p>
        </w:tc>
        <w:tc>
          <w:tcPr>
            <w:tcW w:w="1357" w:type="pct"/>
          </w:tcPr>
          <w:p w14:paraId="575B9C2B" w14:textId="77777777" w:rsidR="004008C0" w:rsidRPr="000B1843" w:rsidRDefault="004008C0" w:rsidP="00EA0A46">
            <w:pPr>
              <w:rPr>
                <w:szCs w:val="21"/>
              </w:rPr>
            </w:pPr>
            <w:r>
              <w:rPr>
                <w:szCs w:val="21"/>
              </w:rPr>
              <w:t>GB/T</w:t>
            </w:r>
            <w:r w:rsidRPr="00954067">
              <w:rPr>
                <w:szCs w:val="21"/>
              </w:rPr>
              <w:t>2</w:t>
            </w:r>
            <w:r>
              <w:rPr>
                <w:szCs w:val="21"/>
              </w:rPr>
              <w:t>0271</w:t>
            </w:r>
            <w:r>
              <w:rPr>
                <w:rFonts w:hint="eastAsia"/>
                <w:szCs w:val="21"/>
              </w:rPr>
              <w:t>-</w:t>
            </w:r>
            <w:r w:rsidRPr="00954067">
              <w:rPr>
                <w:szCs w:val="21"/>
              </w:rPr>
              <w:t>20</w:t>
            </w:r>
            <w:r>
              <w:rPr>
                <w:szCs w:val="21"/>
              </w:rPr>
              <w:t>06</w:t>
            </w:r>
          </w:p>
        </w:tc>
        <w:tc>
          <w:tcPr>
            <w:tcW w:w="790" w:type="pct"/>
          </w:tcPr>
          <w:p w14:paraId="7083107C" w14:textId="77777777" w:rsidR="004008C0" w:rsidRPr="000B1843" w:rsidRDefault="004008C0" w:rsidP="00EA0A46">
            <w:pPr>
              <w:rPr>
                <w:szCs w:val="21"/>
              </w:rPr>
            </w:pPr>
            <w:r w:rsidRPr="000B1843">
              <w:rPr>
                <w:szCs w:val="21"/>
              </w:rPr>
              <w:t>20</w:t>
            </w:r>
            <w:r>
              <w:rPr>
                <w:szCs w:val="21"/>
              </w:rPr>
              <w:t>0</w:t>
            </w:r>
            <w:r w:rsidRPr="000B1843">
              <w:rPr>
                <w:szCs w:val="21"/>
              </w:rPr>
              <w:t>6-</w:t>
            </w:r>
            <w:r>
              <w:rPr>
                <w:szCs w:val="21"/>
              </w:rPr>
              <w:t>05</w:t>
            </w:r>
            <w:r w:rsidRPr="000B1843">
              <w:rPr>
                <w:szCs w:val="21"/>
              </w:rPr>
              <w:t>-</w:t>
            </w:r>
            <w:r>
              <w:rPr>
                <w:szCs w:val="21"/>
              </w:rPr>
              <w:t>31</w:t>
            </w:r>
          </w:p>
        </w:tc>
        <w:tc>
          <w:tcPr>
            <w:tcW w:w="970" w:type="pct"/>
          </w:tcPr>
          <w:p w14:paraId="6F1C5057" w14:textId="77777777" w:rsidR="004008C0" w:rsidRPr="000B1843" w:rsidRDefault="004008C0" w:rsidP="00EA0A46">
            <w:pPr>
              <w:rPr>
                <w:color w:val="000000"/>
                <w:szCs w:val="21"/>
              </w:rPr>
            </w:pPr>
            <w:r>
              <w:rPr>
                <w:rFonts w:hint="eastAsia"/>
                <w:color w:val="000000"/>
                <w:szCs w:val="21"/>
              </w:rPr>
              <w:t>国家质量监督检验检疫总局</w:t>
            </w:r>
            <w:r>
              <w:rPr>
                <w:rFonts w:hint="eastAsia"/>
                <w:color w:val="000000"/>
                <w:szCs w:val="21"/>
              </w:rPr>
              <w:t>/</w:t>
            </w:r>
            <w:r>
              <w:rPr>
                <w:rFonts w:hint="eastAsia"/>
                <w:color w:val="000000"/>
                <w:szCs w:val="21"/>
              </w:rPr>
              <w:t>中国国家标准化管理委员会</w:t>
            </w:r>
          </w:p>
        </w:tc>
      </w:tr>
      <w:tr w:rsidR="004008C0" w:rsidRPr="000B1843" w14:paraId="5A9EB4B9" w14:textId="77777777" w:rsidTr="00EA0A46">
        <w:tc>
          <w:tcPr>
            <w:tcW w:w="375" w:type="pct"/>
          </w:tcPr>
          <w:p w14:paraId="2612CFA7" w14:textId="77777777" w:rsidR="004008C0" w:rsidRPr="000B1843" w:rsidRDefault="004008C0" w:rsidP="004008C0">
            <w:pPr>
              <w:numPr>
                <w:ilvl w:val="0"/>
                <w:numId w:val="24"/>
              </w:numPr>
              <w:jc w:val="center"/>
              <w:rPr>
                <w:color w:val="000000"/>
                <w:szCs w:val="21"/>
              </w:rPr>
            </w:pPr>
          </w:p>
        </w:tc>
        <w:tc>
          <w:tcPr>
            <w:tcW w:w="1508" w:type="pct"/>
          </w:tcPr>
          <w:p w14:paraId="3AB4F0F7" w14:textId="011C5017" w:rsidR="004008C0" w:rsidRPr="009976E9" w:rsidRDefault="004008C0" w:rsidP="004008C0">
            <w:pPr>
              <w:rPr>
                <w:color w:val="000000"/>
                <w:szCs w:val="21"/>
              </w:rPr>
            </w:pPr>
            <w:r w:rsidRPr="00A90C2D">
              <w:rPr>
                <w:rFonts w:hint="eastAsia"/>
                <w:szCs w:val="21"/>
              </w:rPr>
              <w:t>协同办公平台</w:t>
            </w:r>
            <w:r w:rsidRPr="00A90C2D">
              <w:rPr>
                <w:szCs w:val="21"/>
              </w:rPr>
              <w:t>使用手册</w:t>
            </w:r>
          </w:p>
        </w:tc>
        <w:tc>
          <w:tcPr>
            <w:tcW w:w="1357" w:type="pct"/>
          </w:tcPr>
          <w:p w14:paraId="4A8D0F84" w14:textId="36393169" w:rsidR="004008C0" w:rsidRDefault="004008C0" w:rsidP="004008C0">
            <w:pPr>
              <w:rPr>
                <w:szCs w:val="21"/>
              </w:rPr>
            </w:pPr>
            <w:r w:rsidRPr="00A90C2D">
              <w:rPr>
                <w:rFonts w:hint="eastAsia"/>
                <w:szCs w:val="21"/>
              </w:rPr>
              <w:t>V</w:t>
            </w:r>
            <w:r w:rsidRPr="00A90C2D">
              <w:rPr>
                <w:szCs w:val="21"/>
              </w:rPr>
              <w:t>1.0</w:t>
            </w:r>
          </w:p>
        </w:tc>
        <w:tc>
          <w:tcPr>
            <w:tcW w:w="790" w:type="pct"/>
          </w:tcPr>
          <w:p w14:paraId="2099285A" w14:textId="4B2965AF" w:rsidR="004008C0" w:rsidRPr="000B1843" w:rsidRDefault="004008C0" w:rsidP="004008C0">
            <w:pPr>
              <w:rPr>
                <w:szCs w:val="21"/>
              </w:rPr>
            </w:pPr>
            <w:r w:rsidRPr="00A90C2D">
              <w:rPr>
                <w:rFonts w:hint="eastAsia"/>
                <w:szCs w:val="21"/>
              </w:rPr>
              <w:t>/</w:t>
            </w:r>
          </w:p>
        </w:tc>
        <w:tc>
          <w:tcPr>
            <w:tcW w:w="970" w:type="pct"/>
          </w:tcPr>
          <w:p w14:paraId="2EADBFAA" w14:textId="0E2EB608" w:rsidR="004008C0" w:rsidRDefault="004008C0" w:rsidP="004008C0">
            <w:pPr>
              <w:rPr>
                <w:color w:val="000000"/>
                <w:szCs w:val="21"/>
              </w:rPr>
            </w:pPr>
            <w:bookmarkStart w:id="51" w:name="OLE_LINK27"/>
            <w:r w:rsidRPr="0017253F">
              <w:rPr>
                <w:szCs w:val="21"/>
              </w:rPr>
              <w:t>浙江兰德纵横网络技术股份有限公司</w:t>
            </w:r>
            <w:bookmarkEnd w:id="51"/>
          </w:p>
        </w:tc>
      </w:tr>
      <w:tr w:rsidR="004008C0" w:rsidRPr="000B1843" w14:paraId="1EBA38E5" w14:textId="77777777" w:rsidTr="00EA0A46">
        <w:tc>
          <w:tcPr>
            <w:tcW w:w="375" w:type="pct"/>
          </w:tcPr>
          <w:p w14:paraId="7663E26D" w14:textId="77777777" w:rsidR="004008C0" w:rsidRPr="000B1843" w:rsidRDefault="004008C0" w:rsidP="004008C0">
            <w:pPr>
              <w:numPr>
                <w:ilvl w:val="0"/>
                <w:numId w:val="24"/>
              </w:numPr>
              <w:jc w:val="center"/>
              <w:rPr>
                <w:color w:val="000000"/>
                <w:szCs w:val="21"/>
              </w:rPr>
            </w:pPr>
          </w:p>
        </w:tc>
        <w:tc>
          <w:tcPr>
            <w:tcW w:w="1508" w:type="pct"/>
          </w:tcPr>
          <w:p w14:paraId="70F26EF9" w14:textId="5C10F131" w:rsidR="004008C0" w:rsidRPr="009976E9" w:rsidRDefault="004008C0" w:rsidP="004008C0">
            <w:pPr>
              <w:rPr>
                <w:color w:val="000000"/>
                <w:szCs w:val="21"/>
              </w:rPr>
            </w:pPr>
            <w:r w:rsidRPr="004008C0">
              <w:rPr>
                <w:color w:val="000000"/>
                <w:szCs w:val="21"/>
              </w:rPr>
              <w:t>协同办公平台软件安全测评大纲</w:t>
            </w:r>
          </w:p>
        </w:tc>
        <w:tc>
          <w:tcPr>
            <w:tcW w:w="1357" w:type="pct"/>
          </w:tcPr>
          <w:p w14:paraId="1F983E92" w14:textId="6731E4C3" w:rsidR="004008C0" w:rsidRDefault="004008C0" w:rsidP="004008C0">
            <w:pPr>
              <w:rPr>
                <w:szCs w:val="21"/>
              </w:rPr>
            </w:pPr>
            <w:r w:rsidRPr="004008C0">
              <w:rPr>
                <w:szCs w:val="21"/>
              </w:rPr>
              <w:t>PT-</w:t>
            </w:r>
            <w:r w:rsidR="00F569AC">
              <w:rPr>
                <w:szCs w:val="21"/>
              </w:rPr>
              <w:t>S2601</w:t>
            </w:r>
            <w:r w:rsidRPr="004008C0">
              <w:rPr>
                <w:szCs w:val="21"/>
              </w:rPr>
              <w:t>-TO-1.00</w:t>
            </w:r>
          </w:p>
        </w:tc>
        <w:tc>
          <w:tcPr>
            <w:tcW w:w="790" w:type="pct"/>
          </w:tcPr>
          <w:p w14:paraId="2EA5211C" w14:textId="20CB1A4E" w:rsidR="004008C0" w:rsidRPr="000B1843" w:rsidRDefault="004008C0" w:rsidP="004008C0">
            <w:pPr>
              <w:rPr>
                <w:szCs w:val="21"/>
              </w:rPr>
            </w:pPr>
            <w:r>
              <w:rPr>
                <w:rFonts w:hint="eastAsia"/>
                <w:szCs w:val="21"/>
              </w:rPr>
              <w:t>2026-0</w:t>
            </w:r>
            <w:r w:rsidR="00074CAE">
              <w:rPr>
                <w:rFonts w:hint="eastAsia"/>
                <w:szCs w:val="21"/>
              </w:rPr>
              <w:t>5-25</w:t>
            </w:r>
          </w:p>
        </w:tc>
        <w:tc>
          <w:tcPr>
            <w:tcW w:w="970" w:type="pct"/>
          </w:tcPr>
          <w:p w14:paraId="0FF4003F" w14:textId="10172644" w:rsidR="004008C0" w:rsidRDefault="00074CAE" w:rsidP="004008C0">
            <w:pPr>
              <w:rPr>
                <w:color w:val="000000"/>
                <w:szCs w:val="21"/>
              </w:rPr>
            </w:pPr>
            <w:r w:rsidRPr="00074CAE">
              <w:rPr>
                <w:color w:val="000000"/>
                <w:szCs w:val="21"/>
              </w:rPr>
              <w:t>上海微小卫星工程中心软件评测中心</w:t>
            </w:r>
          </w:p>
        </w:tc>
      </w:tr>
      <w:tr w:rsidR="00074CAE" w:rsidRPr="000B1843" w14:paraId="3D744053" w14:textId="77777777" w:rsidTr="00EA0A46">
        <w:tc>
          <w:tcPr>
            <w:tcW w:w="375" w:type="pct"/>
          </w:tcPr>
          <w:p w14:paraId="75BE803C" w14:textId="77777777" w:rsidR="00074CAE" w:rsidRPr="000B1843" w:rsidRDefault="00074CAE" w:rsidP="00074CAE">
            <w:pPr>
              <w:numPr>
                <w:ilvl w:val="0"/>
                <w:numId w:val="24"/>
              </w:numPr>
              <w:jc w:val="center"/>
              <w:rPr>
                <w:color w:val="000000"/>
                <w:szCs w:val="21"/>
              </w:rPr>
            </w:pPr>
          </w:p>
        </w:tc>
        <w:tc>
          <w:tcPr>
            <w:tcW w:w="1508" w:type="pct"/>
          </w:tcPr>
          <w:p w14:paraId="284A8532" w14:textId="37C86829" w:rsidR="00074CAE" w:rsidRPr="004008C0" w:rsidRDefault="00074CAE" w:rsidP="00074CAE">
            <w:pPr>
              <w:rPr>
                <w:color w:val="000000"/>
                <w:szCs w:val="21"/>
              </w:rPr>
            </w:pPr>
            <w:r w:rsidRPr="004008C0">
              <w:rPr>
                <w:color w:val="000000"/>
                <w:szCs w:val="21"/>
              </w:rPr>
              <w:t>协同办公平台软件安全</w:t>
            </w:r>
            <w:r>
              <w:rPr>
                <w:rFonts w:hint="eastAsia"/>
                <w:color w:val="000000"/>
                <w:szCs w:val="21"/>
              </w:rPr>
              <w:t>测评说明</w:t>
            </w:r>
          </w:p>
        </w:tc>
        <w:tc>
          <w:tcPr>
            <w:tcW w:w="1357" w:type="pct"/>
          </w:tcPr>
          <w:p w14:paraId="4DE48B55" w14:textId="310E4233" w:rsidR="00074CAE" w:rsidRPr="004008C0" w:rsidRDefault="00074CAE" w:rsidP="00074CAE">
            <w:pPr>
              <w:rPr>
                <w:szCs w:val="21"/>
              </w:rPr>
            </w:pPr>
            <w:r w:rsidRPr="004008C0">
              <w:rPr>
                <w:szCs w:val="21"/>
              </w:rPr>
              <w:t>PT-</w:t>
            </w:r>
            <w:r w:rsidR="00F569AC">
              <w:rPr>
                <w:szCs w:val="21"/>
              </w:rPr>
              <w:t>S2601</w:t>
            </w:r>
            <w:r w:rsidRPr="004008C0">
              <w:rPr>
                <w:szCs w:val="21"/>
              </w:rPr>
              <w:t>-T</w:t>
            </w:r>
            <w:r>
              <w:rPr>
                <w:rFonts w:hint="eastAsia"/>
                <w:szCs w:val="21"/>
              </w:rPr>
              <w:t>D</w:t>
            </w:r>
            <w:r w:rsidRPr="004008C0">
              <w:rPr>
                <w:szCs w:val="21"/>
              </w:rPr>
              <w:t>-1.00</w:t>
            </w:r>
          </w:p>
        </w:tc>
        <w:tc>
          <w:tcPr>
            <w:tcW w:w="790" w:type="pct"/>
          </w:tcPr>
          <w:p w14:paraId="53C2103F" w14:textId="3D3B1D06" w:rsidR="00074CAE" w:rsidRDefault="00074CAE" w:rsidP="00074CAE">
            <w:pPr>
              <w:rPr>
                <w:szCs w:val="21"/>
              </w:rPr>
            </w:pPr>
            <w:r>
              <w:rPr>
                <w:rFonts w:hint="eastAsia"/>
                <w:szCs w:val="21"/>
              </w:rPr>
              <w:t>2026-05-25</w:t>
            </w:r>
          </w:p>
        </w:tc>
        <w:tc>
          <w:tcPr>
            <w:tcW w:w="970" w:type="pct"/>
          </w:tcPr>
          <w:p w14:paraId="56F62EF5" w14:textId="1FD5553C" w:rsidR="00074CAE" w:rsidRPr="00074CAE" w:rsidRDefault="00074CAE" w:rsidP="00074CAE">
            <w:pPr>
              <w:rPr>
                <w:color w:val="000000"/>
                <w:szCs w:val="21"/>
              </w:rPr>
            </w:pPr>
            <w:r w:rsidRPr="00074CAE">
              <w:rPr>
                <w:color w:val="000000"/>
                <w:szCs w:val="21"/>
              </w:rPr>
              <w:t>上海微小卫星工程中心软件评测中心</w:t>
            </w:r>
          </w:p>
        </w:tc>
      </w:tr>
      <w:tr w:rsidR="00074CAE" w:rsidRPr="000B1843" w14:paraId="46708E9F" w14:textId="77777777" w:rsidTr="00EA0A46">
        <w:tc>
          <w:tcPr>
            <w:tcW w:w="375" w:type="pct"/>
          </w:tcPr>
          <w:p w14:paraId="50B098D7" w14:textId="77777777" w:rsidR="00074CAE" w:rsidRPr="000B1843" w:rsidRDefault="00074CAE" w:rsidP="00074CAE">
            <w:pPr>
              <w:numPr>
                <w:ilvl w:val="0"/>
                <w:numId w:val="24"/>
              </w:numPr>
              <w:jc w:val="center"/>
              <w:rPr>
                <w:color w:val="000000"/>
                <w:szCs w:val="21"/>
              </w:rPr>
            </w:pPr>
          </w:p>
        </w:tc>
        <w:tc>
          <w:tcPr>
            <w:tcW w:w="1508" w:type="pct"/>
          </w:tcPr>
          <w:p w14:paraId="21E46333" w14:textId="6F670BAF" w:rsidR="00074CAE" w:rsidRPr="004008C0" w:rsidRDefault="00074CAE" w:rsidP="00074CAE">
            <w:pPr>
              <w:rPr>
                <w:color w:val="000000"/>
                <w:szCs w:val="21"/>
              </w:rPr>
            </w:pPr>
            <w:r w:rsidRPr="004008C0">
              <w:rPr>
                <w:color w:val="000000"/>
                <w:szCs w:val="21"/>
              </w:rPr>
              <w:t>协同办公平台软件安全</w:t>
            </w:r>
            <w:r>
              <w:rPr>
                <w:rFonts w:hint="eastAsia"/>
                <w:color w:val="000000"/>
                <w:szCs w:val="21"/>
              </w:rPr>
              <w:t>测评记录</w:t>
            </w:r>
          </w:p>
        </w:tc>
        <w:tc>
          <w:tcPr>
            <w:tcW w:w="1357" w:type="pct"/>
          </w:tcPr>
          <w:p w14:paraId="51BE4F01" w14:textId="45ED258B" w:rsidR="00074CAE" w:rsidRPr="004008C0" w:rsidRDefault="00074CAE" w:rsidP="00074CAE">
            <w:pPr>
              <w:rPr>
                <w:szCs w:val="21"/>
              </w:rPr>
            </w:pPr>
            <w:r w:rsidRPr="004008C0">
              <w:rPr>
                <w:szCs w:val="21"/>
              </w:rPr>
              <w:t>PT-</w:t>
            </w:r>
            <w:r w:rsidR="00F569AC">
              <w:rPr>
                <w:szCs w:val="21"/>
              </w:rPr>
              <w:t>S2601</w:t>
            </w:r>
            <w:r w:rsidRPr="004008C0">
              <w:rPr>
                <w:szCs w:val="21"/>
              </w:rPr>
              <w:t>-T</w:t>
            </w:r>
            <w:r>
              <w:rPr>
                <w:rFonts w:hint="eastAsia"/>
                <w:szCs w:val="21"/>
              </w:rPr>
              <w:t>N</w:t>
            </w:r>
          </w:p>
        </w:tc>
        <w:tc>
          <w:tcPr>
            <w:tcW w:w="790" w:type="pct"/>
          </w:tcPr>
          <w:p w14:paraId="0CE9AB0A" w14:textId="07E03600" w:rsidR="00074CAE" w:rsidRDefault="00074CAE" w:rsidP="00074CAE">
            <w:pPr>
              <w:rPr>
                <w:szCs w:val="21"/>
              </w:rPr>
            </w:pPr>
            <w:r>
              <w:rPr>
                <w:rFonts w:hint="eastAsia"/>
                <w:szCs w:val="21"/>
              </w:rPr>
              <w:t>2026-05-25</w:t>
            </w:r>
          </w:p>
        </w:tc>
        <w:tc>
          <w:tcPr>
            <w:tcW w:w="970" w:type="pct"/>
          </w:tcPr>
          <w:p w14:paraId="7B5351A8" w14:textId="3F844916" w:rsidR="00074CAE" w:rsidRPr="00074CAE" w:rsidRDefault="00074CAE" w:rsidP="00074CAE">
            <w:pPr>
              <w:rPr>
                <w:color w:val="000000"/>
                <w:szCs w:val="21"/>
              </w:rPr>
            </w:pPr>
            <w:r w:rsidRPr="00074CAE">
              <w:rPr>
                <w:color w:val="000000"/>
                <w:szCs w:val="21"/>
              </w:rPr>
              <w:t>上海微小卫星工程中心软件评测中心</w:t>
            </w:r>
          </w:p>
        </w:tc>
      </w:tr>
    </w:tbl>
    <w:p w14:paraId="322BFE5C" w14:textId="77777777" w:rsidR="00CD1D57" w:rsidRDefault="00CD1D57" w:rsidP="00165C35"/>
    <w:p w14:paraId="775028E1" w14:textId="77777777" w:rsidR="008C63E1" w:rsidRDefault="008C63E1" w:rsidP="00165C35"/>
    <w:p w14:paraId="3510906E" w14:textId="57819517" w:rsidR="008C63E1" w:rsidRDefault="008C63E1">
      <w:pPr>
        <w:widowControl/>
        <w:jc w:val="left"/>
      </w:pPr>
      <w:r>
        <w:br w:type="page"/>
      </w:r>
    </w:p>
    <w:p w14:paraId="67A4D636" w14:textId="77777777" w:rsidR="008C63E1" w:rsidRPr="00CF1CDF" w:rsidRDefault="008C63E1" w:rsidP="008C63E1">
      <w:pPr>
        <w:pStyle w:val="1"/>
        <w:spacing w:before="156" w:after="156"/>
        <w:ind w:left="574" w:hangingChars="205" w:hanging="574"/>
      </w:pPr>
      <w:bookmarkStart w:id="52" w:name="_Toc237879166"/>
      <w:bookmarkStart w:id="53" w:name="_Toc242360717"/>
      <w:r w:rsidRPr="00CF1CDF">
        <w:lastRenderedPageBreak/>
        <w:t>测评环境</w:t>
      </w:r>
      <w:bookmarkEnd w:id="52"/>
      <w:bookmarkEnd w:id="53"/>
    </w:p>
    <w:p w14:paraId="39BAC363" w14:textId="77777777" w:rsidR="008C63E1" w:rsidRPr="00CF1CDF" w:rsidRDefault="008C63E1" w:rsidP="008C63E1">
      <w:pPr>
        <w:pStyle w:val="2"/>
        <w:spacing w:before="156" w:after="156"/>
      </w:pPr>
      <w:bookmarkStart w:id="54" w:name="_Toc237879167"/>
      <w:bookmarkStart w:id="55" w:name="_Toc242360718"/>
      <w:r w:rsidRPr="00CF1CDF">
        <w:t>软硬件环境</w:t>
      </w:r>
      <w:bookmarkEnd w:id="54"/>
      <w:bookmarkEnd w:id="55"/>
    </w:p>
    <w:p w14:paraId="4CE68AC6" w14:textId="77777777" w:rsidR="008C63E1" w:rsidRPr="00CF1CDF" w:rsidRDefault="008C63E1" w:rsidP="008C63E1">
      <w:pPr>
        <w:pStyle w:val="a3"/>
      </w:pPr>
      <w:r w:rsidRPr="00DA7169">
        <w:rPr>
          <w:rFonts w:hint="eastAsia"/>
        </w:rPr>
        <w:t>协同办公平台软件</w:t>
      </w:r>
      <w:r>
        <w:rPr>
          <w:rFonts w:hint="eastAsia"/>
        </w:rPr>
        <w:t>安全测评</w:t>
      </w:r>
      <w:r w:rsidRPr="00CF1CDF">
        <w:t>环境如图</w:t>
      </w:r>
      <w:r w:rsidRPr="00CF1CDF">
        <w:t>4-1</w:t>
      </w:r>
      <w:r w:rsidRPr="00CF1CDF">
        <w:t>所示。</w:t>
      </w:r>
    </w:p>
    <w:p w14:paraId="4366B7A7" w14:textId="77777777" w:rsidR="008C63E1" w:rsidRPr="00CF1CDF" w:rsidRDefault="008C63E1" w:rsidP="008C63E1">
      <w:pPr>
        <w:keepNext/>
        <w:autoSpaceDE w:val="0"/>
        <w:autoSpaceDN w:val="0"/>
        <w:adjustRightInd w:val="0"/>
        <w:ind w:firstLineChars="200" w:firstLine="420"/>
        <w:jc w:val="center"/>
        <w:rPr>
          <w:i/>
          <w:color w:val="000000"/>
        </w:rPr>
      </w:pPr>
      <w:r>
        <w:rPr>
          <w:noProof/>
        </w:rPr>
        <w:drawing>
          <wp:inline distT="0" distB="0" distL="0" distR="0" wp14:anchorId="199AE6C3" wp14:editId="3D8BC7E8">
            <wp:extent cx="5494655" cy="3171464"/>
            <wp:effectExtent l="0" t="0" r="0" b="0"/>
            <wp:docPr id="23870110" name="图片 2387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9270"/>
                    <a:stretch>
                      <a:fillRect/>
                    </a:stretch>
                  </pic:blipFill>
                  <pic:spPr bwMode="auto">
                    <a:xfrm>
                      <a:off x="0" y="0"/>
                      <a:ext cx="5497849" cy="3173308"/>
                    </a:xfrm>
                    <a:prstGeom prst="rect">
                      <a:avLst/>
                    </a:prstGeom>
                    <a:ln>
                      <a:noFill/>
                    </a:ln>
                    <a:extLst>
                      <a:ext uri="{53640926-AAD7-44D8-BBD7-CCE9431645EC}">
                        <a14:shadowObscured xmlns:a14="http://schemas.microsoft.com/office/drawing/2010/main"/>
                      </a:ext>
                    </a:extLst>
                  </pic:spPr>
                </pic:pic>
              </a:graphicData>
            </a:graphic>
          </wp:inline>
        </w:drawing>
      </w:r>
    </w:p>
    <w:p w14:paraId="56A066D2" w14:textId="3F83E146" w:rsidR="008C63E1" w:rsidRPr="00CF1CDF" w:rsidRDefault="008C63E1" w:rsidP="008C63E1">
      <w:pPr>
        <w:pStyle w:val="a6"/>
      </w:pPr>
      <w:bookmarkStart w:id="56" w:name="_Toc489521062"/>
      <w:bookmarkStart w:id="57" w:name="_Toc237879181"/>
      <w:r w:rsidRPr="00CF1CDF">
        <w:t>图</w:t>
      </w:r>
      <w:r w:rsidRPr="00CF1CDF">
        <w:t xml:space="preserve"> </w:t>
      </w:r>
      <w:fldSimple w:instr=" STYLEREF 1 \s ">
        <w:r w:rsidR="00205D88">
          <w:rPr>
            <w:noProof/>
          </w:rPr>
          <w:t>3</w:t>
        </w:r>
      </w:fldSimple>
      <w:r w:rsidRPr="00CF1CDF">
        <w:noBreakHyphen/>
      </w:r>
      <w:r w:rsidRPr="00CF1CDF">
        <w:fldChar w:fldCharType="begin"/>
      </w:r>
      <w:r w:rsidRPr="00CF1CDF">
        <w:instrText xml:space="preserve"> SEQ </w:instrText>
      </w:r>
      <w:r w:rsidRPr="00CF1CDF">
        <w:instrText>图</w:instrText>
      </w:r>
      <w:r w:rsidRPr="00CF1CDF">
        <w:instrText xml:space="preserve"> \* ARABIC \s 1 </w:instrText>
      </w:r>
      <w:r w:rsidRPr="00CF1CDF">
        <w:fldChar w:fldCharType="separate"/>
      </w:r>
      <w:r w:rsidR="00205D88">
        <w:rPr>
          <w:noProof/>
        </w:rPr>
        <w:t>1</w:t>
      </w:r>
      <w:r w:rsidRPr="00CF1CDF">
        <w:fldChar w:fldCharType="end"/>
      </w:r>
      <w:r w:rsidRPr="00CF1CDF">
        <w:t xml:space="preserve"> </w:t>
      </w:r>
      <w:r w:rsidRPr="00DA7169">
        <w:rPr>
          <w:rFonts w:hint="eastAsia"/>
        </w:rPr>
        <w:t>协同办公平台软件</w:t>
      </w:r>
      <w:r>
        <w:rPr>
          <w:rFonts w:hint="eastAsia"/>
        </w:rPr>
        <w:t>安全</w:t>
      </w:r>
      <w:r>
        <w:t>测评</w:t>
      </w:r>
      <w:r w:rsidRPr="00CF1CDF">
        <w:t>环境结构图</w:t>
      </w:r>
      <w:bookmarkEnd w:id="56"/>
      <w:bookmarkEnd w:id="57"/>
    </w:p>
    <w:p w14:paraId="6295685E" w14:textId="77777777" w:rsidR="008C63E1" w:rsidRPr="00CF1CDF" w:rsidRDefault="008C63E1" w:rsidP="008C63E1"/>
    <w:p w14:paraId="18D1D570" w14:textId="77777777" w:rsidR="008C63E1" w:rsidRPr="00CF1CDF" w:rsidRDefault="008C63E1" w:rsidP="008C63E1">
      <w:pPr>
        <w:pStyle w:val="a3"/>
        <w:rPr>
          <w:color w:val="FF0000"/>
        </w:rPr>
      </w:pPr>
      <w:r w:rsidRPr="00DA7169">
        <w:rPr>
          <w:rFonts w:hint="eastAsia"/>
        </w:rPr>
        <w:t>协同办公平台软件</w:t>
      </w:r>
      <w:r w:rsidRPr="00CF1CDF">
        <w:t>测试环境如图</w:t>
      </w:r>
      <w:r w:rsidRPr="00CF1CDF">
        <w:t>4-1</w:t>
      </w:r>
      <w:r w:rsidRPr="00CF1CDF">
        <w:t>所示，由</w:t>
      </w:r>
      <w:r>
        <w:rPr>
          <w:rFonts w:hint="eastAsia"/>
          <w:bCs/>
        </w:rPr>
        <w:t>服务器</w:t>
      </w:r>
      <w:r w:rsidRPr="00CF1CDF">
        <w:t>、</w:t>
      </w:r>
      <w:r>
        <w:rPr>
          <w:rFonts w:hint="eastAsia"/>
        </w:rPr>
        <w:t>测试计算</w:t>
      </w:r>
      <w:r w:rsidRPr="00CF1CDF">
        <w:t>机和</w:t>
      </w:r>
      <w:r>
        <w:rPr>
          <w:rFonts w:hint="eastAsia"/>
        </w:rPr>
        <w:t>路由器</w:t>
      </w:r>
      <w:r w:rsidRPr="00CF1CDF">
        <w:t>组成。</w:t>
      </w:r>
    </w:p>
    <w:p w14:paraId="44F5E3C2" w14:textId="77777777" w:rsidR="008C63E1" w:rsidRPr="00CF1CDF" w:rsidRDefault="008C63E1" w:rsidP="008C63E1">
      <w:pPr>
        <w:autoSpaceDE w:val="0"/>
        <w:autoSpaceDN w:val="0"/>
        <w:adjustRightInd w:val="0"/>
        <w:spacing w:line="360" w:lineRule="auto"/>
        <w:jc w:val="left"/>
        <w:rPr>
          <w:color w:val="FF0000"/>
          <w:kern w:val="0"/>
          <w:szCs w:val="21"/>
        </w:rPr>
      </w:pPr>
    </w:p>
    <w:p w14:paraId="282F5A8D" w14:textId="77777777" w:rsidR="008C63E1" w:rsidRPr="00CF1CDF" w:rsidRDefault="008C63E1" w:rsidP="008C63E1">
      <w:pPr>
        <w:autoSpaceDE w:val="0"/>
        <w:autoSpaceDN w:val="0"/>
        <w:adjustRightInd w:val="0"/>
        <w:spacing w:line="360" w:lineRule="auto"/>
        <w:jc w:val="left"/>
        <w:rPr>
          <w:color w:val="000000"/>
          <w:kern w:val="0"/>
          <w:szCs w:val="21"/>
        </w:rPr>
        <w:sectPr w:rsidR="008C63E1" w:rsidRPr="00CF1CDF" w:rsidSect="008C63E1">
          <w:footerReference w:type="first" r:id="rId16"/>
          <w:type w:val="nextColumn"/>
          <w:pgSz w:w="11906" w:h="16838" w:code="9"/>
          <w:pgMar w:top="1418" w:right="1418" w:bottom="1418" w:left="1418" w:header="851" w:footer="992" w:gutter="0"/>
          <w:pgNumType w:start="1"/>
          <w:cols w:space="425"/>
          <w:titlePg/>
          <w:docGrid w:type="linesAndChars" w:linePitch="312"/>
        </w:sectPr>
      </w:pPr>
    </w:p>
    <w:p w14:paraId="3BB19B3B" w14:textId="77777777" w:rsidR="008C63E1" w:rsidRPr="00CF1CDF" w:rsidRDefault="008C63E1" w:rsidP="008C63E1">
      <w:pPr>
        <w:autoSpaceDE w:val="0"/>
        <w:autoSpaceDN w:val="0"/>
        <w:adjustRightInd w:val="0"/>
        <w:spacing w:line="360" w:lineRule="auto"/>
        <w:ind w:firstLineChars="200" w:firstLine="420"/>
        <w:jc w:val="left"/>
        <w:rPr>
          <w:color w:val="000000"/>
          <w:kern w:val="0"/>
          <w:szCs w:val="21"/>
        </w:rPr>
      </w:pPr>
    </w:p>
    <w:p w14:paraId="279CEF44" w14:textId="77777777" w:rsidR="008C63E1" w:rsidRPr="00CF1CDF" w:rsidRDefault="008C63E1" w:rsidP="008C63E1">
      <w:pPr>
        <w:pStyle w:val="2"/>
        <w:spacing w:before="156" w:after="156"/>
      </w:pPr>
      <w:bookmarkStart w:id="58" w:name="_Toc172990586"/>
      <w:bookmarkStart w:id="59" w:name="_Toc172990708"/>
      <w:bookmarkStart w:id="60" w:name="_Toc195410864"/>
      <w:bookmarkStart w:id="61" w:name="_Toc374542545"/>
      <w:bookmarkStart w:id="62" w:name="_Toc374542628"/>
      <w:bookmarkStart w:id="63" w:name="_Toc237879168"/>
      <w:bookmarkStart w:id="64" w:name="_Toc242360719"/>
      <w:r w:rsidRPr="00CF1CDF">
        <w:t>软件项</w:t>
      </w:r>
      <w:bookmarkEnd w:id="58"/>
      <w:bookmarkEnd w:id="59"/>
      <w:bookmarkEnd w:id="60"/>
      <w:bookmarkEnd w:id="61"/>
      <w:bookmarkEnd w:id="62"/>
      <w:bookmarkEnd w:id="63"/>
      <w:bookmarkEnd w:id="64"/>
    </w:p>
    <w:p w14:paraId="4A93CC75" w14:textId="77777777" w:rsidR="008C63E1" w:rsidRPr="00CF1CDF" w:rsidRDefault="008C63E1" w:rsidP="008C63E1">
      <w:pPr>
        <w:pStyle w:val="a3"/>
      </w:pPr>
      <w:bookmarkStart w:id="65" w:name="_Toc172990587"/>
      <w:bookmarkStart w:id="66" w:name="_Toc172990709"/>
      <w:bookmarkStart w:id="67" w:name="_Toc195410865"/>
      <w:bookmarkStart w:id="68" w:name="_Toc374542546"/>
      <w:bookmarkStart w:id="69" w:name="_Toc374542629"/>
      <w:r w:rsidRPr="00CF1CDF">
        <w:t>本次测试所用到的软件项详见下表。</w:t>
      </w:r>
    </w:p>
    <w:p w14:paraId="23178CA8" w14:textId="7E566ED9" w:rsidR="008C63E1" w:rsidRPr="00CF1CDF" w:rsidRDefault="008C63E1" w:rsidP="008C63E1">
      <w:pPr>
        <w:spacing w:line="360" w:lineRule="auto"/>
        <w:ind w:left="840"/>
        <w:jc w:val="center"/>
        <w:rPr>
          <w:rFonts w:eastAsia="黑体"/>
          <w:color w:val="000000"/>
          <w:szCs w:val="21"/>
        </w:rPr>
      </w:pPr>
      <w:bookmarkStart w:id="70" w:name="_Toc237879186"/>
      <w:r w:rsidRPr="00CF1CDF">
        <w:rPr>
          <w:rFonts w:eastAsia="黑体"/>
          <w:color w:val="000000"/>
          <w:szCs w:val="21"/>
        </w:rPr>
        <w:t>表</w:t>
      </w:r>
      <w:r w:rsidRPr="00CF1CDF">
        <w:rPr>
          <w:rFonts w:eastAsia="黑体"/>
          <w:color w:val="000000"/>
          <w:szCs w:val="21"/>
        </w:rPr>
        <w:t xml:space="preserve"> </w:t>
      </w:r>
      <w:r w:rsidRPr="00CF1CDF">
        <w:rPr>
          <w:rFonts w:eastAsia="黑体"/>
          <w:color w:val="000000"/>
          <w:szCs w:val="21"/>
        </w:rPr>
        <w:fldChar w:fldCharType="begin"/>
      </w:r>
      <w:r w:rsidRPr="00CF1CDF">
        <w:rPr>
          <w:rFonts w:eastAsia="黑体"/>
          <w:color w:val="000000"/>
          <w:szCs w:val="21"/>
        </w:rPr>
        <w:instrText xml:space="preserve"> STYLEREF 1 \s </w:instrText>
      </w:r>
      <w:r w:rsidRPr="00CF1CDF">
        <w:rPr>
          <w:rFonts w:eastAsia="黑体"/>
          <w:color w:val="000000"/>
          <w:szCs w:val="21"/>
        </w:rPr>
        <w:fldChar w:fldCharType="separate"/>
      </w:r>
      <w:r w:rsidR="00205D88">
        <w:rPr>
          <w:rFonts w:eastAsia="黑体"/>
          <w:noProof/>
          <w:color w:val="000000"/>
          <w:szCs w:val="21"/>
        </w:rPr>
        <w:t>3</w:t>
      </w:r>
      <w:r w:rsidRPr="00CF1CDF">
        <w:rPr>
          <w:rFonts w:eastAsia="黑体"/>
          <w:color w:val="000000"/>
          <w:szCs w:val="21"/>
        </w:rPr>
        <w:fldChar w:fldCharType="end"/>
      </w:r>
      <w:r w:rsidRPr="00CF1CDF">
        <w:rPr>
          <w:rFonts w:eastAsia="黑体"/>
          <w:color w:val="000000"/>
          <w:szCs w:val="21"/>
        </w:rPr>
        <w:noBreakHyphen/>
      </w:r>
      <w:r w:rsidRPr="00CF1CDF">
        <w:rPr>
          <w:rFonts w:eastAsia="黑体"/>
          <w:color w:val="000000"/>
          <w:szCs w:val="21"/>
        </w:rPr>
        <w:fldChar w:fldCharType="begin"/>
      </w:r>
      <w:r w:rsidRPr="00CF1CDF">
        <w:rPr>
          <w:rFonts w:eastAsia="黑体"/>
          <w:color w:val="000000"/>
          <w:szCs w:val="21"/>
        </w:rPr>
        <w:instrText xml:space="preserve"> SEQ </w:instrText>
      </w:r>
      <w:r w:rsidRPr="00CF1CDF">
        <w:rPr>
          <w:rFonts w:eastAsia="黑体"/>
          <w:color w:val="000000"/>
          <w:szCs w:val="21"/>
        </w:rPr>
        <w:instrText>表</w:instrText>
      </w:r>
      <w:r w:rsidRPr="00CF1CDF">
        <w:rPr>
          <w:rFonts w:eastAsia="黑体"/>
          <w:color w:val="000000"/>
          <w:szCs w:val="21"/>
        </w:rPr>
        <w:instrText xml:space="preserve"> \* ARABIC \s 1 </w:instrText>
      </w:r>
      <w:r w:rsidRPr="00CF1CDF">
        <w:rPr>
          <w:rFonts w:eastAsia="黑体"/>
          <w:color w:val="000000"/>
          <w:szCs w:val="21"/>
        </w:rPr>
        <w:fldChar w:fldCharType="separate"/>
      </w:r>
      <w:r w:rsidR="00205D88">
        <w:rPr>
          <w:rFonts w:eastAsia="黑体"/>
          <w:noProof/>
          <w:color w:val="000000"/>
          <w:szCs w:val="21"/>
        </w:rPr>
        <w:t>1</w:t>
      </w:r>
      <w:r w:rsidRPr="00CF1CDF">
        <w:rPr>
          <w:rFonts w:eastAsia="黑体"/>
          <w:color w:val="000000"/>
          <w:szCs w:val="21"/>
        </w:rPr>
        <w:fldChar w:fldCharType="end"/>
      </w:r>
      <w:r w:rsidRPr="00CF1CDF">
        <w:rPr>
          <w:rFonts w:eastAsia="黑体"/>
          <w:color w:val="000000"/>
          <w:szCs w:val="21"/>
        </w:rPr>
        <w:t xml:space="preserve"> </w:t>
      </w:r>
      <w:r w:rsidRPr="00CF1CDF">
        <w:rPr>
          <w:rFonts w:eastAsia="黑体"/>
          <w:color w:val="000000"/>
          <w:szCs w:val="21"/>
        </w:rPr>
        <w:t>环境所需软件项</w:t>
      </w:r>
      <w:bookmarkEnd w:id="70"/>
    </w:p>
    <w:tbl>
      <w:tblPr>
        <w:tblStyle w:val="a9"/>
        <w:tblW w:w="5000" w:type="pct"/>
        <w:tblLook w:val="01E0" w:firstRow="1" w:lastRow="1" w:firstColumn="1" w:lastColumn="1" w:noHBand="0" w:noVBand="0"/>
      </w:tblPr>
      <w:tblGrid>
        <w:gridCol w:w="1236"/>
        <w:gridCol w:w="3423"/>
        <w:gridCol w:w="1590"/>
        <w:gridCol w:w="1551"/>
        <w:gridCol w:w="2059"/>
        <w:gridCol w:w="2059"/>
        <w:gridCol w:w="2054"/>
      </w:tblGrid>
      <w:tr w:rsidR="008C63E1" w:rsidRPr="00CF1CDF" w14:paraId="14C7175B" w14:textId="77777777" w:rsidTr="00EA0A46">
        <w:trPr>
          <w:cnfStyle w:val="100000000000" w:firstRow="1" w:lastRow="0" w:firstColumn="0" w:lastColumn="0" w:oddVBand="0" w:evenVBand="0" w:oddHBand="0" w:evenHBand="0" w:firstRowFirstColumn="0" w:firstRowLastColumn="0" w:lastRowFirstColumn="0" w:lastRowLastColumn="0"/>
          <w:trHeight w:val="340"/>
        </w:trPr>
        <w:tc>
          <w:tcPr>
            <w:tcW w:w="442" w:type="pct"/>
          </w:tcPr>
          <w:p w14:paraId="597BCEF0" w14:textId="77777777" w:rsidR="008C63E1" w:rsidRPr="00CF1CDF" w:rsidRDefault="008C63E1" w:rsidP="00EA0A46">
            <w:pPr>
              <w:tabs>
                <w:tab w:val="left" w:pos="6706"/>
              </w:tabs>
              <w:spacing w:line="360" w:lineRule="exact"/>
              <w:jc w:val="center"/>
              <w:rPr>
                <w:color w:val="000000"/>
                <w:szCs w:val="21"/>
              </w:rPr>
            </w:pPr>
            <w:r w:rsidRPr="00CF1CDF">
              <w:rPr>
                <w:color w:val="000000"/>
                <w:szCs w:val="21"/>
              </w:rPr>
              <w:t>序号</w:t>
            </w:r>
          </w:p>
        </w:tc>
        <w:tc>
          <w:tcPr>
            <w:tcW w:w="1225" w:type="pct"/>
          </w:tcPr>
          <w:p w14:paraId="7DBEB915" w14:textId="77777777" w:rsidR="008C63E1" w:rsidRPr="00CF1CDF" w:rsidRDefault="008C63E1" w:rsidP="00EA0A46">
            <w:pPr>
              <w:tabs>
                <w:tab w:val="left" w:pos="6706"/>
              </w:tabs>
              <w:spacing w:line="360" w:lineRule="exact"/>
              <w:jc w:val="center"/>
              <w:rPr>
                <w:color w:val="000000"/>
                <w:szCs w:val="21"/>
              </w:rPr>
            </w:pPr>
            <w:r w:rsidRPr="00CF1CDF">
              <w:rPr>
                <w:color w:val="000000"/>
                <w:szCs w:val="21"/>
              </w:rPr>
              <w:t>软件项名称</w:t>
            </w:r>
          </w:p>
        </w:tc>
        <w:tc>
          <w:tcPr>
            <w:tcW w:w="569" w:type="pct"/>
          </w:tcPr>
          <w:p w14:paraId="18CF4A0D" w14:textId="77777777" w:rsidR="008C63E1" w:rsidRPr="00CF1CDF" w:rsidRDefault="008C63E1" w:rsidP="00EA0A46">
            <w:pPr>
              <w:tabs>
                <w:tab w:val="left" w:pos="6706"/>
              </w:tabs>
              <w:spacing w:line="360" w:lineRule="exact"/>
              <w:jc w:val="center"/>
              <w:rPr>
                <w:color w:val="000000"/>
                <w:szCs w:val="21"/>
              </w:rPr>
            </w:pPr>
            <w:r w:rsidRPr="00CF1CDF">
              <w:rPr>
                <w:color w:val="000000"/>
                <w:szCs w:val="21"/>
              </w:rPr>
              <w:t>版本</w:t>
            </w:r>
          </w:p>
        </w:tc>
        <w:tc>
          <w:tcPr>
            <w:tcW w:w="555" w:type="pct"/>
          </w:tcPr>
          <w:p w14:paraId="63588C18" w14:textId="77777777" w:rsidR="008C63E1" w:rsidRPr="00CF1CDF" w:rsidRDefault="008C63E1" w:rsidP="00EA0A46">
            <w:pPr>
              <w:tabs>
                <w:tab w:val="left" w:pos="6706"/>
              </w:tabs>
              <w:spacing w:line="360" w:lineRule="exact"/>
              <w:jc w:val="center"/>
              <w:rPr>
                <w:color w:val="000000"/>
                <w:szCs w:val="21"/>
              </w:rPr>
            </w:pPr>
            <w:r w:rsidRPr="00CF1CDF">
              <w:rPr>
                <w:color w:val="000000"/>
                <w:szCs w:val="21"/>
              </w:rPr>
              <w:t>部署</w:t>
            </w:r>
          </w:p>
          <w:p w14:paraId="57035779" w14:textId="77777777" w:rsidR="008C63E1" w:rsidRPr="00CF1CDF" w:rsidRDefault="008C63E1" w:rsidP="00EA0A46">
            <w:pPr>
              <w:tabs>
                <w:tab w:val="left" w:pos="6706"/>
              </w:tabs>
              <w:spacing w:line="360" w:lineRule="exact"/>
              <w:jc w:val="center"/>
              <w:rPr>
                <w:color w:val="000000"/>
                <w:szCs w:val="21"/>
              </w:rPr>
            </w:pPr>
            <w:r w:rsidRPr="00CF1CDF">
              <w:rPr>
                <w:color w:val="000000"/>
                <w:szCs w:val="21"/>
              </w:rPr>
              <w:t>位置</w:t>
            </w:r>
          </w:p>
        </w:tc>
        <w:tc>
          <w:tcPr>
            <w:tcW w:w="737" w:type="pct"/>
          </w:tcPr>
          <w:p w14:paraId="363FA63B" w14:textId="77777777" w:rsidR="008C63E1" w:rsidRPr="00CF1CDF" w:rsidRDefault="008C63E1" w:rsidP="00EA0A46">
            <w:pPr>
              <w:tabs>
                <w:tab w:val="left" w:pos="6706"/>
              </w:tabs>
              <w:spacing w:line="360" w:lineRule="exact"/>
              <w:jc w:val="center"/>
              <w:rPr>
                <w:color w:val="000000"/>
                <w:szCs w:val="21"/>
              </w:rPr>
            </w:pPr>
            <w:r w:rsidRPr="00CF1CDF">
              <w:rPr>
                <w:color w:val="000000"/>
                <w:szCs w:val="21"/>
              </w:rPr>
              <w:t>所属权</w:t>
            </w:r>
          </w:p>
        </w:tc>
        <w:tc>
          <w:tcPr>
            <w:tcW w:w="737" w:type="pct"/>
          </w:tcPr>
          <w:p w14:paraId="42D90724" w14:textId="77777777" w:rsidR="008C63E1" w:rsidRPr="00CF1CDF" w:rsidRDefault="008C63E1" w:rsidP="00EA0A46">
            <w:pPr>
              <w:tabs>
                <w:tab w:val="left" w:pos="6706"/>
              </w:tabs>
              <w:spacing w:line="360" w:lineRule="exact"/>
              <w:jc w:val="center"/>
              <w:rPr>
                <w:color w:val="000000"/>
                <w:szCs w:val="21"/>
              </w:rPr>
            </w:pPr>
            <w:r w:rsidRPr="00CF1CDF">
              <w:rPr>
                <w:color w:val="000000"/>
                <w:szCs w:val="21"/>
              </w:rPr>
              <w:t>使用说明</w:t>
            </w:r>
          </w:p>
        </w:tc>
        <w:tc>
          <w:tcPr>
            <w:tcW w:w="735" w:type="pct"/>
          </w:tcPr>
          <w:p w14:paraId="1AF3C486" w14:textId="77777777" w:rsidR="008C63E1" w:rsidRPr="00CF1CDF" w:rsidRDefault="008C63E1" w:rsidP="00EA0A46">
            <w:pPr>
              <w:tabs>
                <w:tab w:val="left" w:pos="6706"/>
              </w:tabs>
              <w:spacing w:line="360" w:lineRule="exact"/>
              <w:jc w:val="center"/>
              <w:rPr>
                <w:color w:val="000000"/>
                <w:szCs w:val="21"/>
              </w:rPr>
            </w:pPr>
            <w:r w:rsidRPr="00CF1CDF">
              <w:rPr>
                <w:color w:val="000000"/>
                <w:szCs w:val="21"/>
              </w:rPr>
              <w:t>有效性说明</w:t>
            </w:r>
          </w:p>
        </w:tc>
      </w:tr>
      <w:tr w:rsidR="008C63E1" w:rsidRPr="00CF1CDF" w14:paraId="7192F231" w14:textId="77777777" w:rsidTr="00EA0A46">
        <w:trPr>
          <w:trHeight w:val="340"/>
        </w:trPr>
        <w:tc>
          <w:tcPr>
            <w:tcW w:w="442" w:type="pct"/>
          </w:tcPr>
          <w:p w14:paraId="34D7CD42" w14:textId="77777777" w:rsidR="008C63E1" w:rsidRPr="00CF1CDF" w:rsidRDefault="008C63E1" w:rsidP="008C63E1">
            <w:pPr>
              <w:numPr>
                <w:ilvl w:val="0"/>
                <w:numId w:val="4"/>
              </w:numPr>
              <w:spacing w:line="360" w:lineRule="exact"/>
              <w:ind w:left="0" w:firstLine="0"/>
              <w:jc w:val="center"/>
              <w:rPr>
                <w:color w:val="000000"/>
                <w:szCs w:val="21"/>
              </w:rPr>
            </w:pPr>
          </w:p>
        </w:tc>
        <w:tc>
          <w:tcPr>
            <w:tcW w:w="1225" w:type="pct"/>
          </w:tcPr>
          <w:p w14:paraId="55EA3697" w14:textId="77777777" w:rsidR="008C63E1" w:rsidRPr="00CF1CDF" w:rsidRDefault="008C63E1" w:rsidP="00EA0A46">
            <w:pPr>
              <w:spacing w:line="360" w:lineRule="exact"/>
              <w:rPr>
                <w:color w:val="000000"/>
                <w:szCs w:val="21"/>
              </w:rPr>
            </w:pPr>
            <w:r w:rsidRPr="000922C2">
              <w:rPr>
                <w:rFonts w:hint="eastAsia"/>
                <w:color w:val="000000"/>
                <w:szCs w:val="21"/>
              </w:rPr>
              <w:t>协同办公平台软件</w:t>
            </w:r>
          </w:p>
        </w:tc>
        <w:tc>
          <w:tcPr>
            <w:tcW w:w="569" w:type="pct"/>
          </w:tcPr>
          <w:p w14:paraId="153D21FD" w14:textId="77777777" w:rsidR="008C63E1" w:rsidRPr="00CF1CDF" w:rsidRDefault="008C63E1" w:rsidP="00EA0A46">
            <w:pPr>
              <w:spacing w:line="360" w:lineRule="exact"/>
              <w:rPr>
                <w:color w:val="000000"/>
                <w:szCs w:val="21"/>
              </w:rPr>
            </w:pPr>
            <w:r w:rsidRPr="00CF1CDF">
              <w:rPr>
                <w:color w:val="000000"/>
                <w:szCs w:val="21"/>
              </w:rPr>
              <w:t>V1.00</w:t>
            </w:r>
          </w:p>
        </w:tc>
        <w:tc>
          <w:tcPr>
            <w:tcW w:w="555" w:type="pct"/>
          </w:tcPr>
          <w:p w14:paraId="654DA64C" w14:textId="77777777" w:rsidR="008C63E1" w:rsidRPr="00CF1CDF" w:rsidRDefault="008C63E1" w:rsidP="00EA0A46">
            <w:pPr>
              <w:spacing w:line="360" w:lineRule="exact"/>
              <w:rPr>
                <w:color w:val="000000"/>
                <w:szCs w:val="21"/>
              </w:rPr>
            </w:pPr>
            <w:r>
              <w:rPr>
                <w:rFonts w:hint="eastAsia"/>
                <w:bCs/>
              </w:rPr>
              <w:t>服务器</w:t>
            </w:r>
          </w:p>
        </w:tc>
        <w:tc>
          <w:tcPr>
            <w:tcW w:w="737" w:type="pct"/>
          </w:tcPr>
          <w:p w14:paraId="6EF1A512" w14:textId="77777777" w:rsidR="008C63E1" w:rsidRPr="00CF1CDF" w:rsidRDefault="008C63E1" w:rsidP="00EA0A46">
            <w:pPr>
              <w:spacing w:line="360" w:lineRule="exact"/>
              <w:rPr>
                <w:color w:val="000000"/>
                <w:szCs w:val="21"/>
              </w:rPr>
            </w:pPr>
            <w:r w:rsidRPr="0084263D">
              <w:rPr>
                <w:color w:val="000000"/>
                <w:szCs w:val="21"/>
              </w:rPr>
              <w:t>上海微小卫星工程中心软件评测中心</w:t>
            </w:r>
          </w:p>
        </w:tc>
        <w:tc>
          <w:tcPr>
            <w:tcW w:w="737" w:type="pct"/>
          </w:tcPr>
          <w:p w14:paraId="4756A038" w14:textId="77777777" w:rsidR="008C63E1" w:rsidRPr="00CF1CDF" w:rsidRDefault="008C63E1" w:rsidP="00EA0A46">
            <w:pPr>
              <w:spacing w:line="360" w:lineRule="exact"/>
              <w:rPr>
                <w:color w:val="000000"/>
                <w:szCs w:val="21"/>
              </w:rPr>
            </w:pPr>
            <w:r w:rsidRPr="00CF1CDF">
              <w:rPr>
                <w:color w:val="000000"/>
                <w:szCs w:val="21"/>
              </w:rPr>
              <w:t>被测软件，用于</w:t>
            </w:r>
            <w:r>
              <w:rPr>
                <w:color w:val="000000"/>
                <w:szCs w:val="21"/>
              </w:rPr>
              <w:t>协同办公平台软件</w:t>
            </w:r>
            <w:r w:rsidRPr="00CF1CDF">
              <w:rPr>
                <w:color w:val="000000"/>
                <w:szCs w:val="21"/>
              </w:rPr>
              <w:t>测试</w:t>
            </w:r>
          </w:p>
        </w:tc>
        <w:tc>
          <w:tcPr>
            <w:tcW w:w="735" w:type="pct"/>
          </w:tcPr>
          <w:p w14:paraId="614D67C6" w14:textId="77777777" w:rsidR="008C63E1" w:rsidRPr="00CF1CDF" w:rsidRDefault="008C63E1" w:rsidP="00EA0A46">
            <w:r w:rsidRPr="00CF1CDF">
              <w:rPr>
                <w:color w:val="000000"/>
                <w:szCs w:val="21"/>
              </w:rPr>
              <w:t>实验室受控软件</w:t>
            </w:r>
          </w:p>
        </w:tc>
      </w:tr>
      <w:tr w:rsidR="008C63E1" w:rsidRPr="00CF1CDF" w14:paraId="30141681" w14:textId="77777777" w:rsidTr="00EA0A46">
        <w:trPr>
          <w:trHeight w:val="340"/>
        </w:trPr>
        <w:tc>
          <w:tcPr>
            <w:tcW w:w="442" w:type="pct"/>
          </w:tcPr>
          <w:p w14:paraId="2D6224C8" w14:textId="77777777" w:rsidR="008C63E1" w:rsidRPr="00CF1CDF" w:rsidRDefault="008C63E1" w:rsidP="008C63E1">
            <w:pPr>
              <w:numPr>
                <w:ilvl w:val="0"/>
                <w:numId w:val="4"/>
              </w:numPr>
              <w:spacing w:line="360" w:lineRule="exact"/>
              <w:ind w:left="0" w:firstLine="0"/>
              <w:jc w:val="center"/>
              <w:rPr>
                <w:color w:val="000000"/>
                <w:szCs w:val="21"/>
              </w:rPr>
            </w:pPr>
          </w:p>
        </w:tc>
        <w:tc>
          <w:tcPr>
            <w:tcW w:w="1225" w:type="pct"/>
          </w:tcPr>
          <w:p w14:paraId="2929E48D" w14:textId="77777777" w:rsidR="008C63E1" w:rsidRPr="00CF1CDF" w:rsidRDefault="008C63E1" w:rsidP="00EA0A46">
            <w:pPr>
              <w:spacing w:line="360" w:lineRule="exact"/>
              <w:rPr>
                <w:color w:val="000000"/>
                <w:szCs w:val="21"/>
              </w:rPr>
            </w:pPr>
            <w:r>
              <w:rPr>
                <w:rFonts w:hint="eastAsia"/>
                <w:color w:val="000000"/>
                <w:szCs w:val="21"/>
              </w:rPr>
              <w:t>Wireshark</w:t>
            </w:r>
          </w:p>
        </w:tc>
        <w:tc>
          <w:tcPr>
            <w:tcW w:w="569" w:type="pct"/>
          </w:tcPr>
          <w:p w14:paraId="4731AB2C" w14:textId="77777777" w:rsidR="008C63E1" w:rsidRPr="00CF1CDF" w:rsidRDefault="008C63E1" w:rsidP="00EA0A46">
            <w:r w:rsidRPr="00CF1CDF">
              <w:rPr>
                <w:color w:val="000000"/>
                <w:szCs w:val="21"/>
              </w:rPr>
              <w:t>V</w:t>
            </w:r>
            <w:r>
              <w:rPr>
                <w:rFonts w:hint="eastAsia"/>
                <w:color w:val="000000"/>
                <w:szCs w:val="21"/>
              </w:rPr>
              <w:t>2.6.11</w:t>
            </w:r>
          </w:p>
        </w:tc>
        <w:tc>
          <w:tcPr>
            <w:tcW w:w="555" w:type="pct"/>
          </w:tcPr>
          <w:p w14:paraId="5780886E" w14:textId="77777777" w:rsidR="008C63E1" w:rsidRPr="00CF1CDF" w:rsidRDefault="008C63E1" w:rsidP="00EA0A46">
            <w:pPr>
              <w:spacing w:line="360" w:lineRule="exact"/>
              <w:rPr>
                <w:color w:val="000000"/>
                <w:szCs w:val="21"/>
              </w:rPr>
            </w:pPr>
            <w:r>
              <w:rPr>
                <w:rFonts w:hint="eastAsia"/>
                <w:color w:val="000000"/>
                <w:szCs w:val="21"/>
              </w:rPr>
              <w:t>测试计算机</w:t>
            </w:r>
          </w:p>
        </w:tc>
        <w:tc>
          <w:tcPr>
            <w:tcW w:w="737" w:type="pct"/>
          </w:tcPr>
          <w:p w14:paraId="78FECECE" w14:textId="77777777" w:rsidR="008C63E1" w:rsidRPr="00CF1CDF" w:rsidRDefault="008C63E1" w:rsidP="00EA0A46">
            <w:r w:rsidRPr="0084263D">
              <w:rPr>
                <w:color w:val="000000"/>
                <w:szCs w:val="21"/>
              </w:rPr>
              <w:t>上海微小卫星工程中心软件评测中心</w:t>
            </w:r>
          </w:p>
        </w:tc>
        <w:tc>
          <w:tcPr>
            <w:tcW w:w="737" w:type="pct"/>
          </w:tcPr>
          <w:p w14:paraId="6250B5C9" w14:textId="335317E5" w:rsidR="008C63E1" w:rsidRPr="00CF1CDF" w:rsidRDefault="00F4497F" w:rsidP="00EA0A46">
            <w:pPr>
              <w:spacing w:line="360" w:lineRule="exact"/>
              <w:rPr>
                <w:color w:val="000000"/>
                <w:szCs w:val="21"/>
              </w:rPr>
            </w:pPr>
            <w:r>
              <w:rPr>
                <w:rFonts w:hint="eastAsia"/>
                <w:color w:val="000000"/>
                <w:szCs w:val="21"/>
              </w:rPr>
              <w:t>抓包分析工具</w:t>
            </w:r>
          </w:p>
        </w:tc>
        <w:tc>
          <w:tcPr>
            <w:tcW w:w="735" w:type="pct"/>
          </w:tcPr>
          <w:p w14:paraId="4D5AD116" w14:textId="77777777" w:rsidR="008C63E1" w:rsidRPr="00CF1CDF" w:rsidRDefault="008C63E1" w:rsidP="00EA0A46">
            <w:r w:rsidRPr="00CF1CDF">
              <w:rPr>
                <w:color w:val="000000"/>
                <w:szCs w:val="21"/>
              </w:rPr>
              <w:t>实验室受控软件</w:t>
            </w:r>
          </w:p>
        </w:tc>
      </w:tr>
      <w:tr w:rsidR="008C63E1" w:rsidRPr="00CF1CDF" w14:paraId="09A9BA5F" w14:textId="77777777" w:rsidTr="00EA0A46">
        <w:trPr>
          <w:trHeight w:val="340"/>
        </w:trPr>
        <w:tc>
          <w:tcPr>
            <w:tcW w:w="442" w:type="pct"/>
          </w:tcPr>
          <w:p w14:paraId="0DB020B8" w14:textId="77777777" w:rsidR="008C63E1" w:rsidRPr="00CF1CDF" w:rsidRDefault="008C63E1" w:rsidP="008C63E1">
            <w:pPr>
              <w:numPr>
                <w:ilvl w:val="0"/>
                <w:numId w:val="4"/>
              </w:numPr>
              <w:spacing w:line="360" w:lineRule="exact"/>
              <w:ind w:left="0" w:firstLine="0"/>
              <w:jc w:val="center"/>
              <w:rPr>
                <w:color w:val="000000"/>
                <w:szCs w:val="21"/>
              </w:rPr>
            </w:pPr>
          </w:p>
        </w:tc>
        <w:tc>
          <w:tcPr>
            <w:tcW w:w="1225" w:type="pct"/>
          </w:tcPr>
          <w:p w14:paraId="38E3DBC1" w14:textId="77777777" w:rsidR="008C63E1" w:rsidRPr="00CF1CDF" w:rsidRDefault="008C63E1" w:rsidP="00EA0A46">
            <w:pPr>
              <w:spacing w:line="360" w:lineRule="exact"/>
              <w:rPr>
                <w:color w:val="000000"/>
                <w:szCs w:val="21"/>
              </w:rPr>
            </w:pPr>
            <w:r w:rsidRPr="00876FE2">
              <w:rPr>
                <w:color w:val="000000"/>
                <w:szCs w:val="21"/>
              </w:rPr>
              <w:t>谷歌</w:t>
            </w:r>
            <w:r w:rsidRPr="00876FE2">
              <w:rPr>
                <w:color w:val="000000"/>
                <w:szCs w:val="21"/>
              </w:rPr>
              <w:t>Chrome</w:t>
            </w:r>
            <w:r w:rsidRPr="00876FE2">
              <w:rPr>
                <w:color w:val="000000"/>
                <w:szCs w:val="21"/>
              </w:rPr>
              <w:t>浏览器</w:t>
            </w:r>
          </w:p>
        </w:tc>
        <w:tc>
          <w:tcPr>
            <w:tcW w:w="569" w:type="pct"/>
          </w:tcPr>
          <w:p w14:paraId="18725BB3" w14:textId="77777777" w:rsidR="008C63E1" w:rsidRPr="00CF1CDF" w:rsidRDefault="008C63E1" w:rsidP="00EA0A46">
            <w:pPr>
              <w:spacing w:line="360" w:lineRule="exact"/>
              <w:rPr>
                <w:color w:val="000000"/>
                <w:szCs w:val="21"/>
              </w:rPr>
            </w:pPr>
            <w:r w:rsidRPr="00866E5D">
              <w:t>V</w:t>
            </w:r>
            <w:r>
              <w:rPr>
                <w:rFonts w:hint="eastAsia"/>
              </w:rPr>
              <w:t>151</w:t>
            </w:r>
            <w:r w:rsidRPr="00866E5D">
              <w:t>.0</w:t>
            </w:r>
          </w:p>
        </w:tc>
        <w:tc>
          <w:tcPr>
            <w:tcW w:w="555" w:type="pct"/>
          </w:tcPr>
          <w:p w14:paraId="76349AAC" w14:textId="77777777" w:rsidR="008C63E1" w:rsidRPr="00CF1CDF" w:rsidRDefault="008C63E1" w:rsidP="00EA0A46">
            <w:pPr>
              <w:spacing w:line="360" w:lineRule="exact"/>
              <w:rPr>
                <w:color w:val="000000"/>
                <w:szCs w:val="21"/>
              </w:rPr>
            </w:pPr>
            <w:r w:rsidRPr="00866E5D">
              <w:rPr>
                <w:color w:val="000000"/>
                <w:szCs w:val="21"/>
              </w:rPr>
              <w:t>测试</w:t>
            </w:r>
            <w:r>
              <w:rPr>
                <w:rFonts w:hint="eastAsia"/>
                <w:color w:val="000000"/>
                <w:szCs w:val="21"/>
              </w:rPr>
              <w:t>计算机</w:t>
            </w:r>
          </w:p>
        </w:tc>
        <w:tc>
          <w:tcPr>
            <w:tcW w:w="737" w:type="pct"/>
          </w:tcPr>
          <w:p w14:paraId="5B1E9E9C" w14:textId="77777777" w:rsidR="008C63E1" w:rsidRPr="00CF1CDF" w:rsidRDefault="008C63E1" w:rsidP="00EA0A46">
            <w:pPr>
              <w:spacing w:line="360" w:lineRule="exact"/>
              <w:rPr>
                <w:color w:val="000000"/>
                <w:szCs w:val="21"/>
              </w:rPr>
            </w:pPr>
            <w:r w:rsidRPr="00CF1CDF">
              <w:rPr>
                <w:color w:val="000000"/>
                <w:szCs w:val="21"/>
              </w:rPr>
              <w:t>上海微小卫星工程中心软件评测中心</w:t>
            </w:r>
          </w:p>
        </w:tc>
        <w:tc>
          <w:tcPr>
            <w:tcW w:w="737" w:type="pct"/>
          </w:tcPr>
          <w:p w14:paraId="40B7B6B1" w14:textId="77777777" w:rsidR="008C63E1" w:rsidRPr="00CF1CDF" w:rsidRDefault="008C63E1" w:rsidP="00EA0A46">
            <w:pPr>
              <w:spacing w:line="360" w:lineRule="exact"/>
              <w:rPr>
                <w:color w:val="000000"/>
                <w:szCs w:val="21"/>
              </w:rPr>
            </w:pPr>
            <w:r w:rsidRPr="00CF1CDF">
              <w:rPr>
                <w:color w:val="000000"/>
                <w:szCs w:val="21"/>
              </w:rPr>
              <w:t>辅助测试工具</w:t>
            </w:r>
          </w:p>
        </w:tc>
        <w:tc>
          <w:tcPr>
            <w:tcW w:w="735" w:type="pct"/>
          </w:tcPr>
          <w:p w14:paraId="62E86CFB" w14:textId="77777777" w:rsidR="008C63E1" w:rsidRPr="00CF1CDF" w:rsidRDefault="008C63E1" w:rsidP="00EA0A46">
            <w:r w:rsidRPr="00CF1CDF">
              <w:rPr>
                <w:color w:val="000000"/>
                <w:szCs w:val="21"/>
              </w:rPr>
              <w:t>实验室受控软件</w:t>
            </w:r>
          </w:p>
        </w:tc>
      </w:tr>
      <w:tr w:rsidR="00F4497F" w:rsidRPr="00CF1CDF" w14:paraId="37044093" w14:textId="77777777" w:rsidTr="00EA0A46">
        <w:trPr>
          <w:trHeight w:val="340"/>
        </w:trPr>
        <w:tc>
          <w:tcPr>
            <w:tcW w:w="442" w:type="pct"/>
          </w:tcPr>
          <w:p w14:paraId="1A6CE434" w14:textId="77777777" w:rsidR="00F4497F" w:rsidRPr="00CF1CDF" w:rsidRDefault="00F4497F" w:rsidP="00F4497F">
            <w:pPr>
              <w:numPr>
                <w:ilvl w:val="0"/>
                <w:numId w:val="4"/>
              </w:numPr>
              <w:spacing w:line="360" w:lineRule="exact"/>
              <w:ind w:left="0" w:firstLine="0"/>
              <w:jc w:val="center"/>
              <w:rPr>
                <w:color w:val="000000"/>
                <w:szCs w:val="21"/>
              </w:rPr>
            </w:pPr>
          </w:p>
        </w:tc>
        <w:tc>
          <w:tcPr>
            <w:tcW w:w="1225" w:type="pct"/>
          </w:tcPr>
          <w:p w14:paraId="5E7B5C7B" w14:textId="25B18DED" w:rsidR="00F4497F" w:rsidRPr="00876FE2" w:rsidRDefault="00BA4FA5" w:rsidP="00F4497F">
            <w:pPr>
              <w:spacing w:line="360" w:lineRule="exact"/>
              <w:rPr>
                <w:color w:val="000000"/>
                <w:szCs w:val="21"/>
              </w:rPr>
            </w:pPr>
            <w:proofErr w:type="gramStart"/>
            <w:r>
              <w:rPr>
                <w:rFonts w:hint="eastAsia"/>
                <w:color w:val="000000"/>
                <w:szCs w:val="21"/>
              </w:rPr>
              <w:t>绿盟网络</w:t>
            </w:r>
            <w:proofErr w:type="gramEnd"/>
            <w:r>
              <w:rPr>
                <w:rFonts w:hint="eastAsia"/>
                <w:color w:val="000000"/>
                <w:szCs w:val="21"/>
              </w:rPr>
              <w:t>安全漏洞扫描系统</w:t>
            </w:r>
          </w:p>
        </w:tc>
        <w:tc>
          <w:tcPr>
            <w:tcW w:w="569" w:type="pct"/>
          </w:tcPr>
          <w:p w14:paraId="3D97C05D" w14:textId="1A3E2CAF" w:rsidR="00F4497F" w:rsidRPr="00866E5D" w:rsidRDefault="00F4497F" w:rsidP="00F4497F">
            <w:pPr>
              <w:spacing w:line="360" w:lineRule="exact"/>
            </w:pPr>
            <w:r>
              <w:rPr>
                <w:rFonts w:hint="eastAsia"/>
              </w:rPr>
              <w:t>V</w:t>
            </w:r>
            <w:r w:rsidR="00BA4FA5">
              <w:rPr>
                <w:rFonts w:hint="eastAsia"/>
              </w:rPr>
              <w:t>6.0</w:t>
            </w:r>
          </w:p>
        </w:tc>
        <w:tc>
          <w:tcPr>
            <w:tcW w:w="555" w:type="pct"/>
          </w:tcPr>
          <w:p w14:paraId="01BB75EC" w14:textId="133D17BC" w:rsidR="00F4497F" w:rsidRPr="00866E5D" w:rsidRDefault="00F4497F" w:rsidP="00F4497F">
            <w:pPr>
              <w:spacing w:line="360" w:lineRule="exact"/>
              <w:rPr>
                <w:color w:val="000000"/>
                <w:szCs w:val="21"/>
              </w:rPr>
            </w:pPr>
            <w:r w:rsidRPr="00866E5D">
              <w:rPr>
                <w:color w:val="000000"/>
                <w:szCs w:val="21"/>
              </w:rPr>
              <w:t>测试</w:t>
            </w:r>
            <w:r>
              <w:rPr>
                <w:rFonts w:hint="eastAsia"/>
                <w:color w:val="000000"/>
                <w:szCs w:val="21"/>
              </w:rPr>
              <w:t>计算机</w:t>
            </w:r>
          </w:p>
        </w:tc>
        <w:tc>
          <w:tcPr>
            <w:tcW w:w="737" w:type="pct"/>
          </w:tcPr>
          <w:p w14:paraId="0FA792D0" w14:textId="77C90EAD" w:rsidR="00F4497F" w:rsidRPr="00CF1CDF" w:rsidRDefault="00782F07" w:rsidP="00F4497F">
            <w:pPr>
              <w:spacing w:line="360" w:lineRule="exact"/>
              <w:rPr>
                <w:color w:val="000000"/>
                <w:szCs w:val="21"/>
              </w:rPr>
            </w:pPr>
            <w:r w:rsidRPr="00782F07">
              <w:rPr>
                <w:rFonts w:hint="eastAsia"/>
                <w:color w:val="000000"/>
                <w:szCs w:val="21"/>
              </w:rPr>
              <w:t>北京成名网科技股份有限公司</w:t>
            </w:r>
          </w:p>
        </w:tc>
        <w:tc>
          <w:tcPr>
            <w:tcW w:w="737" w:type="pct"/>
          </w:tcPr>
          <w:p w14:paraId="2AB7F242" w14:textId="4FDF702F" w:rsidR="00F4497F" w:rsidRPr="00CF1CDF" w:rsidRDefault="00F4497F" w:rsidP="00F4497F">
            <w:pPr>
              <w:spacing w:line="360" w:lineRule="exact"/>
              <w:rPr>
                <w:color w:val="000000"/>
                <w:szCs w:val="21"/>
              </w:rPr>
            </w:pPr>
            <w:r>
              <w:rPr>
                <w:rFonts w:hint="eastAsia"/>
                <w:color w:val="000000"/>
                <w:szCs w:val="21"/>
              </w:rPr>
              <w:t>漏洞扫描工具</w:t>
            </w:r>
          </w:p>
        </w:tc>
        <w:tc>
          <w:tcPr>
            <w:tcW w:w="735" w:type="pct"/>
          </w:tcPr>
          <w:p w14:paraId="6DD59D66" w14:textId="58C5D7E8" w:rsidR="00F4497F" w:rsidRPr="00CF1CDF" w:rsidRDefault="00F4497F" w:rsidP="00F4497F">
            <w:pPr>
              <w:rPr>
                <w:color w:val="000000"/>
                <w:szCs w:val="21"/>
              </w:rPr>
            </w:pPr>
            <w:r>
              <w:rPr>
                <w:rFonts w:hint="eastAsia"/>
                <w:color w:val="000000"/>
                <w:szCs w:val="21"/>
              </w:rPr>
              <w:t>委托方提供授权软件</w:t>
            </w:r>
          </w:p>
        </w:tc>
      </w:tr>
    </w:tbl>
    <w:p w14:paraId="4F5F722D" w14:textId="77777777" w:rsidR="008C63E1" w:rsidRPr="00CF1CDF" w:rsidRDefault="008C63E1" w:rsidP="008C63E1">
      <w:pPr>
        <w:rPr>
          <w:color w:val="000000"/>
        </w:rPr>
      </w:pPr>
    </w:p>
    <w:p w14:paraId="1BAC13DF" w14:textId="77777777" w:rsidR="008C63E1" w:rsidRPr="00CF1CDF" w:rsidRDefault="008C63E1" w:rsidP="008C63E1">
      <w:pPr>
        <w:pStyle w:val="2"/>
        <w:spacing w:before="156" w:after="156"/>
      </w:pPr>
      <w:bookmarkStart w:id="71" w:name="_Toc237879169"/>
      <w:bookmarkStart w:id="72" w:name="_Toc242360720"/>
      <w:r w:rsidRPr="00CF1CDF">
        <w:t>硬件和固件项</w:t>
      </w:r>
      <w:bookmarkEnd w:id="65"/>
      <w:bookmarkEnd w:id="66"/>
      <w:bookmarkEnd w:id="67"/>
      <w:bookmarkEnd w:id="68"/>
      <w:bookmarkEnd w:id="69"/>
      <w:bookmarkEnd w:id="71"/>
      <w:bookmarkEnd w:id="72"/>
    </w:p>
    <w:p w14:paraId="33831E97" w14:textId="77777777" w:rsidR="008C63E1" w:rsidRPr="00CF1CDF" w:rsidRDefault="008C63E1" w:rsidP="008C63E1">
      <w:pPr>
        <w:pStyle w:val="a3"/>
      </w:pPr>
      <w:r w:rsidRPr="00CF1CDF">
        <w:t>本次测试所用到的硬件和固件项见下表。</w:t>
      </w:r>
    </w:p>
    <w:p w14:paraId="483952C2" w14:textId="0D881271" w:rsidR="008C63E1" w:rsidRPr="00CF1CDF" w:rsidRDefault="008C63E1" w:rsidP="008C63E1">
      <w:pPr>
        <w:pStyle w:val="a7"/>
      </w:pPr>
      <w:bookmarkStart w:id="73" w:name="_Toc237879187"/>
      <w:r w:rsidRPr="00CF1CDF">
        <w:t>表</w:t>
      </w:r>
      <w:r w:rsidRPr="00CF1CDF">
        <w:t xml:space="preserve"> </w:t>
      </w:r>
      <w:fldSimple w:instr=" STYLEREF 1 \s ">
        <w:r w:rsidR="00205D88">
          <w:rPr>
            <w:noProof/>
          </w:rPr>
          <w:t>3</w:t>
        </w:r>
      </w:fldSimple>
      <w:r w:rsidRPr="00CF1CDF">
        <w:noBreakHyphen/>
      </w:r>
      <w:r w:rsidRPr="00CF1CDF">
        <w:fldChar w:fldCharType="begin"/>
      </w:r>
      <w:r w:rsidRPr="00CF1CDF">
        <w:instrText xml:space="preserve"> SEQ </w:instrText>
      </w:r>
      <w:r w:rsidRPr="00CF1CDF">
        <w:instrText>表</w:instrText>
      </w:r>
      <w:r w:rsidRPr="00CF1CDF">
        <w:instrText xml:space="preserve"> \* ARABIC \s 1 </w:instrText>
      </w:r>
      <w:r w:rsidRPr="00CF1CDF">
        <w:fldChar w:fldCharType="separate"/>
      </w:r>
      <w:r w:rsidR="00205D88">
        <w:rPr>
          <w:noProof/>
        </w:rPr>
        <w:t>2</w:t>
      </w:r>
      <w:r w:rsidRPr="00CF1CDF">
        <w:fldChar w:fldCharType="end"/>
      </w:r>
      <w:r w:rsidRPr="00CF1CDF">
        <w:t xml:space="preserve"> </w:t>
      </w:r>
      <w:r w:rsidRPr="00CF1CDF">
        <w:t>环境所需硬件和固件项</w:t>
      </w:r>
      <w:bookmarkEnd w:id="73"/>
    </w:p>
    <w:tbl>
      <w:tblPr>
        <w:tblStyle w:val="a9"/>
        <w:tblW w:w="4823" w:type="pct"/>
        <w:tblLook w:val="01E0" w:firstRow="1" w:lastRow="1" w:firstColumn="1" w:lastColumn="1" w:noHBand="0" w:noVBand="0"/>
      </w:tblPr>
      <w:tblGrid>
        <w:gridCol w:w="626"/>
        <w:gridCol w:w="1413"/>
        <w:gridCol w:w="626"/>
        <w:gridCol w:w="1812"/>
        <w:gridCol w:w="1488"/>
        <w:gridCol w:w="1895"/>
        <w:gridCol w:w="1628"/>
        <w:gridCol w:w="3989"/>
      </w:tblGrid>
      <w:tr w:rsidR="008C63E1" w:rsidRPr="00CF1CDF" w14:paraId="45056AE8" w14:textId="77777777" w:rsidTr="00EA0A46">
        <w:trPr>
          <w:cnfStyle w:val="100000000000" w:firstRow="1" w:lastRow="0" w:firstColumn="0" w:lastColumn="0" w:oddVBand="0" w:evenVBand="0" w:oddHBand="0" w:evenHBand="0" w:firstRowFirstColumn="0" w:firstRowLastColumn="0" w:lastRowFirstColumn="0" w:lastRowLastColumn="0"/>
          <w:trHeight w:val="340"/>
        </w:trPr>
        <w:tc>
          <w:tcPr>
            <w:tcW w:w="232" w:type="pct"/>
          </w:tcPr>
          <w:p w14:paraId="5A28B664" w14:textId="77777777" w:rsidR="008C63E1" w:rsidRPr="00CF1CDF" w:rsidRDefault="008C63E1" w:rsidP="00EA0A46">
            <w:pPr>
              <w:tabs>
                <w:tab w:val="left" w:pos="6706"/>
              </w:tabs>
              <w:spacing w:line="360" w:lineRule="exact"/>
              <w:jc w:val="center"/>
              <w:rPr>
                <w:szCs w:val="21"/>
              </w:rPr>
            </w:pPr>
            <w:r w:rsidRPr="00CF1CDF">
              <w:rPr>
                <w:szCs w:val="21"/>
              </w:rPr>
              <w:t>序号</w:t>
            </w:r>
          </w:p>
        </w:tc>
        <w:tc>
          <w:tcPr>
            <w:tcW w:w="524" w:type="pct"/>
          </w:tcPr>
          <w:p w14:paraId="66E9F2F7" w14:textId="77777777" w:rsidR="008C63E1" w:rsidRPr="00CF1CDF" w:rsidRDefault="008C63E1" w:rsidP="00EA0A46">
            <w:pPr>
              <w:tabs>
                <w:tab w:val="left" w:pos="6706"/>
              </w:tabs>
              <w:spacing w:line="360" w:lineRule="exact"/>
              <w:jc w:val="center"/>
              <w:rPr>
                <w:szCs w:val="21"/>
              </w:rPr>
            </w:pPr>
            <w:r w:rsidRPr="00CF1CDF">
              <w:rPr>
                <w:szCs w:val="21"/>
              </w:rPr>
              <w:t>硬件和固件项名称</w:t>
            </w:r>
          </w:p>
        </w:tc>
        <w:tc>
          <w:tcPr>
            <w:tcW w:w="232" w:type="pct"/>
          </w:tcPr>
          <w:p w14:paraId="381AE95D" w14:textId="77777777" w:rsidR="008C63E1" w:rsidRPr="00CF1CDF" w:rsidRDefault="008C63E1" w:rsidP="00EA0A46">
            <w:pPr>
              <w:tabs>
                <w:tab w:val="left" w:pos="6706"/>
              </w:tabs>
              <w:spacing w:line="360" w:lineRule="exact"/>
              <w:jc w:val="center"/>
              <w:rPr>
                <w:szCs w:val="21"/>
              </w:rPr>
            </w:pPr>
            <w:r w:rsidRPr="00CF1CDF">
              <w:rPr>
                <w:szCs w:val="21"/>
              </w:rPr>
              <w:t>数量</w:t>
            </w:r>
          </w:p>
        </w:tc>
        <w:tc>
          <w:tcPr>
            <w:tcW w:w="672" w:type="pct"/>
          </w:tcPr>
          <w:p w14:paraId="7B776362" w14:textId="77777777" w:rsidR="008C63E1" w:rsidRPr="00CF1CDF" w:rsidRDefault="008C63E1" w:rsidP="00EA0A46">
            <w:pPr>
              <w:tabs>
                <w:tab w:val="left" w:pos="6706"/>
              </w:tabs>
              <w:spacing w:line="360" w:lineRule="exact"/>
              <w:jc w:val="center"/>
              <w:rPr>
                <w:szCs w:val="21"/>
              </w:rPr>
            </w:pPr>
            <w:r w:rsidRPr="00CF1CDF">
              <w:rPr>
                <w:szCs w:val="21"/>
              </w:rPr>
              <w:t>用途</w:t>
            </w:r>
          </w:p>
        </w:tc>
        <w:tc>
          <w:tcPr>
            <w:tcW w:w="552" w:type="pct"/>
          </w:tcPr>
          <w:p w14:paraId="2E2C9532" w14:textId="77777777" w:rsidR="008C63E1" w:rsidRPr="00CF1CDF" w:rsidRDefault="008C63E1" w:rsidP="00EA0A46">
            <w:pPr>
              <w:tabs>
                <w:tab w:val="left" w:pos="6706"/>
              </w:tabs>
              <w:spacing w:line="360" w:lineRule="exact"/>
              <w:jc w:val="center"/>
              <w:rPr>
                <w:szCs w:val="21"/>
              </w:rPr>
            </w:pPr>
            <w:r w:rsidRPr="00CF1CDF">
              <w:rPr>
                <w:szCs w:val="21"/>
              </w:rPr>
              <w:t>所属权</w:t>
            </w:r>
          </w:p>
        </w:tc>
        <w:tc>
          <w:tcPr>
            <w:tcW w:w="703" w:type="pct"/>
          </w:tcPr>
          <w:p w14:paraId="7F647CE5" w14:textId="77777777" w:rsidR="008C63E1" w:rsidRPr="00CF1CDF" w:rsidRDefault="008C63E1" w:rsidP="00EA0A46">
            <w:pPr>
              <w:tabs>
                <w:tab w:val="left" w:pos="6706"/>
              </w:tabs>
              <w:spacing w:line="360" w:lineRule="exact"/>
              <w:jc w:val="center"/>
              <w:rPr>
                <w:szCs w:val="21"/>
              </w:rPr>
            </w:pPr>
            <w:r w:rsidRPr="00CF1CDF">
              <w:rPr>
                <w:szCs w:val="21"/>
              </w:rPr>
              <w:t>配置软件</w:t>
            </w:r>
          </w:p>
        </w:tc>
        <w:tc>
          <w:tcPr>
            <w:tcW w:w="604" w:type="pct"/>
          </w:tcPr>
          <w:p w14:paraId="4D18664F" w14:textId="77777777" w:rsidR="008C63E1" w:rsidRPr="00CF1CDF" w:rsidRDefault="008C63E1" w:rsidP="00EA0A46">
            <w:pPr>
              <w:tabs>
                <w:tab w:val="left" w:pos="6706"/>
              </w:tabs>
              <w:spacing w:line="360" w:lineRule="exact"/>
              <w:jc w:val="center"/>
              <w:rPr>
                <w:szCs w:val="21"/>
              </w:rPr>
            </w:pPr>
            <w:r w:rsidRPr="00CF1CDF">
              <w:rPr>
                <w:szCs w:val="21"/>
              </w:rPr>
              <w:t>有效性说明</w:t>
            </w:r>
          </w:p>
        </w:tc>
        <w:tc>
          <w:tcPr>
            <w:tcW w:w="1480" w:type="pct"/>
          </w:tcPr>
          <w:p w14:paraId="3C19CE20" w14:textId="77777777" w:rsidR="008C63E1" w:rsidRPr="00CF1CDF" w:rsidRDefault="008C63E1" w:rsidP="00EA0A46">
            <w:pPr>
              <w:tabs>
                <w:tab w:val="left" w:pos="6706"/>
              </w:tabs>
              <w:spacing w:line="360" w:lineRule="exact"/>
              <w:jc w:val="center"/>
              <w:rPr>
                <w:szCs w:val="21"/>
              </w:rPr>
            </w:pPr>
            <w:r w:rsidRPr="00CF1CDF">
              <w:rPr>
                <w:szCs w:val="21"/>
              </w:rPr>
              <w:t>配置要求</w:t>
            </w:r>
          </w:p>
        </w:tc>
      </w:tr>
      <w:tr w:rsidR="008C63E1" w:rsidRPr="00CF1CDF" w14:paraId="61A364D2" w14:textId="77777777" w:rsidTr="00EA0A46">
        <w:trPr>
          <w:trHeight w:val="340"/>
        </w:trPr>
        <w:tc>
          <w:tcPr>
            <w:tcW w:w="232" w:type="pct"/>
          </w:tcPr>
          <w:p w14:paraId="7BE3127B" w14:textId="77777777" w:rsidR="008C63E1" w:rsidRPr="00CF1CDF" w:rsidRDefault="008C63E1" w:rsidP="008C63E1">
            <w:pPr>
              <w:numPr>
                <w:ilvl w:val="0"/>
                <w:numId w:val="3"/>
              </w:numPr>
              <w:spacing w:line="360" w:lineRule="exact"/>
              <w:ind w:left="0" w:firstLine="0"/>
              <w:jc w:val="center"/>
              <w:rPr>
                <w:szCs w:val="21"/>
              </w:rPr>
            </w:pPr>
          </w:p>
        </w:tc>
        <w:tc>
          <w:tcPr>
            <w:tcW w:w="524" w:type="pct"/>
          </w:tcPr>
          <w:p w14:paraId="5148EE78" w14:textId="77777777" w:rsidR="008C63E1" w:rsidRPr="00CF1CDF" w:rsidRDefault="008C63E1" w:rsidP="00EA0A46">
            <w:pPr>
              <w:spacing w:line="360" w:lineRule="exact"/>
              <w:rPr>
                <w:szCs w:val="21"/>
              </w:rPr>
            </w:pPr>
            <w:r w:rsidRPr="00866E5D">
              <w:rPr>
                <w:szCs w:val="21"/>
              </w:rPr>
              <w:t>服务器</w:t>
            </w:r>
          </w:p>
        </w:tc>
        <w:tc>
          <w:tcPr>
            <w:tcW w:w="232" w:type="pct"/>
          </w:tcPr>
          <w:p w14:paraId="75F1601C" w14:textId="77777777" w:rsidR="008C63E1" w:rsidRPr="00CF1CDF" w:rsidRDefault="008C63E1" w:rsidP="00EA0A46">
            <w:pPr>
              <w:spacing w:line="360" w:lineRule="exact"/>
              <w:rPr>
                <w:szCs w:val="21"/>
              </w:rPr>
            </w:pPr>
            <w:r w:rsidRPr="00866E5D">
              <w:rPr>
                <w:szCs w:val="21"/>
              </w:rPr>
              <w:t>1</w:t>
            </w:r>
          </w:p>
        </w:tc>
        <w:tc>
          <w:tcPr>
            <w:tcW w:w="672" w:type="pct"/>
          </w:tcPr>
          <w:p w14:paraId="48010F4D" w14:textId="77777777" w:rsidR="008C63E1" w:rsidRPr="00CF1CDF" w:rsidRDefault="008C63E1" w:rsidP="00EA0A46">
            <w:pPr>
              <w:spacing w:line="360" w:lineRule="exact"/>
              <w:rPr>
                <w:szCs w:val="21"/>
              </w:rPr>
            </w:pPr>
            <w:r w:rsidRPr="00866E5D">
              <w:rPr>
                <w:szCs w:val="21"/>
              </w:rPr>
              <w:t>被测设备，用于</w:t>
            </w:r>
            <w:r>
              <w:rPr>
                <w:szCs w:val="21"/>
              </w:rPr>
              <w:t>协同办公平台软件</w:t>
            </w:r>
            <w:r w:rsidRPr="00866E5D">
              <w:rPr>
                <w:szCs w:val="21"/>
              </w:rPr>
              <w:t>测试</w:t>
            </w:r>
          </w:p>
        </w:tc>
        <w:tc>
          <w:tcPr>
            <w:tcW w:w="552" w:type="pct"/>
          </w:tcPr>
          <w:p w14:paraId="6BB4E3FF" w14:textId="77777777" w:rsidR="008C63E1" w:rsidRPr="00CF1CDF" w:rsidRDefault="008C63E1" w:rsidP="00EA0A46">
            <w:pPr>
              <w:spacing w:line="360" w:lineRule="exact"/>
              <w:rPr>
                <w:szCs w:val="21"/>
              </w:rPr>
            </w:pPr>
            <w:r w:rsidRPr="00866E5D">
              <w:rPr>
                <w:szCs w:val="21"/>
              </w:rPr>
              <w:t>北京软件产品质量检测检验中心</w:t>
            </w:r>
          </w:p>
        </w:tc>
        <w:tc>
          <w:tcPr>
            <w:tcW w:w="703" w:type="pct"/>
          </w:tcPr>
          <w:p w14:paraId="159BA47A" w14:textId="77777777" w:rsidR="008C63E1" w:rsidRPr="00CF1CDF" w:rsidRDefault="008C63E1" w:rsidP="00EA0A46">
            <w:pPr>
              <w:spacing w:line="360" w:lineRule="exact"/>
              <w:rPr>
                <w:szCs w:val="21"/>
              </w:rPr>
            </w:pPr>
            <w:r>
              <w:rPr>
                <w:szCs w:val="21"/>
              </w:rPr>
              <w:t>协同办公平台软件</w:t>
            </w:r>
          </w:p>
        </w:tc>
        <w:tc>
          <w:tcPr>
            <w:tcW w:w="604" w:type="pct"/>
          </w:tcPr>
          <w:p w14:paraId="0F019319" w14:textId="77777777" w:rsidR="008C63E1" w:rsidRPr="00CF1CDF" w:rsidRDefault="008C63E1" w:rsidP="00EA0A46">
            <w:pPr>
              <w:spacing w:line="360" w:lineRule="exact"/>
              <w:rPr>
                <w:szCs w:val="21"/>
              </w:rPr>
            </w:pPr>
            <w:r w:rsidRPr="00866E5D">
              <w:rPr>
                <w:szCs w:val="21"/>
              </w:rPr>
              <w:t>实验室受控设备，使用范围满足测试要求</w:t>
            </w:r>
          </w:p>
        </w:tc>
        <w:tc>
          <w:tcPr>
            <w:tcW w:w="1480" w:type="pct"/>
          </w:tcPr>
          <w:p w14:paraId="4A74D117" w14:textId="77777777" w:rsidR="008C63E1" w:rsidRPr="00866E5D" w:rsidRDefault="008C63E1" w:rsidP="00EA0A46">
            <w:pPr>
              <w:spacing w:line="320" w:lineRule="exact"/>
              <w:jc w:val="center"/>
              <w:rPr>
                <w:color w:val="000000"/>
                <w:szCs w:val="21"/>
              </w:rPr>
            </w:pPr>
            <w:r w:rsidRPr="00866E5D">
              <w:rPr>
                <w:color w:val="000000"/>
                <w:szCs w:val="21"/>
              </w:rPr>
              <w:t>硬件配置：</w:t>
            </w:r>
            <w:r w:rsidRPr="00866E5D">
              <w:rPr>
                <w:color w:val="000000"/>
                <w:szCs w:val="21"/>
              </w:rPr>
              <w:t xml:space="preserve">Intel Xeon Platinum 8269CY 3.1G(8 </w:t>
            </w:r>
            <w:r w:rsidRPr="00866E5D">
              <w:rPr>
                <w:color w:val="000000"/>
                <w:szCs w:val="21"/>
              </w:rPr>
              <w:t>核</w:t>
            </w:r>
            <w:r w:rsidRPr="00866E5D">
              <w:rPr>
                <w:color w:val="000000"/>
                <w:szCs w:val="21"/>
              </w:rPr>
              <w:t>)/16G/40G</w:t>
            </w:r>
          </w:p>
          <w:p w14:paraId="7E86433B" w14:textId="77777777" w:rsidR="008C63E1" w:rsidRPr="00866E5D" w:rsidRDefault="008C63E1" w:rsidP="00EA0A46">
            <w:pPr>
              <w:spacing w:line="320" w:lineRule="exact"/>
              <w:jc w:val="center"/>
              <w:rPr>
                <w:color w:val="000000"/>
                <w:szCs w:val="21"/>
              </w:rPr>
            </w:pPr>
            <w:r w:rsidRPr="00866E5D">
              <w:rPr>
                <w:color w:val="000000"/>
                <w:szCs w:val="21"/>
              </w:rPr>
              <w:t>操作系统：</w:t>
            </w:r>
            <w:r w:rsidRPr="00866E5D">
              <w:rPr>
                <w:color w:val="000000"/>
                <w:szCs w:val="21"/>
              </w:rPr>
              <w:t>Windows Server 2016</w:t>
            </w:r>
          </w:p>
          <w:p w14:paraId="7FCE3381" w14:textId="77777777" w:rsidR="008C63E1" w:rsidRPr="00866E5D" w:rsidRDefault="008C63E1" w:rsidP="00EA0A46">
            <w:pPr>
              <w:spacing w:line="320" w:lineRule="exact"/>
              <w:jc w:val="center"/>
              <w:rPr>
                <w:color w:val="000000"/>
                <w:szCs w:val="21"/>
              </w:rPr>
            </w:pPr>
            <w:r w:rsidRPr="00866E5D">
              <w:rPr>
                <w:color w:val="000000"/>
                <w:szCs w:val="21"/>
              </w:rPr>
              <w:t>数据库：</w:t>
            </w:r>
            <w:r w:rsidRPr="00866E5D">
              <w:rPr>
                <w:color w:val="000000"/>
                <w:szCs w:val="21"/>
              </w:rPr>
              <w:t>MySQL 5.7</w:t>
            </w:r>
          </w:p>
          <w:p w14:paraId="249ACC7C" w14:textId="77777777" w:rsidR="008C63E1" w:rsidRPr="00CF1CDF" w:rsidRDefault="008C63E1" w:rsidP="00EA0A46">
            <w:r w:rsidRPr="00866E5D">
              <w:rPr>
                <w:color w:val="000000"/>
                <w:szCs w:val="21"/>
              </w:rPr>
              <w:t>中间件：</w:t>
            </w:r>
            <w:r w:rsidRPr="00866E5D">
              <w:rPr>
                <w:color w:val="000000"/>
                <w:szCs w:val="21"/>
              </w:rPr>
              <w:t>Tomcat 8.5</w:t>
            </w:r>
            <w:r w:rsidRPr="00866E5D">
              <w:rPr>
                <w:color w:val="000000"/>
                <w:szCs w:val="21"/>
              </w:rPr>
              <w:t>、</w:t>
            </w:r>
            <w:r w:rsidRPr="00866E5D">
              <w:rPr>
                <w:color w:val="000000"/>
                <w:szCs w:val="21"/>
              </w:rPr>
              <w:t>JDK 1.8</w:t>
            </w:r>
          </w:p>
        </w:tc>
      </w:tr>
      <w:tr w:rsidR="008C63E1" w:rsidRPr="00CF1CDF" w14:paraId="75546812" w14:textId="77777777" w:rsidTr="00EA0A46">
        <w:trPr>
          <w:trHeight w:val="340"/>
        </w:trPr>
        <w:tc>
          <w:tcPr>
            <w:tcW w:w="232" w:type="pct"/>
          </w:tcPr>
          <w:p w14:paraId="545FB9D5" w14:textId="77777777" w:rsidR="008C63E1" w:rsidRPr="00CF1CDF" w:rsidRDefault="008C63E1" w:rsidP="008C63E1">
            <w:pPr>
              <w:numPr>
                <w:ilvl w:val="0"/>
                <w:numId w:val="3"/>
              </w:numPr>
              <w:spacing w:line="360" w:lineRule="exact"/>
              <w:ind w:left="0" w:firstLine="0"/>
              <w:jc w:val="center"/>
              <w:rPr>
                <w:szCs w:val="21"/>
              </w:rPr>
            </w:pPr>
          </w:p>
        </w:tc>
        <w:tc>
          <w:tcPr>
            <w:tcW w:w="524" w:type="pct"/>
          </w:tcPr>
          <w:p w14:paraId="77690FA5" w14:textId="77777777" w:rsidR="008C63E1" w:rsidRPr="00CF1CDF" w:rsidRDefault="008C63E1" w:rsidP="00EA0A46">
            <w:pPr>
              <w:spacing w:line="360" w:lineRule="exact"/>
              <w:rPr>
                <w:szCs w:val="21"/>
              </w:rPr>
            </w:pPr>
            <w:r w:rsidRPr="00866E5D">
              <w:rPr>
                <w:color w:val="000000"/>
                <w:szCs w:val="21"/>
              </w:rPr>
              <w:t>测试</w:t>
            </w:r>
            <w:r w:rsidRPr="00866E5D">
              <w:rPr>
                <w:rFonts w:hint="eastAsia"/>
                <w:color w:val="000000"/>
                <w:szCs w:val="21"/>
              </w:rPr>
              <w:t>客户</w:t>
            </w:r>
            <w:r w:rsidRPr="00866E5D">
              <w:rPr>
                <w:color w:val="000000"/>
                <w:szCs w:val="21"/>
              </w:rPr>
              <w:t>端</w:t>
            </w:r>
            <w:r w:rsidRPr="00866E5D">
              <w:rPr>
                <w:color w:val="000000"/>
                <w:szCs w:val="21"/>
              </w:rPr>
              <w:t>PC</w:t>
            </w:r>
            <w:r w:rsidRPr="00866E5D">
              <w:rPr>
                <w:color w:val="000000"/>
                <w:szCs w:val="21"/>
              </w:rPr>
              <w:t>机</w:t>
            </w:r>
          </w:p>
        </w:tc>
        <w:tc>
          <w:tcPr>
            <w:tcW w:w="232" w:type="pct"/>
          </w:tcPr>
          <w:p w14:paraId="148A2308" w14:textId="77777777" w:rsidR="008C63E1" w:rsidRPr="00CF1CDF" w:rsidRDefault="008C63E1" w:rsidP="00EA0A46">
            <w:pPr>
              <w:spacing w:line="360" w:lineRule="exact"/>
              <w:rPr>
                <w:szCs w:val="21"/>
              </w:rPr>
            </w:pPr>
            <w:r w:rsidRPr="00866E5D">
              <w:rPr>
                <w:szCs w:val="21"/>
              </w:rPr>
              <w:t>1</w:t>
            </w:r>
          </w:p>
        </w:tc>
        <w:tc>
          <w:tcPr>
            <w:tcW w:w="672" w:type="pct"/>
          </w:tcPr>
          <w:p w14:paraId="126EA793" w14:textId="77777777" w:rsidR="008C63E1" w:rsidRPr="00CF1CDF" w:rsidRDefault="008C63E1" w:rsidP="00EA0A46">
            <w:pPr>
              <w:spacing w:line="360" w:lineRule="exact"/>
              <w:rPr>
                <w:szCs w:val="21"/>
              </w:rPr>
            </w:pPr>
            <w:r w:rsidRPr="00866E5D">
              <w:rPr>
                <w:szCs w:val="21"/>
              </w:rPr>
              <w:t>陪测设备，用于</w:t>
            </w:r>
            <w:r>
              <w:rPr>
                <w:szCs w:val="21"/>
              </w:rPr>
              <w:t>协同办公平台软件</w:t>
            </w:r>
            <w:r w:rsidRPr="00866E5D">
              <w:rPr>
                <w:szCs w:val="21"/>
              </w:rPr>
              <w:t>测试</w:t>
            </w:r>
          </w:p>
        </w:tc>
        <w:tc>
          <w:tcPr>
            <w:tcW w:w="552" w:type="pct"/>
          </w:tcPr>
          <w:p w14:paraId="3A1F78B0" w14:textId="77777777" w:rsidR="008C63E1" w:rsidRPr="00CF1CDF" w:rsidRDefault="008C63E1" w:rsidP="00EA0A46">
            <w:pPr>
              <w:spacing w:line="360" w:lineRule="exact"/>
              <w:rPr>
                <w:szCs w:val="21"/>
              </w:rPr>
            </w:pPr>
            <w:r w:rsidRPr="00866E5D">
              <w:t>上海微小卫星工程中心软件评测中心</w:t>
            </w:r>
          </w:p>
        </w:tc>
        <w:tc>
          <w:tcPr>
            <w:tcW w:w="703" w:type="pct"/>
          </w:tcPr>
          <w:p w14:paraId="6465B9F3" w14:textId="77777777" w:rsidR="008C63E1" w:rsidRPr="00866E5D" w:rsidRDefault="008C63E1" w:rsidP="00EA0A46">
            <w:pPr>
              <w:spacing w:line="360" w:lineRule="exact"/>
              <w:rPr>
                <w:szCs w:val="21"/>
              </w:rPr>
            </w:pPr>
            <w:r w:rsidRPr="00866E5D">
              <w:rPr>
                <w:szCs w:val="21"/>
              </w:rPr>
              <w:t>谷歌</w:t>
            </w:r>
            <w:r w:rsidRPr="00866E5D">
              <w:rPr>
                <w:szCs w:val="21"/>
              </w:rPr>
              <w:t>Chrome</w:t>
            </w:r>
            <w:r w:rsidRPr="00866E5D">
              <w:rPr>
                <w:szCs w:val="21"/>
              </w:rPr>
              <w:t>浏览器</w:t>
            </w:r>
          </w:p>
          <w:p w14:paraId="6E0DF580" w14:textId="77777777" w:rsidR="008C63E1" w:rsidRDefault="008C63E1" w:rsidP="00EA0A46">
            <w:pPr>
              <w:spacing w:line="360" w:lineRule="exact"/>
              <w:rPr>
                <w:szCs w:val="21"/>
              </w:rPr>
            </w:pPr>
            <w:r>
              <w:rPr>
                <w:rFonts w:hint="eastAsia"/>
                <w:color w:val="000000"/>
                <w:szCs w:val="21"/>
              </w:rPr>
              <w:t>Wireshark</w:t>
            </w:r>
            <w:r w:rsidRPr="00866E5D">
              <w:rPr>
                <w:szCs w:val="21"/>
              </w:rPr>
              <w:t>软件</w:t>
            </w:r>
          </w:p>
          <w:p w14:paraId="2D9B7A18" w14:textId="09AA4716" w:rsidR="00F4497F" w:rsidRPr="00CF1CDF" w:rsidRDefault="00BA4FA5" w:rsidP="00EA0A46">
            <w:pPr>
              <w:spacing w:line="360" w:lineRule="exact"/>
              <w:rPr>
                <w:szCs w:val="21"/>
              </w:rPr>
            </w:pPr>
            <w:proofErr w:type="gramStart"/>
            <w:r>
              <w:rPr>
                <w:rFonts w:hint="eastAsia"/>
                <w:color w:val="000000"/>
                <w:szCs w:val="21"/>
              </w:rPr>
              <w:t>绿盟网络</w:t>
            </w:r>
            <w:proofErr w:type="gramEnd"/>
            <w:r>
              <w:rPr>
                <w:rFonts w:hint="eastAsia"/>
                <w:color w:val="000000"/>
                <w:szCs w:val="21"/>
              </w:rPr>
              <w:t>安全漏洞扫描系统</w:t>
            </w:r>
            <w:r w:rsidR="00F4497F">
              <w:rPr>
                <w:rFonts w:hint="eastAsia"/>
                <w:color w:val="000000"/>
                <w:szCs w:val="21"/>
              </w:rPr>
              <w:t>软件</w:t>
            </w:r>
          </w:p>
        </w:tc>
        <w:tc>
          <w:tcPr>
            <w:tcW w:w="604" w:type="pct"/>
          </w:tcPr>
          <w:p w14:paraId="40A7A3E4" w14:textId="77777777" w:rsidR="008C63E1" w:rsidRPr="00CF1CDF" w:rsidRDefault="008C63E1" w:rsidP="00EA0A46">
            <w:r w:rsidRPr="00866E5D">
              <w:rPr>
                <w:szCs w:val="21"/>
              </w:rPr>
              <w:t>实验室受控设备，使用范围满足测试要求</w:t>
            </w:r>
          </w:p>
        </w:tc>
        <w:tc>
          <w:tcPr>
            <w:tcW w:w="1480" w:type="pct"/>
          </w:tcPr>
          <w:p w14:paraId="7A472C01" w14:textId="77777777" w:rsidR="008C63E1" w:rsidRPr="00866E5D" w:rsidRDefault="008C63E1" w:rsidP="00EA0A46">
            <w:pPr>
              <w:rPr>
                <w:szCs w:val="21"/>
              </w:rPr>
            </w:pPr>
            <w:r w:rsidRPr="00866E5D">
              <w:rPr>
                <w:szCs w:val="21"/>
              </w:rPr>
              <w:t>处理器：</w:t>
            </w:r>
            <w:r w:rsidRPr="00866E5D">
              <w:rPr>
                <w:szCs w:val="21"/>
              </w:rPr>
              <w:t xml:space="preserve"> Intel i7-</w:t>
            </w:r>
            <w:r>
              <w:rPr>
                <w:rFonts w:hint="eastAsia"/>
                <w:szCs w:val="21"/>
              </w:rPr>
              <w:t>13</w:t>
            </w:r>
            <w:r w:rsidRPr="00866E5D">
              <w:rPr>
                <w:szCs w:val="21"/>
              </w:rPr>
              <w:t>700</w:t>
            </w:r>
          </w:p>
          <w:p w14:paraId="17701BD3" w14:textId="77777777" w:rsidR="008C63E1" w:rsidRPr="00866E5D" w:rsidRDefault="008C63E1" w:rsidP="00EA0A46">
            <w:pPr>
              <w:rPr>
                <w:szCs w:val="21"/>
              </w:rPr>
            </w:pPr>
            <w:r w:rsidRPr="00866E5D">
              <w:rPr>
                <w:szCs w:val="21"/>
              </w:rPr>
              <w:t>内存：</w:t>
            </w:r>
            <w:r w:rsidRPr="00866E5D">
              <w:rPr>
                <w:szCs w:val="21"/>
              </w:rPr>
              <w:t>24G</w:t>
            </w:r>
          </w:p>
          <w:p w14:paraId="42E83210" w14:textId="77777777" w:rsidR="008C63E1" w:rsidRPr="00866E5D" w:rsidRDefault="008C63E1" w:rsidP="00EA0A46">
            <w:pPr>
              <w:rPr>
                <w:szCs w:val="21"/>
              </w:rPr>
            </w:pPr>
            <w:r w:rsidRPr="00866E5D">
              <w:rPr>
                <w:szCs w:val="21"/>
              </w:rPr>
              <w:t>硬盘：</w:t>
            </w:r>
            <w:r w:rsidRPr="00866E5D">
              <w:rPr>
                <w:szCs w:val="21"/>
              </w:rPr>
              <w:t>1T</w:t>
            </w:r>
          </w:p>
          <w:p w14:paraId="60D5636E" w14:textId="77777777" w:rsidR="008C63E1" w:rsidRPr="00CF1CDF" w:rsidRDefault="008C63E1" w:rsidP="00EA0A46">
            <w:pPr>
              <w:rPr>
                <w:szCs w:val="21"/>
              </w:rPr>
            </w:pPr>
            <w:r w:rsidRPr="00866E5D">
              <w:rPr>
                <w:szCs w:val="21"/>
              </w:rPr>
              <w:t>操作系统：</w:t>
            </w:r>
            <w:r w:rsidRPr="00866E5D">
              <w:rPr>
                <w:szCs w:val="21"/>
              </w:rPr>
              <w:t xml:space="preserve"> Windows</w:t>
            </w:r>
            <w:r>
              <w:rPr>
                <w:rFonts w:hint="eastAsia"/>
                <w:szCs w:val="21"/>
              </w:rPr>
              <w:t>10</w:t>
            </w:r>
            <w:r w:rsidRPr="00866E5D">
              <w:rPr>
                <w:szCs w:val="21"/>
              </w:rPr>
              <w:t xml:space="preserve"> x64</w:t>
            </w:r>
            <w:r w:rsidRPr="00866E5D">
              <w:rPr>
                <w:szCs w:val="21"/>
              </w:rPr>
              <w:t>旗舰版</w:t>
            </w:r>
          </w:p>
        </w:tc>
      </w:tr>
      <w:tr w:rsidR="008C63E1" w:rsidRPr="00CF1CDF" w14:paraId="241C636A" w14:textId="77777777" w:rsidTr="00EA0A46">
        <w:trPr>
          <w:trHeight w:val="340"/>
        </w:trPr>
        <w:tc>
          <w:tcPr>
            <w:tcW w:w="232" w:type="pct"/>
          </w:tcPr>
          <w:p w14:paraId="42297712" w14:textId="77777777" w:rsidR="008C63E1" w:rsidRPr="00CF1CDF" w:rsidRDefault="008C63E1" w:rsidP="008C63E1">
            <w:pPr>
              <w:numPr>
                <w:ilvl w:val="0"/>
                <w:numId w:val="3"/>
              </w:numPr>
              <w:spacing w:line="360" w:lineRule="exact"/>
              <w:ind w:left="0" w:firstLine="0"/>
              <w:jc w:val="center"/>
              <w:rPr>
                <w:szCs w:val="21"/>
              </w:rPr>
            </w:pPr>
          </w:p>
        </w:tc>
        <w:tc>
          <w:tcPr>
            <w:tcW w:w="524" w:type="pct"/>
          </w:tcPr>
          <w:p w14:paraId="4BC9C32F" w14:textId="77777777" w:rsidR="008C63E1" w:rsidRPr="00CF1CDF" w:rsidRDefault="008C63E1" w:rsidP="00EA0A46">
            <w:pPr>
              <w:spacing w:line="360" w:lineRule="exact"/>
              <w:rPr>
                <w:szCs w:val="21"/>
              </w:rPr>
            </w:pPr>
            <w:r>
              <w:rPr>
                <w:rFonts w:hint="eastAsia"/>
                <w:szCs w:val="21"/>
              </w:rPr>
              <w:t>路由器</w:t>
            </w:r>
          </w:p>
        </w:tc>
        <w:tc>
          <w:tcPr>
            <w:tcW w:w="232" w:type="pct"/>
          </w:tcPr>
          <w:p w14:paraId="1651AD28" w14:textId="77777777" w:rsidR="008C63E1" w:rsidRPr="00CF1CDF" w:rsidRDefault="008C63E1" w:rsidP="00EA0A46">
            <w:pPr>
              <w:spacing w:line="360" w:lineRule="exact"/>
              <w:rPr>
                <w:szCs w:val="21"/>
              </w:rPr>
            </w:pPr>
            <w:r w:rsidRPr="00CF1CDF">
              <w:rPr>
                <w:szCs w:val="21"/>
              </w:rPr>
              <w:t>1</w:t>
            </w:r>
          </w:p>
        </w:tc>
        <w:tc>
          <w:tcPr>
            <w:tcW w:w="672" w:type="pct"/>
          </w:tcPr>
          <w:p w14:paraId="566C8B28" w14:textId="77777777" w:rsidR="008C63E1" w:rsidRPr="00CF1CDF" w:rsidRDefault="008C63E1" w:rsidP="00EA0A46">
            <w:pPr>
              <w:spacing w:line="360" w:lineRule="exact"/>
              <w:rPr>
                <w:szCs w:val="21"/>
              </w:rPr>
            </w:pPr>
            <w:r w:rsidRPr="00CF1CDF">
              <w:rPr>
                <w:szCs w:val="21"/>
              </w:rPr>
              <w:t>陪测设备</w:t>
            </w:r>
          </w:p>
        </w:tc>
        <w:tc>
          <w:tcPr>
            <w:tcW w:w="552" w:type="pct"/>
          </w:tcPr>
          <w:p w14:paraId="1D235D24" w14:textId="77777777" w:rsidR="008C63E1" w:rsidRPr="00CF1CDF" w:rsidRDefault="008C63E1" w:rsidP="00EA0A46">
            <w:pPr>
              <w:spacing w:line="360" w:lineRule="exact"/>
              <w:rPr>
                <w:szCs w:val="21"/>
              </w:rPr>
            </w:pPr>
            <w:r w:rsidRPr="00866E5D">
              <w:t>上海微小卫星工程中心软件评测中心</w:t>
            </w:r>
          </w:p>
        </w:tc>
        <w:tc>
          <w:tcPr>
            <w:tcW w:w="703" w:type="pct"/>
          </w:tcPr>
          <w:p w14:paraId="70B8FF39" w14:textId="77777777" w:rsidR="008C63E1" w:rsidRPr="00CF1CDF" w:rsidRDefault="008C63E1" w:rsidP="00EA0A46">
            <w:pPr>
              <w:spacing w:line="360" w:lineRule="exact"/>
              <w:rPr>
                <w:szCs w:val="21"/>
              </w:rPr>
            </w:pPr>
            <w:r>
              <w:rPr>
                <w:rFonts w:hint="eastAsia"/>
                <w:szCs w:val="21"/>
              </w:rPr>
              <w:t>/</w:t>
            </w:r>
          </w:p>
        </w:tc>
        <w:tc>
          <w:tcPr>
            <w:tcW w:w="604" w:type="pct"/>
          </w:tcPr>
          <w:p w14:paraId="0424230C" w14:textId="77777777" w:rsidR="008C63E1" w:rsidRPr="00CF1CDF" w:rsidRDefault="008C63E1" w:rsidP="00EA0A46">
            <w:r w:rsidRPr="00866E5D">
              <w:rPr>
                <w:szCs w:val="21"/>
              </w:rPr>
              <w:t>实验室受控设备，使用范围满足测试要求</w:t>
            </w:r>
          </w:p>
        </w:tc>
        <w:tc>
          <w:tcPr>
            <w:tcW w:w="1480" w:type="pct"/>
          </w:tcPr>
          <w:p w14:paraId="79614837" w14:textId="77777777" w:rsidR="008C63E1" w:rsidRPr="00CF1CDF" w:rsidRDefault="008C63E1" w:rsidP="00EA0A46">
            <w:pPr>
              <w:rPr>
                <w:szCs w:val="21"/>
              </w:rPr>
            </w:pPr>
            <w:r>
              <w:rPr>
                <w:rFonts w:hint="eastAsia"/>
                <w:szCs w:val="21"/>
              </w:rPr>
              <w:t>TP Link TL-ER3220</w:t>
            </w:r>
          </w:p>
        </w:tc>
      </w:tr>
    </w:tbl>
    <w:p w14:paraId="701E8FAE" w14:textId="77777777" w:rsidR="008C63E1" w:rsidRPr="00CF1CDF" w:rsidRDefault="008C63E1" w:rsidP="008C63E1">
      <w:pPr>
        <w:spacing w:line="360" w:lineRule="auto"/>
        <w:jc w:val="center"/>
        <w:rPr>
          <w:rFonts w:eastAsia="黑体"/>
          <w:color w:val="000000"/>
          <w:szCs w:val="21"/>
        </w:rPr>
      </w:pPr>
    </w:p>
    <w:p w14:paraId="5F7AEC90" w14:textId="77777777" w:rsidR="008C63E1" w:rsidRPr="00CF1CDF" w:rsidRDefault="008C63E1" w:rsidP="008C63E1">
      <w:pPr>
        <w:rPr>
          <w:color w:val="000000"/>
        </w:rPr>
        <w:sectPr w:rsidR="008C63E1" w:rsidRPr="00CF1CDF" w:rsidSect="008C63E1">
          <w:pgSz w:w="16838" w:h="11906" w:orient="landscape" w:code="9"/>
          <w:pgMar w:top="1418" w:right="1418" w:bottom="1418" w:left="1418" w:header="851" w:footer="992" w:gutter="0"/>
          <w:cols w:space="425"/>
          <w:titlePg/>
          <w:docGrid w:type="linesAndChars" w:linePitch="312"/>
        </w:sectPr>
      </w:pPr>
    </w:p>
    <w:p w14:paraId="09D22EF3" w14:textId="77777777" w:rsidR="008C63E1" w:rsidRPr="00CF1CDF" w:rsidRDefault="008C63E1" w:rsidP="008C63E1">
      <w:pPr>
        <w:pStyle w:val="2"/>
        <w:spacing w:before="191" w:after="191"/>
      </w:pPr>
      <w:bookmarkStart w:id="74" w:name="_Toc237879170"/>
      <w:bookmarkStart w:id="75" w:name="_Toc242360721"/>
      <w:r w:rsidRPr="00CF1CDF">
        <w:lastRenderedPageBreak/>
        <w:t>测评场所</w:t>
      </w:r>
      <w:bookmarkEnd w:id="74"/>
      <w:bookmarkEnd w:id="75"/>
    </w:p>
    <w:p w14:paraId="5F5FE390" w14:textId="77777777" w:rsidR="008C63E1" w:rsidRPr="00CF1CDF" w:rsidRDefault="008C63E1" w:rsidP="008C63E1">
      <w:pPr>
        <w:pStyle w:val="a3"/>
      </w:pPr>
      <w:r w:rsidRPr="00CF1CDF">
        <w:t>本次测试在</w:t>
      </w:r>
      <w:r w:rsidRPr="000362B4">
        <w:t>上海微小卫星工程中心软件评测中心</w:t>
      </w:r>
      <w:r w:rsidRPr="00CF1CDF">
        <w:t>进行。</w:t>
      </w:r>
    </w:p>
    <w:p w14:paraId="7CA9E97E" w14:textId="77777777" w:rsidR="008C63E1" w:rsidRPr="00CF1CDF" w:rsidRDefault="008C63E1" w:rsidP="008C63E1">
      <w:pPr>
        <w:pStyle w:val="a3"/>
      </w:pPr>
      <w:r w:rsidRPr="00CF1CDF">
        <w:t>安全保密措施按照本中心程序文件《保密性和可信性程序》中有关规定执行。外场测试按照本中心程序文件《外场测试管理程序》中有关规定执行。</w:t>
      </w:r>
    </w:p>
    <w:p w14:paraId="1D6F9357" w14:textId="77777777" w:rsidR="008C63E1" w:rsidRPr="00CF1CDF" w:rsidRDefault="008C63E1" w:rsidP="008C63E1">
      <w:pPr>
        <w:pStyle w:val="2"/>
        <w:spacing w:before="191" w:after="191"/>
      </w:pPr>
      <w:bookmarkStart w:id="76" w:name="_Toc237879171"/>
      <w:bookmarkStart w:id="77" w:name="_Toc242360722"/>
      <w:r w:rsidRPr="00CF1CDF">
        <w:t>测评数据</w:t>
      </w:r>
      <w:bookmarkEnd w:id="76"/>
      <w:bookmarkEnd w:id="77"/>
    </w:p>
    <w:p w14:paraId="5C744127" w14:textId="77777777" w:rsidR="008C63E1" w:rsidRPr="00CF1CDF" w:rsidRDefault="008C63E1" w:rsidP="008C63E1">
      <w:pPr>
        <w:pStyle w:val="a3"/>
      </w:pPr>
      <w:r w:rsidRPr="00CF1CDF">
        <w:t>按照测试要求准备测试数据，密级等同项目密级。</w:t>
      </w:r>
    </w:p>
    <w:p w14:paraId="72F4591F" w14:textId="77777777" w:rsidR="008C63E1" w:rsidRPr="00CF1CDF" w:rsidRDefault="008C63E1" w:rsidP="008C63E1">
      <w:pPr>
        <w:pStyle w:val="2"/>
        <w:spacing w:before="191" w:after="191"/>
      </w:pPr>
      <w:bookmarkStart w:id="78" w:name="_Toc237879172"/>
      <w:bookmarkStart w:id="79" w:name="_Toc242360723"/>
      <w:r w:rsidRPr="00CF1CDF">
        <w:t>环境差异性影响分析</w:t>
      </w:r>
      <w:bookmarkEnd w:id="78"/>
      <w:bookmarkEnd w:id="79"/>
    </w:p>
    <w:p w14:paraId="230BDFF1" w14:textId="77777777" w:rsidR="008C63E1" w:rsidRPr="000362B4" w:rsidRDefault="008C63E1" w:rsidP="008C63E1">
      <w:pPr>
        <w:pStyle w:val="a3"/>
        <w:rPr>
          <w:color w:val="000000" w:themeColor="text1"/>
        </w:rPr>
      </w:pPr>
      <w:r w:rsidRPr="000362B4">
        <w:rPr>
          <w:color w:val="000000" w:themeColor="text1"/>
        </w:rPr>
        <w:t>本次测试环境与真实运行环境</w:t>
      </w:r>
      <w:r w:rsidRPr="000362B4">
        <w:rPr>
          <w:rFonts w:hint="eastAsia"/>
          <w:color w:val="000000" w:themeColor="text1"/>
        </w:rPr>
        <w:t>一致，无</w:t>
      </w:r>
      <w:r w:rsidRPr="000362B4">
        <w:rPr>
          <w:color w:val="000000" w:themeColor="text1"/>
        </w:rPr>
        <w:t>差异</w:t>
      </w:r>
      <w:r w:rsidRPr="000362B4">
        <w:rPr>
          <w:rFonts w:hint="eastAsia"/>
          <w:color w:val="000000" w:themeColor="text1"/>
        </w:rPr>
        <w:t>，</w:t>
      </w:r>
      <w:r w:rsidRPr="000362B4">
        <w:rPr>
          <w:color w:val="000000" w:themeColor="text1"/>
        </w:rPr>
        <w:t>满足测试要求。</w:t>
      </w:r>
    </w:p>
    <w:p w14:paraId="214177FD" w14:textId="77777777" w:rsidR="008C63E1" w:rsidRPr="008C63E1" w:rsidRDefault="008C63E1" w:rsidP="00165C35"/>
    <w:p w14:paraId="205ACB74" w14:textId="587D8370" w:rsidR="00112ECB" w:rsidRPr="00866E5D" w:rsidRDefault="00CD1D57" w:rsidP="008C63E1">
      <w:pPr>
        <w:pStyle w:val="1"/>
        <w:spacing w:before="191" w:after="191"/>
        <w:ind w:left="504" w:hanging="504"/>
      </w:pPr>
      <w:r w:rsidRPr="00866E5D">
        <w:br w:type="page"/>
      </w:r>
      <w:bookmarkStart w:id="80" w:name="_Toc242360724"/>
      <w:bookmarkEnd w:id="50"/>
      <w:r w:rsidR="00D56CE4" w:rsidRPr="00866E5D">
        <w:lastRenderedPageBreak/>
        <w:t>测试</w:t>
      </w:r>
      <w:r w:rsidR="008A4214" w:rsidRPr="00866E5D">
        <w:t>过程概述</w:t>
      </w:r>
      <w:bookmarkEnd w:id="80"/>
    </w:p>
    <w:p w14:paraId="563BF12A" w14:textId="77777777" w:rsidR="00112ECB" w:rsidRPr="00866E5D" w:rsidRDefault="00112ECB" w:rsidP="00165C35">
      <w:pPr>
        <w:pStyle w:val="2"/>
        <w:spacing w:before="191" w:after="191"/>
      </w:pPr>
      <w:bookmarkStart w:id="81" w:name="_Toc157840329"/>
      <w:bookmarkStart w:id="82" w:name="_Toc304460927"/>
      <w:bookmarkStart w:id="83" w:name="_Toc361644311"/>
      <w:bookmarkStart w:id="84" w:name="_Toc242360725"/>
      <w:r w:rsidRPr="00866E5D">
        <w:t>项目组的成立</w:t>
      </w:r>
      <w:bookmarkEnd w:id="81"/>
      <w:bookmarkEnd w:id="82"/>
      <w:bookmarkEnd w:id="83"/>
      <w:bookmarkEnd w:id="84"/>
    </w:p>
    <w:p w14:paraId="549FB1CC" w14:textId="77777777" w:rsidR="00112ECB" w:rsidRPr="00866E5D" w:rsidRDefault="00905B67" w:rsidP="00165C35">
      <w:pPr>
        <w:pStyle w:val="a3"/>
      </w:pPr>
      <w:r w:rsidRPr="00866E5D">
        <w:t>评测中心按照要求，成立了项目组，</w:t>
      </w:r>
      <w:r w:rsidR="00112ECB" w:rsidRPr="00866E5D">
        <w:t>组织机构及人员见下表。</w:t>
      </w:r>
    </w:p>
    <w:p w14:paraId="0D74BB46" w14:textId="3C1126A1" w:rsidR="00112ECB" w:rsidRPr="00866E5D" w:rsidRDefault="00204F79" w:rsidP="00165C35">
      <w:pPr>
        <w:pStyle w:val="a6"/>
      </w:pPr>
      <w:r w:rsidRPr="00866E5D">
        <w:t>表</w:t>
      </w:r>
      <w:fldSimple w:instr=" STYLEREF 1 \s ">
        <w:r w:rsidR="00205D88">
          <w:rPr>
            <w:noProof/>
          </w:rPr>
          <w:t>4</w:t>
        </w:r>
      </w:fldSimple>
      <w:r w:rsidR="008F73BB" w:rsidRPr="00866E5D">
        <w:noBreakHyphen/>
      </w:r>
      <w:r w:rsidR="008F73BB" w:rsidRPr="00866E5D">
        <w:fldChar w:fldCharType="begin"/>
      </w:r>
      <w:r w:rsidR="008F73BB" w:rsidRPr="00866E5D">
        <w:instrText xml:space="preserve"> SEQ </w:instrText>
      </w:r>
      <w:r w:rsidR="008F73BB" w:rsidRPr="00866E5D">
        <w:instrText>表</w:instrText>
      </w:r>
      <w:r w:rsidR="008F73BB" w:rsidRPr="00866E5D">
        <w:instrText xml:space="preserve"> \* ARABIC \s 1 </w:instrText>
      </w:r>
      <w:r w:rsidR="008F73BB" w:rsidRPr="00866E5D">
        <w:fldChar w:fldCharType="separate"/>
      </w:r>
      <w:r w:rsidR="00205D88">
        <w:rPr>
          <w:noProof/>
        </w:rPr>
        <w:t>1</w:t>
      </w:r>
      <w:r w:rsidR="008F73BB" w:rsidRPr="00866E5D">
        <w:fldChar w:fldCharType="end"/>
      </w:r>
      <w:r w:rsidR="00BE7958" w:rsidRPr="00866E5D">
        <w:t xml:space="preserve">  </w:t>
      </w:r>
      <w:r w:rsidR="00112ECB" w:rsidRPr="00866E5D">
        <w:t>组织机构及人员</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5"/>
        <w:gridCol w:w="1862"/>
        <w:gridCol w:w="1841"/>
        <w:gridCol w:w="4304"/>
      </w:tblGrid>
      <w:tr w:rsidR="00A32400" w:rsidRPr="00866E5D" w14:paraId="36C9BC12" w14:textId="77777777" w:rsidTr="00F4497F">
        <w:trPr>
          <w:trHeight w:val="20"/>
          <w:jc w:val="center"/>
        </w:trPr>
        <w:tc>
          <w:tcPr>
            <w:tcW w:w="742" w:type="pct"/>
            <w:shd w:val="clear" w:color="auto" w:fill="AEAAAA"/>
            <w:vAlign w:val="center"/>
          </w:tcPr>
          <w:p w14:paraId="52412FF0" w14:textId="77777777" w:rsidR="00A32400" w:rsidRPr="00866E5D" w:rsidRDefault="00A32400" w:rsidP="00165C35">
            <w:pPr>
              <w:spacing w:line="360" w:lineRule="auto"/>
              <w:jc w:val="center"/>
              <w:rPr>
                <w:b/>
                <w:noProof/>
                <w:sz w:val="22"/>
                <w:szCs w:val="24"/>
              </w:rPr>
            </w:pPr>
            <w:r w:rsidRPr="00866E5D">
              <w:rPr>
                <w:b/>
                <w:noProof/>
                <w:sz w:val="22"/>
                <w:szCs w:val="24"/>
              </w:rPr>
              <w:t>组织机构</w:t>
            </w:r>
          </w:p>
        </w:tc>
        <w:tc>
          <w:tcPr>
            <w:tcW w:w="990" w:type="pct"/>
            <w:shd w:val="clear" w:color="auto" w:fill="AEAAAA"/>
            <w:vAlign w:val="center"/>
          </w:tcPr>
          <w:p w14:paraId="29D8FD47" w14:textId="77777777" w:rsidR="00A32400" w:rsidRPr="00866E5D" w:rsidRDefault="00A32400" w:rsidP="00165C35">
            <w:pPr>
              <w:spacing w:line="360" w:lineRule="auto"/>
              <w:jc w:val="center"/>
              <w:rPr>
                <w:b/>
                <w:noProof/>
                <w:sz w:val="22"/>
                <w:szCs w:val="24"/>
              </w:rPr>
            </w:pPr>
            <w:r w:rsidRPr="00866E5D">
              <w:rPr>
                <w:b/>
                <w:noProof/>
                <w:sz w:val="22"/>
                <w:szCs w:val="24"/>
              </w:rPr>
              <w:t>成员</w:t>
            </w:r>
          </w:p>
        </w:tc>
        <w:tc>
          <w:tcPr>
            <w:tcW w:w="979" w:type="pct"/>
            <w:shd w:val="clear" w:color="auto" w:fill="AEAAAA"/>
            <w:vAlign w:val="center"/>
          </w:tcPr>
          <w:p w14:paraId="047966A3" w14:textId="77777777" w:rsidR="00A32400" w:rsidRPr="00866E5D" w:rsidRDefault="00A32400" w:rsidP="00165C35">
            <w:pPr>
              <w:spacing w:line="360" w:lineRule="auto"/>
              <w:jc w:val="center"/>
              <w:rPr>
                <w:b/>
                <w:noProof/>
                <w:sz w:val="22"/>
                <w:szCs w:val="24"/>
              </w:rPr>
            </w:pPr>
            <w:r w:rsidRPr="00866E5D">
              <w:rPr>
                <w:b/>
                <w:noProof/>
                <w:sz w:val="22"/>
                <w:szCs w:val="24"/>
              </w:rPr>
              <w:t>职务</w:t>
            </w:r>
          </w:p>
        </w:tc>
        <w:tc>
          <w:tcPr>
            <w:tcW w:w="2289" w:type="pct"/>
            <w:shd w:val="clear" w:color="auto" w:fill="AEAAAA"/>
            <w:vAlign w:val="center"/>
          </w:tcPr>
          <w:p w14:paraId="40632686" w14:textId="77777777" w:rsidR="00A32400" w:rsidRPr="00866E5D" w:rsidRDefault="00A32400" w:rsidP="00165C35">
            <w:pPr>
              <w:spacing w:line="360" w:lineRule="auto"/>
              <w:jc w:val="center"/>
              <w:rPr>
                <w:b/>
                <w:noProof/>
                <w:sz w:val="22"/>
                <w:szCs w:val="24"/>
              </w:rPr>
            </w:pPr>
            <w:r w:rsidRPr="00866E5D">
              <w:rPr>
                <w:b/>
                <w:noProof/>
                <w:sz w:val="22"/>
                <w:szCs w:val="24"/>
              </w:rPr>
              <w:t>职责</w:t>
            </w:r>
          </w:p>
        </w:tc>
      </w:tr>
      <w:tr w:rsidR="002F07C2" w:rsidRPr="00866E5D" w14:paraId="5FDAE074" w14:textId="77777777" w:rsidTr="00F4497F">
        <w:trPr>
          <w:jc w:val="center"/>
        </w:trPr>
        <w:tc>
          <w:tcPr>
            <w:tcW w:w="742" w:type="pct"/>
            <w:vMerge w:val="restart"/>
            <w:vAlign w:val="center"/>
          </w:tcPr>
          <w:p w14:paraId="7440CCC3" w14:textId="77777777" w:rsidR="002F07C2" w:rsidRPr="00866E5D" w:rsidRDefault="002F07C2" w:rsidP="00FF62EE">
            <w:pPr>
              <w:spacing w:line="360" w:lineRule="auto"/>
              <w:rPr>
                <w:noProof/>
                <w:sz w:val="22"/>
                <w:szCs w:val="24"/>
              </w:rPr>
            </w:pPr>
            <w:r w:rsidRPr="00866E5D">
              <w:rPr>
                <w:noProof/>
                <w:sz w:val="22"/>
                <w:szCs w:val="24"/>
              </w:rPr>
              <w:t>上海微小卫星工程中心软件评测中心</w:t>
            </w:r>
          </w:p>
        </w:tc>
        <w:tc>
          <w:tcPr>
            <w:tcW w:w="990" w:type="pct"/>
            <w:vAlign w:val="center"/>
          </w:tcPr>
          <w:p w14:paraId="74FC46F4" w14:textId="0F0B0FC0" w:rsidR="002F07C2" w:rsidRPr="00866E5D" w:rsidRDefault="002F07C2" w:rsidP="00165C35">
            <w:pPr>
              <w:spacing w:line="360" w:lineRule="auto"/>
              <w:rPr>
                <w:noProof/>
                <w:sz w:val="22"/>
                <w:szCs w:val="24"/>
              </w:rPr>
            </w:pPr>
            <w:r w:rsidRPr="00866E5D">
              <w:rPr>
                <w:szCs w:val="24"/>
              </w:rPr>
              <w:t>李鑫</w:t>
            </w:r>
          </w:p>
        </w:tc>
        <w:tc>
          <w:tcPr>
            <w:tcW w:w="979" w:type="pct"/>
            <w:vAlign w:val="center"/>
          </w:tcPr>
          <w:p w14:paraId="0D3AF10F" w14:textId="77777777" w:rsidR="002F07C2" w:rsidRPr="00866E5D" w:rsidRDefault="002F07C2" w:rsidP="00165C35">
            <w:pPr>
              <w:spacing w:line="360" w:lineRule="auto"/>
              <w:rPr>
                <w:noProof/>
                <w:sz w:val="22"/>
                <w:szCs w:val="24"/>
              </w:rPr>
            </w:pPr>
            <w:r w:rsidRPr="00866E5D">
              <w:rPr>
                <w:noProof/>
                <w:sz w:val="22"/>
                <w:szCs w:val="24"/>
              </w:rPr>
              <w:t>项目组长</w:t>
            </w:r>
          </w:p>
        </w:tc>
        <w:tc>
          <w:tcPr>
            <w:tcW w:w="2289" w:type="pct"/>
            <w:vAlign w:val="center"/>
          </w:tcPr>
          <w:p w14:paraId="293E8E03" w14:textId="7AC315FC" w:rsidR="002F07C2" w:rsidRPr="00866E5D" w:rsidRDefault="002F07C2" w:rsidP="00165C35">
            <w:pPr>
              <w:spacing w:line="360" w:lineRule="exact"/>
              <w:rPr>
                <w:szCs w:val="24"/>
              </w:rPr>
            </w:pPr>
            <w:r w:rsidRPr="00866E5D">
              <w:rPr>
                <w:szCs w:val="24"/>
              </w:rPr>
              <w:t>负责组织软件测试文档的编写、设计测试用例；组织分析测试结果；编写并提交</w:t>
            </w:r>
            <w:r w:rsidR="009C4780">
              <w:rPr>
                <w:szCs w:val="24"/>
              </w:rPr>
              <w:t>安全测评报告</w:t>
            </w:r>
            <w:r w:rsidRPr="00866E5D">
              <w:rPr>
                <w:szCs w:val="24"/>
              </w:rPr>
              <w:t>；管理测试过程。</w:t>
            </w:r>
          </w:p>
        </w:tc>
      </w:tr>
      <w:tr w:rsidR="002F07C2" w:rsidRPr="00866E5D" w14:paraId="303F1360" w14:textId="77777777" w:rsidTr="00F4497F">
        <w:trPr>
          <w:jc w:val="center"/>
        </w:trPr>
        <w:tc>
          <w:tcPr>
            <w:tcW w:w="742" w:type="pct"/>
            <w:vMerge/>
          </w:tcPr>
          <w:p w14:paraId="6AE1BA66" w14:textId="77777777" w:rsidR="002F07C2" w:rsidRPr="00866E5D" w:rsidRDefault="002F07C2" w:rsidP="00165C35">
            <w:pPr>
              <w:spacing w:line="360" w:lineRule="auto"/>
              <w:rPr>
                <w:noProof/>
                <w:sz w:val="22"/>
                <w:szCs w:val="24"/>
              </w:rPr>
            </w:pPr>
          </w:p>
        </w:tc>
        <w:tc>
          <w:tcPr>
            <w:tcW w:w="990" w:type="pct"/>
            <w:vAlign w:val="center"/>
          </w:tcPr>
          <w:p w14:paraId="70B8C959" w14:textId="7243655D" w:rsidR="002F07C2" w:rsidRPr="00866E5D" w:rsidRDefault="00F4497F" w:rsidP="00165C35">
            <w:pPr>
              <w:spacing w:line="360" w:lineRule="auto"/>
              <w:rPr>
                <w:noProof/>
                <w:sz w:val="22"/>
                <w:szCs w:val="24"/>
              </w:rPr>
            </w:pPr>
            <w:r>
              <w:rPr>
                <w:rFonts w:hint="eastAsia"/>
                <w:szCs w:val="24"/>
              </w:rPr>
              <w:t>陈鹏</w:t>
            </w:r>
          </w:p>
        </w:tc>
        <w:tc>
          <w:tcPr>
            <w:tcW w:w="979" w:type="pct"/>
            <w:vAlign w:val="center"/>
          </w:tcPr>
          <w:p w14:paraId="7C11438E" w14:textId="77777777" w:rsidR="002F07C2" w:rsidRPr="00866E5D" w:rsidRDefault="002F07C2" w:rsidP="00165C35">
            <w:pPr>
              <w:spacing w:line="360" w:lineRule="auto"/>
              <w:rPr>
                <w:noProof/>
                <w:sz w:val="22"/>
                <w:szCs w:val="24"/>
              </w:rPr>
            </w:pPr>
            <w:r w:rsidRPr="00866E5D">
              <w:rPr>
                <w:noProof/>
                <w:sz w:val="22"/>
                <w:szCs w:val="24"/>
              </w:rPr>
              <w:t>项目组成员</w:t>
            </w:r>
          </w:p>
        </w:tc>
        <w:tc>
          <w:tcPr>
            <w:tcW w:w="2289" w:type="pct"/>
            <w:vAlign w:val="center"/>
          </w:tcPr>
          <w:p w14:paraId="3D5991E7" w14:textId="3A335576" w:rsidR="002F07C2" w:rsidRPr="00866E5D" w:rsidRDefault="002F07C2" w:rsidP="00E014F5">
            <w:pPr>
              <w:spacing w:line="360" w:lineRule="exact"/>
              <w:rPr>
                <w:szCs w:val="24"/>
              </w:rPr>
            </w:pPr>
            <w:r w:rsidRPr="00866E5D">
              <w:rPr>
                <w:szCs w:val="24"/>
              </w:rPr>
              <w:t>参与测试文档的编写</w:t>
            </w:r>
            <w:r w:rsidR="00B55409" w:rsidRPr="00866E5D">
              <w:rPr>
                <w:rFonts w:hint="eastAsia"/>
                <w:szCs w:val="24"/>
              </w:rPr>
              <w:t>；</w:t>
            </w:r>
            <w:r w:rsidRPr="00866E5D">
              <w:rPr>
                <w:szCs w:val="24"/>
              </w:rPr>
              <w:t>参与测试执行</w:t>
            </w:r>
          </w:p>
        </w:tc>
      </w:tr>
      <w:tr w:rsidR="002F07C2" w:rsidRPr="00866E5D" w14:paraId="76453C34" w14:textId="77777777" w:rsidTr="00F4497F">
        <w:trPr>
          <w:jc w:val="center"/>
        </w:trPr>
        <w:tc>
          <w:tcPr>
            <w:tcW w:w="742" w:type="pct"/>
            <w:vMerge/>
          </w:tcPr>
          <w:p w14:paraId="7ED71626" w14:textId="77777777" w:rsidR="002F07C2" w:rsidRPr="00866E5D" w:rsidRDefault="002F07C2" w:rsidP="00165C35">
            <w:pPr>
              <w:spacing w:line="360" w:lineRule="auto"/>
              <w:rPr>
                <w:noProof/>
                <w:sz w:val="22"/>
                <w:szCs w:val="24"/>
              </w:rPr>
            </w:pPr>
          </w:p>
        </w:tc>
        <w:tc>
          <w:tcPr>
            <w:tcW w:w="990" w:type="pct"/>
            <w:vAlign w:val="center"/>
          </w:tcPr>
          <w:p w14:paraId="1C79AC90" w14:textId="2E7A7909" w:rsidR="002F07C2" w:rsidRPr="00866E5D" w:rsidRDefault="00F4497F" w:rsidP="00165C35">
            <w:pPr>
              <w:spacing w:line="360" w:lineRule="auto"/>
              <w:rPr>
                <w:noProof/>
                <w:sz w:val="22"/>
                <w:szCs w:val="24"/>
              </w:rPr>
            </w:pPr>
            <w:r>
              <w:rPr>
                <w:rFonts w:hint="eastAsia"/>
                <w:szCs w:val="24"/>
              </w:rPr>
              <w:t>樊玲玲</w:t>
            </w:r>
          </w:p>
        </w:tc>
        <w:tc>
          <w:tcPr>
            <w:tcW w:w="979" w:type="pct"/>
            <w:vAlign w:val="center"/>
          </w:tcPr>
          <w:p w14:paraId="02DDD46D" w14:textId="77777777" w:rsidR="002F07C2" w:rsidRPr="00866E5D" w:rsidRDefault="002F07C2" w:rsidP="00165C35">
            <w:pPr>
              <w:spacing w:line="360" w:lineRule="auto"/>
              <w:rPr>
                <w:noProof/>
                <w:sz w:val="22"/>
                <w:szCs w:val="24"/>
              </w:rPr>
            </w:pPr>
            <w:r w:rsidRPr="00866E5D">
              <w:rPr>
                <w:noProof/>
                <w:sz w:val="22"/>
                <w:szCs w:val="24"/>
              </w:rPr>
              <w:t>质量保证员</w:t>
            </w:r>
          </w:p>
        </w:tc>
        <w:tc>
          <w:tcPr>
            <w:tcW w:w="2289" w:type="pct"/>
            <w:vAlign w:val="center"/>
          </w:tcPr>
          <w:p w14:paraId="132B1159" w14:textId="77777777" w:rsidR="002F07C2" w:rsidRPr="00866E5D" w:rsidRDefault="002F07C2" w:rsidP="00165C35">
            <w:pPr>
              <w:spacing w:line="360" w:lineRule="exact"/>
              <w:rPr>
                <w:szCs w:val="24"/>
              </w:rPr>
            </w:pPr>
            <w:r w:rsidRPr="00866E5D">
              <w:rPr>
                <w:szCs w:val="24"/>
              </w:rPr>
              <w:t>负责质量过程的管理</w:t>
            </w:r>
          </w:p>
        </w:tc>
      </w:tr>
      <w:tr w:rsidR="002F07C2" w:rsidRPr="00866E5D" w14:paraId="52531E64" w14:textId="77777777" w:rsidTr="00F4497F">
        <w:trPr>
          <w:jc w:val="center"/>
        </w:trPr>
        <w:tc>
          <w:tcPr>
            <w:tcW w:w="742" w:type="pct"/>
            <w:vMerge/>
            <w:vAlign w:val="center"/>
          </w:tcPr>
          <w:p w14:paraId="59238290" w14:textId="77777777" w:rsidR="002F07C2" w:rsidRPr="00866E5D" w:rsidDel="002F103E" w:rsidRDefault="002F07C2" w:rsidP="00165C35">
            <w:pPr>
              <w:spacing w:line="360" w:lineRule="auto"/>
              <w:rPr>
                <w:noProof/>
                <w:sz w:val="22"/>
                <w:szCs w:val="24"/>
              </w:rPr>
            </w:pPr>
          </w:p>
        </w:tc>
        <w:tc>
          <w:tcPr>
            <w:tcW w:w="990" w:type="pct"/>
            <w:vAlign w:val="center"/>
          </w:tcPr>
          <w:p w14:paraId="4254A8E7" w14:textId="7D60C313" w:rsidR="002F07C2" w:rsidRPr="00866E5D" w:rsidRDefault="00F4497F" w:rsidP="00165C35">
            <w:pPr>
              <w:spacing w:line="360" w:lineRule="auto"/>
              <w:rPr>
                <w:noProof/>
                <w:sz w:val="22"/>
                <w:szCs w:val="24"/>
              </w:rPr>
            </w:pPr>
            <w:r>
              <w:rPr>
                <w:rFonts w:hint="eastAsia"/>
                <w:szCs w:val="24"/>
              </w:rPr>
              <w:t>李鑫</w:t>
            </w:r>
          </w:p>
        </w:tc>
        <w:tc>
          <w:tcPr>
            <w:tcW w:w="979" w:type="pct"/>
            <w:vAlign w:val="center"/>
          </w:tcPr>
          <w:p w14:paraId="44E0708C" w14:textId="77777777" w:rsidR="002F07C2" w:rsidRPr="00866E5D" w:rsidRDefault="002F07C2" w:rsidP="00240CEA">
            <w:pPr>
              <w:spacing w:line="360" w:lineRule="auto"/>
              <w:rPr>
                <w:noProof/>
                <w:sz w:val="22"/>
                <w:szCs w:val="24"/>
              </w:rPr>
            </w:pPr>
            <w:r w:rsidRPr="00866E5D">
              <w:rPr>
                <w:noProof/>
                <w:sz w:val="22"/>
                <w:szCs w:val="24"/>
              </w:rPr>
              <w:t>组内配置管理员</w:t>
            </w:r>
          </w:p>
        </w:tc>
        <w:tc>
          <w:tcPr>
            <w:tcW w:w="2289" w:type="pct"/>
            <w:vAlign w:val="center"/>
          </w:tcPr>
          <w:p w14:paraId="714A8166" w14:textId="77777777" w:rsidR="002F07C2" w:rsidRPr="00866E5D" w:rsidRDefault="002F07C2" w:rsidP="00240CEA">
            <w:pPr>
              <w:spacing w:line="360" w:lineRule="exact"/>
              <w:rPr>
                <w:szCs w:val="24"/>
              </w:rPr>
            </w:pPr>
            <w:r w:rsidRPr="00866E5D">
              <w:rPr>
                <w:szCs w:val="24"/>
              </w:rPr>
              <w:t>负责受控库被测件的接收、工作产品受控库的建立与配置管理</w:t>
            </w:r>
          </w:p>
        </w:tc>
      </w:tr>
      <w:tr w:rsidR="002F07C2" w:rsidRPr="00866E5D" w14:paraId="429DF58A" w14:textId="77777777" w:rsidTr="00F4497F">
        <w:trPr>
          <w:jc w:val="center"/>
        </w:trPr>
        <w:tc>
          <w:tcPr>
            <w:tcW w:w="742" w:type="pct"/>
            <w:vMerge/>
            <w:vAlign w:val="center"/>
          </w:tcPr>
          <w:p w14:paraId="59C1B160" w14:textId="77777777" w:rsidR="002F07C2" w:rsidRPr="00866E5D" w:rsidDel="002F103E" w:rsidRDefault="002F07C2" w:rsidP="00165C35">
            <w:pPr>
              <w:spacing w:line="360" w:lineRule="auto"/>
              <w:rPr>
                <w:noProof/>
                <w:sz w:val="22"/>
                <w:szCs w:val="24"/>
              </w:rPr>
            </w:pPr>
          </w:p>
        </w:tc>
        <w:tc>
          <w:tcPr>
            <w:tcW w:w="990" w:type="pct"/>
            <w:vAlign w:val="center"/>
          </w:tcPr>
          <w:p w14:paraId="76BEA1EA" w14:textId="6CD4F603" w:rsidR="002F07C2" w:rsidRPr="00866E5D" w:rsidRDefault="002F07C2" w:rsidP="00165C35">
            <w:pPr>
              <w:spacing w:line="360" w:lineRule="auto"/>
              <w:rPr>
                <w:noProof/>
                <w:sz w:val="22"/>
                <w:szCs w:val="24"/>
              </w:rPr>
            </w:pPr>
            <w:r w:rsidRPr="00866E5D">
              <w:rPr>
                <w:szCs w:val="24"/>
              </w:rPr>
              <w:t>周华</w:t>
            </w:r>
          </w:p>
        </w:tc>
        <w:tc>
          <w:tcPr>
            <w:tcW w:w="979" w:type="pct"/>
            <w:vAlign w:val="center"/>
          </w:tcPr>
          <w:p w14:paraId="0A567962" w14:textId="77777777" w:rsidR="002F07C2" w:rsidRPr="00866E5D" w:rsidRDefault="002F07C2" w:rsidP="00240CEA">
            <w:pPr>
              <w:spacing w:line="360" w:lineRule="auto"/>
              <w:rPr>
                <w:noProof/>
                <w:sz w:val="22"/>
                <w:szCs w:val="24"/>
              </w:rPr>
            </w:pPr>
            <w:r w:rsidRPr="00866E5D">
              <w:rPr>
                <w:noProof/>
                <w:sz w:val="22"/>
                <w:szCs w:val="24"/>
              </w:rPr>
              <w:t>质量监督员</w:t>
            </w:r>
          </w:p>
        </w:tc>
        <w:tc>
          <w:tcPr>
            <w:tcW w:w="2289" w:type="pct"/>
            <w:vAlign w:val="center"/>
          </w:tcPr>
          <w:p w14:paraId="327B6351" w14:textId="77777777" w:rsidR="002F07C2" w:rsidRPr="00866E5D" w:rsidRDefault="002F07C2" w:rsidP="00240CEA">
            <w:pPr>
              <w:spacing w:line="360" w:lineRule="exact"/>
              <w:rPr>
                <w:szCs w:val="24"/>
              </w:rPr>
            </w:pPr>
            <w:r w:rsidRPr="00866E5D">
              <w:rPr>
                <w:szCs w:val="24"/>
              </w:rPr>
              <w:t>负责测评质量的监督</w:t>
            </w:r>
          </w:p>
        </w:tc>
      </w:tr>
    </w:tbl>
    <w:p w14:paraId="40E1842D" w14:textId="77777777" w:rsidR="00620797" w:rsidRPr="00866E5D" w:rsidRDefault="00620797" w:rsidP="00165C35">
      <w:pPr>
        <w:rPr>
          <w:szCs w:val="21"/>
        </w:rPr>
      </w:pPr>
    </w:p>
    <w:p w14:paraId="5F4A05C0" w14:textId="56AC3652" w:rsidR="00BE535F" w:rsidRPr="00866E5D" w:rsidRDefault="00D56CE4" w:rsidP="00165C35">
      <w:pPr>
        <w:pStyle w:val="2"/>
        <w:spacing w:before="191" w:after="191"/>
      </w:pPr>
      <w:bookmarkStart w:id="85" w:name="_Toc157840330"/>
      <w:bookmarkStart w:id="86" w:name="_Toc304460928"/>
      <w:bookmarkStart w:id="87" w:name="_Toc361644312"/>
      <w:bookmarkStart w:id="88" w:name="_Toc242360726"/>
      <w:r w:rsidRPr="00866E5D">
        <w:t>测试</w:t>
      </w:r>
      <w:r w:rsidR="00112ECB" w:rsidRPr="00866E5D">
        <w:t>过程记录</w:t>
      </w:r>
      <w:bookmarkEnd w:id="85"/>
      <w:bookmarkEnd w:id="86"/>
      <w:bookmarkEnd w:id="87"/>
      <w:bookmarkEnd w:id="88"/>
    </w:p>
    <w:p w14:paraId="35CB8DF6" w14:textId="2B4A9B1E" w:rsidR="00CD1D57" w:rsidRPr="00866E5D" w:rsidRDefault="008503E4" w:rsidP="00165C35">
      <w:pPr>
        <w:pStyle w:val="a3"/>
        <w:rPr>
          <w:sz w:val="21"/>
        </w:rPr>
      </w:pPr>
      <w:r w:rsidRPr="00866E5D">
        <w:t>项目组严格按照测评过程开展了相关</w:t>
      </w:r>
      <w:r w:rsidR="00D56CE4" w:rsidRPr="00866E5D">
        <w:t>测试</w:t>
      </w:r>
      <w:r w:rsidRPr="00866E5D">
        <w:t>活动，</w:t>
      </w:r>
      <w:r w:rsidR="00CD1D57" w:rsidRPr="00866E5D">
        <w:t>测试工作包括以下过程：</w:t>
      </w:r>
    </w:p>
    <w:p w14:paraId="5D11EFD5" w14:textId="541FF819" w:rsidR="00CD1D57" w:rsidRPr="00866E5D" w:rsidRDefault="00CD1D57" w:rsidP="00165C35">
      <w:pPr>
        <w:pStyle w:val="a3"/>
        <w:numPr>
          <w:ilvl w:val="0"/>
          <w:numId w:val="8"/>
        </w:numPr>
      </w:pPr>
      <w:r w:rsidRPr="00866E5D">
        <w:t>开发文档接收审查</w:t>
      </w:r>
      <w:r w:rsidRPr="00866E5D">
        <w:t>(</w:t>
      </w:r>
      <w:r w:rsidR="00C13DB9" w:rsidRPr="00866E5D">
        <w:t>202</w:t>
      </w:r>
      <w:r w:rsidR="00F4497F">
        <w:rPr>
          <w:rFonts w:hint="eastAsia"/>
        </w:rPr>
        <w:t>6</w:t>
      </w:r>
      <w:r w:rsidR="00C13DB9" w:rsidRPr="00866E5D">
        <w:t>-5-</w:t>
      </w:r>
      <w:r w:rsidR="009658F7">
        <w:rPr>
          <w:rFonts w:hint="eastAsia"/>
        </w:rPr>
        <w:t>21</w:t>
      </w:r>
      <w:r w:rsidRPr="00866E5D">
        <w:t>)</w:t>
      </w:r>
    </w:p>
    <w:p w14:paraId="142A9393" w14:textId="77777777" w:rsidR="00CD1D57" w:rsidRPr="00866E5D" w:rsidRDefault="00CD1D57" w:rsidP="00165C35">
      <w:pPr>
        <w:pStyle w:val="a3"/>
        <w:numPr>
          <w:ilvl w:val="0"/>
          <w:numId w:val="9"/>
        </w:numPr>
      </w:pPr>
      <w:r w:rsidRPr="00866E5D">
        <w:t>项目组接收开发单位提交的文档，经审查文档满足要求，项目组依据文档开展测试策划和测试用例设计。</w:t>
      </w:r>
    </w:p>
    <w:p w14:paraId="406C3609" w14:textId="56C72B7E" w:rsidR="00CD1D57" w:rsidRPr="00866E5D" w:rsidRDefault="00CD1D57" w:rsidP="00165C35">
      <w:pPr>
        <w:pStyle w:val="a3"/>
        <w:numPr>
          <w:ilvl w:val="0"/>
          <w:numId w:val="8"/>
        </w:numPr>
      </w:pPr>
      <w:r w:rsidRPr="00866E5D">
        <w:t>测试策划与测试需求分析</w:t>
      </w:r>
      <w:r w:rsidRPr="00866E5D">
        <w:t>(</w:t>
      </w:r>
      <w:r w:rsidR="00C13DB9" w:rsidRPr="00866E5D">
        <w:t>202</w:t>
      </w:r>
      <w:r w:rsidR="009658F7">
        <w:rPr>
          <w:rFonts w:hint="eastAsia"/>
        </w:rPr>
        <w:t>6</w:t>
      </w:r>
      <w:r w:rsidR="00C13DB9" w:rsidRPr="00866E5D">
        <w:t>-5-</w:t>
      </w:r>
      <w:r w:rsidR="009658F7">
        <w:rPr>
          <w:rFonts w:hint="eastAsia"/>
        </w:rPr>
        <w:t>22~</w:t>
      </w:r>
      <w:r w:rsidR="009658F7" w:rsidRPr="00866E5D">
        <w:t>202</w:t>
      </w:r>
      <w:r w:rsidR="009658F7">
        <w:rPr>
          <w:rFonts w:hint="eastAsia"/>
        </w:rPr>
        <w:t>6</w:t>
      </w:r>
      <w:r w:rsidR="009658F7" w:rsidRPr="00866E5D">
        <w:t>-5-</w:t>
      </w:r>
      <w:r w:rsidR="009658F7">
        <w:rPr>
          <w:rFonts w:hint="eastAsia"/>
        </w:rPr>
        <w:t>25</w:t>
      </w:r>
      <w:r w:rsidRPr="00866E5D">
        <w:t>)</w:t>
      </w:r>
    </w:p>
    <w:p w14:paraId="1261C3A0" w14:textId="67DA40A1" w:rsidR="00CD1D57" w:rsidRPr="00866E5D" w:rsidRDefault="00CD1D57" w:rsidP="00165C35">
      <w:pPr>
        <w:pStyle w:val="a3"/>
        <w:numPr>
          <w:ilvl w:val="0"/>
          <w:numId w:val="10"/>
        </w:numPr>
      </w:pPr>
      <w:r w:rsidRPr="00866E5D">
        <w:t>项目组确定测试范围、测试方法、测试依据、测试判定条件、测试项目管理、进度和人员分工、测试输出和测试风险，并依据开发单位提供的文档进行测试需求分析，形成</w:t>
      </w:r>
      <w:r w:rsidR="009658F7">
        <w:rPr>
          <w:rFonts w:hint="eastAsia"/>
        </w:rPr>
        <w:t>测评大纲</w:t>
      </w:r>
      <w:r w:rsidRPr="00866E5D">
        <w:t>并通过</w:t>
      </w:r>
      <w:r w:rsidR="009658F7">
        <w:rPr>
          <w:rFonts w:hint="eastAsia"/>
        </w:rPr>
        <w:t>内</w:t>
      </w:r>
      <w:r w:rsidRPr="00866E5D">
        <w:t>审。</w:t>
      </w:r>
    </w:p>
    <w:p w14:paraId="4B9A881F" w14:textId="17DF5C0B" w:rsidR="00CD1D57" w:rsidRPr="00866E5D" w:rsidRDefault="00CD1D57" w:rsidP="00165C35">
      <w:pPr>
        <w:pStyle w:val="a3"/>
        <w:numPr>
          <w:ilvl w:val="0"/>
          <w:numId w:val="8"/>
        </w:numPr>
      </w:pPr>
      <w:r w:rsidRPr="00866E5D">
        <w:t>测试设计与实现</w:t>
      </w:r>
      <w:r w:rsidRPr="00866E5D">
        <w:t>(</w:t>
      </w:r>
      <w:r w:rsidR="009658F7" w:rsidRPr="00866E5D">
        <w:t>202</w:t>
      </w:r>
      <w:r w:rsidR="009658F7">
        <w:rPr>
          <w:rFonts w:hint="eastAsia"/>
        </w:rPr>
        <w:t>6</w:t>
      </w:r>
      <w:r w:rsidR="009658F7" w:rsidRPr="00866E5D">
        <w:t>-5-</w:t>
      </w:r>
      <w:r w:rsidR="009658F7">
        <w:rPr>
          <w:rFonts w:hint="eastAsia"/>
        </w:rPr>
        <w:t>26~</w:t>
      </w:r>
      <w:r w:rsidR="009658F7" w:rsidRPr="00866E5D">
        <w:t>202</w:t>
      </w:r>
      <w:r w:rsidR="009658F7">
        <w:rPr>
          <w:rFonts w:hint="eastAsia"/>
        </w:rPr>
        <w:t>6</w:t>
      </w:r>
      <w:r w:rsidR="009658F7" w:rsidRPr="00866E5D">
        <w:t>-</w:t>
      </w:r>
      <w:r w:rsidR="009658F7">
        <w:rPr>
          <w:rFonts w:hint="eastAsia"/>
        </w:rPr>
        <w:t>6</w:t>
      </w:r>
      <w:r w:rsidR="009658F7" w:rsidRPr="00866E5D">
        <w:t>-</w:t>
      </w:r>
      <w:r w:rsidR="009658F7">
        <w:rPr>
          <w:rFonts w:hint="eastAsia"/>
        </w:rPr>
        <w:t>25</w:t>
      </w:r>
      <w:r w:rsidRPr="00866E5D">
        <w:t>)</w:t>
      </w:r>
    </w:p>
    <w:p w14:paraId="0264F38B" w14:textId="77777777" w:rsidR="00CD1D57" w:rsidRPr="00866E5D" w:rsidRDefault="00CD1D57" w:rsidP="00165C35">
      <w:pPr>
        <w:pStyle w:val="a3"/>
        <w:numPr>
          <w:ilvl w:val="0"/>
          <w:numId w:val="11"/>
        </w:numPr>
      </w:pPr>
      <w:r w:rsidRPr="00866E5D">
        <w:lastRenderedPageBreak/>
        <w:t>项目组依据开发单位提供的文档及测试方案，进行测试用例设计，形成测试说明，并通过测试说明评审。</w:t>
      </w:r>
    </w:p>
    <w:p w14:paraId="75DFCCA5" w14:textId="2E26066E" w:rsidR="00CD1D57" w:rsidRPr="00866E5D" w:rsidRDefault="00CD1D57" w:rsidP="00165C35">
      <w:pPr>
        <w:pStyle w:val="a3"/>
        <w:numPr>
          <w:ilvl w:val="0"/>
          <w:numId w:val="8"/>
        </w:numPr>
      </w:pPr>
      <w:r w:rsidRPr="00866E5D">
        <w:t>测试执行</w:t>
      </w:r>
      <w:r w:rsidRPr="00866E5D">
        <w:t>(</w:t>
      </w:r>
      <w:r w:rsidR="009658F7" w:rsidRPr="00866E5D">
        <w:t>202</w:t>
      </w:r>
      <w:r w:rsidR="009658F7">
        <w:rPr>
          <w:rFonts w:hint="eastAsia"/>
        </w:rPr>
        <w:t>6</w:t>
      </w:r>
      <w:r w:rsidR="009658F7" w:rsidRPr="00866E5D">
        <w:t>-</w:t>
      </w:r>
      <w:r w:rsidR="009658F7">
        <w:rPr>
          <w:rFonts w:hint="eastAsia"/>
        </w:rPr>
        <w:t>6</w:t>
      </w:r>
      <w:r w:rsidR="009658F7" w:rsidRPr="00866E5D">
        <w:t>-</w:t>
      </w:r>
      <w:r w:rsidR="009658F7">
        <w:rPr>
          <w:rFonts w:hint="eastAsia"/>
        </w:rPr>
        <w:t>26~</w:t>
      </w:r>
      <w:r w:rsidR="009658F7" w:rsidRPr="00866E5D">
        <w:t>202</w:t>
      </w:r>
      <w:r w:rsidR="009658F7">
        <w:rPr>
          <w:rFonts w:hint="eastAsia"/>
        </w:rPr>
        <w:t>6</w:t>
      </w:r>
      <w:r w:rsidR="009658F7" w:rsidRPr="00866E5D">
        <w:t>-</w:t>
      </w:r>
      <w:r w:rsidR="0033054F">
        <w:rPr>
          <w:rFonts w:hint="eastAsia"/>
        </w:rPr>
        <w:t>8</w:t>
      </w:r>
      <w:r w:rsidR="009658F7" w:rsidRPr="00866E5D">
        <w:t>-</w:t>
      </w:r>
      <w:r w:rsidR="0033054F">
        <w:rPr>
          <w:rFonts w:hint="eastAsia"/>
        </w:rPr>
        <w:t>14</w:t>
      </w:r>
      <w:r w:rsidRPr="00866E5D">
        <w:t>)</w:t>
      </w:r>
    </w:p>
    <w:p w14:paraId="25BADC24" w14:textId="77777777" w:rsidR="00CD1D57" w:rsidRPr="00866E5D" w:rsidRDefault="00CD1D57" w:rsidP="00165C35">
      <w:pPr>
        <w:pStyle w:val="a3"/>
        <w:numPr>
          <w:ilvl w:val="0"/>
          <w:numId w:val="12"/>
        </w:numPr>
      </w:pPr>
      <w:r w:rsidRPr="00866E5D">
        <w:t>项目组确认开发单位准备的测试环境满足测试条件。</w:t>
      </w:r>
    </w:p>
    <w:p w14:paraId="5DAE9079" w14:textId="3559DF35" w:rsidR="00CD1D57" w:rsidRPr="00866E5D" w:rsidRDefault="00CD1D57" w:rsidP="00165C35">
      <w:pPr>
        <w:pStyle w:val="a3"/>
        <w:numPr>
          <w:ilvl w:val="0"/>
          <w:numId w:val="12"/>
        </w:numPr>
      </w:pPr>
      <w:r w:rsidRPr="00866E5D">
        <w:t>测试过程中项目组实施所有测试用例，记录测试结果，形成测试记录。</w:t>
      </w:r>
    </w:p>
    <w:p w14:paraId="2F674A92" w14:textId="07236FC9" w:rsidR="00CD1D57" w:rsidRPr="00866E5D" w:rsidRDefault="00CD1D57" w:rsidP="00165C35">
      <w:pPr>
        <w:pStyle w:val="a3"/>
        <w:numPr>
          <w:ilvl w:val="0"/>
          <w:numId w:val="8"/>
        </w:numPr>
      </w:pPr>
      <w:r w:rsidRPr="00866E5D">
        <w:t>测试总结</w:t>
      </w:r>
      <w:r w:rsidRPr="00866E5D">
        <w:t>(</w:t>
      </w:r>
      <w:r w:rsidR="009658F7" w:rsidRPr="00866E5D">
        <w:t>202</w:t>
      </w:r>
      <w:r w:rsidR="009658F7">
        <w:rPr>
          <w:rFonts w:hint="eastAsia"/>
        </w:rPr>
        <w:t>6</w:t>
      </w:r>
      <w:r w:rsidR="009658F7" w:rsidRPr="00866E5D">
        <w:t>-</w:t>
      </w:r>
      <w:r w:rsidR="0033054F">
        <w:rPr>
          <w:rFonts w:hint="eastAsia"/>
        </w:rPr>
        <w:t>8</w:t>
      </w:r>
      <w:r w:rsidR="009658F7" w:rsidRPr="00866E5D">
        <w:t>-</w:t>
      </w:r>
      <w:r w:rsidR="0033054F">
        <w:rPr>
          <w:rFonts w:hint="eastAsia"/>
        </w:rPr>
        <w:t>15</w:t>
      </w:r>
      <w:r w:rsidR="009658F7">
        <w:rPr>
          <w:rFonts w:hint="eastAsia"/>
        </w:rPr>
        <w:t>~</w:t>
      </w:r>
      <w:r w:rsidR="009658F7" w:rsidRPr="00866E5D">
        <w:t>202</w:t>
      </w:r>
      <w:r w:rsidR="009658F7">
        <w:rPr>
          <w:rFonts w:hint="eastAsia"/>
        </w:rPr>
        <w:t>6</w:t>
      </w:r>
      <w:r w:rsidR="009658F7" w:rsidRPr="00866E5D">
        <w:t>-</w:t>
      </w:r>
      <w:r w:rsidR="009658F7">
        <w:rPr>
          <w:rFonts w:hint="eastAsia"/>
        </w:rPr>
        <w:t>8</w:t>
      </w:r>
      <w:r w:rsidR="009658F7" w:rsidRPr="00866E5D">
        <w:t>-</w:t>
      </w:r>
      <w:r w:rsidR="009658F7">
        <w:rPr>
          <w:rFonts w:hint="eastAsia"/>
        </w:rPr>
        <w:t>17</w:t>
      </w:r>
      <w:r w:rsidRPr="00866E5D">
        <w:t>)</w:t>
      </w:r>
    </w:p>
    <w:p w14:paraId="0539A6EA" w14:textId="166A8E58" w:rsidR="00CD1D57" w:rsidRPr="00866E5D" w:rsidRDefault="00CD1D57" w:rsidP="0071647B">
      <w:pPr>
        <w:pStyle w:val="a3"/>
        <w:numPr>
          <w:ilvl w:val="0"/>
          <w:numId w:val="13"/>
        </w:numPr>
      </w:pPr>
      <w:r w:rsidRPr="00866E5D">
        <w:t>总结测试工作，编制软件</w:t>
      </w:r>
      <w:r w:rsidR="009C4780">
        <w:t>安全测评报告</w:t>
      </w:r>
      <w:r w:rsidRPr="00866E5D">
        <w:t>。</w:t>
      </w:r>
    </w:p>
    <w:p w14:paraId="17EF9EE0" w14:textId="28DB66C8" w:rsidR="00112ECB" w:rsidRPr="00866E5D" w:rsidRDefault="00112ECB" w:rsidP="00165C35">
      <w:pPr>
        <w:widowControl/>
        <w:jc w:val="left"/>
        <w:sectPr w:rsidR="00112ECB" w:rsidRPr="00866E5D" w:rsidSect="00165C35">
          <w:headerReference w:type="even" r:id="rId17"/>
          <w:footerReference w:type="even" r:id="rId18"/>
          <w:headerReference w:type="first" r:id="rId19"/>
          <w:footerReference w:type="first" r:id="rId20"/>
          <w:type w:val="nextColumn"/>
          <w:pgSz w:w="11906" w:h="16838"/>
          <w:pgMar w:top="1701" w:right="1247" w:bottom="1418" w:left="1247" w:header="851" w:footer="851" w:gutter="0"/>
          <w:cols w:space="720"/>
          <w:docGrid w:type="lines" w:linePitch="383" w:charSpace="5921"/>
        </w:sectPr>
      </w:pPr>
    </w:p>
    <w:p w14:paraId="7465CE2B" w14:textId="68FF2C90" w:rsidR="00112ECB" w:rsidRPr="00866E5D" w:rsidRDefault="00D56CE4" w:rsidP="00165C35">
      <w:pPr>
        <w:pStyle w:val="1"/>
        <w:spacing w:before="191" w:after="191"/>
        <w:ind w:left="504" w:hanging="504"/>
      </w:pPr>
      <w:bookmarkStart w:id="89" w:name="_Toc242360727"/>
      <w:bookmarkEnd w:id="45"/>
      <w:bookmarkEnd w:id="46"/>
      <w:bookmarkEnd w:id="47"/>
      <w:bookmarkEnd w:id="48"/>
      <w:bookmarkEnd w:id="49"/>
      <w:r w:rsidRPr="00866E5D">
        <w:lastRenderedPageBreak/>
        <w:t>测试</w:t>
      </w:r>
      <w:r w:rsidR="00112ECB" w:rsidRPr="00866E5D">
        <w:t>结果</w:t>
      </w:r>
      <w:bookmarkEnd w:id="89"/>
      <w:r w:rsidR="00112ECB" w:rsidRPr="00866E5D">
        <w:t xml:space="preserve"> </w:t>
      </w:r>
    </w:p>
    <w:p w14:paraId="00A335EB" w14:textId="77777777" w:rsidR="00112ECB" w:rsidRPr="00866E5D" w:rsidRDefault="00112ECB" w:rsidP="00165C35">
      <w:pPr>
        <w:pStyle w:val="2"/>
        <w:spacing w:before="191" w:after="191"/>
      </w:pPr>
      <w:bookmarkStart w:id="90" w:name="_Toc242360728"/>
      <w:r w:rsidRPr="00866E5D">
        <w:t>测试执行情况</w:t>
      </w:r>
      <w:bookmarkEnd w:id="90"/>
    </w:p>
    <w:p w14:paraId="10583A3C" w14:textId="77777777" w:rsidR="00BF70E5" w:rsidRPr="00866E5D" w:rsidRDefault="00BF70E5" w:rsidP="00165C35">
      <w:pPr>
        <w:pStyle w:val="3"/>
        <w:spacing w:before="191" w:after="191"/>
      </w:pPr>
      <w:bookmarkStart w:id="91" w:name="_Toc242360729"/>
      <w:r w:rsidRPr="00866E5D">
        <w:t>首轮测试情况概述</w:t>
      </w:r>
      <w:bookmarkEnd w:id="91"/>
    </w:p>
    <w:p w14:paraId="23BEDCAD" w14:textId="4F0BA430" w:rsidR="00BF70E5" w:rsidRPr="00866E5D" w:rsidRDefault="00205F9F" w:rsidP="00165C35">
      <w:pPr>
        <w:pStyle w:val="a3"/>
      </w:pPr>
      <w:r w:rsidRPr="00866E5D">
        <w:t>首轮测试用例设计情况以及首轮测试用例执行情况见下表</w:t>
      </w:r>
      <w:r w:rsidR="0076603E" w:rsidRPr="00866E5D">
        <w:t>7</w:t>
      </w:r>
      <w:r w:rsidRPr="00866E5D">
        <w:t>-1</w:t>
      </w:r>
      <w:r w:rsidRPr="00866E5D">
        <w:t>。</w:t>
      </w:r>
    </w:p>
    <w:p w14:paraId="54F801EB" w14:textId="21F26ED5" w:rsidR="003F10FC" w:rsidRPr="00866E5D" w:rsidRDefault="00204F79" w:rsidP="00165C35">
      <w:pPr>
        <w:pStyle w:val="a7"/>
      </w:pPr>
      <w:r w:rsidRPr="00866E5D">
        <w:t>表</w:t>
      </w:r>
      <w:fldSimple w:instr=" STYLEREF 1 \s ">
        <w:r w:rsidR="00205D88">
          <w:rPr>
            <w:noProof/>
          </w:rPr>
          <w:t>5</w:t>
        </w:r>
      </w:fldSimple>
      <w:r w:rsidR="008F73BB" w:rsidRPr="00866E5D">
        <w:noBreakHyphen/>
      </w:r>
      <w:r w:rsidR="008F73BB" w:rsidRPr="00866E5D">
        <w:fldChar w:fldCharType="begin"/>
      </w:r>
      <w:r w:rsidR="008F73BB" w:rsidRPr="00866E5D">
        <w:instrText xml:space="preserve"> SEQ </w:instrText>
      </w:r>
      <w:r w:rsidR="008F73BB" w:rsidRPr="00866E5D">
        <w:instrText>表</w:instrText>
      </w:r>
      <w:r w:rsidR="008F73BB" w:rsidRPr="00866E5D">
        <w:instrText xml:space="preserve"> \* ARABIC \s 1 </w:instrText>
      </w:r>
      <w:r w:rsidR="008F73BB" w:rsidRPr="00866E5D">
        <w:fldChar w:fldCharType="separate"/>
      </w:r>
      <w:r w:rsidR="00205D88">
        <w:rPr>
          <w:noProof/>
        </w:rPr>
        <w:t>1</w:t>
      </w:r>
      <w:r w:rsidR="008F73BB" w:rsidRPr="00866E5D">
        <w:fldChar w:fldCharType="end"/>
      </w:r>
      <w:r w:rsidR="007C6B42" w:rsidRPr="00866E5D">
        <w:t>测试情况概述</w:t>
      </w:r>
    </w:p>
    <w:tbl>
      <w:tblPr>
        <w:tblStyle w:val="a9"/>
        <w:tblW w:w="5000" w:type="pct"/>
        <w:tblLook w:val="01E0" w:firstRow="1" w:lastRow="1" w:firstColumn="1" w:lastColumn="1" w:noHBand="0" w:noVBand="0"/>
      </w:tblPr>
      <w:tblGrid>
        <w:gridCol w:w="698"/>
        <w:gridCol w:w="948"/>
        <w:gridCol w:w="985"/>
        <w:gridCol w:w="1066"/>
        <w:gridCol w:w="948"/>
        <w:gridCol w:w="829"/>
        <w:gridCol w:w="711"/>
        <w:gridCol w:w="912"/>
        <w:gridCol w:w="2285"/>
      </w:tblGrid>
      <w:tr w:rsidR="006E7955" w:rsidRPr="00866E5D" w14:paraId="643A420F" w14:textId="77777777" w:rsidTr="008F73BB">
        <w:trPr>
          <w:cnfStyle w:val="100000000000" w:firstRow="1" w:lastRow="0" w:firstColumn="0" w:lastColumn="0" w:oddVBand="0" w:evenVBand="0" w:oddHBand="0" w:evenHBand="0" w:firstRowFirstColumn="0" w:firstRowLastColumn="0" w:lastRowFirstColumn="0" w:lastRowLastColumn="0"/>
          <w:trHeight w:val="368"/>
        </w:trPr>
        <w:tc>
          <w:tcPr>
            <w:tcW w:w="372" w:type="pct"/>
            <w:vMerge w:val="restart"/>
          </w:tcPr>
          <w:p w14:paraId="496E6EF6" w14:textId="77777777" w:rsidR="007C6B42" w:rsidRPr="00866E5D" w:rsidRDefault="007C6B42" w:rsidP="00165C35">
            <w:pPr>
              <w:spacing w:line="320" w:lineRule="exact"/>
              <w:jc w:val="center"/>
              <w:rPr>
                <w:bCs/>
                <w:szCs w:val="21"/>
              </w:rPr>
            </w:pPr>
            <w:r w:rsidRPr="00866E5D">
              <w:rPr>
                <w:bCs/>
                <w:szCs w:val="21"/>
              </w:rPr>
              <w:t>测试轮次</w:t>
            </w:r>
          </w:p>
        </w:tc>
        <w:tc>
          <w:tcPr>
            <w:tcW w:w="505" w:type="pct"/>
            <w:vMerge w:val="restart"/>
          </w:tcPr>
          <w:p w14:paraId="6996E0C3" w14:textId="77777777" w:rsidR="006623F6" w:rsidRDefault="006623F6" w:rsidP="00165C35">
            <w:pPr>
              <w:spacing w:line="320" w:lineRule="exact"/>
              <w:jc w:val="center"/>
              <w:rPr>
                <w:bCs/>
                <w:szCs w:val="21"/>
              </w:rPr>
            </w:pPr>
            <w:r w:rsidRPr="006623F6">
              <w:rPr>
                <w:bCs/>
                <w:szCs w:val="21"/>
              </w:rPr>
              <w:t>安全</w:t>
            </w:r>
          </w:p>
          <w:p w14:paraId="2CA39DFF" w14:textId="0441C107" w:rsidR="007C6B42" w:rsidRPr="00866E5D" w:rsidRDefault="006623F6" w:rsidP="00165C35">
            <w:pPr>
              <w:spacing w:line="320" w:lineRule="exact"/>
              <w:jc w:val="center"/>
              <w:rPr>
                <w:bCs/>
                <w:szCs w:val="21"/>
              </w:rPr>
            </w:pPr>
            <w:r w:rsidRPr="006623F6">
              <w:rPr>
                <w:bCs/>
                <w:szCs w:val="21"/>
              </w:rPr>
              <w:t>功能</w:t>
            </w:r>
          </w:p>
        </w:tc>
        <w:tc>
          <w:tcPr>
            <w:tcW w:w="525" w:type="pct"/>
            <w:vMerge w:val="restart"/>
          </w:tcPr>
          <w:p w14:paraId="27F07556" w14:textId="77777777" w:rsidR="006623F6" w:rsidRDefault="006623F6" w:rsidP="006623F6">
            <w:pPr>
              <w:spacing w:line="320" w:lineRule="exact"/>
              <w:ind w:right="-108"/>
              <w:jc w:val="center"/>
              <w:rPr>
                <w:bCs/>
                <w:szCs w:val="21"/>
              </w:rPr>
            </w:pPr>
            <w:r w:rsidRPr="006623F6">
              <w:rPr>
                <w:bCs/>
                <w:szCs w:val="21"/>
              </w:rPr>
              <w:t>技术</w:t>
            </w:r>
          </w:p>
          <w:p w14:paraId="1BF1162E" w14:textId="5C399405" w:rsidR="007C6B42" w:rsidRPr="00866E5D" w:rsidRDefault="006623F6" w:rsidP="006623F6">
            <w:pPr>
              <w:spacing w:line="320" w:lineRule="exact"/>
              <w:ind w:right="-108"/>
              <w:jc w:val="center"/>
              <w:rPr>
                <w:bCs/>
                <w:szCs w:val="21"/>
              </w:rPr>
            </w:pPr>
            <w:r w:rsidRPr="006623F6">
              <w:rPr>
                <w:bCs/>
                <w:szCs w:val="21"/>
              </w:rPr>
              <w:t>要素</w:t>
            </w:r>
          </w:p>
        </w:tc>
        <w:tc>
          <w:tcPr>
            <w:tcW w:w="2380" w:type="pct"/>
            <w:gridSpan w:val="5"/>
          </w:tcPr>
          <w:p w14:paraId="0AECB4B0" w14:textId="77777777" w:rsidR="007C6B42" w:rsidRPr="00866E5D" w:rsidRDefault="007C6B42" w:rsidP="00165C35">
            <w:pPr>
              <w:spacing w:line="320" w:lineRule="exact"/>
              <w:jc w:val="center"/>
              <w:rPr>
                <w:bCs/>
                <w:szCs w:val="21"/>
              </w:rPr>
            </w:pPr>
            <w:r w:rsidRPr="00866E5D">
              <w:rPr>
                <w:bCs/>
                <w:szCs w:val="21"/>
              </w:rPr>
              <w:t>用例执行情况</w:t>
            </w:r>
          </w:p>
        </w:tc>
        <w:tc>
          <w:tcPr>
            <w:tcW w:w="1218" w:type="pct"/>
            <w:vMerge w:val="restart"/>
          </w:tcPr>
          <w:p w14:paraId="35DC6C7A" w14:textId="77777777" w:rsidR="007C6B42" w:rsidRPr="00866E5D" w:rsidRDefault="007C6B42" w:rsidP="00165C35">
            <w:pPr>
              <w:spacing w:line="320" w:lineRule="exact"/>
              <w:jc w:val="center"/>
              <w:rPr>
                <w:bCs/>
                <w:szCs w:val="21"/>
              </w:rPr>
            </w:pPr>
            <w:r w:rsidRPr="00866E5D">
              <w:rPr>
                <w:bCs/>
                <w:szCs w:val="21"/>
              </w:rPr>
              <w:t>备注</w:t>
            </w:r>
          </w:p>
        </w:tc>
      </w:tr>
      <w:tr w:rsidR="006A5C6A" w:rsidRPr="00866E5D" w14:paraId="31B64AB8" w14:textId="77777777" w:rsidTr="008F73BB">
        <w:trPr>
          <w:trHeight w:val="360"/>
        </w:trPr>
        <w:tc>
          <w:tcPr>
            <w:tcW w:w="372" w:type="pct"/>
            <w:vMerge/>
          </w:tcPr>
          <w:p w14:paraId="2A052D11" w14:textId="77777777" w:rsidR="007C6B42" w:rsidRPr="00866E5D" w:rsidRDefault="007C6B42" w:rsidP="00165C35">
            <w:pPr>
              <w:spacing w:line="320" w:lineRule="exact"/>
              <w:jc w:val="center"/>
              <w:rPr>
                <w:b/>
                <w:szCs w:val="21"/>
              </w:rPr>
            </w:pPr>
          </w:p>
        </w:tc>
        <w:tc>
          <w:tcPr>
            <w:tcW w:w="505" w:type="pct"/>
            <w:vMerge/>
          </w:tcPr>
          <w:p w14:paraId="239EA312" w14:textId="77777777" w:rsidR="007C6B42" w:rsidRPr="00866E5D" w:rsidRDefault="007C6B42" w:rsidP="00165C35">
            <w:pPr>
              <w:spacing w:line="320" w:lineRule="exact"/>
              <w:jc w:val="center"/>
              <w:rPr>
                <w:b/>
                <w:szCs w:val="21"/>
              </w:rPr>
            </w:pPr>
          </w:p>
        </w:tc>
        <w:tc>
          <w:tcPr>
            <w:tcW w:w="525" w:type="pct"/>
            <w:vMerge/>
          </w:tcPr>
          <w:p w14:paraId="17E29E5E" w14:textId="77777777" w:rsidR="007C6B42" w:rsidRPr="00866E5D" w:rsidRDefault="007C6B42" w:rsidP="00165C35">
            <w:pPr>
              <w:spacing w:line="320" w:lineRule="exact"/>
              <w:ind w:right="-108"/>
              <w:jc w:val="center"/>
              <w:rPr>
                <w:b/>
                <w:szCs w:val="21"/>
              </w:rPr>
            </w:pPr>
          </w:p>
        </w:tc>
        <w:tc>
          <w:tcPr>
            <w:tcW w:w="568" w:type="pct"/>
          </w:tcPr>
          <w:p w14:paraId="6BE231CB" w14:textId="77777777" w:rsidR="007C6B42" w:rsidRPr="00866E5D" w:rsidRDefault="007C6B42" w:rsidP="00165C35">
            <w:pPr>
              <w:spacing w:line="320" w:lineRule="exact"/>
              <w:ind w:leftChars="-45" w:left="-94" w:right="-108" w:firstLineChars="2" w:firstLine="4"/>
              <w:jc w:val="center"/>
              <w:rPr>
                <w:rFonts w:eastAsia="黑体"/>
                <w:bCs/>
                <w:szCs w:val="21"/>
              </w:rPr>
            </w:pPr>
            <w:r w:rsidRPr="00866E5D">
              <w:rPr>
                <w:rFonts w:eastAsia="黑体"/>
                <w:bCs/>
                <w:szCs w:val="21"/>
              </w:rPr>
              <w:t>共设计用例</w:t>
            </w:r>
          </w:p>
        </w:tc>
        <w:tc>
          <w:tcPr>
            <w:tcW w:w="505" w:type="pct"/>
          </w:tcPr>
          <w:p w14:paraId="5F9D3B0B" w14:textId="77777777" w:rsidR="007C6B42" w:rsidRPr="00866E5D" w:rsidRDefault="007C6B42" w:rsidP="00165C35">
            <w:pPr>
              <w:spacing w:line="320" w:lineRule="exact"/>
              <w:ind w:leftChars="-56" w:left="-93" w:right="-108" w:hangingChars="12" w:hanging="25"/>
              <w:jc w:val="center"/>
              <w:rPr>
                <w:rFonts w:eastAsia="黑体"/>
                <w:bCs/>
                <w:szCs w:val="21"/>
              </w:rPr>
            </w:pPr>
            <w:r w:rsidRPr="00866E5D">
              <w:rPr>
                <w:rFonts w:eastAsia="黑体"/>
                <w:bCs/>
                <w:szCs w:val="21"/>
              </w:rPr>
              <w:t>已执行</w:t>
            </w:r>
          </w:p>
        </w:tc>
        <w:tc>
          <w:tcPr>
            <w:tcW w:w="442" w:type="pct"/>
          </w:tcPr>
          <w:p w14:paraId="2DEF1068" w14:textId="77777777" w:rsidR="007C6B42" w:rsidRPr="00866E5D" w:rsidRDefault="007C6B42" w:rsidP="00165C35">
            <w:pPr>
              <w:spacing w:line="320" w:lineRule="exact"/>
              <w:ind w:leftChars="-45" w:left="-94" w:right="-108" w:firstLineChars="2" w:firstLine="4"/>
              <w:jc w:val="center"/>
              <w:rPr>
                <w:rFonts w:eastAsia="黑体"/>
                <w:bCs/>
                <w:szCs w:val="21"/>
              </w:rPr>
            </w:pPr>
            <w:r w:rsidRPr="00866E5D">
              <w:rPr>
                <w:rFonts w:eastAsia="黑体"/>
                <w:bCs/>
                <w:szCs w:val="21"/>
              </w:rPr>
              <w:t>未执行</w:t>
            </w:r>
          </w:p>
        </w:tc>
        <w:tc>
          <w:tcPr>
            <w:tcW w:w="379" w:type="pct"/>
          </w:tcPr>
          <w:p w14:paraId="47551F7A" w14:textId="77777777" w:rsidR="007C6B42" w:rsidRPr="00866E5D" w:rsidRDefault="007C6B42" w:rsidP="00165C35">
            <w:pPr>
              <w:spacing w:line="320" w:lineRule="exact"/>
              <w:ind w:leftChars="-45" w:left="-94" w:right="-108" w:firstLineChars="2" w:firstLine="4"/>
              <w:jc w:val="center"/>
              <w:rPr>
                <w:rFonts w:eastAsia="黑体"/>
                <w:bCs/>
                <w:szCs w:val="21"/>
              </w:rPr>
            </w:pPr>
            <w:r w:rsidRPr="00866E5D">
              <w:rPr>
                <w:rFonts w:eastAsia="黑体"/>
                <w:bCs/>
                <w:szCs w:val="21"/>
              </w:rPr>
              <w:t>通过</w:t>
            </w:r>
          </w:p>
        </w:tc>
        <w:tc>
          <w:tcPr>
            <w:tcW w:w="486" w:type="pct"/>
          </w:tcPr>
          <w:p w14:paraId="27A55FEB" w14:textId="77777777" w:rsidR="007C6B42" w:rsidRPr="00866E5D" w:rsidRDefault="007C6B42" w:rsidP="00165C35">
            <w:pPr>
              <w:spacing w:line="320" w:lineRule="exact"/>
              <w:ind w:leftChars="-45" w:left="-94" w:right="-108" w:firstLineChars="2" w:firstLine="4"/>
              <w:jc w:val="center"/>
              <w:rPr>
                <w:rFonts w:eastAsia="黑体"/>
                <w:bCs/>
                <w:szCs w:val="21"/>
              </w:rPr>
            </w:pPr>
            <w:r w:rsidRPr="00866E5D">
              <w:rPr>
                <w:rFonts w:eastAsia="黑体"/>
                <w:bCs/>
                <w:szCs w:val="21"/>
              </w:rPr>
              <w:t>未通过</w:t>
            </w:r>
          </w:p>
        </w:tc>
        <w:tc>
          <w:tcPr>
            <w:tcW w:w="1218" w:type="pct"/>
            <w:vMerge/>
          </w:tcPr>
          <w:p w14:paraId="0E5D709F" w14:textId="77777777" w:rsidR="007C6B42" w:rsidRPr="00866E5D" w:rsidRDefault="007C6B42" w:rsidP="00165C35">
            <w:pPr>
              <w:spacing w:line="320" w:lineRule="exact"/>
              <w:jc w:val="center"/>
              <w:rPr>
                <w:b/>
                <w:szCs w:val="21"/>
              </w:rPr>
            </w:pPr>
          </w:p>
        </w:tc>
      </w:tr>
      <w:tr w:rsidR="006623F6" w:rsidRPr="00866E5D" w14:paraId="7B6EEE30" w14:textId="77777777" w:rsidTr="008F73BB">
        <w:tc>
          <w:tcPr>
            <w:tcW w:w="372" w:type="pct"/>
            <w:vMerge w:val="restart"/>
          </w:tcPr>
          <w:p w14:paraId="395D4F35" w14:textId="77777777" w:rsidR="006623F6" w:rsidRPr="00866E5D" w:rsidRDefault="006623F6" w:rsidP="00165C35">
            <w:pPr>
              <w:spacing w:line="320" w:lineRule="exact"/>
              <w:jc w:val="center"/>
              <w:rPr>
                <w:noProof/>
                <w:szCs w:val="21"/>
              </w:rPr>
            </w:pPr>
            <w:r w:rsidRPr="00866E5D">
              <w:rPr>
                <w:noProof/>
                <w:szCs w:val="21"/>
              </w:rPr>
              <w:t>首轮</w:t>
            </w:r>
          </w:p>
        </w:tc>
        <w:tc>
          <w:tcPr>
            <w:tcW w:w="505" w:type="pct"/>
            <w:vMerge w:val="restart"/>
          </w:tcPr>
          <w:p w14:paraId="4BB48057" w14:textId="6A056189" w:rsidR="006623F6" w:rsidRPr="00866E5D" w:rsidRDefault="006623F6" w:rsidP="00165C35">
            <w:pPr>
              <w:spacing w:line="320" w:lineRule="exact"/>
              <w:jc w:val="center"/>
              <w:rPr>
                <w:noProof/>
                <w:szCs w:val="21"/>
              </w:rPr>
            </w:pPr>
            <w:r>
              <w:rPr>
                <w:rFonts w:hint="eastAsia"/>
                <w:noProof/>
                <w:szCs w:val="21"/>
              </w:rPr>
              <w:t>用户身份鉴别</w:t>
            </w:r>
          </w:p>
        </w:tc>
        <w:tc>
          <w:tcPr>
            <w:tcW w:w="525" w:type="pct"/>
          </w:tcPr>
          <w:p w14:paraId="66AC6C82" w14:textId="5AF28844" w:rsidR="006623F6" w:rsidRPr="00866E5D" w:rsidRDefault="006623F6" w:rsidP="00165C35">
            <w:pPr>
              <w:spacing w:line="320" w:lineRule="exact"/>
              <w:jc w:val="center"/>
              <w:rPr>
                <w:noProof/>
                <w:szCs w:val="21"/>
              </w:rPr>
            </w:pPr>
            <w:r>
              <w:rPr>
                <w:rFonts w:hint="eastAsia"/>
                <w:noProof/>
                <w:szCs w:val="21"/>
              </w:rPr>
              <w:t>用户注册</w:t>
            </w:r>
          </w:p>
        </w:tc>
        <w:tc>
          <w:tcPr>
            <w:tcW w:w="568" w:type="pct"/>
          </w:tcPr>
          <w:p w14:paraId="7FCBAE6F" w14:textId="7B77ACF1" w:rsidR="006623F6" w:rsidRPr="00866E5D" w:rsidRDefault="007B0F6A" w:rsidP="00165C35">
            <w:pPr>
              <w:spacing w:line="320" w:lineRule="exact"/>
              <w:jc w:val="center"/>
              <w:rPr>
                <w:noProof/>
                <w:szCs w:val="21"/>
              </w:rPr>
            </w:pPr>
            <w:r>
              <w:rPr>
                <w:rFonts w:hint="eastAsia"/>
                <w:noProof/>
                <w:szCs w:val="21"/>
              </w:rPr>
              <w:t>3</w:t>
            </w:r>
          </w:p>
        </w:tc>
        <w:tc>
          <w:tcPr>
            <w:tcW w:w="505" w:type="pct"/>
          </w:tcPr>
          <w:p w14:paraId="43EFD827" w14:textId="3932A4B2" w:rsidR="006623F6" w:rsidRPr="00866E5D" w:rsidRDefault="007B0F6A" w:rsidP="00165C35">
            <w:pPr>
              <w:spacing w:line="320" w:lineRule="exact"/>
              <w:jc w:val="center"/>
              <w:rPr>
                <w:noProof/>
                <w:szCs w:val="21"/>
              </w:rPr>
            </w:pPr>
            <w:r>
              <w:rPr>
                <w:rFonts w:hint="eastAsia"/>
                <w:noProof/>
                <w:szCs w:val="21"/>
              </w:rPr>
              <w:t>3</w:t>
            </w:r>
          </w:p>
        </w:tc>
        <w:tc>
          <w:tcPr>
            <w:tcW w:w="442" w:type="pct"/>
          </w:tcPr>
          <w:p w14:paraId="63442582" w14:textId="66E4FFFA" w:rsidR="006623F6" w:rsidRPr="00866E5D" w:rsidRDefault="007B0F6A" w:rsidP="00165C35">
            <w:pPr>
              <w:spacing w:line="320" w:lineRule="exact"/>
              <w:jc w:val="center"/>
              <w:rPr>
                <w:noProof/>
                <w:szCs w:val="21"/>
              </w:rPr>
            </w:pPr>
            <w:r>
              <w:rPr>
                <w:rFonts w:hint="eastAsia"/>
                <w:noProof/>
                <w:szCs w:val="21"/>
              </w:rPr>
              <w:t>0</w:t>
            </w:r>
          </w:p>
        </w:tc>
        <w:tc>
          <w:tcPr>
            <w:tcW w:w="379" w:type="pct"/>
          </w:tcPr>
          <w:p w14:paraId="485FE828" w14:textId="7A3D0650" w:rsidR="006623F6" w:rsidRPr="00866E5D" w:rsidRDefault="007B0F6A" w:rsidP="00165C35">
            <w:pPr>
              <w:spacing w:line="320" w:lineRule="exact"/>
              <w:jc w:val="center"/>
              <w:rPr>
                <w:noProof/>
                <w:szCs w:val="21"/>
              </w:rPr>
            </w:pPr>
            <w:r>
              <w:rPr>
                <w:rFonts w:hint="eastAsia"/>
                <w:noProof/>
                <w:szCs w:val="21"/>
              </w:rPr>
              <w:t>3</w:t>
            </w:r>
          </w:p>
        </w:tc>
        <w:tc>
          <w:tcPr>
            <w:tcW w:w="486" w:type="pct"/>
          </w:tcPr>
          <w:p w14:paraId="225A3102" w14:textId="12282BDE" w:rsidR="006623F6" w:rsidRPr="00866E5D" w:rsidRDefault="007B0F6A" w:rsidP="00165C35">
            <w:pPr>
              <w:spacing w:line="320" w:lineRule="exact"/>
              <w:jc w:val="center"/>
              <w:rPr>
                <w:noProof/>
                <w:szCs w:val="21"/>
              </w:rPr>
            </w:pPr>
            <w:r>
              <w:rPr>
                <w:rFonts w:hint="eastAsia"/>
                <w:noProof/>
                <w:szCs w:val="21"/>
              </w:rPr>
              <w:t>0</w:t>
            </w:r>
          </w:p>
        </w:tc>
        <w:tc>
          <w:tcPr>
            <w:tcW w:w="1218" w:type="pct"/>
          </w:tcPr>
          <w:p w14:paraId="7916D178" w14:textId="2A27A06B" w:rsidR="006623F6" w:rsidRPr="00866E5D" w:rsidRDefault="007B0F6A" w:rsidP="00165C35">
            <w:pPr>
              <w:jc w:val="center"/>
              <w:rPr>
                <w:szCs w:val="21"/>
              </w:rPr>
            </w:pPr>
            <w:r>
              <w:rPr>
                <w:rFonts w:hint="eastAsia"/>
                <w:szCs w:val="21"/>
              </w:rPr>
              <w:t>/</w:t>
            </w:r>
          </w:p>
        </w:tc>
      </w:tr>
      <w:tr w:rsidR="007B0F6A" w:rsidRPr="00866E5D" w14:paraId="2C140BF9" w14:textId="77777777" w:rsidTr="008F73BB">
        <w:tc>
          <w:tcPr>
            <w:tcW w:w="372" w:type="pct"/>
            <w:vMerge/>
          </w:tcPr>
          <w:p w14:paraId="2157D4AE" w14:textId="77777777" w:rsidR="007B0F6A" w:rsidRPr="00866E5D" w:rsidRDefault="007B0F6A" w:rsidP="007B0F6A">
            <w:pPr>
              <w:spacing w:line="320" w:lineRule="exact"/>
              <w:jc w:val="center"/>
              <w:rPr>
                <w:noProof/>
                <w:szCs w:val="21"/>
              </w:rPr>
            </w:pPr>
          </w:p>
        </w:tc>
        <w:tc>
          <w:tcPr>
            <w:tcW w:w="505" w:type="pct"/>
            <w:vMerge/>
          </w:tcPr>
          <w:p w14:paraId="4186DDF2" w14:textId="77777777" w:rsidR="007B0F6A" w:rsidRPr="00866E5D" w:rsidRDefault="007B0F6A" w:rsidP="007B0F6A">
            <w:pPr>
              <w:spacing w:line="320" w:lineRule="exact"/>
              <w:jc w:val="center"/>
              <w:rPr>
                <w:noProof/>
                <w:szCs w:val="21"/>
              </w:rPr>
            </w:pPr>
          </w:p>
        </w:tc>
        <w:tc>
          <w:tcPr>
            <w:tcW w:w="525" w:type="pct"/>
          </w:tcPr>
          <w:p w14:paraId="6DFD525F" w14:textId="34A571C5" w:rsidR="007B0F6A" w:rsidRPr="00866E5D" w:rsidRDefault="007B0F6A" w:rsidP="007B0F6A">
            <w:pPr>
              <w:spacing w:line="320" w:lineRule="exact"/>
              <w:jc w:val="center"/>
              <w:rPr>
                <w:noProof/>
                <w:szCs w:val="21"/>
              </w:rPr>
            </w:pPr>
            <w:r>
              <w:rPr>
                <w:rFonts w:hint="eastAsia"/>
                <w:noProof/>
                <w:szCs w:val="21"/>
              </w:rPr>
              <w:t>用户登录</w:t>
            </w:r>
          </w:p>
        </w:tc>
        <w:tc>
          <w:tcPr>
            <w:tcW w:w="568" w:type="pct"/>
          </w:tcPr>
          <w:p w14:paraId="2A4DEEF7" w14:textId="4D41E843" w:rsidR="007B0F6A" w:rsidRPr="00866E5D" w:rsidRDefault="007B0F6A" w:rsidP="007B0F6A">
            <w:pPr>
              <w:spacing w:line="320" w:lineRule="exact"/>
              <w:jc w:val="center"/>
              <w:rPr>
                <w:noProof/>
                <w:szCs w:val="21"/>
              </w:rPr>
            </w:pPr>
            <w:r>
              <w:rPr>
                <w:rFonts w:hint="eastAsia"/>
                <w:noProof/>
                <w:szCs w:val="21"/>
              </w:rPr>
              <w:t>4</w:t>
            </w:r>
          </w:p>
        </w:tc>
        <w:tc>
          <w:tcPr>
            <w:tcW w:w="505" w:type="pct"/>
          </w:tcPr>
          <w:p w14:paraId="0AD5354D" w14:textId="74781F70" w:rsidR="007B0F6A" w:rsidRPr="00866E5D" w:rsidRDefault="007B0F6A" w:rsidP="007B0F6A">
            <w:pPr>
              <w:spacing w:line="320" w:lineRule="exact"/>
              <w:jc w:val="center"/>
              <w:rPr>
                <w:noProof/>
                <w:szCs w:val="21"/>
              </w:rPr>
            </w:pPr>
            <w:r>
              <w:rPr>
                <w:rFonts w:hint="eastAsia"/>
                <w:noProof/>
                <w:szCs w:val="21"/>
              </w:rPr>
              <w:t>4</w:t>
            </w:r>
          </w:p>
        </w:tc>
        <w:tc>
          <w:tcPr>
            <w:tcW w:w="442" w:type="pct"/>
          </w:tcPr>
          <w:p w14:paraId="306A8DF6" w14:textId="3F5B085E" w:rsidR="007B0F6A" w:rsidRPr="00866E5D" w:rsidRDefault="007B0F6A" w:rsidP="007B0F6A">
            <w:pPr>
              <w:spacing w:line="320" w:lineRule="exact"/>
              <w:jc w:val="center"/>
              <w:rPr>
                <w:noProof/>
                <w:szCs w:val="21"/>
              </w:rPr>
            </w:pPr>
            <w:r>
              <w:rPr>
                <w:rFonts w:hint="eastAsia"/>
                <w:noProof/>
                <w:szCs w:val="21"/>
              </w:rPr>
              <w:t>0</w:t>
            </w:r>
          </w:p>
        </w:tc>
        <w:tc>
          <w:tcPr>
            <w:tcW w:w="379" w:type="pct"/>
          </w:tcPr>
          <w:p w14:paraId="02D4D8AF" w14:textId="225CE195" w:rsidR="007B0F6A" w:rsidRPr="00866E5D" w:rsidRDefault="007B0F6A" w:rsidP="007B0F6A">
            <w:pPr>
              <w:spacing w:line="320" w:lineRule="exact"/>
              <w:jc w:val="center"/>
              <w:rPr>
                <w:noProof/>
                <w:szCs w:val="21"/>
              </w:rPr>
            </w:pPr>
            <w:r>
              <w:rPr>
                <w:rFonts w:hint="eastAsia"/>
                <w:noProof/>
                <w:szCs w:val="21"/>
              </w:rPr>
              <w:t>4</w:t>
            </w:r>
          </w:p>
        </w:tc>
        <w:tc>
          <w:tcPr>
            <w:tcW w:w="486" w:type="pct"/>
          </w:tcPr>
          <w:p w14:paraId="3A895B89" w14:textId="6046C607" w:rsidR="007B0F6A" w:rsidRPr="00866E5D" w:rsidRDefault="007B0F6A" w:rsidP="007B0F6A">
            <w:pPr>
              <w:spacing w:line="320" w:lineRule="exact"/>
              <w:jc w:val="center"/>
              <w:rPr>
                <w:noProof/>
                <w:szCs w:val="21"/>
              </w:rPr>
            </w:pPr>
            <w:r>
              <w:rPr>
                <w:rFonts w:hint="eastAsia"/>
                <w:noProof/>
                <w:szCs w:val="21"/>
              </w:rPr>
              <w:t>0</w:t>
            </w:r>
          </w:p>
        </w:tc>
        <w:tc>
          <w:tcPr>
            <w:tcW w:w="1218" w:type="pct"/>
          </w:tcPr>
          <w:p w14:paraId="428965D2" w14:textId="3B6EDB5A" w:rsidR="007B0F6A" w:rsidRPr="00866E5D" w:rsidRDefault="007B0F6A" w:rsidP="007B0F6A">
            <w:pPr>
              <w:jc w:val="center"/>
              <w:rPr>
                <w:szCs w:val="21"/>
              </w:rPr>
            </w:pPr>
            <w:r>
              <w:rPr>
                <w:rFonts w:hint="eastAsia"/>
                <w:szCs w:val="21"/>
              </w:rPr>
              <w:t>/</w:t>
            </w:r>
          </w:p>
        </w:tc>
      </w:tr>
      <w:tr w:rsidR="007B0F6A" w:rsidRPr="00866E5D" w14:paraId="60AF53E1" w14:textId="77777777" w:rsidTr="008F73BB">
        <w:tc>
          <w:tcPr>
            <w:tcW w:w="372" w:type="pct"/>
            <w:vMerge/>
          </w:tcPr>
          <w:p w14:paraId="02944BCC" w14:textId="77777777" w:rsidR="007B0F6A" w:rsidRPr="00866E5D" w:rsidRDefault="007B0F6A" w:rsidP="007B0F6A">
            <w:pPr>
              <w:spacing w:line="320" w:lineRule="exact"/>
              <w:jc w:val="center"/>
              <w:rPr>
                <w:noProof/>
                <w:szCs w:val="21"/>
              </w:rPr>
            </w:pPr>
          </w:p>
        </w:tc>
        <w:tc>
          <w:tcPr>
            <w:tcW w:w="505" w:type="pct"/>
            <w:vMerge/>
          </w:tcPr>
          <w:p w14:paraId="0E2C79A6" w14:textId="77777777" w:rsidR="007B0F6A" w:rsidRPr="00866E5D" w:rsidRDefault="007B0F6A" w:rsidP="007B0F6A">
            <w:pPr>
              <w:spacing w:line="320" w:lineRule="exact"/>
              <w:jc w:val="center"/>
              <w:rPr>
                <w:noProof/>
                <w:szCs w:val="21"/>
              </w:rPr>
            </w:pPr>
          </w:p>
        </w:tc>
        <w:tc>
          <w:tcPr>
            <w:tcW w:w="525" w:type="pct"/>
          </w:tcPr>
          <w:p w14:paraId="5B43930C" w14:textId="5DD1D46E" w:rsidR="007B0F6A" w:rsidRPr="00866E5D" w:rsidRDefault="007B0F6A" w:rsidP="007B0F6A">
            <w:pPr>
              <w:spacing w:line="320" w:lineRule="exact"/>
              <w:jc w:val="center"/>
              <w:rPr>
                <w:noProof/>
                <w:szCs w:val="21"/>
              </w:rPr>
            </w:pPr>
            <w:r>
              <w:rPr>
                <w:rFonts w:hint="eastAsia"/>
                <w:noProof/>
                <w:szCs w:val="21"/>
              </w:rPr>
              <w:t>用户主体绑定</w:t>
            </w:r>
          </w:p>
        </w:tc>
        <w:tc>
          <w:tcPr>
            <w:tcW w:w="568" w:type="pct"/>
          </w:tcPr>
          <w:p w14:paraId="4A6D179D" w14:textId="1627DD87" w:rsidR="007B0F6A" w:rsidRPr="00866E5D" w:rsidRDefault="007B0F6A" w:rsidP="007B0F6A">
            <w:pPr>
              <w:spacing w:line="320" w:lineRule="exact"/>
              <w:jc w:val="center"/>
              <w:rPr>
                <w:noProof/>
                <w:szCs w:val="21"/>
              </w:rPr>
            </w:pPr>
            <w:r>
              <w:rPr>
                <w:rFonts w:hint="eastAsia"/>
                <w:noProof/>
                <w:szCs w:val="21"/>
              </w:rPr>
              <w:t>1</w:t>
            </w:r>
          </w:p>
        </w:tc>
        <w:tc>
          <w:tcPr>
            <w:tcW w:w="505" w:type="pct"/>
          </w:tcPr>
          <w:p w14:paraId="562FBD39" w14:textId="126A3580" w:rsidR="007B0F6A" w:rsidRPr="00866E5D" w:rsidRDefault="007B0F6A" w:rsidP="007B0F6A">
            <w:pPr>
              <w:spacing w:line="320" w:lineRule="exact"/>
              <w:jc w:val="center"/>
              <w:rPr>
                <w:noProof/>
                <w:szCs w:val="21"/>
              </w:rPr>
            </w:pPr>
            <w:r>
              <w:rPr>
                <w:rFonts w:hint="eastAsia"/>
                <w:noProof/>
                <w:szCs w:val="21"/>
              </w:rPr>
              <w:t>1</w:t>
            </w:r>
          </w:p>
        </w:tc>
        <w:tc>
          <w:tcPr>
            <w:tcW w:w="442" w:type="pct"/>
          </w:tcPr>
          <w:p w14:paraId="007B0FB9" w14:textId="0F931E7C" w:rsidR="007B0F6A" w:rsidRPr="00866E5D" w:rsidRDefault="007B0F6A" w:rsidP="007B0F6A">
            <w:pPr>
              <w:spacing w:line="320" w:lineRule="exact"/>
              <w:jc w:val="center"/>
              <w:rPr>
                <w:noProof/>
                <w:szCs w:val="21"/>
              </w:rPr>
            </w:pPr>
            <w:r>
              <w:rPr>
                <w:rFonts w:hint="eastAsia"/>
                <w:noProof/>
                <w:szCs w:val="21"/>
              </w:rPr>
              <w:t>0</w:t>
            </w:r>
          </w:p>
        </w:tc>
        <w:tc>
          <w:tcPr>
            <w:tcW w:w="379" w:type="pct"/>
          </w:tcPr>
          <w:p w14:paraId="0C16E1C9" w14:textId="1A052A41" w:rsidR="007B0F6A" w:rsidRPr="00866E5D" w:rsidRDefault="007B0F6A" w:rsidP="007B0F6A">
            <w:pPr>
              <w:spacing w:line="320" w:lineRule="exact"/>
              <w:jc w:val="center"/>
              <w:rPr>
                <w:noProof/>
                <w:szCs w:val="21"/>
              </w:rPr>
            </w:pPr>
            <w:r>
              <w:rPr>
                <w:rFonts w:hint="eastAsia"/>
                <w:noProof/>
                <w:szCs w:val="21"/>
              </w:rPr>
              <w:t>1</w:t>
            </w:r>
          </w:p>
        </w:tc>
        <w:tc>
          <w:tcPr>
            <w:tcW w:w="486" w:type="pct"/>
          </w:tcPr>
          <w:p w14:paraId="64E08AA0" w14:textId="5332C3B9" w:rsidR="007B0F6A" w:rsidRPr="00866E5D" w:rsidRDefault="007B0F6A" w:rsidP="007B0F6A">
            <w:pPr>
              <w:spacing w:line="320" w:lineRule="exact"/>
              <w:jc w:val="center"/>
              <w:rPr>
                <w:noProof/>
                <w:szCs w:val="21"/>
              </w:rPr>
            </w:pPr>
            <w:r>
              <w:rPr>
                <w:rFonts w:hint="eastAsia"/>
                <w:noProof/>
                <w:szCs w:val="21"/>
              </w:rPr>
              <w:t>0</w:t>
            </w:r>
          </w:p>
        </w:tc>
        <w:tc>
          <w:tcPr>
            <w:tcW w:w="1218" w:type="pct"/>
          </w:tcPr>
          <w:p w14:paraId="153300B8" w14:textId="35AF9F6C" w:rsidR="007B0F6A" w:rsidRPr="00866E5D" w:rsidRDefault="007B0F6A" w:rsidP="007B0F6A">
            <w:pPr>
              <w:jc w:val="center"/>
              <w:rPr>
                <w:szCs w:val="21"/>
              </w:rPr>
            </w:pPr>
            <w:r>
              <w:rPr>
                <w:rFonts w:hint="eastAsia"/>
                <w:szCs w:val="21"/>
              </w:rPr>
              <w:t>/</w:t>
            </w:r>
          </w:p>
        </w:tc>
      </w:tr>
      <w:tr w:rsidR="007B0F6A" w:rsidRPr="00866E5D" w14:paraId="688B5078" w14:textId="77777777" w:rsidTr="008F73BB">
        <w:tc>
          <w:tcPr>
            <w:tcW w:w="372" w:type="pct"/>
            <w:vMerge/>
          </w:tcPr>
          <w:p w14:paraId="4131D20E" w14:textId="77777777" w:rsidR="007B0F6A" w:rsidRPr="00866E5D" w:rsidRDefault="007B0F6A" w:rsidP="007B0F6A">
            <w:pPr>
              <w:spacing w:line="320" w:lineRule="exact"/>
              <w:jc w:val="center"/>
              <w:rPr>
                <w:noProof/>
                <w:szCs w:val="21"/>
              </w:rPr>
            </w:pPr>
          </w:p>
        </w:tc>
        <w:tc>
          <w:tcPr>
            <w:tcW w:w="505" w:type="pct"/>
            <w:vMerge w:val="restart"/>
          </w:tcPr>
          <w:p w14:paraId="2F542B78" w14:textId="4911162E" w:rsidR="007B0F6A" w:rsidRPr="00866E5D" w:rsidRDefault="007B0F6A" w:rsidP="007B0F6A">
            <w:pPr>
              <w:spacing w:line="320" w:lineRule="exact"/>
              <w:jc w:val="center"/>
              <w:rPr>
                <w:noProof/>
                <w:szCs w:val="21"/>
              </w:rPr>
            </w:pPr>
            <w:r>
              <w:rPr>
                <w:rFonts w:hint="eastAsia"/>
                <w:noProof/>
                <w:szCs w:val="21"/>
              </w:rPr>
              <w:t>抗抵赖</w:t>
            </w:r>
          </w:p>
        </w:tc>
        <w:tc>
          <w:tcPr>
            <w:tcW w:w="525" w:type="pct"/>
          </w:tcPr>
          <w:p w14:paraId="4B145FE7" w14:textId="775BF777" w:rsidR="007B0F6A" w:rsidRPr="00866E5D" w:rsidRDefault="007B0F6A" w:rsidP="007B0F6A">
            <w:pPr>
              <w:spacing w:line="320" w:lineRule="exact"/>
              <w:jc w:val="center"/>
              <w:rPr>
                <w:noProof/>
                <w:szCs w:val="21"/>
              </w:rPr>
            </w:pPr>
            <w:r>
              <w:rPr>
                <w:rFonts w:hint="eastAsia"/>
                <w:noProof/>
                <w:szCs w:val="21"/>
              </w:rPr>
              <w:t>抗原发抵赖</w:t>
            </w:r>
          </w:p>
        </w:tc>
        <w:tc>
          <w:tcPr>
            <w:tcW w:w="568" w:type="pct"/>
          </w:tcPr>
          <w:p w14:paraId="67AFFB6E" w14:textId="73FF8A33" w:rsidR="007B0F6A" w:rsidRPr="00866E5D" w:rsidRDefault="007B0F6A" w:rsidP="007B0F6A">
            <w:pPr>
              <w:spacing w:line="320" w:lineRule="exact"/>
              <w:jc w:val="center"/>
              <w:rPr>
                <w:noProof/>
                <w:szCs w:val="21"/>
              </w:rPr>
            </w:pPr>
            <w:r>
              <w:rPr>
                <w:rFonts w:hint="eastAsia"/>
                <w:noProof/>
                <w:szCs w:val="21"/>
              </w:rPr>
              <w:t>1</w:t>
            </w:r>
          </w:p>
        </w:tc>
        <w:tc>
          <w:tcPr>
            <w:tcW w:w="505" w:type="pct"/>
          </w:tcPr>
          <w:p w14:paraId="654D94FC" w14:textId="2D65C4EF" w:rsidR="007B0F6A" w:rsidRPr="00866E5D" w:rsidRDefault="007B0F6A" w:rsidP="007B0F6A">
            <w:pPr>
              <w:spacing w:line="320" w:lineRule="exact"/>
              <w:jc w:val="center"/>
              <w:rPr>
                <w:noProof/>
                <w:szCs w:val="21"/>
              </w:rPr>
            </w:pPr>
            <w:r>
              <w:rPr>
                <w:rFonts w:hint="eastAsia"/>
                <w:noProof/>
                <w:szCs w:val="21"/>
              </w:rPr>
              <w:t>1</w:t>
            </w:r>
          </w:p>
        </w:tc>
        <w:tc>
          <w:tcPr>
            <w:tcW w:w="442" w:type="pct"/>
          </w:tcPr>
          <w:p w14:paraId="6C596235" w14:textId="3440C8C9" w:rsidR="007B0F6A" w:rsidRPr="00866E5D" w:rsidRDefault="007B0F6A" w:rsidP="007B0F6A">
            <w:pPr>
              <w:spacing w:line="320" w:lineRule="exact"/>
              <w:jc w:val="center"/>
              <w:rPr>
                <w:noProof/>
                <w:szCs w:val="21"/>
              </w:rPr>
            </w:pPr>
            <w:r>
              <w:rPr>
                <w:rFonts w:hint="eastAsia"/>
                <w:noProof/>
                <w:szCs w:val="21"/>
              </w:rPr>
              <w:t>0</w:t>
            </w:r>
          </w:p>
        </w:tc>
        <w:tc>
          <w:tcPr>
            <w:tcW w:w="379" w:type="pct"/>
          </w:tcPr>
          <w:p w14:paraId="3C198337" w14:textId="34639732" w:rsidR="007B0F6A" w:rsidRPr="00866E5D" w:rsidRDefault="007B0F6A" w:rsidP="007B0F6A">
            <w:pPr>
              <w:spacing w:line="320" w:lineRule="exact"/>
              <w:jc w:val="center"/>
              <w:rPr>
                <w:noProof/>
                <w:szCs w:val="21"/>
              </w:rPr>
            </w:pPr>
            <w:r>
              <w:rPr>
                <w:rFonts w:hint="eastAsia"/>
                <w:noProof/>
                <w:szCs w:val="21"/>
              </w:rPr>
              <w:t>1</w:t>
            </w:r>
          </w:p>
        </w:tc>
        <w:tc>
          <w:tcPr>
            <w:tcW w:w="486" w:type="pct"/>
          </w:tcPr>
          <w:p w14:paraId="39CBA77A" w14:textId="6BAC1A46" w:rsidR="007B0F6A" w:rsidRPr="00866E5D" w:rsidRDefault="007B0F6A" w:rsidP="007B0F6A">
            <w:pPr>
              <w:spacing w:line="320" w:lineRule="exact"/>
              <w:jc w:val="center"/>
              <w:rPr>
                <w:noProof/>
                <w:szCs w:val="21"/>
              </w:rPr>
            </w:pPr>
            <w:r>
              <w:rPr>
                <w:rFonts w:hint="eastAsia"/>
                <w:noProof/>
                <w:szCs w:val="21"/>
              </w:rPr>
              <w:t>0</w:t>
            </w:r>
          </w:p>
        </w:tc>
        <w:tc>
          <w:tcPr>
            <w:tcW w:w="1218" w:type="pct"/>
          </w:tcPr>
          <w:p w14:paraId="54E4CCA2" w14:textId="2D83D345" w:rsidR="007B0F6A" w:rsidRPr="00866E5D" w:rsidRDefault="007B0F6A" w:rsidP="007B0F6A">
            <w:pPr>
              <w:jc w:val="center"/>
              <w:rPr>
                <w:szCs w:val="21"/>
              </w:rPr>
            </w:pPr>
            <w:r>
              <w:rPr>
                <w:rFonts w:hint="eastAsia"/>
                <w:szCs w:val="21"/>
              </w:rPr>
              <w:t>/</w:t>
            </w:r>
          </w:p>
        </w:tc>
      </w:tr>
      <w:tr w:rsidR="007B0F6A" w:rsidRPr="00866E5D" w14:paraId="7D5FEEF9" w14:textId="77777777" w:rsidTr="008F73BB">
        <w:tc>
          <w:tcPr>
            <w:tcW w:w="372" w:type="pct"/>
            <w:vMerge/>
          </w:tcPr>
          <w:p w14:paraId="6569DBED" w14:textId="77777777" w:rsidR="007B0F6A" w:rsidRPr="00866E5D" w:rsidRDefault="007B0F6A" w:rsidP="007B0F6A">
            <w:pPr>
              <w:spacing w:line="320" w:lineRule="exact"/>
              <w:jc w:val="center"/>
              <w:rPr>
                <w:noProof/>
                <w:szCs w:val="21"/>
              </w:rPr>
            </w:pPr>
          </w:p>
        </w:tc>
        <w:tc>
          <w:tcPr>
            <w:tcW w:w="505" w:type="pct"/>
            <w:vMerge/>
          </w:tcPr>
          <w:p w14:paraId="2926F195" w14:textId="77777777" w:rsidR="007B0F6A" w:rsidRPr="00866E5D" w:rsidRDefault="007B0F6A" w:rsidP="007B0F6A">
            <w:pPr>
              <w:spacing w:line="320" w:lineRule="exact"/>
              <w:jc w:val="center"/>
              <w:rPr>
                <w:noProof/>
                <w:szCs w:val="21"/>
              </w:rPr>
            </w:pPr>
          </w:p>
        </w:tc>
        <w:tc>
          <w:tcPr>
            <w:tcW w:w="525" w:type="pct"/>
          </w:tcPr>
          <w:p w14:paraId="560EBCD7" w14:textId="144756D0" w:rsidR="007B0F6A" w:rsidRPr="00866E5D" w:rsidRDefault="007B0F6A" w:rsidP="007B0F6A">
            <w:pPr>
              <w:spacing w:line="320" w:lineRule="exact"/>
              <w:jc w:val="center"/>
              <w:rPr>
                <w:noProof/>
                <w:szCs w:val="21"/>
              </w:rPr>
            </w:pPr>
            <w:r>
              <w:rPr>
                <w:rFonts w:hint="eastAsia"/>
                <w:noProof/>
                <w:szCs w:val="21"/>
              </w:rPr>
              <w:t>抗接受抵赖</w:t>
            </w:r>
          </w:p>
        </w:tc>
        <w:tc>
          <w:tcPr>
            <w:tcW w:w="568" w:type="pct"/>
          </w:tcPr>
          <w:p w14:paraId="0E6F6A89" w14:textId="06BFF6C2" w:rsidR="007B0F6A" w:rsidRPr="00866E5D" w:rsidRDefault="007B0F6A" w:rsidP="007B0F6A">
            <w:pPr>
              <w:spacing w:line="320" w:lineRule="exact"/>
              <w:jc w:val="center"/>
              <w:rPr>
                <w:noProof/>
                <w:szCs w:val="21"/>
              </w:rPr>
            </w:pPr>
            <w:r>
              <w:rPr>
                <w:rFonts w:hint="eastAsia"/>
                <w:noProof/>
                <w:szCs w:val="21"/>
              </w:rPr>
              <w:t>1</w:t>
            </w:r>
          </w:p>
        </w:tc>
        <w:tc>
          <w:tcPr>
            <w:tcW w:w="505" w:type="pct"/>
          </w:tcPr>
          <w:p w14:paraId="6356C8DB" w14:textId="0D6A1293" w:rsidR="007B0F6A" w:rsidRPr="00866E5D" w:rsidRDefault="007B0F6A" w:rsidP="007B0F6A">
            <w:pPr>
              <w:spacing w:line="320" w:lineRule="exact"/>
              <w:jc w:val="center"/>
              <w:rPr>
                <w:noProof/>
                <w:szCs w:val="21"/>
              </w:rPr>
            </w:pPr>
            <w:r>
              <w:rPr>
                <w:rFonts w:hint="eastAsia"/>
                <w:noProof/>
                <w:szCs w:val="21"/>
              </w:rPr>
              <w:t>1</w:t>
            </w:r>
          </w:p>
        </w:tc>
        <w:tc>
          <w:tcPr>
            <w:tcW w:w="442" w:type="pct"/>
          </w:tcPr>
          <w:p w14:paraId="13647784" w14:textId="39573751" w:rsidR="007B0F6A" w:rsidRPr="00866E5D" w:rsidRDefault="007B0F6A" w:rsidP="007B0F6A">
            <w:pPr>
              <w:spacing w:line="320" w:lineRule="exact"/>
              <w:jc w:val="center"/>
              <w:rPr>
                <w:noProof/>
                <w:szCs w:val="21"/>
              </w:rPr>
            </w:pPr>
            <w:r>
              <w:rPr>
                <w:rFonts w:hint="eastAsia"/>
                <w:noProof/>
                <w:szCs w:val="21"/>
              </w:rPr>
              <w:t>0</w:t>
            </w:r>
          </w:p>
        </w:tc>
        <w:tc>
          <w:tcPr>
            <w:tcW w:w="379" w:type="pct"/>
          </w:tcPr>
          <w:p w14:paraId="1049C365" w14:textId="61F1F4D1" w:rsidR="007B0F6A" w:rsidRPr="00866E5D" w:rsidRDefault="007B0F6A" w:rsidP="007B0F6A">
            <w:pPr>
              <w:spacing w:line="320" w:lineRule="exact"/>
              <w:jc w:val="center"/>
              <w:rPr>
                <w:noProof/>
                <w:szCs w:val="21"/>
              </w:rPr>
            </w:pPr>
            <w:r>
              <w:rPr>
                <w:rFonts w:hint="eastAsia"/>
                <w:noProof/>
                <w:szCs w:val="21"/>
              </w:rPr>
              <w:t>1</w:t>
            </w:r>
          </w:p>
        </w:tc>
        <w:tc>
          <w:tcPr>
            <w:tcW w:w="486" w:type="pct"/>
          </w:tcPr>
          <w:p w14:paraId="78D9B542" w14:textId="1A49E054" w:rsidR="007B0F6A" w:rsidRPr="00866E5D" w:rsidRDefault="007B0F6A" w:rsidP="007B0F6A">
            <w:pPr>
              <w:spacing w:line="320" w:lineRule="exact"/>
              <w:jc w:val="center"/>
              <w:rPr>
                <w:noProof/>
                <w:szCs w:val="21"/>
              </w:rPr>
            </w:pPr>
            <w:r>
              <w:rPr>
                <w:rFonts w:hint="eastAsia"/>
                <w:noProof/>
                <w:szCs w:val="21"/>
              </w:rPr>
              <w:t>0</w:t>
            </w:r>
          </w:p>
        </w:tc>
        <w:tc>
          <w:tcPr>
            <w:tcW w:w="1218" w:type="pct"/>
          </w:tcPr>
          <w:p w14:paraId="530B8E53" w14:textId="1F2FA74C" w:rsidR="007B0F6A" w:rsidRPr="00866E5D" w:rsidRDefault="007B0F6A" w:rsidP="007B0F6A">
            <w:pPr>
              <w:jc w:val="center"/>
              <w:rPr>
                <w:szCs w:val="21"/>
              </w:rPr>
            </w:pPr>
            <w:r>
              <w:rPr>
                <w:rFonts w:hint="eastAsia"/>
                <w:szCs w:val="21"/>
              </w:rPr>
              <w:t>/</w:t>
            </w:r>
          </w:p>
        </w:tc>
      </w:tr>
      <w:tr w:rsidR="007B0F6A" w:rsidRPr="00866E5D" w14:paraId="2C3B98D7" w14:textId="77777777" w:rsidTr="008F73BB">
        <w:tc>
          <w:tcPr>
            <w:tcW w:w="372" w:type="pct"/>
            <w:vMerge/>
          </w:tcPr>
          <w:p w14:paraId="645FCB14" w14:textId="77777777" w:rsidR="007B0F6A" w:rsidRPr="00866E5D" w:rsidRDefault="007B0F6A" w:rsidP="007B0F6A">
            <w:pPr>
              <w:spacing w:line="320" w:lineRule="exact"/>
              <w:jc w:val="center"/>
              <w:rPr>
                <w:noProof/>
                <w:szCs w:val="21"/>
              </w:rPr>
            </w:pPr>
          </w:p>
        </w:tc>
        <w:tc>
          <w:tcPr>
            <w:tcW w:w="505" w:type="pct"/>
            <w:vMerge w:val="restart"/>
          </w:tcPr>
          <w:p w14:paraId="49FEAB96" w14:textId="19D27D95" w:rsidR="007B0F6A" w:rsidRPr="00866E5D" w:rsidRDefault="007B0F6A" w:rsidP="007B0F6A">
            <w:pPr>
              <w:spacing w:line="320" w:lineRule="exact"/>
              <w:jc w:val="center"/>
              <w:rPr>
                <w:noProof/>
                <w:szCs w:val="21"/>
              </w:rPr>
            </w:pPr>
            <w:r>
              <w:rPr>
                <w:rFonts w:hint="eastAsia"/>
                <w:noProof/>
                <w:szCs w:val="21"/>
              </w:rPr>
              <w:t>自主访问控制</w:t>
            </w:r>
          </w:p>
        </w:tc>
        <w:tc>
          <w:tcPr>
            <w:tcW w:w="525" w:type="pct"/>
          </w:tcPr>
          <w:p w14:paraId="4A0973DB" w14:textId="2A1A1073" w:rsidR="007B0F6A" w:rsidRPr="00866E5D" w:rsidRDefault="007B0F6A" w:rsidP="007B0F6A">
            <w:pPr>
              <w:spacing w:line="320" w:lineRule="exact"/>
              <w:jc w:val="center"/>
              <w:rPr>
                <w:noProof/>
                <w:szCs w:val="21"/>
              </w:rPr>
            </w:pPr>
            <w:r>
              <w:rPr>
                <w:rFonts w:hint="eastAsia"/>
                <w:noProof/>
                <w:szCs w:val="21"/>
              </w:rPr>
              <w:t>自主访问控制功能</w:t>
            </w:r>
          </w:p>
        </w:tc>
        <w:tc>
          <w:tcPr>
            <w:tcW w:w="568" w:type="pct"/>
          </w:tcPr>
          <w:p w14:paraId="67AE74A5" w14:textId="02561280" w:rsidR="007B0F6A" w:rsidRPr="00866E5D" w:rsidRDefault="007B0F6A" w:rsidP="007B0F6A">
            <w:pPr>
              <w:spacing w:line="320" w:lineRule="exact"/>
              <w:jc w:val="center"/>
              <w:rPr>
                <w:noProof/>
                <w:szCs w:val="21"/>
              </w:rPr>
            </w:pPr>
            <w:r>
              <w:rPr>
                <w:rFonts w:hint="eastAsia"/>
                <w:noProof/>
                <w:szCs w:val="21"/>
              </w:rPr>
              <w:t>1</w:t>
            </w:r>
          </w:p>
        </w:tc>
        <w:tc>
          <w:tcPr>
            <w:tcW w:w="505" w:type="pct"/>
          </w:tcPr>
          <w:p w14:paraId="2ABDC0D9" w14:textId="3B1075CB" w:rsidR="007B0F6A" w:rsidRPr="00866E5D" w:rsidRDefault="007B0F6A" w:rsidP="007B0F6A">
            <w:pPr>
              <w:spacing w:line="320" w:lineRule="exact"/>
              <w:jc w:val="center"/>
              <w:rPr>
                <w:noProof/>
                <w:szCs w:val="21"/>
              </w:rPr>
            </w:pPr>
            <w:r>
              <w:rPr>
                <w:rFonts w:hint="eastAsia"/>
                <w:noProof/>
                <w:szCs w:val="21"/>
              </w:rPr>
              <w:t>1</w:t>
            </w:r>
          </w:p>
        </w:tc>
        <w:tc>
          <w:tcPr>
            <w:tcW w:w="442" w:type="pct"/>
          </w:tcPr>
          <w:p w14:paraId="4C9C15AE" w14:textId="0183B68F" w:rsidR="007B0F6A" w:rsidRPr="00866E5D" w:rsidRDefault="007B0F6A" w:rsidP="007B0F6A">
            <w:pPr>
              <w:spacing w:line="320" w:lineRule="exact"/>
              <w:jc w:val="center"/>
              <w:rPr>
                <w:noProof/>
                <w:szCs w:val="21"/>
              </w:rPr>
            </w:pPr>
            <w:r>
              <w:rPr>
                <w:rFonts w:hint="eastAsia"/>
                <w:noProof/>
                <w:szCs w:val="21"/>
              </w:rPr>
              <w:t>0</w:t>
            </w:r>
          </w:p>
        </w:tc>
        <w:tc>
          <w:tcPr>
            <w:tcW w:w="379" w:type="pct"/>
          </w:tcPr>
          <w:p w14:paraId="1AF88DAE" w14:textId="34FF2CD8" w:rsidR="007B0F6A" w:rsidRPr="00866E5D" w:rsidRDefault="007B0F6A" w:rsidP="007B0F6A">
            <w:pPr>
              <w:spacing w:line="320" w:lineRule="exact"/>
              <w:jc w:val="center"/>
              <w:rPr>
                <w:noProof/>
                <w:szCs w:val="21"/>
              </w:rPr>
            </w:pPr>
            <w:r>
              <w:rPr>
                <w:rFonts w:hint="eastAsia"/>
                <w:noProof/>
                <w:szCs w:val="21"/>
              </w:rPr>
              <w:t>1</w:t>
            </w:r>
          </w:p>
        </w:tc>
        <w:tc>
          <w:tcPr>
            <w:tcW w:w="486" w:type="pct"/>
          </w:tcPr>
          <w:p w14:paraId="4C5FFB0A" w14:textId="3C682A58" w:rsidR="007B0F6A" w:rsidRPr="00866E5D" w:rsidRDefault="007B0F6A" w:rsidP="007B0F6A">
            <w:pPr>
              <w:spacing w:line="320" w:lineRule="exact"/>
              <w:jc w:val="center"/>
              <w:rPr>
                <w:noProof/>
                <w:szCs w:val="21"/>
              </w:rPr>
            </w:pPr>
            <w:r>
              <w:rPr>
                <w:rFonts w:hint="eastAsia"/>
                <w:noProof/>
                <w:szCs w:val="21"/>
              </w:rPr>
              <w:t>0</w:t>
            </w:r>
          </w:p>
        </w:tc>
        <w:tc>
          <w:tcPr>
            <w:tcW w:w="1218" w:type="pct"/>
          </w:tcPr>
          <w:p w14:paraId="192E9CA1" w14:textId="032D4914" w:rsidR="007B0F6A" w:rsidRPr="00866E5D" w:rsidRDefault="007B0F6A" w:rsidP="007B0F6A">
            <w:pPr>
              <w:jc w:val="center"/>
              <w:rPr>
                <w:szCs w:val="21"/>
              </w:rPr>
            </w:pPr>
            <w:r>
              <w:rPr>
                <w:rFonts w:hint="eastAsia"/>
                <w:szCs w:val="21"/>
              </w:rPr>
              <w:t>/</w:t>
            </w:r>
          </w:p>
        </w:tc>
      </w:tr>
      <w:tr w:rsidR="007B0F6A" w:rsidRPr="00866E5D" w14:paraId="50A3F077" w14:textId="77777777" w:rsidTr="008F73BB">
        <w:tc>
          <w:tcPr>
            <w:tcW w:w="372" w:type="pct"/>
            <w:vMerge/>
          </w:tcPr>
          <w:p w14:paraId="05634D78" w14:textId="77777777" w:rsidR="007B0F6A" w:rsidRPr="00866E5D" w:rsidRDefault="007B0F6A" w:rsidP="007B0F6A">
            <w:pPr>
              <w:spacing w:line="320" w:lineRule="exact"/>
              <w:jc w:val="center"/>
              <w:rPr>
                <w:noProof/>
                <w:szCs w:val="21"/>
              </w:rPr>
            </w:pPr>
          </w:p>
        </w:tc>
        <w:tc>
          <w:tcPr>
            <w:tcW w:w="505" w:type="pct"/>
            <w:vMerge/>
          </w:tcPr>
          <w:p w14:paraId="4D9FB482" w14:textId="77777777" w:rsidR="007B0F6A" w:rsidRPr="00866E5D" w:rsidRDefault="007B0F6A" w:rsidP="007B0F6A">
            <w:pPr>
              <w:spacing w:line="320" w:lineRule="exact"/>
              <w:jc w:val="center"/>
              <w:rPr>
                <w:noProof/>
                <w:szCs w:val="21"/>
              </w:rPr>
            </w:pPr>
          </w:p>
        </w:tc>
        <w:tc>
          <w:tcPr>
            <w:tcW w:w="525" w:type="pct"/>
          </w:tcPr>
          <w:p w14:paraId="02DCB6BF" w14:textId="3EEE983F" w:rsidR="007B0F6A" w:rsidRPr="00866E5D" w:rsidRDefault="007B0F6A" w:rsidP="007B0F6A">
            <w:pPr>
              <w:spacing w:line="320" w:lineRule="exact"/>
              <w:jc w:val="center"/>
              <w:rPr>
                <w:noProof/>
                <w:szCs w:val="21"/>
              </w:rPr>
            </w:pPr>
            <w:r>
              <w:rPr>
                <w:rFonts w:hint="eastAsia"/>
                <w:noProof/>
                <w:szCs w:val="21"/>
              </w:rPr>
              <w:t>自主访问控制策略</w:t>
            </w:r>
          </w:p>
        </w:tc>
        <w:tc>
          <w:tcPr>
            <w:tcW w:w="568" w:type="pct"/>
          </w:tcPr>
          <w:p w14:paraId="685B76DB" w14:textId="56AD4460" w:rsidR="007B0F6A" w:rsidRPr="00866E5D" w:rsidRDefault="007B0F6A" w:rsidP="007B0F6A">
            <w:pPr>
              <w:spacing w:line="320" w:lineRule="exact"/>
              <w:jc w:val="center"/>
              <w:rPr>
                <w:noProof/>
                <w:szCs w:val="21"/>
              </w:rPr>
            </w:pPr>
            <w:r>
              <w:rPr>
                <w:rFonts w:hint="eastAsia"/>
                <w:noProof/>
                <w:szCs w:val="21"/>
              </w:rPr>
              <w:t>1</w:t>
            </w:r>
          </w:p>
        </w:tc>
        <w:tc>
          <w:tcPr>
            <w:tcW w:w="505" w:type="pct"/>
          </w:tcPr>
          <w:p w14:paraId="17EB959E" w14:textId="50250252" w:rsidR="007B0F6A" w:rsidRPr="00866E5D" w:rsidRDefault="007B0F6A" w:rsidP="007B0F6A">
            <w:pPr>
              <w:spacing w:line="320" w:lineRule="exact"/>
              <w:jc w:val="center"/>
              <w:rPr>
                <w:noProof/>
                <w:szCs w:val="21"/>
              </w:rPr>
            </w:pPr>
            <w:r>
              <w:rPr>
                <w:rFonts w:hint="eastAsia"/>
                <w:noProof/>
                <w:szCs w:val="21"/>
              </w:rPr>
              <w:t>1</w:t>
            </w:r>
          </w:p>
        </w:tc>
        <w:tc>
          <w:tcPr>
            <w:tcW w:w="442" w:type="pct"/>
          </w:tcPr>
          <w:p w14:paraId="43D781A6" w14:textId="36D6EFC3" w:rsidR="007B0F6A" w:rsidRPr="00866E5D" w:rsidRDefault="007B0F6A" w:rsidP="007B0F6A">
            <w:pPr>
              <w:spacing w:line="320" w:lineRule="exact"/>
              <w:jc w:val="center"/>
              <w:rPr>
                <w:noProof/>
                <w:szCs w:val="21"/>
              </w:rPr>
            </w:pPr>
            <w:r>
              <w:rPr>
                <w:rFonts w:hint="eastAsia"/>
                <w:noProof/>
                <w:szCs w:val="21"/>
              </w:rPr>
              <w:t>0</w:t>
            </w:r>
          </w:p>
        </w:tc>
        <w:tc>
          <w:tcPr>
            <w:tcW w:w="379" w:type="pct"/>
          </w:tcPr>
          <w:p w14:paraId="3D95A06F" w14:textId="6EB8DBDC" w:rsidR="007B0F6A" w:rsidRPr="00866E5D" w:rsidRDefault="007B0F6A" w:rsidP="007B0F6A">
            <w:pPr>
              <w:spacing w:line="320" w:lineRule="exact"/>
              <w:jc w:val="center"/>
              <w:rPr>
                <w:noProof/>
                <w:szCs w:val="21"/>
              </w:rPr>
            </w:pPr>
            <w:r>
              <w:rPr>
                <w:rFonts w:hint="eastAsia"/>
                <w:noProof/>
                <w:szCs w:val="21"/>
              </w:rPr>
              <w:t>1</w:t>
            </w:r>
          </w:p>
        </w:tc>
        <w:tc>
          <w:tcPr>
            <w:tcW w:w="486" w:type="pct"/>
          </w:tcPr>
          <w:p w14:paraId="3038A814" w14:textId="44D786D3" w:rsidR="007B0F6A" w:rsidRPr="00866E5D" w:rsidRDefault="007B0F6A" w:rsidP="007B0F6A">
            <w:pPr>
              <w:spacing w:line="320" w:lineRule="exact"/>
              <w:jc w:val="center"/>
              <w:rPr>
                <w:noProof/>
                <w:szCs w:val="21"/>
              </w:rPr>
            </w:pPr>
            <w:r>
              <w:rPr>
                <w:rFonts w:hint="eastAsia"/>
                <w:noProof/>
                <w:szCs w:val="21"/>
              </w:rPr>
              <w:t>0</w:t>
            </w:r>
          </w:p>
        </w:tc>
        <w:tc>
          <w:tcPr>
            <w:tcW w:w="1218" w:type="pct"/>
          </w:tcPr>
          <w:p w14:paraId="0894D45F" w14:textId="1B5C28E4" w:rsidR="007B0F6A" w:rsidRPr="00866E5D" w:rsidRDefault="007B0F6A" w:rsidP="007B0F6A">
            <w:pPr>
              <w:jc w:val="center"/>
              <w:rPr>
                <w:szCs w:val="21"/>
              </w:rPr>
            </w:pPr>
            <w:r>
              <w:rPr>
                <w:rFonts w:hint="eastAsia"/>
                <w:szCs w:val="21"/>
              </w:rPr>
              <w:t>/</w:t>
            </w:r>
          </w:p>
        </w:tc>
      </w:tr>
      <w:tr w:rsidR="007B0F6A" w:rsidRPr="00866E5D" w14:paraId="6120849E" w14:textId="77777777" w:rsidTr="008F73BB">
        <w:tc>
          <w:tcPr>
            <w:tcW w:w="372" w:type="pct"/>
            <w:vMerge/>
          </w:tcPr>
          <w:p w14:paraId="6EE7C167" w14:textId="77777777" w:rsidR="007B0F6A" w:rsidRPr="00866E5D" w:rsidRDefault="007B0F6A" w:rsidP="007B0F6A">
            <w:pPr>
              <w:spacing w:line="320" w:lineRule="exact"/>
              <w:jc w:val="center"/>
              <w:rPr>
                <w:noProof/>
                <w:szCs w:val="21"/>
              </w:rPr>
            </w:pPr>
          </w:p>
        </w:tc>
        <w:tc>
          <w:tcPr>
            <w:tcW w:w="505" w:type="pct"/>
          </w:tcPr>
          <w:p w14:paraId="4BF36D13" w14:textId="5081CA42" w:rsidR="007B0F6A" w:rsidRPr="00866E5D" w:rsidRDefault="007B0F6A" w:rsidP="007B0F6A">
            <w:pPr>
              <w:spacing w:line="320" w:lineRule="exact"/>
              <w:jc w:val="center"/>
              <w:rPr>
                <w:noProof/>
                <w:szCs w:val="21"/>
              </w:rPr>
            </w:pPr>
            <w:r>
              <w:rPr>
                <w:rFonts w:hint="eastAsia"/>
                <w:noProof/>
                <w:szCs w:val="21"/>
              </w:rPr>
              <w:t>标记</w:t>
            </w:r>
          </w:p>
        </w:tc>
        <w:tc>
          <w:tcPr>
            <w:tcW w:w="525" w:type="pct"/>
          </w:tcPr>
          <w:p w14:paraId="54AC5807" w14:textId="415A334A" w:rsidR="007B0F6A" w:rsidRPr="00866E5D" w:rsidRDefault="007B0F6A" w:rsidP="007B0F6A">
            <w:pPr>
              <w:spacing w:line="320" w:lineRule="exact"/>
              <w:jc w:val="center"/>
              <w:rPr>
                <w:noProof/>
                <w:szCs w:val="21"/>
              </w:rPr>
            </w:pPr>
            <w:r>
              <w:rPr>
                <w:rFonts w:hint="eastAsia"/>
                <w:noProof/>
                <w:szCs w:val="21"/>
              </w:rPr>
              <w:t>/</w:t>
            </w:r>
          </w:p>
        </w:tc>
        <w:tc>
          <w:tcPr>
            <w:tcW w:w="568" w:type="pct"/>
          </w:tcPr>
          <w:p w14:paraId="72B9F47C" w14:textId="1EFC4AC8" w:rsidR="007B0F6A" w:rsidRPr="00866E5D" w:rsidRDefault="007B0F6A" w:rsidP="007B0F6A">
            <w:pPr>
              <w:spacing w:line="320" w:lineRule="exact"/>
              <w:jc w:val="center"/>
              <w:rPr>
                <w:noProof/>
                <w:szCs w:val="21"/>
              </w:rPr>
            </w:pPr>
            <w:r>
              <w:rPr>
                <w:rFonts w:hint="eastAsia"/>
                <w:noProof/>
                <w:szCs w:val="21"/>
              </w:rPr>
              <w:t>1</w:t>
            </w:r>
          </w:p>
        </w:tc>
        <w:tc>
          <w:tcPr>
            <w:tcW w:w="505" w:type="pct"/>
          </w:tcPr>
          <w:p w14:paraId="62E5211F" w14:textId="4FCDAE20" w:rsidR="007B0F6A" w:rsidRPr="00866E5D" w:rsidRDefault="007B0F6A" w:rsidP="007B0F6A">
            <w:pPr>
              <w:spacing w:line="320" w:lineRule="exact"/>
              <w:jc w:val="center"/>
              <w:rPr>
                <w:noProof/>
                <w:szCs w:val="21"/>
              </w:rPr>
            </w:pPr>
            <w:r>
              <w:rPr>
                <w:rFonts w:hint="eastAsia"/>
                <w:noProof/>
                <w:szCs w:val="21"/>
              </w:rPr>
              <w:t>1</w:t>
            </w:r>
          </w:p>
        </w:tc>
        <w:tc>
          <w:tcPr>
            <w:tcW w:w="442" w:type="pct"/>
          </w:tcPr>
          <w:p w14:paraId="0B3487A5" w14:textId="209DE8CE" w:rsidR="007B0F6A" w:rsidRPr="00866E5D" w:rsidRDefault="007B0F6A" w:rsidP="007B0F6A">
            <w:pPr>
              <w:spacing w:line="320" w:lineRule="exact"/>
              <w:jc w:val="center"/>
              <w:rPr>
                <w:noProof/>
                <w:szCs w:val="21"/>
              </w:rPr>
            </w:pPr>
            <w:r>
              <w:rPr>
                <w:rFonts w:hint="eastAsia"/>
                <w:noProof/>
                <w:szCs w:val="21"/>
              </w:rPr>
              <w:t>0</w:t>
            </w:r>
          </w:p>
        </w:tc>
        <w:tc>
          <w:tcPr>
            <w:tcW w:w="379" w:type="pct"/>
          </w:tcPr>
          <w:p w14:paraId="79446F33" w14:textId="35A80B85" w:rsidR="007B0F6A" w:rsidRPr="00866E5D" w:rsidRDefault="007B0F6A" w:rsidP="007B0F6A">
            <w:pPr>
              <w:spacing w:line="320" w:lineRule="exact"/>
              <w:jc w:val="center"/>
              <w:rPr>
                <w:noProof/>
                <w:szCs w:val="21"/>
              </w:rPr>
            </w:pPr>
            <w:r>
              <w:rPr>
                <w:rFonts w:hint="eastAsia"/>
                <w:noProof/>
                <w:szCs w:val="21"/>
              </w:rPr>
              <w:t>0</w:t>
            </w:r>
          </w:p>
        </w:tc>
        <w:tc>
          <w:tcPr>
            <w:tcW w:w="486" w:type="pct"/>
          </w:tcPr>
          <w:p w14:paraId="516AE273" w14:textId="3903237B" w:rsidR="007B0F6A" w:rsidRPr="00866E5D" w:rsidRDefault="007B0F6A" w:rsidP="007B0F6A">
            <w:pPr>
              <w:spacing w:line="320" w:lineRule="exact"/>
              <w:jc w:val="center"/>
              <w:rPr>
                <w:noProof/>
                <w:szCs w:val="21"/>
              </w:rPr>
            </w:pPr>
            <w:r>
              <w:rPr>
                <w:rFonts w:hint="eastAsia"/>
                <w:noProof/>
                <w:szCs w:val="21"/>
              </w:rPr>
              <w:t>1</w:t>
            </w:r>
          </w:p>
        </w:tc>
        <w:tc>
          <w:tcPr>
            <w:tcW w:w="1218" w:type="pct"/>
          </w:tcPr>
          <w:p w14:paraId="0C7E376A" w14:textId="6136D3EB" w:rsidR="007B0F6A" w:rsidRPr="00866E5D" w:rsidRDefault="005E0D0D" w:rsidP="007B0F6A">
            <w:pPr>
              <w:jc w:val="center"/>
              <w:rPr>
                <w:szCs w:val="21"/>
              </w:rPr>
            </w:pPr>
            <w:r w:rsidRPr="005E0D0D">
              <w:rPr>
                <w:szCs w:val="21"/>
              </w:rPr>
              <w:t>PT_</w:t>
            </w:r>
            <w:r w:rsidR="00F569AC">
              <w:rPr>
                <w:szCs w:val="21"/>
              </w:rPr>
              <w:t>S2601</w:t>
            </w:r>
            <w:r w:rsidRPr="005E0D0D">
              <w:rPr>
                <w:szCs w:val="21"/>
              </w:rPr>
              <w:t>_3</w:t>
            </w:r>
          </w:p>
        </w:tc>
      </w:tr>
      <w:tr w:rsidR="007B0F6A" w:rsidRPr="00866E5D" w14:paraId="18C66F8E" w14:textId="77777777" w:rsidTr="008F73BB">
        <w:tc>
          <w:tcPr>
            <w:tcW w:w="372" w:type="pct"/>
            <w:vMerge/>
          </w:tcPr>
          <w:p w14:paraId="378C9A8F" w14:textId="77777777" w:rsidR="007B0F6A" w:rsidRPr="00866E5D" w:rsidRDefault="007B0F6A" w:rsidP="007B0F6A">
            <w:pPr>
              <w:spacing w:line="320" w:lineRule="exact"/>
              <w:jc w:val="center"/>
              <w:rPr>
                <w:noProof/>
                <w:szCs w:val="21"/>
              </w:rPr>
            </w:pPr>
          </w:p>
        </w:tc>
        <w:tc>
          <w:tcPr>
            <w:tcW w:w="505" w:type="pct"/>
            <w:vMerge w:val="restart"/>
          </w:tcPr>
          <w:p w14:paraId="28122EC7" w14:textId="0E782DFD" w:rsidR="007B0F6A" w:rsidRPr="00866E5D" w:rsidRDefault="007B0F6A" w:rsidP="007B0F6A">
            <w:pPr>
              <w:spacing w:line="320" w:lineRule="exact"/>
              <w:jc w:val="center"/>
              <w:rPr>
                <w:noProof/>
                <w:szCs w:val="21"/>
              </w:rPr>
            </w:pPr>
            <w:r>
              <w:rPr>
                <w:rFonts w:hint="eastAsia"/>
                <w:noProof/>
                <w:szCs w:val="21"/>
              </w:rPr>
              <w:t>强制访问控制</w:t>
            </w:r>
          </w:p>
        </w:tc>
        <w:tc>
          <w:tcPr>
            <w:tcW w:w="525" w:type="pct"/>
          </w:tcPr>
          <w:p w14:paraId="5C993F10" w14:textId="14528C5A" w:rsidR="007B0F6A" w:rsidRPr="00866E5D" w:rsidRDefault="007B0F6A" w:rsidP="007B0F6A">
            <w:pPr>
              <w:spacing w:line="320" w:lineRule="exact"/>
              <w:jc w:val="center"/>
              <w:rPr>
                <w:noProof/>
                <w:szCs w:val="21"/>
              </w:rPr>
            </w:pPr>
            <w:r>
              <w:rPr>
                <w:rFonts w:hint="eastAsia"/>
                <w:noProof/>
                <w:szCs w:val="21"/>
              </w:rPr>
              <w:t>强制访问功能</w:t>
            </w:r>
          </w:p>
        </w:tc>
        <w:tc>
          <w:tcPr>
            <w:tcW w:w="568" w:type="pct"/>
          </w:tcPr>
          <w:p w14:paraId="7E15408B" w14:textId="4874FA47" w:rsidR="007B0F6A" w:rsidRPr="00866E5D" w:rsidRDefault="007B0F6A" w:rsidP="007B0F6A">
            <w:pPr>
              <w:spacing w:line="320" w:lineRule="exact"/>
              <w:jc w:val="center"/>
              <w:rPr>
                <w:noProof/>
                <w:szCs w:val="21"/>
              </w:rPr>
            </w:pPr>
            <w:r>
              <w:rPr>
                <w:rFonts w:hint="eastAsia"/>
                <w:noProof/>
                <w:szCs w:val="21"/>
              </w:rPr>
              <w:t>4</w:t>
            </w:r>
          </w:p>
        </w:tc>
        <w:tc>
          <w:tcPr>
            <w:tcW w:w="505" w:type="pct"/>
          </w:tcPr>
          <w:p w14:paraId="105A1EBE" w14:textId="4AB25267" w:rsidR="007B0F6A" w:rsidRPr="00866E5D" w:rsidRDefault="007B0F6A" w:rsidP="007B0F6A">
            <w:pPr>
              <w:spacing w:line="320" w:lineRule="exact"/>
              <w:jc w:val="center"/>
              <w:rPr>
                <w:noProof/>
                <w:szCs w:val="21"/>
              </w:rPr>
            </w:pPr>
            <w:r>
              <w:rPr>
                <w:rFonts w:hint="eastAsia"/>
                <w:noProof/>
                <w:szCs w:val="21"/>
              </w:rPr>
              <w:t>4</w:t>
            </w:r>
          </w:p>
        </w:tc>
        <w:tc>
          <w:tcPr>
            <w:tcW w:w="442" w:type="pct"/>
          </w:tcPr>
          <w:p w14:paraId="6C5A1771" w14:textId="361026BD" w:rsidR="007B0F6A" w:rsidRPr="00866E5D" w:rsidRDefault="007B0F6A" w:rsidP="007B0F6A">
            <w:pPr>
              <w:spacing w:line="320" w:lineRule="exact"/>
              <w:jc w:val="center"/>
              <w:rPr>
                <w:noProof/>
                <w:szCs w:val="21"/>
              </w:rPr>
            </w:pPr>
            <w:r>
              <w:rPr>
                <w:rFonts w:hint="eastAsia"/>
                <w:noProof/>
                <w:szCs w:val="21"/>
              </w:rPr>
              <w:t>0</w:t>
            </w:r>
          </w:p>
        </w:tc>
        <w:tc>
          <w:tcPr>
            <w:tcW w:w="379" w:type="pct"/>
          </w:tcPr>
          <w:p w14:paraId="574241A3" w14:textId="24AAFB07" w:rsidR="007B0F6A" w:rsidRPr="00866E5D" w:rsidRDefault="007B0F6A" w:rsidP="007B0F6A">
            <w:pPr>
              <w:spacing w:line="320" w:lineRule="exact"/>
              <w:jc w:val="center"/>
              <w:rPr>
                <w:noProof/>
                <w:szCs w:val="21"/>
              </w:rPr>
            </w:pPr>
            <w:r>
              <w:rPr>
                <w:rFonts w:hint="eastAsia"/>
                <w:noProof/>
                <w:szCs w:val="21"/>
              </w:rPr>
              <w:t>2</w:t>
            </w:r>
          </w:p>
        </w:tc>
        <w:tc>
          <w:tcPr>
            <w:tcW w:w="486" w:type="pct"/>
          </w:tcPr>
          <w:p w14:paraId="23DCE029" w14:textId="4E6CF144" w:rsidR="007B0F6A" w:rsidRPr="00866E5D" w:rsidRDefault="007B0F6A" w:rsidP="007B0F6A">
            <w:pPr>
              <w:spacing w:line="320" w:lineRule="exact"/>
              <w:jc w:val="center"/>
              <w:rPr>
                <w:noProof/>
                <w:szCs w:val="21"/>
              </w:rPr>
            </w:pPr>
            <w:r>
              <w:rPr>
                <w:rFonts w:hint="eastAsia"/>
                <w:noProof/>
                <w:szCs w:val="21"/>
              </w:rPr>
              <w:t>2</w:t>
            </w:r>
          </w:p>
        </w:tc>
        <w:tc>
          <w:tcPr>
            <w:tcW w:w="1218" w:type="pct"/>
          </w:tcPr>
          <w:p w14:paraId="6B90457B" w14:textId="589BE485" w:rsidR="007B0F6A" w:rsidRPr="00866E5D" w:rsidRDefault="005E0D0D" w:rsidP="007B0F6A">
            <w:pPr>
              <w:jc w:val="center"/>
              <w:rPr>
                <w:szCs w:val="21"/>
              </w:rPr>
            </w:pPr>
            <w:r w:rsidRPr="005E0D0D">
              <w:rPr>
                <w:szCs w:val="21"/>
              </w:rPr>
              <w:t>PT_</w:t>
            </w:r>
            <w:r w:rsidR="00F569AC">
              <w:rPr>
                <w:szCs w:val="21"/>
              </w:rPr>
              <w:t>S2601</w:t>
            </w:r>
            <w:r w:rsidRPr="005E0D0D">
              <w:rPr>
                <w:szCs w:val="21"/>
              </w:rPr>
              <w:t>_3</w:t>
            </w:r>
          </w:p>
        </w:tc>
      </w:tr>
      <w:tr w:rsidR="00C46907" w:rsidRPr="00866E5D" w14:paraId="25D01576" w14:textId="77777777" w:rsidTr="008F73BB">
        <w:tc>
          <w:tcPr>
            <w:tcW w:w="372" w:type="pct"/>
            <w:vMerge/>
          </w:tcPr>
          <w:p w14:paraId="0FB25568" w14:textId="77777777" w:rsidR="00C46907" w:rsidRPr="00866E5D" w:rsidRDefault="00C46907" w:rsidP="00C46907">
            <w:pPr>
              <w:spacing w:line="320" w:lineRule="exact"/>
              <w:jc w:val="center"/>
              <w:rPr>
                <w:noProof/>
                <w:szCs w:val="21"/>
              </w:rPr>
            </w:pPr>
          </w:p>
        </w:tc>
        <w:tc>
          <w:tcPr>
            <w:tcW w:w="505" w:type="pct"/>
            <w:vMerge/>
          </w:tcPr>
          <w:p w14:paraId="478340CF" w14:textId="77777777" w:rsidR="00C46907" w:rsidRPr="00866E5D" w:rsidRDefault="00C46907" w:rsidP="00C46907">
            <w:pPr>
              <w:spacing w:line="320" w:lineRule="exact"/>
              <w:jc w:val="center"/>
              <w:rPr>
                <w:noProof/>
                <w:szCs w:val="21"/>
              </w:rPr>
            </w:pPr>
          </w:p>
        </w:tc>
        <w:tc>
          <w:tcPr>
            <w:tcW w:w="525" w:type="pct"/>
          </w:tcPr>
          <w:p w14:paraId="115A30B9" w14:textId="642E81CC" w:rsidR="00C46907" w:rsidRPr="00866E5D" w:rsidRDefault="00C46907" w:rsidP="00C46907">
            <w:pPr>
              <w:spacing w:line="320" w:lineRule="exact"/>
              <w:jc w:val="center"/>
              <w:rPr>
                <w:noProof/>
                <w:szCs w:val="21"/>
              </w:rPr>
            </w:pPr>
            <w:r>
              <w:rPr>
                <w:rFonts w:hint="eastAsia"/>
                <w:noProof/>
                <w:szCs w:val="21"/>
              </w:rPr>
              <w:t>强制访问控制的范围</w:t>
            </w:r>
          </w:p>
        </w:tc>
        <w:tc>
          <w:tcPr>
            <w:tcW w:w="568" w:type="pct"/>
          </w:tcPr>
          <w:p w14:paraId="4C0BF5C9" w14:textId="377AC1F0" w:rsidR="00C46907" w:rsidRPr="00866E5D" w:rsidRDefault="00C46907" w:rsidP="00C46907">
            <w:pPr>
              <w:spacing w:line="320" w:lineRule="exact"/>
              <w:jc w:val="center"/>
              <w:rPr>
                <w:noProof/>
                <w:szCs w:val="21"/>
              </w:rPr>
            </w:pPr>
            <w:r>
              <w:rPr>
                <w:rFonts w:hint="eastAsia"/>
                <w:noProof/>
                <w:szCs w:val="21"/>
              </w:rPr>
              <w:t>1</w:t>
            </w:r>
          </w:p>
        </w:tc>
        <w:tc>
          <w:tcPr>
            <w:tcW w:w="505" w:type="pct"/>
          </w:tcPr>
          <w:p w14:paraId="01E0EBED" w14:textId="69131B32" w:rsidR="00C46907" w:rsidRPr="00866E5D" w:rsidRDefault="00C46907" w:rsidP="00C46907">
            <w:pPr>
              <w:spacing w:line="320" w:lineRule="exact"/>
              <w:jc w:val="center"/>
              <w:rPr>
                <w:noProof/>
                <w:szCs w:val="21"/>
              </w:rPr>
            </w:pPr>
            <w:r>
              <w:rPr>
                <w:rFonts w:hint="eastAsia"/>
                <w:noProof/>
                <w:szCs w:val="21"/>
              </w:rPr>
              <w:t>1</w:t>
            </w:r>
          </w:p>
        </w:tc>
        <w:tc>
          <w:tcPr>
            <w:tcW w:w="442" w:type="pct"/>
          </w:tcPr>
          <w:p w14:paraId="2CC796A6" w14:textId="1D074547" w:rsidR="00C46907" w:rsidRPr="00866E5D" w:rsidRDefault="00C46907" w:rsidP="00C46907">
            <w:pPr>
              <w:spacing w:line="320" w:lineRule="exact"/>
              <w:jc w:val="center"/>
              <w:rPr>
                <w:noProof/>
                <w:szCs w:val="21"/>
              </w:rPr>
            </w:pPr>
            <w:r>
              <w:rPr>
                <w:rFonts w:hint="eastAsia"/>
                <w:noProof/>
                <w:szCs w:val="21"/>
              </w:rPr>
              <w:t>0</w:t>
            </w:r>
          </w:p>
        </w:tc>
        <w:tc>
          <w:tcPr>
            <w:tcW w:w="379" w:type="pct"/>
          </w:tcPr>
          <w:p w14:paraId="7FEB36F2" w14:textId="3AF96ECA" w:rsidR="00C46907" w:rsidRPr="00866E5D" w:rsidRDefault="00C46907" w:rsidP="00C46907">
            <w:pPr>
              <w:spacing w:line="320" w:lineRule="exact"/>
              <w:jc w:val="center"/>
              <w:rPr>
                <w:noProof/>
                <w:szCs w:val="21"/>
              </w:rPr>
            </w:pPr>
            <w:r>
              <w:rPr>
                <w:rFonts w:hint="eastAsia"/>
                <w:noProof/>
                <w:szCs w:val="21"/>
              </w:rPr>
              <w:t>1</w:t>
            </w:r>
          </w:p>
        </w:tc>
        <w:tc>
          <w:tcPr>
            <w:tcW w:w="486" w:type="pct"/>
          </w:tcPr>
          <w:p w14:paraId="7DA7CE2F" w14:textId="0E1C057E" w:rsidR="00C46907" w:rsidRPr="00866E5D" w:rsidRDefault="00C46907" w:rsidP="00C46907">
            <w:pPr>
              <w:spacing w:line="320" w:lineRule="exact"/>
              <w:jc w:val="center"/>
              <w:rPr>
                <w:noProof/>
                <w:szCs w:val="21"/>
              </w:rPr>
            </w:pPr>
            <w:r>
              <w:rPr>
                <w:rFonts w:hint="eastAsia"/>
                <w:noProof/>
                <w:szCs w:val="21"/>
              </w:rPr>
              <w:t>0</w:t>
            </w:r>
          </w:p>
        </w:tc>
        <w:tc>
          <w:tcPr>
            <w:tcW w:w="1218" w:type="pct"/>
          </w:tcPr>
          <w:p w14:paraId="299DCD0C" w14:textId="35F55259" w:rsidR="00C46907" w:rsidRPr="00866E5D" w:rsidRDefault="00C46907" w:rsidP="00C46907">
            <w:pPr>
              <w:jc w:val="center"/>
              <w:rPr>
                <w:szCs w:val="21"/>
              </w:rPr>
            </w:pPr>
            <w:r>
              <w:rPr>
                <w:rFonts w:hint="eastAsia"/>
                <w:szCs w:val="21"/>
              </w:rPr>
              <w:t>/</w:t>
            </w:r>
          </w:p>
        </w:tc>
      </w:tr>
      <w:tr w:rsidR="00C46907" w:rsidRPr="00866E5D" w14:paraId="75FBCD43" w14:textId="77777777" w:rsidTr="008F73BB">
        <w:tc>
          <w:tcPr>
            <w:tcW w:w="372" w:type="pct"/>
            <w:vMerge/>
          </w:tcPr>
          <w:p w14:paraId="3AD40A03" w14:textId="77777777" w:rsidR="00C46907" w:rsidRPr="00866E5D" w:rsidRDefault="00C46907" w:rsidP="00C46907">
            <w:pPr>
              <w:spacing w:line="320" w:lineRule="exact"/>
              <w:jc w:val="center"/>
              <w:rPr>
                <w:noProof/>
                <w:szCs w:val="21"/>
              </w:rPr>
            </w:pPr>
          </w:p>
        </w:tc>
        <w:tc>
          <w:tcPr>
            <w:tcW w:w="505" w:type="pct"/>
            <w:vMerge/>
          </w:tcPr>
          <w:p w14:paraId="7390ED21" w14:textId="77777777" w:rsidR="00C46907" w:rsidRPr="00866E5D" w:rsidRDefault="00C46907" w:rsidP="00C46907">
            <w:pPr>
              <w:spacing w:line="320" w:lineRule="exact"/>
              <w:jc w:val="center"/>
              <w:rPr>
                <w:noProof/>
                <w:szCs w:val="21"/>
              </w:rPr>
            </w:pPr>
          </w:p>
        </w:tc>
        <w:tc>
          <w:tcPr>
            <w:tcW w:w="525" w:type="pct"/>
          </w:tcPr>
          <w:p w14:paraId="19E5F53D" w14:textId="37E83DF7" w:rsidR="00C46907" w:rsidRPr="00866E5D" w:rsidRDefault="00C46907" w:rsidP="00C46907">
            <w:pPr>
              <w:spacing w:line="320" w:lineRule="exact"/>
              <w:jc w:val="center"/>
              <w:rPr>
                <w:noProof/>
                <w:szCs w:val="21"/>
              </w:rPr>
            </w:pPr>
            <w:r>
              <w:rPr>
                <w:rFonts w:hint="eastAsia"/>
                <w:noProof/>
                <w:szCs w:val="21"/>
              </w:rPr>
              <w:t>权限分离与最小授权</w:t>
            </w:r>
          </w:p>
        </w:tc>
        <w:tc>
          <w:tcPr>
            <w:tcW w:w="568" w:type="pct"/>
          </w:tcPr>
          <w:p w14:paraId="25FDEE84" w14:textId="1DD658BC" w:rsidR="00C46907" w:rsidRPr="00866E5D" w:rsidRDefault="00C46907" w:rsidP="00C46907">
            <w:pPr>
              <w:spacing w:line="320" w:lineRule="exact"/>
              <w:jc w:val="center"/>
              <w:rPr>
                <w:noProof/>
                <w:szCs w:val="21"/>
              </w:rPr>
            </w:pPr>
            <w:r>
              <w:rPr>
                <w:rFonts w:hint="eastAsia"/>
                <w:noProof/>
                <w:szCs w:val="21"/>
              </w:rPr>
              <w:t>1</w:t>
            </w:r>
          </w:p>
        </w:tc>
        <w:tc>
          <w:tcPr>
            <w:tcW w:w="505" w:type="pct"/>
          </w:tcPr>
          <w:p w14:paraId="19B41120" w14:textId="4316E543" w:rsidR="00C46907" w:rsidRPr="00866E5D" w:rsidRDefault="00C46907" w:rsidP="00C46907">
            <w:pPr>
              <w:spacing w:line="320" w:lineRule="exact"/>
              <w:jc w:val="center"/>
              <w:rPr>
                <w:noProof/>
                <w:szCs w:val="21"/>
              </w:rPr>
            </w:pPr>
            <w:r>
              <w:rPr>
                <w:rFonts w:hint="eastAsia"/>
                <w:noProof/>
                <w:szCs w:val="21"/>
              </w:rPr>
              <w:t>1</w:t>
            </w:r>
          </w:p>
        </w:tc>
        <w:tc>
          <w:tcPr>
            <w:tcW w:w="442" w:type="pct"/>
          </w:tcPr>
          <w:p w14:paraId="2C01C3EE" w14:textId="60660152" w:rsidR="00C46907" w:rsidRPr="00866E5D" w:rsidRDefault="00C46907" w:rsidP="00C46907">
            <w:pPr>
              <w:spacing w:line="320" w:lineRule="exact"/>
              <w:jc w:val="center"/>
              <w:rPr>
                <w:noProof/>
                <w:szCs w:val="21"/>
              </w:rPr>
            </w:pPr>
            <w:r>
              <w:rPr>
                <w:rFonts w:hint="eastAsia"/>
                <w:noProof/>
                <w:szCs w:val="21"/>
              </w:rPr>
              <w:t>0</w:t>
            </w:r>
          </w:p>
        </w:tc>
        <w:tc>
          <w:tcPr>
            <w:tcW w:w="379" w:type="pct"/>
          </w:tcPr>
          <w:p w14:paraId="5AC649FD" w14:textId="444D99A7" w:rsidR="00C46907" w:rsidRPr="00866E5D" w:rsidRDefault="00C46907" w:rsidP="00C46907">
            <w:pPr>
              <w:spacing w:line="320" w:lineRule="exact"/>
              <w:jc w:val="center"/>
              <w:rPr>
                <w:noProof/>
                <w:szCs w:val="21"/>
              </w:rPr>
            </w:pPr>
            <w:r>
              <w:rPr>
                <w:rFonts w:hint="eastAsia"/>
                <w:noProof/>
                <w:szCs w:val="21"/>
              </w:rPr>
              <w:t>1</w:t>
            </w:r>
          </w:p>
        </w:tc>
        <w:tc>
          <w:tcPr>
            <w:tcW w:w="486" w:type="pct"/>
          </w:tcPr>
          <w:p w14:paraId="04116886" w14:textId="700C86F6" w:rsidR="00C46907" w:rsidRPr="00866E5D" w:rsidRDefault="00C46907" w:rsidP="00C46907">
            <w:pPr>
              <w:spacing w:line="320" w:lineRule="exact"/>
              <w:jc w:val="center"/>
              <w:rPr>
                <w:noProof/>
                <w:szCs w:val="21"/>
              </w:rPr>
            </w:pPr>
            <w:r>
              <w:rPr>
                <w:rFonts w:hint="eastAsia"/>
                <w:noProof/>
                <w:szCs w:val="21"/>
              </w:rPr>
              <w:t>0</w:t>
            </w:r>
          </w:p>
        </w:tc>
        <w:tc>
          <w:tcPr>
            <w:tcW w:w="1218" w:type="pct"/>
          </w:tcPr>
          <w:p w14:paraId="2AE38897" w14:textId="2BA28FC4" w:rsidR="00C46907" w:rsidRPr="00866E5D" w:rsidRDefault="00C46907" w:rsidP="00C46907">
            <w:pPr>
              <w:jc w:val="center"/>
              <w:rPr>
                <w:szCs w:val="21"/>
              </w:rPr>
            </w:pPr>
            <w:r>
              <w:rPr>
                <w:rFonts w:hint="eastAsia"/>
                <w:szCs w:val="21"/>
              </w:rPr>
              <w:t>/</w:t>
            </w:r>
          </w:p>
        </w:tc>
      </w:tr>
      <w:tr w:rsidR="00C46907" w:rsidRPr="00866E5D" w14:paraId="1C2178E3" w14:textId="77777777" w:rsidTr="008F73BB">
        <w:tc>
          <w:tcPr>
            <w:tcW w:w="372" w:type="pct"/>
            <w:vMerge/>
          </w:tcPr>
          <w:p w14:paraId="57FE7D52" w14:textId="77777777" w:rsidR="00C46907" w:rsidRPr="00866E5D" w:rsidRDefault="00C46907" w:rsidP="00C46907">
            <w:pPr>
              <w:spacing w:line="320" w:lineRule="exact"/>
              <w:jc w:val="center"/>
              <w:rPr>
                <w:noProof/>
                <w:szCs w:val="21"/>
              </w:rPr>
            </w:pPr>
          </w:p>
        </w:tc>
        <w:tc>
          <w:tcPr>
            <w:tcW w:w="505" w:type="pct"/>
            <w:vMerge w:val="restart"/>
          </w:tcPr>
          <w:p w14:paraId="591AA7E7" w14:textId="6D430913" w:rsidR="00C46907" w:rsidRPr="00866E5D" w:rsidRDefault="00C46907" w:rsidP="00C46907">
            <w:pPr>
              <w:spacing w:line="320" w:lineRule="exact"/>
              <w:jc w:val="center"/>
              <w:rPr>
                <w:noProof/>
                <w:szCs w:val="21"/>
              </w:rPr>
            </w:pPr>
            <w:r>
              <w:rPr>
                <w:rFonts w:hint="eastAsia"/>
                <w:noProof/>
                <w:szCs w:val="21"/>
              </w:rPr>
              <w:t>安全审计</w:t>
            </w:r>
          </w:p>
        </w:tc>
        <w:tc>
          <w:tcPr>
            <w:tcW w:w="525" w:type="pct"/>
          </w:tcPr>
          <w:p w14:paraId="6EA81F15" w14:textId="0F99A4BB" w:rsidR="00C46907" w:rsidRPr="00866E5D" w:rsidRDefault="00C46907" w:rsidP="00C46907">
            <w:pPr>
              <w:spacing w:line="320" w:lineRule="exact"/>
              <w:jc w:val="center"/>
              <w:rPr>
                <w:noProof/>
                <w:szCs w:val="21"/>
              </w:rPr>
            </w:pPr>
            <w:r>
              <w:rPr>
                <w:rFonts w:hint="eastAsia"/>
                <w:noProof/>
                <w:szCs w:val="21"/>
              </w:rPr>
              <w:t>安全审计内容</w:t>
            </w:r>
          </w:p>
        </w:tc>
        <w:tc>
          <w:tcPr>
            <w:tcW w:w="568" w:type="pct"/>
          </w:tcPr>
          <w:p w14:paraId="42BD647C" w14:textId="3ABE68DA" w:rsidR="00C46907" w:rsidRPr="00866E5D" w:rsidRDefault="00C46907" w:rsidP="00C46907">
            <w:pPr>
              <w:spacing w:line="320" w:lineRule="exact"/>
              <w:jc w:val="center"/>
              <w:rPr>
                <w:noProof/>
                <w:szCs w:val="21"/>
              </w:rPr>
            </w:pPr>
            <w:r>
              <w:rPr>
                <w:rFonts w:hint="eastAsia"/>
                <w:noProof/>
                <w:szCs w:val="21"/>
              </w:rPr>
              <w:t>1</w:t>
            </w:r>
          </w:p>
        </w:tc>
        <w:tc>
          <w:tcPr>
            <w:tcW w:w="505" w:type="pct"/>
          </w:tcPr>
          <w:p w14:paraId="76C4CCA0" w14:textId="35C9514E" w:rsidR="00C46907" w:rsidRPr="00866E5D" w:rsidRDefault="00C46907" w:rsidP="00C46907">
            <w:pPr>
              <w:spacing w:line="320" w:lineRule="exact"/>
              <w:jc w:val="center"/>
              <w:rPr>
                <w:noProof/>
                <w:szCs w:val="21"/>
              </w:rPr>
            </w:pPr>
            <w:r>
              <w:rPr>
                <w:rFonts w:hint="eastAsia"/>
                <w:noProof/>
                <w:szCs w:val="21"/>
              </w:rPr>
              <w:t>1</w:t>
            </w:r>
          </w:p>
        </w:tc>
        <w:tc>
          <w:tcPr>
            <w:tcW w:w="442" w:type="pct"/>
          </w:tcPr>
          <w:p w14:paraId="76EAFF52" w14:textId="0740FC93" w:rsidR="00C46907" w:rsidRPr="00866E5D" w:rsidRDefault="00C46907" w:rsidP="00C46907">
            <w:pPr>
              <w:spacing w:line="320" w:lineRule="exact"/>
              <w:jc w:val="center"/>
              <w:rPr>
                <w:noProof/>
                <w:szCs w:val="21"/>
              </w:rPr>
            </w:pPr>
            <w:r>
              <w:rPr>
                <w:rFonts w:hint="eastAsia"/>
                <w:noProof/>
                <w:szCs w:val="21"/>
              </w:rPr>
              <w:t>0</w:t>
            </w:r>
          </w:p>
        </w:tc>
        <w:tc>
          <w:tcPr>
            <w:tcW w:w="379" w:type="pct"/>
          </w:tcPr>
          <w:p w14:paraId="3051EDE4" w14:textId="632641B5" w:rsidR="00C46907" w:rsidRPr="00866E5D" w:rsidRDefault="00C46907" w:rsidP="00C46907">
            <w:pPr>
              <w:spacing w:line="320" w:lineRule="exact"/>
              <w:jc w:val="center"/>
              <w:rPr>
                <w:noProof/>
                <w:szCs w:val="21"/>
              </w:rPr>
            </w:pPr>
            <w:r>
              <w:rPr>
                <w:rFonts w:hint="eastAsia"/>
                <w:noProof/>
                <w:szCs w:val="21"/>
              </w:rPr>
              <w:t>1</w:t>
            </w:r>
          </w:p>
        </w:tc>
        <w:tc>
          <w:tcPr>
            <w:tcW w:w="486" w:type="pct"/>
          </w:tcPr>
          <w:p w14:paraId="52201C78" w14:textId="4DB3A055" w:rsidR="00C46907" w:rsidRPr="00866E5D" w:rsidRDefault="00C46907" w:rsidP="00C46907">
            <w:pPr>
              <w:spacing w:line="320" w:lineRule="exact"/>
              <w:jc w:val="center"/>
              <w:rPr>
                <w:noProof/>
                <w:szCs w:val="21"/>
              </w:rPr>
            </w:pPr>
            <w:r>
              <w:rPr>
                <w:rFonts w:hint="eastAsia"/>
                <w:noProof/>
                <w:szCs w:val="21"/>
              </w:rPr>
              <w:t>0</w:t>
            </w:r>
          </w:p>
        </w:tc>
        <w:tc>
          <w:tcPr>
            <w:tcW w:w="1218" w:type="pct"/>
          </w:tcPr>
          <w:p w14:paraId="34F0FCDD" w14:textId="7F1AC613" w:rsidR="00C46907" w:rsidRPr="00866E5D" w:rsidRDefault="00C46907" w:rsidP="00C46907">
            <w:pPr>
              <w:jc w:val="center"/>
              <w:rPr>
                <w:szCs w:val="21"/>
              </w:rPr>
            </w:pPr>
            <w:r>
              <w:rPr>
                <w:rFonts w:hint="eastAsia"/>
                <w:szCs w:val="21"/>
              </w:rPr>
              <w:t>/</w:t>
            </w:r>
          </w:p>
        </w:tc>
      </w:tr>
      <w:tr w:rsidR="00C46907" w:rsidRPr="00866E5D" w14:paraId="3F989AB4" w14:textId="77777777" w:rsidTr="008F73BB">
        <w:tc>
          <w:tcPr>
            <w:tcW w:w="372" w:type="pct"/>
            <w:vMerge/>
          </w:tcPr>
          <w:p w14:paraId="2FF340FE" w14:textId="77777777" w:rsidR="00C46907" w:rsidRPr="00866E5D" w:rsidRDefault="00C46907" w:rsidP="00C46907">
            <w:pPr>
              <w:spacing w:line="320" w:lineRule="exact"/>
              <w:jc w:val="center"/>
              <w:rPr>
                <w:noProof/>
                <w:szCs w:val="21"/>
              </w:rPr>
            </w:pPr>
          </w:p>
        </w:tc>
        <w:tc>
          <w:tcPr>
            <w:tcW w:w="505" w:type="pct"/>
            <w:vMerge/>
          </w:tcPr>
          <w:p w14:paraId="22112DDC" w14:textId="77777777" w:rsidR="00C46907" w:rsidRDefault="00C46907" w:rsidP="00C46907">
            <w:pPr>
              <w:spacing w:line="320" w:lineRule="exact"/>
              <w:jc w:val="center"/>
              <w:rPr>
                <w:noProof/>
                <w:szCs w:val="21"/>
              </w:rPr>
            </w:pPr>
          </w:p>
        </w:tc>
        <w:tc>
          <w:tcPr>
            <w:tcW w:w="525" w:type="pct"/>
          </w:tcPr>
          <w:p w14:paraId="081925BF" w14:textId="17256267" w:rsidR="00C46907" w:rsidRDefault="00C46907" w:rsidP="00C46907">
            <w:pPr>
              <w:spacing w:line="320" w:lineRule="exact"/>
              <w:jc w:val="center"/>
              <w:rPr>
                <w:noProof/>
                <w:szCs w:val="21"/>
              </w:rPr>
            </w:pPr>
            <w:r>
              <w:rPr>
                <w:rFonts w:hint="eastAsia"/>
                <w:szCs w:val="21"/>
              </w:rPr>
              <w:t>安全审计处理</w:t>
            </w:r>
          </w:p>
        </w:tc>
        <w:tc>
          <w:tcPr>
            <w:tcW w:w="568" w:type="pct"/>
          </w:tcPr>
          <w:p w14:paraId="47C9B52D" w14:textId="4D6C6D24" w:rsidR="00C46907" w:rsidRPr="00866E5D" w:rsidRDefault="00C46907" w:rsidP="00C46907">
            <w:pPr>
              <w:spacing w:line="320" w:lineRule="exact"/>
              <w:jc w:val="center"/>
              <w:rPr>
                <w:noProof/>
                <w:szCs w:val="21"/>
              </w:rPr>
            </w:pPr>
            <w:r>
              <w:rPr>
                <w:rFonts w:hint="eastAsia"/>
                <w:noProof/>
                <w:szCs w:val="21"/>
              </w:rPr>
              <w:t>1</w:t>
            </w:r>
          </w:p>
        </w:tc>
        <w:tc>
          <w:tcPr>
            <w:tcW w:w="505" w:type="pct"/>
          </w:tcPr>
          <w:p w14:paraId="2038604F" w14:textId="53A3E5C7" w:rsidR="00C46907" w:rsidRPr="00866E5D" w:rsidRDefault="00C46907" w:rsidP="00C46907">
            <w:pPr>
              <w:spacing w:line="320" w:lineRule="exact"/>
              <w:jc w:val="center"/>
              <w:rPr>
                <w:noProof/>
                <w:szCs w:val="21"/>
              </w:rPr>
            </w:pPr>
            <w:r>
              <w:rPr>
                <w:rFonts w:hint="eastAsia"/>
                <w:noProof/>
                <w:szCs w:val="21"/>
              </w:rPr>
              <w:t>1</w:t>
            </w:r>
          </w:p>
        </w:tc>
        <w:tc>
          <w:tcPr>
            <w:tcW w:w="442" w:type="pct"/>
          </w:tcPr>
          <w:p w14:paraId="2DD36BD3" w14:textId="51B2EC1E" w:rsidR="00C46907" w:rsidRPr="00866E5D" w:rsidRDefault="00C46907" w:rsidP="00C46907">
            <w:pPr>
              <w:spacing w:line="320" w:lineRule="exact"/>
              <w:jc w:val="center"/>
              <w:rPr>
                <w:noProof/>
                <w:szCs w:val="21"/>
              </w:rPr>
            </w:pPr>
            <w:r>
              <w:rPr>
                <w:rFonts w:hint="eastAsia"/>
                <w:noProof/>
                <w:szCs w:val="21"/>
              </w:rPr>
              <w:t>0</w:t>
            </w:r>
          </w:p>
        </w:tc>
        <w:tc>
          <w:tcPr>
            <w:tcW w:w="379" w:type="pct"/>
          </w:tcPr>
          <w:p w14:paraId="22DC4F2D" w14:textId="58191928" w:rsidR="00C46907" w:rsidRPr="00866E5D" w:rsidRDefault="00C46907" w:rsidP="00C46907">
            <w:pPr>
              <w:spacing w:line="320" w:lineRule="exact"/>
              <w:jc w:val="center"/>
              <w:rPr>
                <w:noProof/>
                <w:szCs w:val="21"/>
              </w:rPr>
            </w:pPr>
            <w:r>
              <w:rPr>
                <w:rFonts w:hint="eastAsia"/>
                <w:noProof/>
                <w:szCs w:val="21"/>
              </w:rPr>
              <w:t>1</w:t>
            </w:r>
          </w:p>
        </w:tc>
        <w:tc>
          <w:tcPr>
            <w:tcW w:w="486" w:type="pct"/>
          </w:tcPr>
          <w:p w14:paraId="78D63CCC" w14:textId="55E700B3" w:rsidR="00C46907" w:rsidRPr="00866E5D" w:rsidRDefault="00C46907" w:rsidP="00C46907">
            <w:pPr>
              <w:spacing w:line="320" w:lineRule="exact"/>
              <w:jc w:val="center"/>
              <w:rPr>
                <w:noProof/>
                <w:szCs w:val="21"/>
              </w:rPr>
            </w:pPr>
            <w:r>
              <w:rPr>
                <w:rFonts w:hint="eastAsia"/>
                <w:noProof/>
                <w:szCs w:val="21"/>
              </w:rPr>
              <w:t>0</w:t>
            </w:r>
          </w:p>
        </w:tc>
        <w:tc>
          <w:tcPr>
            <w:tcW w:w="1218" w:type="pct"/>
          </w:tcPr>
          <w:p w14:paraId="4DE75AF0" w14:textId="1A12C5D2" w:rsidR="00C46907" w:rsidRPr="00866E5D" w:rsidRDefault="00C46907" w:rsidP="00C46907">
            <w:pPr>
              <w:jc w:val="center"/>
              <w:rPr>
                <w:szCs w:val="21"/>
              </w:rPr>
            </w:pPr>
            <w:r>
              <w:rPr>
                <w:rFonts w:hint="eastAsia"/>
                <w:szCs w:val="21"/>
              </w:rPr>
              <w:t>/</w:t>
            </w:r>
          </w:p>
        </w:tc>
      </w:tr>
      <w:tr w:rsidR="00C46907" w:rsidRPr="00866E5D" w14:paraId="474415AB" w14:textId="77777777" w:rsidTr="008F73BB">
        <w:tc>
          <w:tcPr>
            <w:tcW w:w="372" w:type="pct"/>
            <w:vMerge/>
          </w:tcPr>
          <w:p w14:paraId="07BB1A67" w14:textId="77777777" w:rsidR="00C46907" w:rsidRPr="00866E5D" w:rsidRDefault="00C46907" w:rsidP="00C46907">
            <w:pPr>
              <w:spacing w:line="320" w:lineRule="exact"/>
              <w:jc w:val="center"/>
              <w:rPr>
                <w:noProof/>
                <w:szCs w:val="21"/>
              </w:rPr>
            </w:pPr>
          </w:p>
        </w:tc>
        <w:tc>
          <w:tcPr>
            <w:tcW w:w="505" w:type="pct"/>
          </w:tcPr>
          <w:p w14:paraId="2FF09A4A" w14:textId="347BF053" w:rsidR="00C46907" w:rsidRDefault="00C46907" w:rsidP="00C46907">
            <w:pPr>
              <w:spacing w:line="320" w:lineRule="exact"/>
              <w:jc w:val="center"/>
              <w:rPr>
                <w:noProof/>
                <w:szCs w:val="21"/>
              </w:rPr>
            </w:pPr>
            <w:r>
              <w:rPr>
                <w:rFonts w:hint="eastAsia"/>
                <w:noProof/>
                <w:szCs w:val="21"/>
              </w:rPr>
              <w:t>用户数据完整性保护</w:t>
            </w:r>
          </w:p>
        </w:tc>
        <w:tc>
          <w:tcPr>
            <w:tcW w:w="525" w:type="pct"/>
          </w:tcPr>
          <w:p w14:paraId="3C5BDD8D" w14:textId="5F7F40E1" w:rsidR="00C46907" w:rsidRDefault="00C46907" w:rsidP="00C46907">
            <w:pPr>
              <w:spacing w:line="320" w:lineRule="exact"/>
              <w:jc w:val="center"/>
              <w:rPr>
                <w:szCs w:val="21"/>
              </w:rPr>
            </w:pPr>
            <w:r>
              <w:rPr>
                <w:rFonts w:hint="eastAsia"/>
                <w:szCs w:val="21"/>
              </w:rPr>
              <w:t>/</w:t>
            </w:r>
          </w:p>
        </w:tc>
        <w:tc>
          <w:tcPr>
            <w:tcW w:w="568" w:type="pct"/>
          </w:tcPr>
          <w:p w14:paraId="2B4F4DCE" w14:textId="2B85A132" w:rsidR="00C46907" w:rsidRPr="00866E5D" w:rsidRDefault="00C46907" w:rsidP="00C46907">
            <w:pPr>
              <w:spacing w:line="320" w:lineRule="exact"/>
              <w:jc w:val="center"/>
              <w:rPr>
                <w:noProof/>
                <w:szCs w:val="21"/>
              </w:rPr>
            </w:pPr>
            <w:r>
              <w:rPr>
                <w:rFonts w:hint="eastAsia"/>
                <w:noProof/>
                <w:szCs w:val="21"/>
              </w:rPr>
              <w:t>1</w:t>
            </w:r>
          </w:p>
        </w:tc>
        <w:tc>
          <w:tcPr>
            <w:tcW w:w="505" w:type="pct"/>
          </w:tcPr>
          <w:p w14:paraId="1C689AAD" w14:textId="4085D5FB" w:rsidR="00C46907" w:rsidRPr="00866E5D" w:rsidRDefault="00C46907" w:rsidP="00C46907">
            <w:pPr>
              <w:spacing w:line="320" w:lineRule="exact"/>
              <w:jc w:val="center"/>
              <w:rPr>
                <w:noProof/>
                <w:szCs w:val="21"/>
              </w:rPr>
            </w:pPr>
            <w:r>
              <w:rPr>
                <w:rFonts w:hint="eastAsia"/>
                <w:noProof/>
                <w:szCs w:val="21"/>
              </w:rPr>
              <w:t>1</w:t>
            </w:r>
          </w:p>
        </w:tc>
        <w:tc>
          <w:tcPr>
            <w:tcW w:w="442" w:type="pct"/>
          </w:tcPr>
          <w:p w14:paraId="74029338" w14:textId="696EC2DA" w:rsidR="00C46907" w:rsidRPr="00866E5D" w:rsidRDefault="00C46907" w:rsidP="00C46907">
            <w:pPr>
              <w:spacing w:line="320" w:lineRule="exact"/>
              <w:jc w:val="center"/>
              <w:rPr>
                <w:noProof/>
                <w:szCs w:val="21"/>
              </w:rPr>
            </w:pPr>
            <w:r>
              <w:rPr>
                <w:rFonts w:hint="eastAsia"/>
                <w:noProof/>
                <w:szCs w:val="21"/>
              </w:rPr>
              <w:t>0</w:t>
            </w:r>
          </w:p>
        </w:tc>
        <w:tc>
          <w:tcPr>
            <w:tcW w:w="379" w:type="pct"/>
          </w:tcPr>
          <w:p w14:paraId="21D6CA46" w14:textId="5936246C" w:rsidR="00C46907" w:rsidRPr="00866E5D" w:rsidRDefault="00C46907" w:rsidP="00C46907">
            <w:pPr>
              <w:spacing w:line="320" w:lineRule="exact"/>
              <w:jc w:val="center"/>
              <w:rPr>
                <w:noProof/>
                <w:szCs w:val="21"/>
              </w:rPr>
            </w:pPr>
            <w:r>
              <w:rPr>
                <w:rFonts w:hint="eastAsia"/>
                <w:noProof/>
                <w:szCs w:val="21"/>
              </w:rPr>
              <w:t>1</w:t>
            </w:r>
          </w:p>
        </w:tc>
        <w:tc>
          <w:tcPr>
            <w:tcW w:w="486" w:type="pct"/>
          </w:tcPr>
          <w:p w14:paraId="481AADE1" w14:textId="0D202D69" w:rsidR="00C46907" w:rsidRPr="00866E5D" w:rsidRDefault="00C46907" w:rsidP="00C46907">
            <w:pPr>
              <w:spacing w:line="320" w:lineRule="exact"/>
              <w:jc w:val="center"/>
              <w:rPr>
                <w:noProof/>
                <w:szCs w:val="21"/>
              </w:rPr>
            </w:pPr>
            <w:r>
              <w:rPr>
                <w:rFonts w:hint="eastAsia"/>
                <w:noProof/>
                <w:szCs w:val="21"/>
              </w:rPr>
              <w:t>0</w:t>
            </w:r>
          </w:p>
        </w:tc>
        <w:tc>
          <w:tcPr>
            <w:tcW w:w="1218" w:type="pct"/>
          </w:tcPr>
          <w:p w14:paraId="428D7165" w14:textId="267AD762" w:rsidR="00C46907" w:rsidRPr="00866E5D" w:rsidRDefault="00C46907" w:rsidP="00C46907">
            <w:pPr>
              <w:jc w:val="center"/>
              <w:rPr>
                <w:szCs w:val="21"/>
              </w:rPr>
            </w:pPr>
            <w:r>
              <w:rPr>
                <w:rFonts w:hint="eastAsia"/>
                <w:szCs w:val="21"/>
              </w:rPr>
              <w:t>/</w:t>
            </w:r>
          </w:p>
        </w:tc>
      </w:tr>
      <w:tr w:rsidR="00C46907" w:rsidRPr="00866E5D" w14:paraId="5BD59E9D" w14:textId="77777777" w:rsidTr="008F73BB">
        <w:tc>
          <w:tcPr>
            <w:tcW w:w="372" w:type="pct"/>
            <w:vMerge/>
          </w:tcPr>
          <w:p w14:paraId="1A002321" w14:textId="77777777" w:rsidR="00C46907" w:rsidRPr="00866E5D" w:rsidRDefault="00C46907" w:rsidP="00C46907">
            <w:pPr>
              <w:spacing w:line="320" w:lineRule="exact"/>
              <w:jc w:val="center"/>
              <w:rPr>
                <w:noProof/>
                <w:szCs w:val="21"/>
              </w:rPr>
            </w:pPr>
          </w:p>
        </w:tc>
        <w:tc>
          <w:tcPr>
            <w:tcW w:w="505" w:type="pct"/>
          </w:tcPr>
          <w:p w14:paraId="125072F2" w14:textId="29B142D5" w:rsidR="00C46907" w:rsidRDefault="00C46907" w:rsidP="00C46907">
            <w:pPr>
              <w:spacing w:line="320" w:lineRule="exact"/>
              <w:jc w:val="center"/>
              <w:rPr>
                <w:noProof/>
                <w:szCs w:val="21"/>
              </w:rPr>
            </w:pPr>
            <w:r>
              <w:rPr>
                <w:rFonts w:hint="eastAsia"/>
                <w:noProof/>
                <w:szCs w:val="21"/>
              </w:rPr>
              <w:t>用户数据保密性保护</w:t>
            </w:r>
          </w:p>
        </w:tc>
        <w:tc>
          <w:tcPr>
            <w:tcW w:w="525" w:type="pct"/>
          </w:tcPr>
          <w:p w14:paraId="33566C1B" w14:textId="2FE8D014" w:rsidR="00C46907" w:rsidRDefault="00C46907" w:rsidP="00C46907">
            <w:pPr>
              <w:spacing w:line="320" w:lineRule="exact"/>
              <w:jc w:val="center"/>
              <w:rPr>
                <w:szCs w:val="21"/>
              </w:rPr>
            </w:pPr>
            <w:r>
              <w:rPr>
                <w:rFonts w:hint="eastAsia"/>
                <w:szCs w:val="21"/>
              </w:rPr>
              <w:t>/</w:t>
            </w:r>
          </w:p>
        </w:tc>
        <w:tc>
          <w:tcPr>
            <w:tcW w:w="568" w:type="pct"/>
          </w:tcPr>
          <w:p w14:paraId="157E1882" w14:textId="75511E64" w:rsidR="00C46907" w:rsidRPr="00866E5D" w:rsidRDefault="00C46907" w:rsidP="00C46907">
            <w:pPr>
              <w:spacing w:line="320" w:lineRule="exact"/>
              <w:jc w:val="center"/>
              <w:rPr>
                <w:noProof/>
                <w:szCs w:val="21"/>
              </w:rPr>
            </w:pPr>
            <w:r>
              <w:rPr>
                <w:rFonts w:hint="eastAsia"/>
                <w:noProof/>
                <w:szCs w:val="21"/>
              </w:rPr>
              <w:t>1</w:t>
            </w:r>
          </w:p>
        </w:tc>
        <w:tc>
          <w:tcPr>
            <w:tcW w:w="505" w:type="pct"/>
          </w:tcPr>
          <w:p w14:paraId="217EFEC2" w14:textId="4407D365" w:rsidR="00C46907" w:rsidRPr="00866E5D" w:rsidRDefault="00C46907" w:rsidP="00C46907">
            <w:pPr>
              <w:spacing w:line="320" w:lineRule="exact"/>
              <w:jc w:val="center"/>
              <w:rPr>
                <w:noProof/>
                <w:szCs w:val="21"/>
              </w:rPr>
            </w:pPr>
            <w:r>
              <w:rPr>
                <w:rFonts w:hint="eastAsia"/>
                <w:noProof/>
                <w:szCs w:val="21"/>
              </w:rPr>
              <w:t>1</w:t>
            </w:r>
          </w:p>
        </w:tc>
        <w:tc>
          <w:tcPr>
            <w:tcW w:w="442" w:type="pct"/>
          </w:tcPr>
          <w:p w14:paraId="20000F8D" w14:textId="7B45A746" w:rsidR="00C46907" w:rsidRPr="00866E5D" w:rsidRDefault="00C46907" w:rsidP="00C46907">
            <w:pPr>
              <w:spacing w:line="320" w:lineRule="exact"/>
              <w:jc w:val="center"/>
              <w:rPr>
                <w:noProof/>
                <w:szCs w:val="21"/>
              </w:rPr>
            </w:pPr>
            <w:r>
              <w:rPr>
                <w:rFonts w:hint="eastAsia"/>
                <w:noProof/>
                <w:szCs w:val="21"/>
              </w:rPr>
              <w:t>0</w:t>
            </w:r>
          </w:p>
        </w:tc>
        <w:tc>
          <w:tcPr>
            <w:tcW w:w="379" w:type="pct"/>
          </w:tcPr>
          <w:p w14:paraId="3D615B1B" w14:textId="3A2F239D" w:rsidR="00C46907" w:rsidRPr="00866E5D" w:rsidRDefault="00C46907" w:rsidP="00C46907">
            <w:pPr>
              <w:spacing w:line="320" w:lineRule="exact"/>
              <w:jc w:val="center"/>
              <w:rPr>
                <w:noProof/>
                <w:szCs w:val="21"/>
              </w:rPr>
            </w:pPr>
            <w:r>
              <w:rPr>
                <w:rFonts w:hint="eastAsia"/>
                <w:noProof/>
                <w:szCs w:val="21"/>
              </w:rPr>
              <w:t>1</w:t>
            </w:r>
          </w:p>
        </w:tc>
        <w:tc>
          <w:tcPr>
            <w:tcW w:w="486" w:type="pct"/>
          </w:tcPr>
          <w:p w14:paraId="5AF0EE34" w14:textId="3D760930" w:rsidR="00C46907" w:rsidRPr="00866E5D" w:rsidRDefault="00C46907" w:rsidP="00C46907">
            <w:pPr>
              <w:spacing w:line="320" w:lineRule="exact"/>
              <w:jc w:val="center"/>
              <w:rPr>
                <w:noProof/>
                <w:szCs w:val="21"/>
              </w:rPr>
            </w:pPr>
            <w:r>
              <w:rPr>
                <w:rFonts w:hint="eastAsia"/>
                <w:noProof/>
                <w:szCs w:val="21"/>
              </w:rPr>
              <w:t>0</w:t>
            </w:r>
          </w:p>
        </w:tc>
        <w:tc>
          <w:tcPr>
            <w:tcW w:w="1218" w:type="pct"/>
          </w:tcPr>
          <w:p w14:paraId="67EF2119" w14:textId="744B5764" w:rsidR="00C46907" w:rsidRPr="00866E5D" w:rsidRDefault="00C46907" w:rsidP="00C46907">
            <w:pPr>
              <w:jc w:val="center"/>
              <w:rPr>
                <w:szCs w:val="21"/>
              </w:rPr>
            </w:pPr>
            <w:r>
              <w:rPr>
                <w:rFonts w:hint="eastAsia"/>
                <w:szCs w:val="21"/>
              </w:rPr>
              <w:t>/</w:t>
            </w:r>
          </w:p>
        </w:tc>
      </w:tr>
      <w:tr w:rsidR="00C46907" w:rsidRPr="00866E5D" w14:paraId="3FF12159" w14:textId="77777777" w:rsidTr="008F73BB">
        <w:tc>
          <w:tcPr>
            <w:tcW w:w="372" w:type="pct"/>
            <w:vMerge/>
          </w:tcPr>
          <w:p w14:paraId="2D32C168" w14:textId="77777777" w:rsidR="00C46907" w:rsidRPr="00866E5D" w:rsidRDefault="00C46907" w:rsidP="00C46907">
            <w:pPr>
              <w:spacing w:line="320" w:lineRule="exact"/>
              <w:jc w:val="center"/>
              <w:rPr>
                <w:noProof/>
                <w:szCs w:val="21"/>
              </w:rPr>
            </w:pPr>
          </w:p>
        </w:tc>
        <w:tc>
          <w:tcPr>
            <w:tcW w:w="505" w:type="pct"/>
          </w:tcPr>
          <w:p w14:paraId="0F327A7E" w14:textId="56049114" w:rsidR="00C46907" w:rsidRDefault="00C46907" w:rsidP="00C46907">
            <w:pPr>
              <w:spacing w:line="320" w:lineRule="exact"/>
              <w:jc w:val="center"/>
              <w:rPr>
                <w:noProof/>
                <w:szCs w:val="21"/>
              </w:rPr>
            </w:pPr>
            <w:r>
              <w:rPr>
                <w:rFonts w:hint="eastAsia"/>
                <w:noProof/>
                <w:szCs w:val="21"/>
              </w:rPr>
              <w:t>备份与故障恢复</w:t>
            </w:r>
          </w:p>
        </w:tc>
        <w:tc>
          <w:tcPr>
            <w:tcW w:w="525" w:type="pct"/>
          </w:tcPr>
          <w:p w14:paraId="1E91E0BC" w14:textId="11836F07" w:rsidR="00C46907" w:rsidRDefault="00C46907" w:rsidP="00C46907">
            <w:pPr>
              <w:spacing w:line="320" w:lineRule="exact"/>
              <w:jc w:val="center"/>
              <w:rPr>
                <w:szCs w:val="21"/>
              </w:rPr>
            </w:pPr>
            <w:r>
              <w:rPr>
                <w:rFonts w:hint="eastAsia"/>
                <w:szCs w:val="21"/>
              </w:rPr>
              <w:t>/</w:t>
            </w:r>
          </w:p>
        </w:tc>
        <w:tc>
          <w:tcPr>
            <w:tcW w:w="568" w:type="pct"/>
          </w:tcPr>
          <w:p w14:paraId="5D673F2C" w14:textId="1E00146B" w:rsidR="00C46907" w:rsidRPr="00866E5D" w:rsidRDefault="00C46907" w:rsidP="00C46907">
            <w:pPr>
              <w:spacing w:line="320" w:lineRule="exact"/>
              <w:jc w:val="center"/>
              <w:rPr>
                <w:noProof/>
                <w:szCs w:val="21"/>
              </w:rPr>
            </w:pPr>
            <w:r>
              <w:rPr>
                <w:rFonts w:hint="eastAsia"/>
                <w:noProof/>
                <w:szCs w:val="21"/>
              </w:rPr>
              <w:t>1</w:t>
            </w:r>
          </w:p>
        </w:tc>
        <w:tc>
          <w:tcPr>
            <w:tcW w:w="505" w:type="pct"/>
          </w:tcPr>
          <w:p w14:paraId="5CEF61A2" w14:textId="041BFFFA" w:rsidR="00C46907" w:rsidRPr="00866E5D" w:rsidRDefault="00C46907" w:rsidP="00C46907">
            <w:pPr>
              <w:spacing w:line="320" w:lineRule="exact"/>
              <w:jc w:val="center"/>
              <w:rPr>
                <w:noProof/>
                <w:szCs w:val="21"/>
              </w:rPr>
            </w:pPr>
            <w:r>
              <w:rPr>
                <w:rFonts w:hint="eastAsia"/>
                <w:noProof/>
                <w:szCs w:val="21"/>
              </w:rPr>
              <w:t>1</w:t>
            </w:r>
          </w:p>
        </w:tc>
        <w:tc>
          <w:tcPr>
            <w:tcW w:w="442" w:type="pct"/>
          </w:tcPr>
          <w:p w14:paraId="66817E35" w14:textId="4137C8A7" w:rsidR="00C46907" w:rsidRPr="00866E5D" w:rsidRDefault="00C46907" w:rsidP="00C46907">
            <w:pPr>
              <w:spacing w:line="320" w:lineRule="exact"/>
              <w:jc w:val="center"/>
              <w:rPr>
                <w:noProof/>
                <w:szCs w:val="21"/>
              </w:rPr>
            </w:pPr>
            <w:r>
              <w:rPr>
                <w:rFonts w:hint="eastAsia"/>
                <w:noProof/>
                <w:szCs w:val="21"/>
              </w:rPr>
              <w:t>0</w:t>
            </w:r>
          </w:p>
        </w:tc>
        <w:tc>
          <w:tcPr>
            <w:tcW w:w="379" w:type="pct"/>
          </w:tcPr>
          <w:p w14:paraId="10D3A8D9" w14:textId="1419764D" w:rsidR="00C46907" w:rsidRPr="00866E5D" w:rsidRDefault="00C46907" w:rsidP="00C46907">
            <w:pPr>
              <w:spacing w:line="320" w:lineRule="exact"/>
              <w:jc w:val="center"/>
              <w:rPr>
                <w:noProof/>
                <w:szCs w:val="21"/>
              </w:rPr>
            </w:pPr>
            <w:r>
              <w:rPr>
                <w:rFonts w:hint="eastAsia"/>
                <w:noProof/>
                <w:szCs w:val="21"/>
              </w:rPr>
              <w:t>1</w:t>
            </w:r>
          </w:p>
        </w:tc>
        <w:tc>
          <w:tcPr>
            <w:tcW w:w="486" w:type="pct"/>
          </w:tcPr>
          <w:p w14:paraId="23014E65" w14:textId="2FDC3453" w:rsidR="00C46907" w:rsidRPr="00866E5D" w:rsidRDefault="00C46907" w:rsidP="00C46907">
            <w:pPr>
              <w:spacing w:line="320" w:lineRule="exact"/>
              <w:jc w:val="center"/>
              <w:rPr>
                <w:noProof/>
                <w:szCs w:val="21"/>
              </w:rPr>
            </w:pPr>
            <w:r>
              <w:rPr>
                <w:rFonts w:hint="eastAsia"/>
                <w:noProof/>
                <w:szCs w:val="21"/>
              </w:rPr>
              <w:t>0</w:t>
            </w:r>
          </w:p>
        </w:tc>
        <w:tc>
          <w:tcPr>
            <w:tcW w:w="1218" w:type="pct"/>
          </w:tcPr>
          <w:p w14:paraId="04295010" w14:textId="2DD03184" w:rsidR="00C46907" w:rsidRPr="00866E5D" w:rsidRDefault="00C46907" w:rsidP="00C46907">
            <w:pPr>
              <w:jc w:val="center"/>
              <w:rPr>
                <w:szCs w:val="21"/>
              </w:rPr>
            </w:pPr>
            <w:r>
              <w:rPr>
                <w:rFonts w:hint="eastAsia"/>
                <w:szCs w:val="21"/>
              </w:rPr>
              <w:t>/</w:t>
            </w:r>
          </w:p>
        </w:tc>
      </w:tr>
      <w:tr w:rsidR="00C46907" w:rsidRPr="00866E5D" w14:paraId="2F6E7D69" w14:textId="77777777" w:rsidTr="008F73BB">
        <w:tc>
          <w:tcPr>
            <w:tcW w:w="372" w:type="pct"/>
            <w:vMerge/>
          </w:tcPr>
          <w:p w14:paraId="20991B44" w14:textId="77777777" w:rsidR="00C46907" w:rsidRPr="00866E5D" w:rsidRDefault="00C46907" w:rsidP="00C46907">
            <w:pPr>
              <w:spacing w:line="320" w:lineRule="exact"/>
              <w:jc w:val="center"/>
              <w:rPr>
                <w:noProof/>
                <w:szCs w:val="21"/>
              </w:rPr>
            </w:pPr>
          </w:p>
        </w:tc>
        <w:tc>
          <w:tcPr>
            <w:tcW w:w="505" w:type="pct"/>
          </w:tcPr>
          <w:p w14:paraId="2CB7C191" w14:textId="4BCF01A7" w:rsidR="00C46907" w:rsidRDefault="00C46907" w:rsidP="00C46907">
            <w:pPr>
              <w:spacing w:line="320" w:lineRule="exact"/>
              <w:jc w:val="center"/>
              <w:rPr>
                <w:noProof/>
                <w:szCs w:val="21"/>
              </w:rPr>
            </w:pPr>
            <w:r w:rsidRPr="00BB381E">
              <w:rPr>
                <w:noProof/>
                <w:szCs w:val="21"/>
              </w:rPr>
              <w:t>系统安全性检测分析</w:t>
            </w:r>
          </w:p>
        </w:tc>
        <w:tc>
          <w:tcPr>
            <w:tcW w:w="525" w:type="pct"/>
          </w:tcPr>
          <w:p w14:paraId="2089A48E" w14:textId="7A471843" w:rsidR="00C46907" w:rsidRDefault="00C46907" w:rsidP="00C46907">
            <w:pPr>
              <w:spacing w:line="320" w:lineRule="exact"/>
              <w:jc w:val="center"/>
              <w:rPr>
                <w:szCs w:val="21"/>
              </w:rPr>
            </w:pPr>
            <w:r>
              <w:rPr>
                <w:rFonts w:hint="eastAsia"/>
                <w:szCs w:val="21"/>
              </w:rPr>
              <w:t>/</w:t>
            </w:r>
          </w:p>
        </w:tc>
        <w:tc>
          <w:tcPr>
            <w:tcW w:w="568" w:type="pct"/>
          </w:tcPr>
          <w:p w14:paraId="5B7A9CFF" w14:textId="7E6EA1FF" w:rsidR="00C46907" w:rsidRPr="00866E5D" w:rsidRDefault="00C46907" w:rsidP="00C46907">
            <w:pPr>
              <w:spacing w:line="320" w:lineRule="exact"/>
              <w:jc w:val="center"/>
              <w:rPr>
                <w:noProof/>
                <w:szCs w:val="21"/>
              </w:rPr>
            </w:pPr>
            <w:r>
              <w:rPr>
                <w:rFonts w:hint="eastAsia"/>
                <w:noProof/>
                <w:szCs w:val="21"/>
              </w:rPr>
              <w:t>1</w:t>
            </w:r>
          </w:p>
        </w:tc>
        <w:tc>
          <w:tcPr>
            <w:tcW w:w="505" w:type="pct"/>
          </w:tcPr>
          <w:p w14:paraId="09E5D26F" w14:textId="7549A839" w:rsidR="00C46907" w:rsidRPr="00866E5D" w:rsidRDefault="00C46907" w:rsidP="00C46907">
            <w:pPr>
              <w:spacing w:line="320" w:lineRule="exact"/>
              <w:jc w:val="center"/>
              <w:rPr>
                <w:noProof/>
                <w:szCs w:val="21"/>
              </w:rPr>
            </w:pPr>
            <w:r>
              <w:rPr>
                <w:rFonts w:hint="eastAsia"/>
                <w:noProof/>
                <w:szCs w:val="21"/>
              </w:rPr>
              <w:t>1</w:t>
            </w:r>
          </w:p>
        </w:tc>
        <w:tc>
          <w:tcPr>
            <w:tcW w:w="442" w:type="pct"/>
          </w:tcPr>
          <w:p w14:paraId="50C6A019" w14:textId="25C784D3" w:rsidR="00C46907" w:rsidRPr="00866E5D" w:rsidRDefault="00C46907" w:rsidP="00C46907">
            <w:pPr>
              <w:spacing w:line="320" w:lineRule="exact"/>
              <w:jc w:val="center"/>
              <w:rPr>
                <w:noProof/>
                <w:szCs w:val="21"/>
              </w:rPr>
            </w:pPr>
            <w:r>
              <w:rPr>
                <w:rFonts w:hint="eastAsia"/>
                <w:noProof/>
                <w:szCs w:val="21"/>
              </w:rPr>
              <w:t>0</w:t>
            </w:r>
          </w:p>
        </w:tc>
        <w:tc>
          <w:tcPr>
            <w:tcW w:w="379" w:type="pct"/>
          </w:tcPr>
          <w:p w14:paraId="6EF8CCA0" w14:textId="22749B75" w:rsidR="00C46907" w:rsidRPr="00866E5D" w:rsidRDefault="00C46907" w:rsidP="00C46907">
            <w:pPr>
              <w:spacing w:line="320" w:lineRule="exact"/>
              <w:jc w:val="center"/>
              <w:rPr>
                <w:noProof/>
                <w:szCs w:val="21"/>
              </w:rPr>
            </w:pPr>
            <w:r>
              <w:rPr>
                <w:rFonts w:hint="eastAsia"/>
                <w:noProof/>
                <w:szCs w:val="21"/>
              </w:rPr>
              <w:t>0</w:t>
            </w:r>
          </w:p>
        </w:tc>
        <w:tc>
          <w:tcPr>
            <w:tcW w:w="486" w:type="pct"/>
          </w:tcPr>
          <w:p w14:paraId="59CF0564" w14:textId="3B6B0B2A" w:rsidR="00C46907" w:rsidRPr="00866E5D" w:rsidRDefault="00C46907" w:rsidP="00C46907">
            <w:pPr>
              <w:spacing w:line="320" w:lineRule="exact"/>
              <w:jc w:val="center"/>
              <w:rPr>
                <w:noProof/>
                <w:szCs w:val="21"/>
              </w:rPr>
            </w:pPr>
            <w:r>
              <w:rPr>
                <w:rFonts w:hint="eastAsia"/>
                <w:noProof/>
                <w:szCs w:val="21"/>
              </w:rPr>
              <w:t>1</w:t>
            </w:r>
          </w:p>
        </w:tc>
        <w:tc>
          <w:tcPr>
            <w:tcW w:w="1218" w:type="pct"/>
          </w:tcPr>
          <w:p w14:paraId="26728D0E" w14:textId="1D452F97" w:rsidR="00C46907" w:rsidRDefault="005E0D0D" w:rsidP="00C46907">
            <w:pPr>
              <w:jc w:val="center"/>
              <w:rPr>
                <w:szCs w:val="21"/>
              </w:rPr>
            </w:pPr>
            <w:r w:rsidRPr="005E0D0D">
              <w:rPr>
                <w:szCs w:val="21"/>
              </w:rPr>
              <w:t>PT_</w:t>
            </w:r>
            <w:r w:rsidR="00F569AC">
              <w:rPr>
                <w:szCs w:val="21"/>
              </w:rPr>
              <w:t>S2601</w:t>
            </w:r>
            <w:r w:rsidRPr="005E0D0D">
              <w:rPr>
                <w:szCs w:val="21"/>
              </w:rPr>
              <w:t>_</w:t>
            </w:r>
            <w:r>
              <w:rPr>
                <w:rFonts w:hint="eastAsia"/>
                <w:szCs w:val="21"/>
              </w:rPr>
              <w:t>1</w:t>
            </w:r>
          </w:p>
          <w:p w14:paraId="760EC37D" w14:textId="55047E35" w:rsidR="005E0D0D" w:rsidRPr="00866E5D" w:rsidRDefault="005E0D0D" w:rsidP="00C46907">
            <w:pPr>
              <w:jc w:val="center"/>
              <w:rPr>
                <w:szCs w:val="21"/>
              </w:rPr>
            </w:pPr>
            <w:r w:rsidRPr="00316A1B">
              <w:rPr>
                <w:spacing w:val="8"/>
                <w:kern w:val="24"/>
                <w:szCs w:val="21"/>
              </w:rPr>
              <w:t>PT_</w:t>
            </w:r>
            <w:r w:rsidR="00F569AC">
              <w:rPr>
                <w:spacing w:val="8"/>
                <w:kern w:val="24"/>
                <w:szCs w:val="21"/>
              </w:rPr>
              <w:t>S2601</w:t>
            </w:r>
            <w:r w:rsidRPr="00316A1B">
              <w:rPr>
                <w:spacing w:val="8"/>
                <w:kern w:val="24"/>
                <w:szCs w:val="21"/>
              </w:rPr>
              <w:t>_</w:t>
            </w:r>
            <w:r>
              <w:rPr>
                <w:rFonts w:hint="eastAsia"/>
                <w:spacing w:val="8"/>
                <w:kern w:val="24"/>
                <w:szCs w:val="21"/>
              </w:rPr>
              <w:t>2</w:t>
            </w:r>
          </w:p>
        </w:tc>
      </w:tr>
      <w:tr w:rsidR="00C46907" w:rsidRPr="00866E5D" w14:paraId="77C50186" w14:textId="77777777" w:rsidTr="008F73BB">
        <w:tc>
          <w:tcPr>
            <w:tcW w:w="372" w:type="pct"/>
          </w:tcPr>
          <w:p w14:paraId="26087D88" w14:textId="77777777" w:rsidR="00C46907" w:rsidRPr="00866E5D" w:rsidRDefault="00C46907" w:rsidP="00C46907">
            <w:pPr>
              <w:jc w:val="center"/>
              <w:rPr>
                <w:szCs w:val="21"/>
              </w:rPr>
            </w:pPr>
            <w:r w:rsidRPr="00866E5D">
              <w:rPr>
                <w:szCs w:val="21"/>
              </w:rPr>
              <w:t>合计</w:t>
            </w:r>
          </w:p>
        </w:tc>
        <w:tc>
          <w:tcPr>
            <w:tcW w:w="505" w:type="pct"/>
          </w:tcPr>
          <w:p w14:paraId="2EC4A179" w14:textId="77777777" w:rsidR="00C46907" w:rsidRPr="00866E5D" w:rsidRDefault="00C46907" w:rsidP="00C46907">
            <w:pPr>
              <w:spacing w:line="320" w:lineRule="exact"/>
              <w:jc w:val="center"/>
              <w:rPr>
                <w:noProof/>
                <w:szCs w:val="21"/>
              </w:rPr>
            </w:pPr>
            <w:r w:rsidRPr="00866E5D">
              <w:rPr>
                <w:noProof/>
                <w:szCs w:val="21"/>
              </w:rPr>
              <w:t>/</w:t>
            </w:r>
          </w:p>
        </w:tc>
        <w:tc>
          <w:tcPr>
            <w:tcW w:w="525" w:type="pct"/>
          </w:tcPr>
          <w:p w14:paraId="48737B58" w14:textId="77777777" w:rsidR="00C46907" w:rsidRPr="00866E5D" w:rsidRDefault="00C46907" w:rsidP="00C46907">
            <w:pPr>
              <w:jc w:val="center"/>
              <w:rPr>
                <w:szCs w:val="21"/>
              </w:rPr>
            </w:pPr>
            <w:r w:rsidRPr="00866E5D">
              <w:rPr>
                <w:szCs w:val="21"/>
              </w:rPr>
              <w:t>/</w:t>
            </w:r>
          </w:p>
        </w:tc>
        <w:tc>
          <w:tcPr>
            <w:tcW w:w="568" w:type="pct"/>
          </w:tcPr>
          <w:p w14:paraId="114FB763" w14:textId="07E9EF3D" w:rsidR="00C46907" w:rsidRPr="00866E5D" w:rsidRDefault="00C46907" w:rsidP="00C46907">
            <w:pPr>
              <w:spacing w:line="320" w:lineRule="exact"/>
              <w:jc w:val="center"/>
              <w:rPr>
                <w:noProof/>
                <w:szCs w:val="21"/>
              </w:rPr>
            </w:pPr>
            <w:r>
              <w:rPr>
                <w:rFonts w:hint="eastAsia"/>
                <w:noProof/>
                <w:szCs w:val="21"/>
              </w:rPr>
              <w:t>25</w:t>
            </w:r>
          </w:p>
        </w:tc>
        <w:tc>
          <w:tcPr>
            <w:tcW w:w="505" w:type="pct"/>
          </w:tcPr>
          <w:p w14:paraId="3A3B1154" w14:textId="6B12D86C" w:rsidR="00C46907" w:rsidRPr="00866E5D" w:rsidRDefault="00C46907" w:rsidP="00C46907">
            <w:pPr>
              <w:spacing w:line="320" w:lineRule="exact"/>
              <w:jc w:val="center"/>
              <w:rPr>
                <w:noProof/>
                <w:szCs w:val="21"/>
              </w:rPr>
            </w:pPr>
            <w:r>
              <w:rPr>
                <w:rFonts w:hint="eastAsia"/>
                <w:noProof/>
                <w:szCs w:val="21"/>
              </w:rPr>
              <w:t>25</w:t>
            </w:r>
          </w:p>
        </w:tc>
        <w:tc>
          <w:tcPr>
            <w:tcW w:w="442" w:type="pct"/>
          </w:tcPr>
          <w:p w14:paraId="07149E7B" w14:textId="4D0595C1" w:rsidR="00C46907" w:rsidRPr="00866E5D" w:rsidRDefault="00C46907" w:rsidP="00C46907">
            <w:pPr>
              <w:jc w:val="center"/>
              <w:rPr>
                <w:szCs w:val="21"/>
              </w:rPr>
            </w:pPr>
            <w:r>
              <w:rPr>
                <w:rFonts w:hint="eastAsia"/>
                <w:szCs w:val="21"/>
              </w:rPr>
              <w:t>0</w:t>
            </w:r>
          </w:p>
        </w:tc>
        <w:tc>
          <w:tcPr>
            <w:tcW w:w="379" w:type="pct"/>
          </w:tcPr>
          <w:p w14:paraId="3D109BCB" w14:textId="6F8BF57C" w:rsidR="00C46907" w:rsidRPr="00866E5D" w:rsidRDefault="00C46907" w:rsidP="00C46907">
            <w:pPr>
              <w:jc w:val="center"/>
              <w:rPr>
                <w:szCs w:val="21"/>
              </w:rPr>
            </w:pPr>
            <w:r>
              <w:rPr>
                <w:rFonts w:hint="eastAsia"/>
                <w:szCs w:val="21"/>
              </w:rPr>
              <w:t>21</w:t>
            </w:r>
          </w:p>
        </w:tc>
        <w:tc>
          <w:tcPr>
            <w:tcW w:w="486" w:type="pct"/>
          </w:tcPr>
          <w:p w14:paraId="41357CAF" w14:textId="67557AD3" w:rsidR="00C46907" w:rsidRPr="00866E5D" w:rsidRDefault="00C46907" w:rsidP="00C46907">
            <w:pPr>
              <w:jc w:val="center"/>
              <w:rPr>
                <w:szCs w:val="21"/>
              </w:rPr>
            </w:pPr>
            <w:r>
              <w:rPr>
                <w:rFonts w:hint="eastAsia"/>
                <w:szCs w:val="21"/>
              </w:rPr>
              <w:t>4</w:t>
            </w:r>
          </w:p>
        </w:tc>
        <w:tc>
          <w:tcPr>
            <w:tcW w:w="1218" w:type="pct"/>
          </w:tcPr>
          <w:p w14:paraId="3BFD196B" w14:textId="5555D654" w:rsidR="00C46907" w:rsidRPr="00866E5D" w:rsidRDefault="00C46907" w:rsidP="00C46907">
            <w:pPr>
              <w:jc w:val="center"/>
              <w:rPr>
                <w:szCs w:val="21"/>
              </w:rPr>
            </w:pPr>
            <w:r>
              <w:rPr>
                <w:rFonts w:hint="eastAsia"/>
                <w:szCs w:val="21"/>
              </w:rPr>
              <w:t>/</w:t>
            </w:r>
          </w:p>
        </w:tc>
      </w:tr>
    </w:tbl>
    <w:p w14:paraId="6EA63683" w14:textId="36A50201" w:rsidR="00C13FDB" w:rsidRPr="00866E5D" w:rsidRDefault="00C13FDB" w:rsidP="00165C35">
      <w:pPr>
        <w:pStyle w:val="3"/>
        <w:spacing w:before="191" w:after="191"/>
      </w:pPr>
      <w:bookmarkStart w:id="92" w:name="_Toc485031351"/>
      <w:bookmarkStart w:id="93" w:name="_Toc505627746"/>
      <w:bookmarkStart w:id="94" w:name="_Toc242360730"/>
      <w:bookmarkStart w:id="95" w:name="_Toc257381699"/>
      <w:r w:rsidRPr="00866E5D">
        <w:t>未执行动态用例说明</w:t>
      </w:r>
      <w:bookmarkEnd w:id="92"/>
      <w:bookmarkEnd w:id="93"/>
      <w:bookmarkEnd w:id="94"/>
    </w:p>
    <w:p w14:paraId="734AAE83" w14:textId="1315C2BE" w:rsidR="003E6C6D" w:rsidRPr="00866E5D" w:rsidRDefault="003E6C6D" w:rsidP="00165C35">
      <w:pPr>
        <w:pStyle w:val="a3"/>
      </w:pPr>
      <w:r w:rsidRPr="00866E5D">
        <w:t>无</w:t>
      </w:r>
    </w:p>
    <w:p w14:paraId="48880CAE" w14:textId="77777777" w:rsidR="000368DF" w:rsidRPr="00866E5D" w:rsidRDefault="000368DF" w:rsidP="00165C35">
      <w:pPr>
        <w:pStyle w:val="2"/>
        <w:spacing w:before="191" w:after="191"/>
      </w:pPr>
      <w:bookmarkStart w:id="96" w:name="_Toc242360731"/>
      <w:r w:rsidRPr="00866E5D">
        <w:t>测试问题说明</w:t>
      </w:r>
      <w:bookmarkEnd w:id="96"/>
    </w:p>
    <w:p w14:paraId="265B5378" w14:textId="77777777" w:rsidR="000368DF" w:rsidRPr="00866E5D" w:rsidRDefault="000368DF" w:rsidP="00165C35">
      <w:pPr>
        <w:pStyle w:val="3"/>
        <w:spacing w:before="191" w:after="191"/>
      </w:pPr>
      <w:bookmarkStart w:id="97" w:name="_Toc242360732"/>
      <w:r w:rsidRPr="00866E5D">
        <w:t>问题类型及严重等级说明</w:t>
      </w:r>
      <w:bookmarkEnd w:id="97"/>
    </w:p>
    <w:p w14:paraId="189DD76C" w14:textId="77777777" w:rsidR="000368DF" w:rsidRPr="00866E5D" w:rsidRDefault="000368DF" w:rsidP="00165C35">
      <w:pPr>
        <w:pStyle w:val="a3"/>
      </w:pPr>
      <w:r w:rsidRPr="00866E5D">
        <w:t>问题类型表见下表。</w:t>
      </w:r>
    </w:p>
    <w:p w14:paraId="7E1274CB" w14:textId="5FF7720D" w:rsidR="000368DF" w:rsidRPr="00866E5D" w:rsidRDefault="00204F79" w:rsidP="00165C35">
      <w:pPr>
        <w:pStyle w:val="a7"/>
        <w:rPr>
          <w:szCs w:val="24"/>
        </w:rPr>
      </w:pPr>
      <w:r w:rsidRPr="00866E5D">
        <w:t>表</w:t>
      </w:r>
      <w:fldSimple w:instr=" STYLEREF 1 \s ">
        <w:r w:rsidR="00205D88">
          <w:rPr>
            <w:noProof/>
          </w:rPr>
          <w:t>5</w:t>
        </w:r>
      </w:fldSimple>
      <w:r w:rsidR="008F73BB" w:rsidRPr="00866E5D">
        <w:noBreakHyphen/>
      </w:r>
      <w:r w:rsidR="008F73BB" w:rsidRPr="00866E5D">
        <w:fldChar w:fldCharType="begin"/>
      </w:r>
      <w:r w:rsidR="008F73BB" w:rsidRPr="00866E5D">
        <w:instrText xml:space="preserve"> SEQ </w:instrText>
      </w:r>
      <w:r w:rsidR="008F73BB" w:rsidRPr="00866E5D">
        <w:instrText>表</w:instrText>
      </w:r>
      <w:r w:rsidR="008F73BB" w:rsidRPr="00866E5D">
        <w:instrText xml:space="preserve"> \* ARABIC \s 1 </w:instrText>
      </w:r>
      <w:r w:rsidR="008F73BB" w:rsidRPr="00866E5D">
        <w:fldChar w:fldCharType="separate"/>
      </w:r>
      <w:r w:rsidR="00205D88">
        <w:rPr>
          <w:noProof/>
        </w:rPr>
        <w:t>2</w:t>
      </w:r>
      <w:r w:rsidR="008F73BB" w:rsidRPr="00866E5D">
        <w:fldChar w:fldCharType="end"/>
      </w:r>
      <w:r w:rsidR="000368DF" w:rsidRPr="00866E5D">
        <w:rPr>
          <w:szCs w:val="21"/>
        </w:rPr>
        <w:t>问题类别表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9"/>
        <w:gridCol w:w="8063"/>
      </w:tblGrid>
      <w:tr w:rsidR="000368DF" w:rsidRPr="00866E5D" w14:paraId="6C0F0505" w14:textId="77777777" w:rsidTr="007705F3">
        <w:trPr>
          <w:trHeight w:val="340"/>
          <w:tblHeader/>
          <w:jc w:val="center"/>
        </w:trPr>
        <w:tc>
          <w:tcPr>
            <w:tcW w:w="712" w:type="pct"/>
            <w:vAlign w:val="center"/>
          </w:tcPr>
          <w:p w14:paraId="25179712" w14:textId="77777777" w:rsidR="000368DF" w:rsidRPr="00866E5D" w:rsidRDefault="000368DF" w:rsidP="00165C35">
            <w:pPr>
              <w:tabs>
                <w:tab w:val="left" w:pos="6706"/>
              </w:tabs>
              <w:jc w:val="center"/>
              <w:rPr>
                <w:rFonts w:eastAsia="黑体"/>
                <w:szCs w:val="21"/>
              </w:rPr>
            </w:pPr>
            <w:r w:rsidRPr="00866E5D">
              <w:rPr>
                <w:rFonts w:eastAsia="黑体"/>
                <w:szCs w:val="21"/>
              </w:rPr>
              <w:t>问题类别</w:t>
            </w:r>
          </w:p>
        </w:tc>
        <w:tc>
          <w:tcPr>
            <w:tcW w:w="4288" w:type="pct"/>
            <w:vAlign w:val="center"/>
          </w:tcPr>
          <w:p w14:paraId="150B42D1" w14:textId="77777777" w:rsidR="000368DF" w:rsidRPr="00866E5D" w:rsidRDefault="000368DF" w:rsidP="00165C35">
            <w:pPr>
              <w:tabs>
                <w:tab w:val="left" w:pos="6706"/>
              </w:tabs>
              <w:jc w:val="center"/>
              <w:rPr>
                <w:rFonts w:eastAsia="黑体"/>
                <w:szCs w:val="21"/>
              </w:rPr>
            </w:pPr>
            <w:r w:rsidRPr="00866E5D">
              <w:rPr>
                <w:rFonts w:eastAsia="黑体"/>
                <w:szCs w:val="21"/>
              </w:rPr>
              <w:t>解释说明</w:t>
            </w:r>
          </w:p>
        </w:tc>
      </w:tr>
      <w:tr w:rsidR="000368DF" w:rsidRPr="00866E5D" w14:paraId="77440FB0" w14:textId="77777777" w:rsidTr="007705F3">
        <w:trPr>
          <w:trHeight w:val="340"/>
          <w:jc w:val="center"/>
        </w:trPr>
        <w:tc>
          <w:tcPr>
            <w:tcW w:w="712" w:type="pct"/>
            <w:vAlign w:val="center"/>
          </w:tcPr>
          <w:p w14:paraId="17407A65" w14:textId="77777777" w:rsidR="000368DF" w:rsidRPr="00866E5D" w:rsidRDefault="000368DF" w:rsidP="00165C35">
            <w:pPr>
              <w:jc w:val="center"/>
            </w:pPr>
            <w:r w:rsidRPr="00866E5D">
              <w:t>程序问题</w:t>
            </w:r>
          </w:p>
        </w:tc>
        <w:tc>
          <w:tcPr>
            <w:tcW w:w="4288" w:type="pct"/>
            <w:vAlign w:val="center"/>
          </w:tcPr>
          <w:p w14:paraId="1FA4259F" w14:textId="77777777" w:rsidR="000368DF" w:rsidRPr="00866E5D" w:rsidRDefault="000368DF" w:rsidP="00165C35">
            <w:pPr>
              <w:tabs>
                <w:tab w:val="left" w:pos="6706"/>
              </w:tabs>
            </w:pPr>
            <w:r w:rsidRPr="00866E5D">
              <w:rPr>
                <w:kern w:val="0"/>
                <w:szCs w:val="21"/>
              </w:rPr>
              <w:t>程序不符合设计和使用要求的问题。</w:t>
            </w:r>
          </w:p>
        </w:tc>
      </w:tr>
      <w:tr w:rsidR="000368DF" w:rsidRPr="00866E5D" w14:paraId="4308AC21" w14:textId="77777777" w:rsidTr="007705F3">
        <w:trPr>
          <w:trHeight w:val="340"/>
          <w:jc w:val="center"/>
        </w:trPr>
        <w:tc>
          <w:tcPr>
            <w:tcW w:w="712" w:type="pct"/>
            <w:vAlign w:val="center"/>
          </w:tcPr>
          <w:p w14:paraId="091AC55B" w14:textId="77777777" w:rsidR="000368DF" w:rsidRPr="00866E5D" w:rsidRDefault="000368DF" w:rsidP="00165C35">
            <w:pPr>
              <w:jc w:val="center"/>
            </w:pPr>
            <w:r w:rsidRPr="00866E5D">
              <w:t>文档问题</w:t>
            </w:r>
          </w:p>
        </w:tc>
        <w:tc>
          <w:tcPr>
            <w:tcW w:w="4288" w:type="pct"/>
            <w:vAlign w:val="center"/>
          </w:tcPr>
          <w:p w14:paraId="6311F59E" w14:textId="77777777" w:rsidR="000368DF" w:rsidRPr="00866E5D" w:rsidRDefault="000368DF" w:rsidP="00165C35">
            <w:pPr>
              <w:tabs>
                <w:tab w:val="left" w:pos="6706"/>
              </w:tabs>
              <w:rPr>
                <w:strike/>
              </w:rPr>
            </w:pPr>
            <w:r w:rsidRPr="00866E5D">
              <w:rPr>
                <w:kern w:val="0"/>
                <w:szCs w:val="21"/>
              </w:rPr>
              <w:t>软件的需求规格说明、设计、使用手册等文档在文字排版等方面的错误。</w:t>
            </w:r>
          </w:p>
        </w:tc>
      </w:tr>
      <w:tr w:rsidR="000368DF" w:rsidRPr="00866E5D" w14:paraId="21D89DEB" w14:textId="77777777" w:rsidTr="007705F3">
        <w:trPr>
          <w:trHeight w:val="340"/>
          <w:jc w:val="center"/>
        </w:trPr>
        <w:tc>
          <w:tcPr>
            <w:tcW w:w="712" w:type="pct"/>
            <w:vAlign w:val="center"/>
          </w:tcPr>
          <w:p w14:paraId="3EC03FE3" w14:textId="77777777" w:rsidR="000368DF" w:rsidRPr="00866E5D" w:rsidRDefault="000368DF" w:rsidP="00165C35">
            <w:pPr>
              <w:jc w:val="center"/>
            </w:pPr>
            <w:r w:rsidRPr="00866E5D">
              <w:t>设计问题</w:t>
            </w:r>
          </w:p>
        </w:tc>
        <w:tc>
          <w:tcPr>
            <w:tcW w:w="4288" w:type="pct"/>
            <w:vAlign w:val="center"/>
          </w:tcPr>
          <w:p w14:paraId="705FAF65" w14:textId="77777777" w:rsidR="000368DF" w:rsidRPr="00866E5D" w:rsidRDefault="000368DF" w:rsidP="00165C35">
            <w:pPr>
              <w:tabs>
                <w:tab w:val="left" w:pos="6706"/>
              </w:tabs>
            </w:pPr>
            <w:r w:rsidRPr="00866E5D">
              <w:rPr>
                <w:kern w:val="0"/>
                <w:szCs w:val="21"/>
              </w:rPr>
              <w:t>设计说明文档中设计内容不符合需求规格说明的问题。</w:t>
            </w:r>
          </w:p>
        </w:tc>
      </w:tr>
      <w:tr w:rsidR="000368DF" w:rsidRPr="00866E5D" w14:paraId="4424DA14" w14:textId="77777777" w:rsidTr="007705F3">
        <w:trPr>
          <w:trHeight w:val="340"/>
          <w:jc w:val="center"/>
        </w:trPr>
        <w:tc>
          <w:tcPr>
            <w:tcW w:w="712" w:type="pct"/>
            <w:vAlign w:val="center"/>
          </w:tcPr>
          <w:p w14:paraId="0E2F0D53" w14:textId="77777777" w:rsidR="000368DF" w:rsidRPr="00866E5D" w:rsidRDefault="000368DF" w:rsidP="00165C35">
            <w:pPr>
              <w:jc w:val="center"/>
            </w:pPr>
            <w:r w:rsidRPr="00866E5D">
              <w:t>其他问题</w:t>
            </w:r>
          </w:p>
        </w:tc>
        <w:tc>
          <w:tcPr>
            <w:tcW w:w="4288" w:type="pct"/>
            <w:vAlign w:val="center"/>
          </w:tcPr>
          <w:p w14:paraId="3E1EF189" w14:textId="77777777" w:rsidR="000368DF" w:rsidRPr="00866E5D" w:rsidRDefault="000368DF" w:rsidP="00165C35">
            <w:pPr>
              <w:tabs>
                <w:tab w:val="left" w:pos="6706"/>
              </w:tabs>
              <w:rPr>
                <w:kern w:val="0"/>
                <w:szCs w:val="21"/>
              </w:rPr>
            </w:pPr>
            <w:r w:rsidRPr="00866E5D">
              <w:rPr>
                <w:kern w:val="0"/>
                <w:szCs w:val="21"/>
              </w:rPr>
              <w:t>上述问题之外的问题，如运行维护类的用户使用文档与程序不一致。</w:t>
            </w:r>
          </w:p>
        </w:tc>
      </w:tr>
    </w:tbl>
    <w:p w14:paraId="2603BB52" w14:textId="77777777" w:rsidR="000368DF" w:rsidRPr="00866E5D" w:rsidRDefault="000368DF" w:rsidP="00165C35">
      <w:pPr>
        <w:pStyle w:val="a3"/>
      </w:pPr>
      <w:r w:rsidRPr="00866E5D">
        <w:t>问题类型级别表见下表。</w:t>
      </w:r>
    </w:p>
    <w:p w14:paraId="4B5539AC" w14:textId="1FDFCF39" w:rsidR="00B10AEF" w:rsidRPr="00866E5D" w:rsidRDefault="00204F79" w:rsidP="00165C35">
      <w:pPr>
        <w:pStyle w:val="a7"/>
        <w:rPr>
          <w:szCs w:val="21"/>
        </w:rPr>
      </w:pPr>
      <w:r w:rsidRPr="00866E5D">
        <w:t>表</w:t>
      </w:r>
      <w:fldSimple w:instr=" STYLEREF 1 \s ">
        <w:r w:rsidR="00205D88">
          <w:rPr>
            <w:noProof/>
          </w:rPr>
          <w:t>5</w:t>
        </w:r>
      </w:fldSimple>
      <w:r w:rsidR="008F73BB" w:rsidRPr="00866E5D">
        <w:noBreakHyphen/>
      </w:r>
      <w:r w:rsidR="008F73BB" w:rsidRPr="00866E5D">
        <w:fldChar w:fldCharType="begin"/>
      </w:r>
      <w:r w:rsidR="008F73BB" w:rsidRPr="00866E5D">
        <w:instrText xml:space="preserve"> SEQ </w:instrText>
      </w:r>
      <w:r w:rsidR="008F73BB" w:rsidRPr="00866E5D">
        <w:instrText>表</w:instrText>
      </w:r>
      <w:r w:rsidR="008F73BB" w:rsidRPr="00866E5D">
        <w:instrText xml:space="preserve"> \* ARABIC \s 1 </w:instrText>
      </w:r>
      <w:r w:rsidR="008F73BB" w:rsidRPr="00866E5D">
        <w:fldChar w:fldCharType="separate"/>
      </w:r>
      <w:r w:rsidR="00205D88">
        <w:rPr>
          <w:noProof/>
        </w:rPr>
        <w:t>3</w:t>
      </w:r>
      <w:r w:rsidR="008F73BB" w:rsidRPr="00866E5D">
        <w:fldChar w:fldCharType="end"/>
      </w:r>
      <w:r w:rsidR="000368DF" w:rsidRPr="00866E5D">
        <w:rPr>
          <w:szCs w:val="21"/>
        </w:rPr>
        <w:t>问题级别表</w:t>
      </w:r>
    </w:p>
    <w:tbl>
      <w:tblPr>
        <w:tblStyle w:val="a9"/>
        <w:tblW w:w="5000" w:type="pct"/>
        <w:jc w:val="center"/>
        <w:tblLook w:val="0000" w:firstRow="0" w:lastRow="0" w:firstColumn="0" w:lastColumn="0" w:noHBand="0" w:noVBand="0"/>
      </w:tblPr>
      <w:tblGrid>
        <w:gridCol w:w="1542"/>
        <w:gridCol w:w="7840"/>
      </w:tblGrid>
      <w:tr w:rsidR="00B10AEF" w:rsidRPr="00CF1CDF" w14:paraId="262EEBB1" w14:textId="77777777" w:rsidTr="00DE7E02">
        <w:trPr>
          <w:trHeight w:val="340"/>
          <w:jc w:val="center"/>
        </w:trPr>
        <w:tc>
          <w:tcPr>
            <w:tcW w:w="822" w:type="pct"/>
          </w:tcPr>
          <w:p w14:paraId="1F92467D" w14:textId="77777777" w:rsidR="00B10AEF" w:rsidRPr="00CF1CDF" w:rsidRDefault="00B10AEF" w:rsidP="00DE7E02">
            <w:pPr>
              <w:tabs>
                <w:tab w:val="left" w:pos="6706"/>
              </w:tabs>
              <w:spacing w:line="360" w:lineRule="exact"/>
              <w:jc w:val="center"/>
              <w:rPr>
                <w:rFonts w:eastAsia="黑体"/>
                <w:color w:val="000000"/>
                <w:szCs w:val="21"/>
              </w:rPr>
            </w:pPr>
            <w:r w:rsidRPr="00CF1CDF">
              <w:rPr>
                <w:rFonts w:eastAsia="黑体"/>
                <w:color w:val="000000"/>
                <w:szCs w:val="21"/>
              </w:rPr>
              <w:t>问题等级</w:t>
            </w:r>
          </w:p>
        </w:tc>
        <w:tc>
          <w:tcPr>
            <w:tcW w:w="4178" w:type="pct"/>
          </w:tcPr>
          <w:p w14:paraId="49A6FC6E" w14:textId="77777777" w:rsidR="00B10AEF" w:rsidRPr="00CF1CDF" w:rsidRDefault="00B10AEF" w:rsidP="00DE7E02">
            <w:pPr>
              <w:tabs>
                <w:tab w:val="left" w:pos="6706"/>
              </w:tabs>
              <w:spacing w:line="360" w:lineRule="exact"/>
              <w:rPr>
                <w:color w:val="000000"/>
                <w:szCs w:val="21"/>
              </w:rPr>
            </w:pPr>
            <w:r w:rsidRPr="00CF1CDF">
              <w:rPr>
                <w:color w:val="000000"/>
                <w:szCs w:val="21"/>
              </w:rPr>
              <w:t>描述</w:t>
            </w:r>
          </w:p>
        </w:tc>
      </w:tr>
      <w:tr w:rsidR="00B10AEF" w:rsidRPr="00CF1CDF" w14:paraId="235E09EF" w14:textId="77777777" w:rsidTr="00DE7E02">
        <w:trPr>
          <w:trHeight w:val="340"/>
          <w:jc w:val="center"/>
        </w:trPr>
        <w:tc>
          <w:tcPr>
            <w:tcW w:w="822" w:type="pct"/>
          </w:tcPr>
          <w:p w14:paraId="7114B612" w14:textId="77777777" w:rsidR="00B10AEF" w:rsidRPr="00CF1CDF" w:rsidRDefault="00B10AEF" w:rsidP="00DE7E02">
            <w:pPr>
              <w:spacing w:line="360" w:lineRule="exact"/>
              <w:jc w:val="center"/>
              <w:rPr>
                <w:color w:val="000000"/>
                <w:szCs w:val="24"/>
              </w:rPr>
            </w:pPr>
            <w:r>
              <w:rPr>
                <w:rFonts w:hint="eastAsia"/>
                <w:color w:val="000000"/>
                <w:szCs w:val="24"/>
              </w:rPr>
              <w:t>紧急</w:t>
            </w:r>
            <w:r w:rsidRPr="00CF1CDF">
              <w:rPr>
                <w:color w:val="000000"/>
                <w:szCs w:val="24"/>
              </w:rPr>
              <w:t>问题</w:t>
            </w:r>
          </w:p>
        </w:tc>
        <w:tc>
          <w:tcPr>
            <w:tcW w:w="4178" w:type="pct"/>
          </w:tcPr>
          <w:p w14:paraId="4299C966" w14:textId="77777777" w:rsidR="00B10AEF" w:rsidRPr="00CF1CDF" w:rsidRDefault="00B10AEF" w:rsidP="00DE7E02">
            <w:pPr>
              <w:spacing w:line="360" w:lineRule="exact"/>
              <w:jc w:val="left"/>
              <w:rPr>
                <w:color w:val="000000"/>
                <w:szCs w:val="24"/>
              </w:rPr>
            </w:pPr>
            <w:r w:rsidRPr="00CF1CDF">
              <w:rPr>
                <w:color w:val="000000"/>
                <w:szCs w:val="24"/>
              </w:rPr>
              <w:t>灾难性影响，出现下列情况之一：</w:t>
            </w:r>
          </w:p>
          <w:p w14:paraId="20D02772" w14:textId="77777777" w:rsidR="00B10AEF" w:rsidRPr="00CF1CDF" w:rsidRDefault="00B10AEF" w:rsidP="00DE7E02">
            <w:pPr>
              <w:spacing w:line="360" w:lineRule="exact"/>
              <w:jc w:val="left"/>
              <w:rPr>
                <w:color w:val="000000"/>
                <w:szCs w:val="24"/>
              </w:rPr>
            </w:pPr>
            <w:r w:rsidRPr="00CF1CDF">
              <w:rPr>
                <w:color w:val="000000"/>
                <w:szCs w:val="24"/>
              </w:rPr>
              <w:t xml:space="preserve">a) </w:t>
            </w:r>
            <w:r w:rsidRPr="00CF1CDF">
              <w:rPr>
                <w:color w:val="000000"/>
                <w:szCs w:val="24"/>
              </w:rPr>
              <w:t>人员死亡；</w:t>
            </w:r>
            <w:r w:rsidRPr="00CF1CDF">
              <w:rPr>
                <w:color w:val="000000"/>
                <w:szCs w:val="24"/>
              </w:rPr>
              <w:t xml:space="preserve">                     b) </w:t>
            </w:r>
            <w:r w:rsidRPr="00CF1CDF">
              <w:rPr>
                <w:color w:val="000000"/>
                <w:szCs w:val="24"/>
              </w:rPr>
              <w:t>系统报废；</w:t>
            </w:r>
          </w:p>
          <w:p w14:paraId="6C860EA3" w14:textId="77777777" w:rsidR="00B10AEF" w:rsidRPr="00CF1CDF" w:rsidRDefault="00B10AEF" w:rsidP="00DE7E02">
            <w:pPr>
              <w:spacing w:line="360" w:lineRule="exact"/>
              <w:jc w:val="left"/>
              <w:rPr>
                <w:color w:val="000000"/>
                <w:szCs w:val="24"/>
              </w:rPr>
            </w:pPr>
            <w:r w:rsidRPr="00CF1CDF">
              <w:rPr>
                <w:color w:val="000000"/>
                <w:szCs w:val="24"/>
              </w:rPr>
              <w:lastRenderedPageBreak/>
              <w:t xml:space="preserve">c) </w:t>
            </w:r>
            <w:r w:rsidRPr="00CF1CDF">
              <w:rPr>
                <w:color w:val="000000"/>
                <w:szCs w:val="24"/>
              </w:rPr>
              <w:t>基本任务失败；</w:t>
            </w:r>
            <w:r w:rsidRPr="00CF1CDF">
              <w:rPr>
                <w:color w:val="000000"/>
                <w:szCs w:val="24"/>
              </w:rPr>
              <w:t xml:space="preserve">                 d) </w:t>
            </w:r>
            <w:r w:rsidRPr="00CF1CDF">
              <w:rPr>
                <w:color w:val="000000"/>
                <w:szCs w:val="24"/>
              </w:rPr>
              <w:t>重大泄密或核心数据损坏、遗失等；</w:t>
            </w:r>
          </w:p>
          <w:p w14:paraId="6DEC7554" w14:textId="77777777" w:rsidR="00B10AEF" w:rsidRPr="00CF1CDF" w:rsidRDefault="00B10AEF" w:rsidP="00DE7E02">
            <w:pPr>
              <w:spacing w:line="360" w:lineRule="exact"/>
              <w:jc w:val="left"/>
              <w:rPr>
                <w:color w:val="000000"/>
                <w:szCs w:val="24"/>
              </w:rPr>
            </w:pPr>
            <w:r w:rsidRPr="00CF1CDF">
              <w:rPr>
                <w:color w:val="000000"/>
                <w:szCs w:val="24"/>
              </w:rPr>
              <w:t xml:space="preserve">e) </w:t>
            </w:r>
            <w:r w:rsidRPr="00CF1CDF">
              <w:rPr>
                <w:color w:val="000000"/>
                <w:szCs w:val="24"/>
              </w:rPr>
              <w:t>环境灾难；</w:t>
            </w:r>
            <w:r w:rsidRPr="00CF1CDF">
              <w:rPr>
                <w:color w:val="000000"/>
                <w:szCs w:val="24"/>
              </w:rPr>
              <w:t xml:space="preserve">                     f) </w:t>
            </w:r>
            <w:r w:rsidRPr="00CF1CDF">
              <w:rPr>
                <w:color w:val="000000"/>
                <w:szCs w:val="24"/>
              </w:rPr>
              <w:t>重大经济或社会损失。</w:t>
            </w:r>
          </w:p>
        </w:tc>
      </w:tr>
      <w:tr w:rsidR="00B10AEF" w:rsidRPr="00CF1CDF" w14:paraId="575CFFB3" w14:textId="77777777" w:rsidTr="00DE7E02">
        <w:trPr>
          <w:trHeight w:val="340"/>
          <w:jc w:val="center"/>
        </w:trPr>
        <w:tc>
          <w:tcPr>
            <w:tcW w:w="822" w:type="pct"/>
          </w:tcPr>
          <w:p w14:paraId="69AFD762" w14:textId="77777777" w:rsidR="00B10AEF" w:rsidRPr="00CF1CDF" w:rsidRDefault="00B10AEF" w:rsidP="00DE7E02">
            <w:pPr>
              <w:spacing w:line="360" w:lineRule="exact"/>
              <w:jc w:val="center"/>
              <w:rPr>
                <w:color w:val="000000"/>
                <w:szCs w:val="24"/>
              </w:rPr>
            </w:pPr>
            <w:r>
              <w:rPr>
                <w:rFonts w:hint="eastAsia"/>
                <w:color w:val="000000"/>
                <w:szCs w:val="24"/>
              </w:rPr>
              <w:lastRenderedPageBreak/>
              <w:t>重要</w:t>
            </w:r>
            <w:r w:rsidRPr="00CF1CDF">
              <w:rPr>
                <w:color w:val="000000"/>
                <w:szCs w:val="24"/>
              </w:rPr>
              <w:t>问题</w:t>
            </w:r>
          </w:p>
        </w:tc>
        <w:tc>
          <w:tcPr>
            <w:tcW w:w="4178" w:type="pct"/>
          </w:tcPr>
          <w:p w14:paraId="19E6C855" w14:textId="77777777" w:rsidR="00B10AEF" w:rsidRPr="00CF1CDF" w:rsidRDefault="00B10AEF" w:rsidP="00DE7E02">
            <w:pPr>
              <w:spacing w:line="360" w:lineRule="exact"/>
              <w:jc w:val="left"/>
              <w:rPr>
                <w:color w:val="000000"/>
                <w:szCs w:val="24"/>
              </w:rPr>
            </w:pPr>
            <w:r w:rsidRPr="00CF1CDF">
              <w:rPr>
                <w:color w:val="000000"/>
                <w:szCs w:val="24"/>
              </w:rPr>
              <w:t>严重性影响，出现下列情况之一：</w:t>
            </w:r>
          </w:p>
          <w:p w14:paraId="45A036C7" w14:textId="77777777" w:rsidR="00B10AEF" w:rsidRPr="00CF1CDF" w:rsidRDefault="00B10AEF" w:rsidP="00DE7E02">
            <w:pPr>
              <w:spacing w:line="360" w:lineRule="exact"/>
              <w:jc w:val="left"/>
              <w:rPr>
                <w:color w:val="000000"/>
                <w:szCs w:val="24"/>
              </w:rPr>
            </w:pPr>
            <w:r w:rsidRPr="00CF1CDF">
              <w:rPr>
                <w:color w:val="000000"/>
                <w:szCs w:val="24"/>
              </w:rPr>
              <w:t xml:space="preserve">a) </w:t>
            </w:r>
            <w:r w:rsidRPr="00CF1CDF">
              <w:rPr>
                <w:color w:val="000000"/>
                <w:szCs w:val="24"/>
              </w:rPr>
              <w:t>人员严重伤害；</w:t>
            </w:r>
            <w:r w:rsidRPr="00CF1CDF">
              <w:rPr>
                <w:color w:val="000000"/>
                <w:szCs w:val="24"/>
              </w:rPr>
              <w:t xml:space="preserve">                  b) </w:t>
            </w:r>
            <w:r w:rsidRPr="00CF1CDF">
              <w:rPr>
                <w:color w:val="000000"/>
                <w:szCs w:val="24"/>
              </w:rPr>
              <w:t>系统严重损坏；</w:t>
            </w:r>
          </w:p>
          <w:p w14:paraId="2E62383A" w14:textId="77777777" w:rsidR="00B10AEF" w:rsidRPr="00CF1CDF" w:rsidRDefault="00B10AEF" w:rsidP="00DE7E02">
            <w:pPr>
              <w:spacing w:line="360" w:lineRule="exact"/>
              <w:jc w:val="left"/>
              <w:rPr>
                <w:color w:val="000000"/>
                <w:szCs w:val="24"/>
              </w:rPr>
            </w:pPr>
            <w:r w:rsidRPr="00CF1CDF">
              <w:rPr>
                <w:color w:val="000000"/>
                <w:szCs w:val="24"/>
              </w:rPr>
              <w:t xml:space="preserve">c) </w:t>
            </w:r>
            <w:r w:rsidRPr="00CF1CDF">
              <w:rPr>
                <w:color w:val="000000"/>
                <w:szCs w:val="24"/>
              </w:rPr>
              <w:t>基本任务的主要部分未完成；</w:t>
            </w:r>
            <w:r w:rsidRPr="00CF1CDF">
              <w:rPr>
                <w:color w:val="000000"/>
                <w:szCs w:val="24"/>
              </w:rPr>
              <w:t xml:space="preserve">      d) </w:t>
            </w:r>
            <w:r w:rsidRPr="00CF1CDF">
              <w:rPr>
                <w:color w:val="000000"/>
                <w:szCs w:val="24"/>
              </w:rPr>
              <w:t>严重泄密或重要数据损坏、遗失等；</w:t>
            </w:r>
          </w:p>
          <w:p w14:paraId="0913CAF0" w14:textId="77777777" w:rsidR="00B10AEF" w:rsidRPr="00CF1CDF" w:rsidRDefault="00B10AEF" w:rsidP="00DE7E02">
            <w:pPr>
              <w:spacing w:line="360" w:lineRule="exact"/>
              <w:jc w:val="left"/>
              <w:rPr>
                <w:color w:val="000000"/>
                <w:szCs w:val="24"/>
              </w:rPr>
            </w:pPr>
            <w:r w:rsidRPr="00CF1CDF">
              <w:rPr>
                <w:color w:val="000000"/>
                <w:szCs w:val="24"/>
              </w:rPr>
              <w:t xml:space="preserve">e) </w:t>
            </w:r>
            <w:r w:rsidRPr="00CF1CDF">
              <w:rPr>
                <w:color w:val="000000"/>
                <w:szCs w:val="24"/>
              </w:rPr>
              <w:t>环境严重破坏；</w:t>
            </w:r>
            <w:r w:rsidRPr="00CF1CDF">
              <w:rPr>
                <w:color w:val="000000"/>
                <w:szCs w:val="24"/>
              </w:rPr>
              <w:t xml:space="preserve">                  f) </w:t>
            </w:r>
            <w:r w:rsidRPr="00CF1CDF">
              <w:rPr>
                <w:color w:val="000000"/>
                <w:szCs w:val="24"/>
              </w:rPr>
              <w:t>严重经济或社会损失。</w:t>
            </w:r>
          </w:p>
        </w:tc>
      </w:tr>
      <w:tr w:rsidR="00B10AEF" w:rsidRPr="00CF1CDF" w14:paraId="2D7F8A21" w14:textId="77777777" w:rsidTr="00DE7E02">
        <w:trPr>
          <w:trHeight w:val="340"/>
          <w:jc w:val="center"/>
        </w:trPr>
        <w:tc>
          <w:tcPr>
            <w:tcW w:w="822" w:type="pct"/>
          </w:tcPr>
          <w:p w14:paraId="25CA5DCE" w14:textId="77777777" w:rsidR="00B10AEF" w:rsidRPr="00CF1CDF" w:rsidRDefault="00B10AEF" w:rsidP="00DE7E02">
            <w:pPr>
              <w:spacing w:line="360" w:lineRule="exact"/>
              <w:jc w:val="center"/>
              <w:rPr>
                <w:color w:val="000000"/>
                <w:szCs w:val="24"/>
              </w:rPr>
            </w:pPr>
            <w:r>
              <w:rPr>
                <w:rFonts w:hint="eastAsia"/>
                <w:color w:val="000000"/>
                <w:szCs w:val="24"/>
              </w:rPr>
              <w:t>中危</w:t>
            </w:r>
            <w:r w:rsidRPr="00CF1CDF">
              <w:rPr>
                <w:color w:val="000000"/>
                <w:szCs w:val="24"/>
              </w:rPr>
              <w:t>问题</w:t>
            </w:r>
          </w:p>
        </w:tc>
        <w:tc>
          <w:tcPr>
            <w:tcW w:w="4178" w:type="pct"/>
          </w:tcPr>
          <w:p w14:paraId="5F7D7144" w14:textId="77777777" w:rsidR="00B10AEF" w:rsidRPr="00CF1CDF" w:rsidRDefault="00B10AEF" w:rsidP="00DE7E02">
            <w:pPr>
              <w:spacing w:line="360" w:lineRule="exact"/>
              <w:jc w:val="left"/>
              <w:rPr>
                <w:color w:val="000000"/>
                <w:szCs w:val="24"/>
              </w:rPr>
            </w:pPr>
            <w:r w:rsidRPr="00CF1CDF">
              <w:rPr>
                <w:color w:val="000000"/>
                <w:szCs w:val="24"/>
              </w:rPr>
              <w:t>轻度影响，出现下列情况之一：</w:t>
            </w:r>
          </w:p>
          <w:p w14:paraId="6A6F17D7" w14:textId="77777777" w:rsidR="00B10AEF" w:rsidRPr="00CF1CDF" w:rsidRDefault="00B10AEF" w:rsidP="00DE7E02">
            <w:pPr>
              <w:spacing w:line="360" w:lineRule="exact"/>
              <w:jc w:val="left"/>
              <w:rPr>
                <w:color w:val="000000"/>
                <w:szCs w:val="24"/>
              </w:rPr>
            </w:pPr>
            <w:r w:rsidRPr="00CF1CDF">
              <w:rPr>
                <w:color w:val="000000"/>
                <w:szCs w:val="24"/>
              </w:rPr>
              <w:t xml:space="preserve">a) </w:t>
            </w:r>
            <w:r w:rsidRPr="00CF1CDF">
              <w:rPr>
                <w:color w:val="000000"/>
                <w:szCs w:val="24"/>
              </w:rPr>
              <w:t>人员轻度伤害；</w:t>
            </w:r>
            <w:r w:rsidRPr="00CF1CDF">
              <w:rPr>
                <w:color w:val="000000"/>
                <w:szCs w:val="24"/>
              </w:rPr>
              <w:t xml:space="preserve">                   b) </w:t>
            </w:r>
            <w:r w:rsidRPr="00CF1CDF">
              <w:rPr>
                <w:color w:val="000000"/>
                <w:szCs w:val="24"/>
              </w:rPr>
              <w:t>系统轻度损坏；</w:t>
            </w:r>
          </w:p>
          <w:p w14:paraId="42F280A7" w14:textId="77777777" w:rsidR="00B10AEF" w:rsidRPr="00CF1CDF" w:rsidRDefault="00B10AEF" w:rsidP="00DE7E02">
            <w:pPr>
              <w:spacing w:line="360" w:lineRule="exact"/>
              <w:jc w:val="left"/>
              <w:rPr>
                <w:color w:val="000000"/>
                <w:szCs w:val="24"/>
              </w:rPr>
            </w:pPr>
            <w:r w:rsidRPr="00CF1CDF">
              <w:rPr>
                <w:color w:val="000000"/>
                <w:szCs w:val="24"/>
              </w:rPr>
              <w:t xml:space="preserve">c) </w:t>
            </w:r>
            <w:r w:rsidRPr="00CF1CDF">
              <w:rPr>
                <w:color w:val="000000"/>
                <w:szCs w:val="24"/>
              </w:rPr>
              <w:t>对完成任务有轻度影响；</w:t>
            </w:r>
            <w:r w:rsidRPr="00CF1CDF">
              <w:rPr>
                <w:color w:val="000000"/>
                <w:szCs w:val="24"/>
              </w:rPr>
              <w:t xml:space="preserve">           d) </w:t>
            </w:r>
            <w:r w:rsidRPr="00CF1CDF">
              <w:rPr>
                <w:color w:val="000000"/>
                <w:szCs w:val="24"/>
              </w:rPr>
              <w:t>一般泄密或一般数据损坏、遗失等；</w:t>
            </w:r>
          </w:p>
          <w:p w14:paraId="6C3E4F92" w14:textId="77777777" w:rsidR="00B10AEF" w:rsidRPr="00CF1CDF" w:rsidRDefault="00B10AEF" w:rsidP="00DE7E02">
            <w:pPr>
              <w:spacing w:line="360" w:lineRule="exact"/>
              <w:jc w:val="left"/>
              <w:rPr>
                <w:color w:val="000000"/>
                <w:szCs w:val="24"/>
              </w:rPr>
            </w:pPr>
            <w:r w:rsidRPr="00CF1CDF">
              <w:rPr>
                <w:color w:val="000000"/>
                <w:szCs w:val="24"/>
              </w:rPr>
              <w:t xml:space="preserve">e) </w:t>
            </w:r>
            <w:r w:rsidRPr="00CF1CDF">
              <w:rPr>
                <w:color w:val="000000"/>
                <w:szCs w:val="24"/>
              </w:rPr>
              <w:t>环境轻度破坏；</w:t>
            </w:r>
            <w:r w:rsidRPr="00CF1CDF">
              <w:rPr>
                <w:color w:val="000000"/>
                <w:szCs w:val="24"/>
              </w:rPr>
              <w:t xml:space="preserve">                   f) </w:t>
            </w:r>
            <w:r w:rsidRPr="00CF1CDF">
              <w:rPr>
                <w:color w:val="000000"/>
                <w:szCs w:val="24"/>
              </w:rPr>
              <w:t>轻度经济或社会损失。</w:t>
            </w:r>
          </w:p>
        </w:tc>
      </w:tr>
      <w:tr w:rsidR="00B10AEF" w:rsidRPr="00CF1CDF" w14:paraId="49FF8D73" w14:textId="77777777" w:rsidTr="00DE7E02">
        <w:trPr>
          <w:trHeight w:val="340"/>
          <w:jc w:val="center"/>
        </w:trPr>
        <w:tc>
          <w:tcPr>
            <w:tcW w:w="822" w:type="pct"/>
          </w:tcPr>
          <w:p w14:paraId="10E2D1A8" w14:textId="77777777" w:rsidR="00B10AEF" w:rsidRPr="00CF1CDF" w:rsidRDefault="00B10AEF" w:rsidP="00DE7E02">
            <w:pPr>
              <w:spacing w:line="360" w:lineRule="exact"/>
              <w:jc w:val="center"/>
              <w:rPr>
                <w:color w:val="000000"/>
                <w:szCs w:val="24"/>
              </w:rPr>
            </w:pPr>
            <w:r>
              <w:rPr>
                <w:rFonts w:hint="eastAsia"/>
                <w:color w:val="000000"/>
                <w:szCs w:val="24"/>
              </w:rPr>
              <w:t>低危</w:t>
            </w:r>
            <w:r w:rsidRPr="00CF1CDF">
              <w:rPr>
                <w:color w:val="000000"/>
                <w:szCs w:val="24"/>
              </w:rPr>
              <w:t>问题</w:t>
            </w:r>
          </w:p>
        </w:tc>
        <w:tc>
          <w:tcPr>
            <w:tcW w:w="4178" w:type="pct"/>
          </w:tcPr>
          <w:p w14:paraId="6891E050" w14:textId="77777777" w:rsidR="00B10AEF" w:rsidRPr="00CF1CDF" w:rsidRDefault="00B10AEF" w:rsidP="00DE7E02">
            <w:pPr>
              <w:spacing w:line="360" w:lineRule="exact"/>
              <w:jc w:val="left"/>
              <w:rPr>
                <w:color w:val="000000"/>
                <w:szCs w:val="24"/>
              </w:rPr>
            </w:pPr>
            <w:r w:rsidRPr="00CF1CDF">
              <w:rPr>
                <w:color w:val="000000"/>
                <w:szCs w:val="24"/>
              </w:rPr>
              <w:t>轻微影响，出现下列情况之一：</w:t>
            </w:r>
          </w:p>
          <w:p w14:paraId="3F574570" w14:textId="77777777" w:rsidR="00B10AEF" w:rsidRPr="00CF1CDF" w:rsidRDefault="00B10AEF" w:rsidP="00DE7E02">
            <w:pPr>
              <w:spacing w:line="360" w:lineRule="exact"/>
              <w:jc w:val="left"/>
              <w:rPr>
                <w:color w:val="000000"/>
                <w:szCs w:val="24"/>
              </w:rPr>
            </w:pPr>
            <w:r w:rsidRPr="00CF1CDF">
              <w:rPr>
                <w:color w:val="000000"/>
                <w:szCs w:val="24"/>
              </w:rPr>
              <w:t xml:space="preserve">a) </w:t>
            </w:r>
            <w:r w:rsidRPr="00CF1CDF">
              <w:rPr>
                <w:color w:val="000000"/>
                <w:szCs w:val="24"/>
              </w:rPr>
              <w:t>对人员的伤害和系统的损坏可忽略；</w:t>
            </w:r>
            <w:r w:rsidRPr="00CF1CDF">
              <w:rPr>
                <w:color w:val="000000"/>
                <w:szCs w:val="24"/>
              </w:rPr>
              <w:t xml:space="preserve"> b) </w:t>
            </w:r>
            <w:r w:rsidRPr="00CF1CDF">
              <w:rPr>
                <w:color w:val="000000"/>
                <w:szCs w:val="24"/>
              </w:rPr>
              <w:t>虽然执行任务有障碍但是能够完成；</w:t>
            </w:r>
          </w:p>
          <w:p w14:paraId="120FB481" w14:textId="77777777" w:rsidR="00B10AEF" w:rsidRPr="00CF1CDF" w:rsidRDefault="00B10AEF" w:rsidP="00DE7E02">
            <w:pPr>
              <w:spacing w:line="360" w:lineRule="exact"/>
              <w:jc w:val="left"/>
              <w:rPr>
                <w:color w:val="000000"/>
                <w:szCs w:val="24"/>
              </w:rPr>
            </w:pPr>
            <w:r w:rsidRPr="00CF1CDF">
              <w:rPr>
                <w:color w:val="000000"/>
                <w:szCs w:val="24"/>
              </w:rPr>
              <w:t xml:space="preserve">c) </w:t>
            </w:r>
            <w:r w:rsidRPr="00CF1CDF">
              <w:rPr>
                <w:color w:val="000000"/>
                <w:szCs w:val="24"/>
              </w:rPr>
              <w:t>数据损坏或遗失程度可忽略等；</w:t>
            </w:r>
            <w:r w:rsidRPr="00CF1CDF">
              <w:rPr>
                <w:color w:val="000000"/>
                <w:szCs w:val="24"/>
              </w:rPr>
              <w:t xml:space="preserve">     d) </w:t>
            </w:r>
            <w:r w:rsidRPr="00CF1CDF">
              <w:rPr>
                <w:color w:val="000000"/>
                <w:szCs w:val="24"/>
              </w:rPr>
              <w:t>对环境的破坏可忽略；</w:t>
            </w:r>
          </w:p>
          <w:p w14:paraId="7F8C7208" w14:textId="77777777" w:rsidR="00B10AEF" w:rsidRPr="00CF1CDF" w:rsidRDefault="00B10AEF" w:rsidP="00DE7E02">
            <w:pPr>
              <w:spacing w:line="360" w:lineRule="exact"/>
              <w:jc w:val="left"/>
              <w:rPr>
                <w:color w:val="000000"/>
                <w:szCs w:val="24"/>
              </w:rPr>
            </w:pPr>
            <w:r w:rsidRPr="00CF1CDF">
              <w:rPr>
                <w:color w:val="000000"/>
                <w:szCs w:val="24"/>
              </w:rPr>
              <w:t xml:space="preserve">e) </w:t>
            </w:r>
            <w:r w:rsidRPr="00CF1CDF">
              <w:rPr>
                <w:color w:val="000000"/>
                <w:szCs w:val="24"/>
              </w:rPr>
              <w:t>经济或社会损失可忽略。</w:t>
            </w:r>
          </w:p>
        </w:tc>
      </w:tr>
    </w:tbl>
    <w:p w14:paraId="7835ED16" w14:textId="3F9ED4C4" w:rsidR="000368DF" w:rsidRPr="00B10AEF" w:rsidRDefault="000368DF" w:rsidP="00B10AEF">
      <w:pPr>
        <w:pStyle w:val="a7"/>
        <w:jc w:val="both"/>
        <w:rPr>
          <w:szCs w:val="21"/>
        </w:rPr>
      </w:pPr>
    </w:p>
    <w:p w14:paraId="672D28AE" w14:textId="77777777" w:rsidR="000368DF" w:rsidRPr="00866E5D" w:rsidRDefault="000368DF" w:rsidP="00165C35">
      <w:pPr>
        <w:pStyle w:val="3"/>
        <w:spacing w:before="191" w:after="191"/>
      </w:pPr>
      <w:bookmarkStart w:id="98" w:name="_Toc242360733"/>
      <w:r w:rsidRPr="00866E5D">
        <w:t>首轮测试</w:t>
      </w:r>
      <w:bookmarkEnd w:id="98"/>
    </w:p>
    <w:p w14:paraId="4A7E8B74" w14:textId="77777777" w:rsidR="000368DF" w:rsidRPr="00866E5D" w:rsidRDefault="000368DF" w:rsidP="00165C35">
      <w:pPr>
        <w:pStyle w:val="a3"/>
      </w:pPr>
      <w:r w:rsidRPr="00866E5D">
        <w:t>首轮测试问题按类型和级别统计如下表所示：</w:t>
      </w:r>
    </w:p>
    <w:p w14:paraId="73B8BEB9" w14:textId="10B29E66" w:rsidR="000368DF" w:rsidRPr="00866E5D" w:rsidRDefault="00204F79" w:rsidP="00165C35">
      <w:pPr>
        <w:pStyle w:val="a7"/>
        <w:rPr>
          <w:szCs w:val="21"/>
        </w:rPr>
      </w:pPr>
      <w:r w:rsidRPr="00866E5D">
        <w:t>表</w:t>
      </w:r>
      <w:fldSimple w:instr=" STYLEREF 1 \s ">
        <w:r w:rsidR="00205D88">
          <w:rPr>
            <w:noProof/>
          </w:rPr>
          <w:t>5</w:t>
        </w:r>
      </w:fldSimple>
      <w:r w:rsidR="008F73BB" w:rsidRPr="00866E5D">
        <w:noBreakHyphen/>
      </w:r>
      <w:r w:rsidR="008F73BB" w:rsidRPr="00866E5D">
        <w:fldChar w:fldCharType="begin"/>
      </w:r>
      <w:r w:rsidR="008F73BB" w:rsidRPr="00866E5D">
        <w:instrText xml:space="preserve"> SEQ </w:instrText>
      </w:r>
      <w:r w:rsidR="008F73BB" w:rsidRPr="00866E5D">
        <w:instrText>表</w:instrText>
      </w:r>
      <w:r w:rsidR="008F73BB" w:rsidRPr="00866E5D">
        <w:instrText xml:space="preserve"> \* ARABIC \s 1 </w:instrText>
      </w:r>
      <w:r w:rsidR="008F73BB" w:rsidRPr="00866E5D">
        <w:fldChar w:fldCharType="separate"/>
      </w:r>
      <w:r w:rsidR="00205D88">
        <w:rPr>
          <w:noProof/>
        </w:rPr>
        <w:t>4</w:t>
      </w:r>
      <w:r w:rsidR="008F73BB" w:rsidRPr="00866E5D">
        <w:fldChar w:fldCharType="end"/>
      </w:r>
      <w:r w:rsidR="000368DF" w:rsidRPr="00866E5D">
        <w:rPr>
          <w:szCs w:val="21"/>
        </w:rPr>
        <w:t>问题类型、级别统计表</w:t>
      </w:r>
    </w:p>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1926"/>
        <w:gridCol w:w="1926"/>
        <w:gridCol w:w="1926"/>
        <w:gridCol w:w="2045"/>
      </w:tblGrid>
      <w:tr w:rsidR="000368DF" w:rsidRPr="00866E5D" w14:paraId="063FECA6" w14:textId="77777777" w:rsidTr="007705F3">
        <w:trPr>
          <w:trHeight w:val="415"/>
          <w:jc w:val="center"/>
        </w:trPr>
        <w:tc>
          <w:tcPr>
            <w:tcW w:w="1924" w:type="dxa"/>
          </w:tcPr>
          <w:p w14:paraId="1179BA64" w14:textId="77777777" w:rsidR="000368DF" w:rsidRPr="00866E5D" w:rsidRDefault="000368DF" w:rsidP="00165C35">
            <w:pPr>
              <w:jc w:val="center"/>
              <w:rPr>
                <w:b/>
                <w:szCs w:val="21"/>
              </w:rPr>
            </w:pPr>
            <w:r w:rsidRPr="00866E5D">
              <w:rPr>
                <w:b/>
                <w:szCs w:val="21"/>
              </w:rPr>
              <w:t>程序问题</w:t>
            </w:r>
          </w:p>
          <w:p w14:paraId="05F0597C" w14:textId="77777777" w:rsidR="000368DF" w:rsidRPr="00866E5D" w:rsidRDefault="000368DF" w:rsidP="00165C35">
            <w:pPr>
              <w:jc w:val="center"/>
              <w:rPr>
                <w:b/>
                <w:szCs w:val="21"/>
              </w:rPr>
            </w:pPr>
            <w:r w:rsidRPr="00866E5D">
              <w:rPr>
                <w:b/>
                <w:szCs w:val="21"/>
              </w:rPr>
              <w:t>（修改</w:t>
            </w:r>
            <w:r w:rsidRPr="00866E5D">
              <w:rPr>
                <w:b/>
                <w:szCs w:val="21"/>
              </w:rPr>
              <w:t>/</w:t>
            </w:r>
            <w:r w:rsidRPr="00866E5D">
              <w:rPr>
                <w:b/>
                <w:szCs w:val="21"/>
              </w:rPr>
              <w:t>未修改）</w:t>
            </w:r>
          </w:p>
        </w:tc>
        <w:tc>
          <w:tcPr>
            <w:tcW w:w="1926" w:type="dxa"/>
          </w:tcPr>
          <w:p w14:paraId="70A5A4A3" w14:textId="77777777" w:rsidR="000368DF" w:rsidRPr="00866E5D" w:rsidRDefault="000368DF" w:rsidP="00165C35">
            <w:pPr>
              <w:jc w:val="center"/>
              <w:rPr>
                <w:b/>
                <w:szCs w:val="21"/>
              </w:rPr>
            </w:pPr>
            <w:r w:rsidRPr="00866E5D">
              <w:rPr>
                <w:b/>
                <w:szCs w:val="21"/>
              </w:rPr>
              <w:t>文档问题</w:t>
            </w:r>
          </w:p>
          <w:p w14:paraId="1DAA0311" w14:textId="77777777" w:rsidR="000368DF" w:rsidRPr="00866E5D" w:rsidRDefault="000368DF" w:rsidP="00165C35">
            <w:pPr>
              <w:jc w:val="center"/>
              <w:rPr>
                <w:b/>
                <w:szCs w:val="21"/>
              </w:rPr>
            </w:pPr>
            <w:r w:rsidRPr="00866E5D">
              <w:rPr>
                <w:b/>
                <w:szCs w:val="21"/>
              </w:rPr>
              <w:t>（修改</w:t>
            </w:r>
            <w:r w:rsidRPr="00866E5D">
              <w:rPr>
                <w:b/>
                <w:szCs w:val="21"/>
              </w:rPr>
              <w:t>/</w:t>
            </w:r>
            <w:r w:rsidRPr="00866E5D">
              <w:rPr>
                <w:b/>
                <w:szCs w:val="21"/>
              </w:rPr>
              <w:t>未修改）</w:t>
            </w:r>
          </w:p>
        </w:tc>
        <w:tc>
          <w:tcPr>
            <w:tcW w:w="1926" w:type="dxa"/>
          </w:tcPr>
          <w:p w14:paraId="1E4474C6" w14:textId="77777777" w:rsidR="000368DF" w:rsidRPr="00866E5D" w:rsidRDefault="000368DF" w:rsidP="00165C35">
            <w:pPr>
              <w:jc w:val="center"/>
              <w:rPr>
                <w:b/>
                <w:szCs w:val="21"/>
              </w:rPr>
            </w:pPr>
            <w:r w:rsidRPr="00866E5D">
              <w:rPr>
                <w:b/>
                <w:szCs w:val="21"/>
              </w:rPr>
              <w:t>设计问题</w:t>
            </w:r>
          </w:p>
          <w:p w14:paraId="4340A25A" w14:textId="77777777" w:rsidR="000368DF" w:rsidRPr="00866E5D" w:rsidRDefault="000368DF" w:rsidP="00165C35">
            <w:pPr>
              <w:jc w:val="center"/>
              <w:rPr>
                <w:b/>
                <w:szCs w:val="21"/>
              </w:rPr>
            </w:pPr>
            <w:r w:rsidRPr="00866E5D">
              <w:rPr>
                <w:b/>
                <w:szCs w:val="21"/>
              </w:rPr>
              <w:t>（修改</w:t>
            </w:r>
            <w:r w:rsidRPr="00866E5D">
              <w:rPr>
                <w:b/>
                <w:szCs w:val="21"/>
              </w:rPr>
              <w:t>/</w:t>
            </w:r>
            <w:r w:rsidRPr="00866E5D">
              <w:rPr>
                <w:b/>
                <w:szCs w:val="21"/>
              </w:rPr>
              <w:t>未修改）</w:t>
            </w:r>
          </w:p>
        </w:tc>
        <w:tc>
          <w:tcPr>
            <w:tcW w:w="1926" w:type="dxa"/>
          </w:tcPr>
          <w:p w14:paraId="21A1290B" w14:textId="77777777" w:rsidR="000368DF" w:rsidRPr="00866E5D" w:rsidRDefault="000368DF" w:rsidP="00165C35">
            <w:pPr>
              <w:jc w:val="center"/>
              <w:rPr>
                <w:b/>
                <w:szCs w:val="21"/>
              </w:rPr>
            </w:pPr>
            <w:r w:rsidRPr="00866E5D">
              <w:rPr>
                <w:b/>
                <w:szCs w:val="21"/>
              </w:rPr>
              <w:t>其他问题</w:t>
            </w:r>
          </w:p>
          <w:p w14:paraId="3EB05660" w14:textId="77777777" w:rsidR="000368DF" w:rsidRPr="00866E5D" w:rsidRDefault="000368DF" w:rsidP="00165C35">
            <w:pPr>
              <w:jc w:val="center"/>
              <w:rPr>
                <w:b/>
                <w:szCs w:val="21"/>
              </w:rPr>
            </w:pPr>
            <w:r w:rsidRPr="00866E5D">
              <w:rPr>
                <w:b/>
                <w:szCs w:val="21"/>
              </w:rPr>
              <w:t>（修改</w:t>
            </w:r>
            <w:r w:rsidRPr="00866E5D">
              <w:rPr>
                <w:b/>
                <w:szCs w:val="21"/>
              </w:rPr>
              <w:t>/</w:t>
            </w:r>
            <w:r w:rsidRPr="00866E5D">
              <w:rPr>
                <w:b/>
                <w:szCs w:val="21"/>
              </w:rPr>
              <w:t>未修改）</w:t>
            </w:r>
          </w:p>
        </w:tc>
        <w:tc>
          <w:tcPr>
            <w:tcW w:w="2045" w:type="dxa"/>
          </w:tcPr>
          <w:p w14:paraId="0DEE7061" w14:textId="77777777" w:rsidR="000368DF" w:rsidRPr="00866E5D" w:rsidRDefault="000368DF" w:rsidP="00165C35">
            <w:pPr>
              <w:jc w:val="center"/>
              <w:rPr>
                <w:b/>
                <w:szCs w:val="21"/>
              </w:rPr>
            </w:pPr>
            <w:r w:rsidRPr="00866E5D">
              <w:rPr>
                <w:b/>
                <w:szCs w:val="21"/>
              </w:rPr>
              <w:t>合计</w:t>
            </w:r>
          </w:p>
          <w:p w14:paraId="0F59E201" w14:textId="77777777" w:rsidR="000368DF" w:rsidRPr="00866E5D" w:rsidRDefault="000368DF" w:rsidP="00165C35">
            <w:pPr>
              <w:jc w:val="center"/>
              <w:rPr>
                <w:b/>
                <w:szCs w:val="21"/>
              </w:rPr>
            </w:pPr>
            <w:r w:rsidRPr="00866E5D">
              <w:rPr>
                <w:b/>
                <w:szCs w:val="21"/>
              </w:rPr>
              <w:t>（修改</w:t>
            </w:r>
            <w:r w:rsidRPr="00866E5D">
              <w:rPr>
                <w:b/>
                <w:szCs w:val="21"/>
              </w:rPr>
              <w:t>/</w:t>
            </w:r>
            <w:r w:rsidRPr="00866E5D">
              <w:rPr>
                <w:b/>
                <w:szCs w:val="21"/>
              </w:rPr>
              <w:t>未修改）</w:t>
            </w:r>
          </w:p>
        </w:tc>
      </w:tr>
      <w:tr w:rsidR="009F5C9A" w:rsidRPr="00866E5D" w14:paraId="191B796B" w14:textId="77777777" w:rsidTr="007705F3">
        <w:trPr>
          <w:trHeight w:val="253"/>
          <w:jc w:val="center"/>
        </w:trPr>
        <w:tc>
          <w:tcPr>
            <w:tcW w:w="1924" w:type="dxa"/>
          </w:tcPr>
          <w:p w14:paraId="5D665D31" w14:textId="75C4C4F2" w:rsidR="003E6C6D" w:rsidRPr="00866E5D" w:rsidRDefault="00B10AEF" w:rsidP="00165C35">
            <w:pPr>
              <w:jc w:val="center"/>
              <w:rPr>
                <w:szCs w:val="21"/>
              </w:rPr>
            </w:pPr>
            <w:r>
              <w:rPr>
                <w:rFonts w:hint="eastAsia"/>
                <w:szCs w:val="21"/>
              </w:rPr>
              <w:t>4</w:t>
            </w:r>
            <w:r w:rsidR="000328D0" w:rsidRPr="00866E5D">
              <w:rPr>
                <w:rFonts w:hint="eastAsia"/>
                <w:szCs w:val="21"/>
              </w:rPr>
              <w:t>（</w:t>
            </w:r>
            <w:r w:rsidR="000328D0" w:rsidRPr="00866E5D">
              <w:rPr>
                <w:rFonts w:hint="eastAsia"/>
                <w:szCs w:val="21"/>
              </w:rPr>
              <w:t>0/</w:t>
            </w:r>
            <w:r>
              <w:rPr>
                <w:rFonts w:hint="eastAsia"/>
                <w:szCs w:val="21"/>
              </w:rPr>
              <w:t>4</w:t>
            </w:r>
            <w:r w:rsidR="000328D0" w:rsidRPr="00866E5D">
              <w:rPr>
                <w:rFonts w:hint="eastAsia"/>
                <w:szCs w:val="21"/>
              </w:rPr>
              <w:t>）</w:t>
            </w:r>
          </w:p>
        </w:tc>
        <w:tc>
          <w:tcPr>
            <w:tcW w:w="1926" w:type="dxa"/>
          </w:tcPr>
          <w:p w14:paraId="3B12062E" w14:textId="08BC12C1" w:rsidR="003E6C6D" w:rsidRPr="00866E5D" w:rsidRDefault="003E6C6D" w:rsidP="00165C35">
            <w:pPr>
              <w:jc w:val="center"/>
              <w:rPr>
                <w:szCs w:val="21"/>
              </w:rPr>
            </w:pPr>
            <w:r w:rsidRPr="00866E5D">
              <w:rPr>
                <w:szCs w:val="21"/>
              </w:rPr>
              <w:t>0</w:t>
            </w:r>
            <w:r w:rsidRPr="00866E5D">
              <w:rPr>
                <w:szCs w:val="21"/>
              </w:rPr>
              <w:t>（</w:t>
            </w:r>
            <w:r w:rsidRPr="00866E5D">
              <w:rPr>
                <w:szCs w:val="21"/>
              </w:rPr>
              <w:t>0/0</w:t>
            </w:r>
            <w:r w:rsidRPr="00866E5D">
              <w:rPr>
                <w:szCs w:val="21"/>
              </w:rPr>
              <w:t>）</w:t>
            </w:r>
          </w:p>
        </w:tc>
        <w:tc>
          <w:tcPr>
            <w:tcW w:w="1926" w:type="dxa"/>
          </w:tcPr>
          <w:p w14:paraId="3D83E356" w14:textId="43481206" w:rsidR="003E6C6D" w:rsidRPr="00866E5D" w:rsidRDefault="003E6C6D" w:rsidP="00165C35">
            <w:pPr>
              <w:jc w:val="center"/>
              <w:rPr>
                <w:szCs w:val="21"/>
              </w:rPr>
            </w:pPr>
            <w:r w:rsidRPr="00866E5D">
              <w:rPr>
                <w:szCs w:val="21"/>
              </w:rPr>
              <w:t>0</w:t>
            </w:r>
            <w:r w:rsidRPr="00866E5D">
              <w:rPr>
                <w:szCs w:val="21"/>
              </w:rPr>
              <w:t>（</w:t>
            </w:r>
            <w:r w:rsidRPr="00866E5D">
              <w:rPr>
                <w:szCs w:val="21"/>
              </w:rPr>
              <w:t>0/0</w:t>
            </w:r>
            <w:r w:rsidRPr="00866E5D">
              <w:rPr>
                <w:szCs w:val="21"/>
              </w:rPr>
              <w:t>）</w:t>
            </w:r>
          </w:p>
        </w:tc>
        <w:tc>
          <w:tcPr>
            <w:tcW w:w="1926" w:type="dxa"/>
          </w:tcPr>
          <w:p w14:paraId="07B51ECE" w14:textId="6FE8396F" w:rsidR="003E6C6D" w:rsidRPr="00866E5D" w:rsidRDefault="003E6C6D" w:rsidP="00165C35">
            <w:pPr>
              <w:jc w:val="center"/>
              <w:rPr>
                <w:szCs w:val="21"/>
              </w:rPr>
            </w:pPr>
            <w:r w:rsidRPr="00866E5D">
              <w:rPr>
                <w:szCs w:val="21"/>
              </w:rPr>
              <w:t>0</w:t>
            </w:r>
            <w:r w:rsidRPr="00866E5D">
              <w:rPr>
                <w:szCs w:val="21"/>
              </w:rPr>
              <w:t>（</w:t>
            </w:r>
            <w:r w:rsidRPr="00866E5D">
              <w:rPr>
                <w:szCs w:val="21"/>
              </w:rPr>
              <w:t>0/0</w:t>
            </w:r>
            <w:r w:rsidRPr="00866E5D">
              <w:rPr>
                <w:szCs w:val="21"/>
              </w:rPr>
              <w:t>）</w:t>
            </w:r>
          </w:p>
        </w:tc>
        <w:tc>
          <w:tcPr>
            <w:tcW w:w="2045" w:type="dxa"/>
          </w:tcPr>
          <w:p w14:paraId="4A6B8007" w14:textId="21B6C0A3" w:rsidR="003E6C6D" w:rsidRPr="00866E5D" w:rsidRDefault="00B10AEF" w:rsidP="00165C35">
            <w:pPr>
              <w:jc w:val="center"/>
              <w:rPr>
                <w:szCs w:val="21"/>
              </w:rPr>
            </w:pPr>
            <w:r>
              <w:rPr>
                <w:rFonts w:hint="eastAsia"/>
                <w:szCs w:val="21"/>
              </w:rPr>
              <w:t>4</w:t>
            </w:r>
            <w:r w:rsidR="00DB2C3E" w:rsidRPr="00866E5D">
              <w:rPr>
                <w:rFonts w:hint="eastAsia"/>
                <w:szCs w:val="21"/>
              </w:rPr>
              <w:t>（</w:t>
            </w:r>
            <w:r w:rsidR="00DB2C3E" w:rsidRPr="00866E5D">
              <w:rPr>
                <w:rFonts w:hint="eastAsia"/>
                <w:szCs w:val="21"/>
              </w:rPr>
              <w:t>0/</w:t>
            </w:r>
            <w:r>
              <w:rPr>
                <w:rFonts w:hint="eastAsia"/>
                <w:szCs w:val="21"/>
              </w:rPr>
              <w:t>4</w:t>
            </w:r>
            <w:r w:rsidR="00DB2C3E" w:rsidRPr="00866E5D">
              <w:rPr>
                <w:rFonts w:hint="eastAsia"/>
                <w:szCs w:val="21"/>
              </w:rPr>
              <w:t>）</w:t>
            </w:r>
          </w:p>
        </w:tc>
      </w:tr>
      <w:tr w:rsidR="000368DF" w:rsidRPr="00866E5D" w14:paraId="26C002B4" w14:textId="77777777" w:rsidTr="007705F3">
        <w:trPr>
          <w:jc w:val="center"/>
        </w:trPr>
        <w:tc>
          <w:tcPr>
            <w:tcW w:w="1924" w:type="dxa"/>
          </w:tcPr>
          <w:p w14:paraId="4E0DAE6D" w14:textId="7A1ECE1A" w:rsidR="000368DF" w:rsidRPr="00866E5D" w:rsidRDefault="00B10AEF" w:rsidP="00165C35">
            <w:pPr>
              <w:jc w:val="center"/>
              <w:rPr>
                <w:b/>
                <w:szCs w:val="21"/>
              </w:rPr>
            </w:pPr>
            <w:r>
              <w:rPr>
                <w:rFonts w:hint="eastAsia"/>
                <w:b/>
                <w:szCs w:val="21"/>
              </w:rPr>
              <w:t>紧急</w:t>
            </w:r>
            <w:r w:rsidR="000368DF" w:rsidRPr="00866E5D">
              <w:rPr>
                <w:b/>
                <w:szCs w:val="21"/>
              </w:rPr>
              <w:t>（修改</w:t>
            </w:r>
            <w:r w:rsidR="000368DF" w:rsidRPr="00866E5D">
              <w:rPr>
                <w:b/>
                <w:szCs w:val="21"/>
              </w:rPr>
              <w:t>/</w:t>
            </w:r>
            <w:r w:rsidR="000368DF" w:rsidRPr="00866E5D">
              <w:rPr>
                <w:b/>
                <w:szCs w:val="21"/>
              </w:rPr>
              <w:t>未修改）</w:t>
            </w:r>
          </w:p>
        </w:tc>
        <w:tc>
          <w:tcPr>
            <w:tcW w:w="1926" w:type="dxa"/>
          </w:tcPr>
          <w:p w14:paraId="7DE95A0B" w14:textId="3EE69D64" w:rsidR="000368DF" w:rsidRPr="00866E5D" w:rsidRDefault="00B10AEF" w:rsidP="00165C35">
            <w:pPr>
              <w:jc w:val="center"/>
              <w:rPr>
                <w:b/>
                <w:szCs w:val="21"/>
              </w:rPr>
            </w:pPr>
            <w:r>
              <w:rPr>
                <w:rFonts w:hint="eastAsia"/>
                <w:b/>
                <w:szCs w:val="21"/>
              </w:rPr>
              <w:t>重要</w:t>
            </w:r>
            <w:r w:rsidR="000368DF" w:rsidRPr="00866E5D">
              <w:rPr>
                <w:b/>
                <w:szCs w:val="21"/>
              </w:rPr>
              <w:t>（修改</w:t>
            </w:r>
            <w:r w:rsidR="000368DF" w:rsidRPr="00866E5D">
              <w:rPr>
                <w:b/>
                <w:szCs w:val="21"/>
              </w:rPr>
              <w:t>/</w:t>
            </w:r>
            <w:r w:rsidR="000368DF" w:rsidRPr="00866E5D">
              <w:rPr>
                <w:b/>
                <w:szCs w:val="21"/>
              </w:rPr>
              <w:t>未修改）</w:t>
            </w:r>
          </w:p>
        </w:tc>
        <w:tc>
          <w:tcPr>
            <w:tcW w:w="1926" w:type="dxa"/>
          </w:tcPr>
          <w:p w14:paraId="7C305F03" w14:textId="36BADC85" w:rsidR="000368DF" w:rsidRPr="00866E5D" w:rsidRDefault="00B10AEF" w:rsidP="00165C35">
            <w:pPr>
              <w:jc w:val="center"/>
              <w:rPr>
                <w:b/>
                <w:szCs w:val="21"/>
              </w:rPr>
            </w:pPr>
            <w:r>
              <w:rPr>
                <w:rFonts w:hint="eastAsia"/>
                <w:b/>
                <w:szCs w:val="21"/>
              </w:rPr>
              <w:t>中危</w:t>
            </w:r>
            <w:r w:rsidR="000368DF" w:rsidRPr="00866E5D">
              <w:rPr>
                <w:b/>
                <w:szCs w:val="21"/>
              </w:rPr>
              <w:t>（修改</w:t>
            </w:r>
            <w:r w:rsidR="000368DF" w:rsidRPr="00866E5D">
              <w:rPr>
                <w:b/>
                <w:szCs w:val="21"/>
              </w:rPr>
              <w:t>/</w:t>
            </w:r>
            <w:r w:rsidR="000368DF" w:rsidRPr="00866E5D">
              <w:rPr>
                <w:b/>
                <w:szCs w:val="21"/>
              </w:rPr>
              <w:t>未修改）</w:t>
            </w:r>
          </w:p>
        </w:tc>
        <w:tc>
          <w:tcPr>
            <w:tcW w:w="1926" w:type="dxa"/>
          </w:tcPr>
          <w:p w14:paraId="66BA0294" w14:textId="4E355A5B" w:rsidR="000368DF" w:rsidRPr="00866E5D" w:rsidRDefault="00B10AEF" w:rsidP="00165C35">
            <w:pPr>
              <w:jc w:val="center"/>
              <w:rPr>
                <w:b/>
                <w:szCs w:val="21"/>
              </w:rPr>
            </w:pPr>
            <w:r>
              <w:rPr>
                <w:rFonts w:hint="eastAsia"/>
                <w:b/>
                <w:szCs w:val="21"/>
              </w:rPr>
              <w:t>低危</w:t>
            </w:r>
            <w:r w:rsidR="000368DF" w:rsidRPr="00866E5D">
              <w:rPr>
                <w:b/>
                <w:szCs w:val="21"/>
              </w:rPr>
              <w:t>（修改</w:t>
            </w:r>
            <w:r w:rsidR="000368DF" w:rsidRPr="00866E5D">
              <w:rPr>
                <w:b/>
                <w:szCs w:val="21"/>
              </w:rPr>
              <w:t>/</w:t>
            </w:r>
            <w:r w:rsidR="000368DF" w:rsidRPr="00866E5D">
              <w:rPr>
                <w:b/>
                <w:szCs w:val="21"/>
              </w:rPr>
              <w:t>未修改）</w:t>
            </w:r>
          </w:p>
        </w:tc>
        <w:tc>
          <w:tcPr>
            <w:tcW w:w="2045" w:type="dxa"/>
          </w:tcPr>
          <w:p w14:paraId="0901D7C9" w14:textId="77777777" w:rsidR="000368DF" w:rsidRPr="00866E5D" w:rsidRDefault="000368DF" w:rsidP="00165C35">
            <w:pPr>
              <w:jc w:val="center"/>
              <w:rPr>
                <w:b/>
                <w:szCs w:val="21"/>
              </w:rPr>
            </w:pPr>
            <w:r w:rsidRPr="00866E5D">
              <w:rPr>
                <w:b/>
                <w:szCs w:val="21"/>
              </w:rPr>
              <w:t>合计（修改</w:t>
            </w:r>
            <w:r w:rsidRPr="00866E5D">
              <w:rPr>
                <w:b/>
                <w:szCs w:val="21"/>
              </w:rPr>
              <w:t>/</w:t>
            </w:r>
            <w:r w:rsidRPr="00866E5D">
              <w:rPr>
                <w:b/>
                <w:szCs w:val="21"/>
              </w:rPr>
              <w:t>未修改）</w:t>
            </w:r>
          </w:p>
        </w:tc>
      </w:tr>
      <w:tr w:rsidR="009F5C9A" w:rsidRPr="00866E5D" w14:paraId="0C73D55D" w14:textId="77777777" w:rsidTr="007705F3">
        <w:trPr>
          <w:jc w:val="center"/>
        </w:trPr>
        <w:tc>
          <w:tcPr>
            <w:tcW w:w="1924" w:type="dxa"/>
          </w:tcPr>
          <w:p w14:paraId="2F346E36" w14:textId="7C5648C9" w:rsidR="003E6C6D" w:rsidRPr="00866E5D" w:rsidRDefault="00B10AEF" w:rsidP="00165C35">
            <w:pPr>
              <w:jc w:val="center"/>
              <w:rPr>
                <w:szCs w:val="21"/>
              </w:rPr>
            </w:pPr>
            <w:r>
              <w:rPr>
                <w:rFonts w:hint="eastAsia"/>
                <w:szCs w:val="21"/>
              </w:rPr>
              <w:t>1</w:t>
            </w:r>
            <w:r w:rsidR="00BF5A6A" w:rsidRPr="00866E5D">
              <w:rPr>
                <w:szCs w:val="21"/>
              </w:rPr>
              <w:t>（</w:t>
            </w:r>
            <w:r w:rsidR="00BF5A6A" w:rsidRPr="00866E5D">
              <w:rPr>
                <w:szCs w:val="21"/>
              </w:rPr>
              <w:t>0/</w:t>
            </w:r>
            <w:r>
              <w:rPr>
                <w:rFonts w:hint="eastAsia"/>
                <w:szCs w:val="21"/>
              </w:rPr>
              <w:t>1</w:t>
            </w:r>
            <w:r w:rsidR="00BF5A6A" w:rsidRPr="00866E5D">
              <w:rPr>
                <w:szCs w:val="21"/>
              </w:rPr>
              <w:t>）</w:t>
            </w:r>
          </w:p>
        </w:tc>
        <w:tc>
          <w:tcPr>
            <w:tcW w:w="1926" w:type="dxa"/>
          </w:tcPr>
          <w:p w14:paraId="0974D7A6" w14:textId="3F39EC4C" w:rsidR="003E6C6D" w:rsidRPr="00866E5D" w:rsidRDefault="00B10AEF" w:rsidP="00165C35">
            <w:pPr>
              <w:jc w:val="center"/>
              <w:rPr>
                <w:szCs w:val="21"/>
              </w:rPr>
            </w:pPr>
            <w:r>
              <w:rPr>
                <w:rFonts w:hint="eastAsia"/>
                <w:szCs w:val="21"/>
              </w:rPr>
              <w:t>3</w:t>
            </w:r>
            <w:r w:rsidR="00BF5A6A" w:rsidRPr="00866E5D">
              <w:rPr>
                <w:szCs w:val="21"/>
              </w:rPr>
              <w:t>（</w:t>
            </w:r>
            <w:r w:rsidR="00BF5A6A" w:rsidRPr="00866E5D">
              <w:rPr>
                <w:szCs w:val="21"/>
              </w:rPr>
              <w:t>0/</w:t>
            </w:r>
            <w:r>
              <w:rPr>
                <w:rFonts w:hint="eastAsia"/>
                <w:szCs w:val="21"/>
              </w:rPr>
              <w:t>3</w:t>
            </w:r>
            <w:r w:rsidR="00BF5A6A" w:rsidRPr="00866E5D">
              <w:rPr>
                <w:szCs w:val="21"/>
              </w:rPr>
              <w:t>）</w:t>
            </w:r>
          </w:p>
        </w:tc>
        <w:tc>
          <w:tcPr>
            <w:tcW w:w="1926" w:type="dxa"/>
          </w:tcPr>
          <w:p w14:paraId="6281C076" w14:textId="0588CB99" w:rsidR="003E6C6D" w:rsidRPr="00866E5D" w:rsidRDefault="00B10AEF" w:rsidP="00165C35">
            <w:pPr>
              <w:jc w:val="center"/>
              <w:rPr>
                <w:szCs w:val="21"/>
              </w:rPr>
            </w:pPr>
            <w:r>
              <w:rPr>
                <w:rFonts w:hint="eastAsia"/>
                <w:szCs w:val="21"/>
              </w:rPr>
              <w:t>0</w:t>
            </w:r>
            <w:r w:rsidR="00BF5A6A" w:rsidRPr="00866E5D">
              <w:rPr>
                <w:rFonts w:hint="eastAsia"/>
                <w:szCs w:val="21"/>
              </w:rPr>
              <w:t>（</w:t>
            </w:r>
            <w:r w:rsidR="00BF5A6A" w:rsidRPr="00866E5D">
              <w:rPr>
                <w:rFonts w:hint="eastAsia"/>
                <w:szCs w:val="21"/>
              </w:rPr>
              <w:t>0/</w:t>
            </w:r>
            <w:r>
              <w:rPr>
                <w:rFonts w:hint="eastAsia"/>
                <w:szCs w:val="21"/>
              </w:rPr>
              <w:t>0</w:t>
            </w:r>
            <w:r w:rsidR="00BF5A6A" w:rsidRPr="00866E5D">
              <w:rPr>
                <w:rFonts w:hint="eastAsia"/>
                <w:szCs w:val="21"/>
              </w:rPr>
              <w:t>）</w:t>
            </w:r>
          </w:p>
        </w:tc>
        <w:tc>
          <w:tcPr>
            <w:tcW w:w="1926" w:type="dxa"/>
          </w:tcPr>
          <w:p w14:paraId="26C161CF" w14:textId="42DE92BC" w:rsidR="003E6C6D" w:rsidRPr="00866E5D" w:rsidRDefault="003E6C6D" w:rsidP="00165C35">
            <w:pPr>
              <w:jc w:val="center"/>
              <w:rPr>
                <w:szCs w:val="21"/>
              </w:rPr>
            </w:pPr>
            <w:r w:rsidRPr="00866E5D">
              <w:rPr>
                <w:szCs w:val="21"/>
              </w:rPr>
              <w:t>0</w:t>
            </w:r>
            <w:r w:rsidRPr="00866E5D">
              <w:rPr>
                <w:szCs w:val="21"/>
              </w:rPr>
              <w:t>（</w:t>
            </w:r>
            <w:r w:rsidRPr="00866E5D">
              <w:rPr>
                <w:szCs w:val="21"/>
              </w:rPr>
              <w:t>0/0</w:t>
            </w:r>
            <w:r w:rsidRPr="00866E5D">
              <w:rPr>
                <w:szCs w:val="21"/>
              </w:rPr>
              <w:t>）</w:t>
            </w:r>
          </w:p>
        </w:tc>
        <w:tc>
          <w:tcPr>
            <w:tcW w:w="2045" w:type="dxa"/>
          </w:tcPr>
          <w:p w14:paraId="63D20E1A" w14:textId="54A92DEE" w:rsidR="003E6C6D" w:rsidRPr="00866E5D" w:rsidRDefault="00B10AEF" w:rsidP="00165C35">
            <w:pPr>
              <w:jc w:val="center"/>
              <w:rPr>
                <w:szCs w:val="21"/>
              </w:rPr>
            </w:pPr>
            <w:r>
              <w:rPr>
                <w:rFonts w:hint="eastAsia"/>
                <w:szCs w:val="21"/>
              </w:rPr>
              <w:t>4</w:t>
            </w:r>
            <w:r w:rsidR="00DB2C3E" w:rsidRPr="00866E5D">
              <w:rPr>
                <w:rFonts w:hint="eastAsia"/>
                <w:szCs w:val="21"/>
              </w:rPr>
              <w:t>（</w:t>
            </w:r>
            <w:r w:rsidR="00DB2C3E" w:rsidRPr="00866E5D">
              <w:rPr>
                <w:rFonts w:hint="eastAsia"/>
                <w:szCs w:val="21"/>
              </w:rPr>
              <w:t>0/</w:t>
            </w:r>
            <w:r>
              <w:rPr>
                <w:rFonts w:hint="eastAsia"/>
                <w:szCs w:val="21"/>
              </w:rPr>
              <w:t>4</w:t>
            </w:r>
            <w:r w:rsidR="00DB2C3E" w:rsidRPr="00866E5D">
              <w:rPr>
                <w:rFonts w:hint="eastAsia"/>
                <w:szCs w:val="21"/>
              </w:rPr>
              <w:t>）</w:t>
            </w:r>
          </w:p>
        </w:tc>
      </w:tr>
    </w:tbl>
    <w:p w14:paraId="52CD0310" w14:textId="77777777" w:rsidR="000368DF" w:rsidRPr="00866E5D" w:rsidRDefault="000368DF" w:rsidP="00165C35">
      <w:pPr>
        <w:spacing w:line="360" w:lineRule="auto"/>
        <w:ind w:firstLineChars="200" w:firstLine="420"/>
      </w:pPr>
    </w:p>
    <w:p w14:paraId="1DFB5215" w14:textId="77777777" w:rsidR="000368DF" w:rsidRPr="00866E5D" w:rsidRDefault="000368DF" w:rsidP="00165C35">
      <w:pPr>
        <w:sectPr w:rsidR="000368DF" w:rsidRPr="00866E5D" w:rsidSect="00165C35">
          <w:headerReference w:type="even" r:id="rId21"/>
          <w:footerReference w:type="even" r:id="rId22"/>
          <w:headerReference w:type="first" r:id="rId23"/>
          <w:footerReference w:type="first" r:id="rId24"/>
          <w:type w:val="nextColumn"/>
          <w:pgSz w:w="11906" w:h="16838"/>
          <w:pgMar w:top="1701" w:right="1247" w:bottom="1418" w:left="1247" w:header="851" w:footer="851" w:gutter="0"/>
          <w:cols w:space="720"/>
          <w:docGrid w:type="lines" w:linePitch="383" w:charSpace="5921"/>
        </w:sectPr>
      </w:pPr>
    </w:p>
    <w:p w14:paraId="4D88BE3A" w14:textId="77777777" w:rsidR="000368DF" w:rsidRPr="00866E5D" w:rsidRDefault="000368DF" w:rsidP="00165C35">
      <w:pPr>
        <w:spacing w:line="360" w:lineRule="auto"/>
        <w:ind w:firstLineChars="200" w:firstLine="420"/>
        <w:rPr>
          <w:szCs w:val="24"/>
        </w:rPr>
      </w:pPr>
    </w:p>
    <w:p w14:paraId="11F6A5AB" w14:textId="7F5E10BC" w:rsidR="000368DF" w:rsidRPr="00866E5D" w:rsidRDefault="000368DF" w:rsidP="00165C35">
      <w:pPr>
        <w:pStyle w:val="4"/>
        <w:spacing w:before="191" w:after="191"/>
        <w:rPr>
          <w:rFonts w:ascii="Times New Roman" w:hAnsi="Times New Roman"/>
        </w:rPr>
      </w:pPr>
      <w:r w:rsidRPr="00866E5D">
        <w:rPr>
          <w:rFonts w:ascii="Times New Roman" w:hAnsi="Times New Roman"/>
        </w:rPr>
        <w:t>问题汇总</w:t>
      </w:r>
    </w:p>
    <w:p w14:paraId="494A2515" w14:textId="02998352" w:rsidR="00B106B8" w:rsidRPr="00866E5D" w:rsidRDefault="00B106B8" w:rsidP="00B106B8">
      <w:pPr>
        <w:pStyle w:val="a7"/>
        <w:rPr>
          <w:szCs w:val="21"/>
        </w:rPr>
      </w:pPr>
      <w:r w:rsidRPr="00866E5D">
        <w:t>表</w:t>
      </w:r>
      <w:r w:rsidRPr="00866E5D">
        <w:t xml:space="preserve"> </w:t>
      </w:r>
      <w:fldSimple w:instr=" STYLEREF 1 \s ">
        <w:r w:rsidR="00205D88">
          <w:rPr>
            <w:noProof/>
          </w:rPr>
          <w:t>5</w:t>
        </w:r>
      </w:fldSimple>
      <w:r w:rsidRPr="00866E5D">
        <w:noBreakHyphen/>
      </w:r>
      <w:r w:rsidRPr="00866E5D">
        <w:fldChar w:fldCharType="begin"/>
      </w:r>
      <w:r w:rsidRPr="00866E5D">
        <w:instrText xml:space="preserve"> SEQ </w:instrText>
      </w:r>
      <w:r w:rsidRPr="00866E5D">
        <w:instrText>表</w:instrText>
      </w:r>
      <w:r w:rsidRPr="00866E5D">
        <w:instrText xml:space="preserve"> \* ARABIC \s 1 </w:instrText>
      </w:r>
      <w:r w:rsidRPr="00866E5D">
        <w:fldChar w:fldCharType="separate"/>
      </w:r>
      <w:r w:rsidR="00205D88">
        <w:rPr>
          <w:noProof/>
        </w:rPr>
        <w:t>5</w:t>
      </w:r>
      <w:r w:rsidRPr="00866E5D">
        <w:fldChar w:fldCharType="end"/>
      </w:r>
      <w:r w:rsidRPr="00866E5D">
        <w:rPr>
          <w:szCs w:val="21"/>
        </w:rPr>
        <w:t>首轮测试修改问题汇总表</w:t>
      </w:r>
    </w:p>
    <w:tbl>
      <w:tblPr>
        <w:tblStyle w:val="a9"/>
        <w:tblW w:w="5000" w:type="pct"/>
        <w:tblLayout w:type="fixed"/>
        <w:tblLook w:val="04A0" w:firstRow="1" w:lastRow="0" w:firstColumn="1" w:lastColumn="0" w:noHBand="0" w:noVBand="1"/>
      </w:tblPr>
      <w:tblGrid>
        <w:gridCol w:w="978"/>
        <w:gridCol w:w="850"/>
        <w:gridCol w:w="709"/>
        <w:gridCol w:w="6845"/>
      </w:tblGrid>
      <w:tr w:rsidR="00F129F2" w:rsidRPr="00866E5D" w14:paraId="768295EA" w14:textId="77777777" w:rsidTr="00B10AEF">
        <w:trPr>
          <w:cnfStyle w:val="100000000000" w:firstRow="1" w:lastRow="0" w:firstColumn="0" w:lastColumn="0" w:oddVBand="0" w:evenVBand="0" w:oddHBand="0" w:evenHBand="0" w:firstRowFirstColumn="0" w:firstRowLastColumn="0" w:lastRowFirstColumn="0" w:lastRowLastColumn="0"/>
        </w:trPr>
        <w:tc>
          <w:tcPr>
            <w:tcW w:w="521" w:type="pct"/>
          </w:tcPr>
          <w:p w14:paraId="3C7D64DB" w14:textId="77777777" w:rsidR="00F129F2" w:rsidRPr="00866E5D" w:rsidRDefault="00F129F2" w:rsidP="00466C04">
            <w:pPr>
              <w:jc w:val="center"/>
              <w:rPr>
                <w:bCs/>
                <w:szCs w:val="21"/>
              </w:rPr>
            </w:pPr>
            <w:r w:rsidRPr="00866E5D">
              <w:rPr>
                <w:bCs/>
                <w:szCs w:val="21"/>
              </w:rPr>
              <w:t>问题编号</w:t>
            </w:r>
          </w:p>
        </w:tc>
        <w:tc>
          <w:tcPr>
            <w:tcW w:w="453" w:type="pct"/>
          </w:tcPr>
          <w:p w14:paraId="3192F150" w14:textId="77777777" w:rsidR="00F129F2" w:rsidRPr="00866E5D" w:rsidRDefault="00F129F2" w:rsidP="00466C04">
            <w:pPr>
              <w:jc w:val="center"/>
              <w:rPr>
                <w:bCs/>
                <w:szCs w:val="21"/>
              </w:rPr>
            </w:pPr>
            <w:r w:rsidRPr="00866E5D">
              <w:rPr>
                <w:bCs/>
                <w:szCs w:val="21"/>
              </w:rPr>
              <w:t>问题级别</w:t>
            </w:r>
          </w:p>
        </w:tc>
        <w:tc>
          <w:tcPr>
            <w:tcW w:w="378" w:type="pct"/>
          </w:tcPr>
          <w:p w14:paraId="6D40560A" w14:textId="77777777" w:rsidR="00F129F2" w:rsidRPr="00866E5D" w:rsidRDefault="00F129F2" w:rsidP="00466C04">
            <w:pPr>
              <w:jc w:val="center"/>
              <w:rPr>
                <w:bCs/>
                <w:szCs w:val="21"/>
              </w:rPr>
            </w:pPr>
            <w:r w:rsidRPr="00866E5D">
              <w:rPr>
                <w:bCs/>
                <w:szCs w:val="21"/>
              </w:rPr>
              <w:t>问题类型</w:t>
            </w:r>
          </w:p>
        </w:tc>
        <w:tc>
          <w:tcPr>
            <w:tcW w:w="3648" w:type="pct"/>
          </w:tcPr>
          <w:p w14:paraId="0FBD9179" w14:textId="73345C6F" w:rsidR="00F129F2" w:rsidRPr="00866E5D" w:rsidRDefault="00F129F2" w:rsidP="00466C04">
            <w:pPr>
              <w:jc w:val="center"/>
              <w:rPr>
                <w:bCs/>
                <w:szCs w:val="21"/>
              </w:rPr>
            </w:pPr>
            <w:r w:rsidRPr="00866E5D">
              <w:rPr>
                <w:bCs/>
                <w:szCs w:val="21"/>
              </w:rPr>
              <w:t>问题描述</w:t>
            </w:r>
          </w:p>
        </w:tc>
      </w:tr>
      <w:tr w:rsidR="00B10AEF" w:rsidRPr="00866E5D" w14:paraId="229A79D2" w14:textId="77777777" w:rsidTr="00B10AEF">
        <w:tc>
          <w:tcPr>
            <w:tcW w:w="521" w:type="pct"/>
          </w:tcPr>
          <w:p w14:paraId="6A12D0CA" w14:textId="1A7877F7" w:rsidR="00B10AEF" w:rsidRPr="00866E5D" w:rsidRDefault="00B10AEF" w:rsidP="00B10AEF">
            <w:pPr>
              <w:rPr>
                <w:szCs w:val="21"/>
              </w:rPr>
            </w:pPr>
            <w:r w:rsidRPr="00866E5D">
              <w:rPr>
                <w:szCs w:val="21"/>
              </w:rPr>
              <w:t>PT_</w:t>
            </w:r>
            <w:r w:rsidR="00F569AC">
              <w:rPr>
                <w:szCs w:val="21"/>
              </w:rPr>
              <w:t>S2601</w:t>
            </w:r>
            <w:r w:rsidRPr="00866E5D">
              <w:rPr>
                <w:szCs w:val="21"/>
              </w:rPr>
              <w:t>_1</w:t>
            </w:r>
          </w:p>
        </w:tc>
        <w:tc>
          <w:tcPr>
            <w:tcW w:w="453" w:type="pct"/>
          </w:tcPr>
          <w:p w14:paraId="6EE0C865" w14:textId="2E47A710" w:rsidR="00B10AEF" w:rsidRPr="00866E5D" w:rsidRDefault="00B10AEF" w:rsidP="00B10AEF">
            <w:pPr>
              <w:rPr>
                <w:szCs w:val="21"/>
              </w:rPr>
            </w:pPr>
            <w:r>
              <w:rPr>
                <w:rFonts w:hint="eastAsia"/>
                <w:szCs w:val="21"/>
              </w:rPr>
              <w:t>紧急</w:t>
            </w:r>
          </w:p>
        </w:tc>
        <w:tc>
          <w:tcPr>
            <w:tcW w:w="378" w:type="pct"/>
          </w:tcPr>
          <w:p w14:paraId="4074C3ED" w14:textId="087B722D" w:rsidR="00B10AEF" w:rsidRPr="00866E5D" w:rsidRDefault="00B10AEF" w:rsidP="00B10AEF">
            <w:pPr>
              <w:rPr>
                <w:szCs w:val="21"/>
              </w:rPr>
            </w:pPr>
            <w:r w:rsidRPr="00866E5D">
              <w:rPr>
                <w:rFonts w:hint="eastAsia"/>
                <w:szCs w:val="21"/>
              </w:rPr>
              <w:t>程序</w:t>
            </w:r>
            <w:r w:rsidRPr="00866E5D">
              <w:rPr>
                <w:szCs w:val="21"/>
              </w:rPr>
              <w:t>问题</w:t>
            </w:r>
          </w:p>
        </w:tc>
        <w:tc>
          <w:tcPr>
            <w:tcW w:w="3648" w:type="pct"/>
            <w:vAlign w:val="top"/>
          </w:tcPr>
          <w:p w14:paraId="38CFF00F" w14:textId="77777777" w:rsidR="00B10AEF" w:rsidRDefault="00B10AEF" w:rsidP="00B10AEF">
            <w:pPr>
              <w:rPr>
                <w:color w:val="000000"/>
              </w:rPr>
            </w:pPr>
            <w:r>
              <w:rPr>
                <w:rFonts w:hint="eastAsia"/>
                <w:color w:val="000000"/>
              </w:rPr>
              <w:t>软件存在</w:t>
            </w:r>
            <w:r w:rsidRPr="00216555">
              <w:rPr>
                <w:color w:val="000000"/>
              </w:rPr>
              <w:t>NoSQL</w:t>
            </w:r>
            <w:r w:rsidRPr="00216555">
              <w:rPr>
                <w:color w:val="000000"/>
              </w:rPr>
              <w:t>注入</w:t>
            </w:r>
            <w:r>
              <w:rPr>
                <w:rFonts w:hint="eastAsia"/>
                <w:color w:val="000000"/>
              </w:rPr>
              <w:t>问题（</w:t>
            </w:r>
            <w:r>
              <w:rPr>
                <w:rFonts w:hint="eastAsia"/>
                <w:color w:val="000000"/>
              </w:rPr>
              <w:t>4</w:t>
            </w:r>
            <w:r>
              <w:rPr>
                <w:rFonts w:hint="eastAsia"/>
                <w:color w:val="000000"/>
              </w:rPr>
              <w:t>个），主要为以下链接：</w:t>
            </w:r>
          </w:p>
          <w:p w14:paraId="1C393A4E" w14:textId="46D51C6B" w:rsidR="00B10AEF" w:rsidRDefault="00B10AEF" w:rsidP="00B10AEF">
            <w:pPr>
              <w:rPr>
                <w:color w:val="000000"/>
              </w:rPr>
            </w:pPr>
            <w:hyperlink r:id="rId25" w:history="1">
              <w:r w:rsidRPr="007134C3">
                <w:rPr>
                  <w:rStyle w:val="af0"/>
                </w:rPr>
                <w:t>http://192.168.0.26/x_calendar_assemble_control/jaxrs/event/list/filter</w:t>
              </w:r>
            </w:hyperlink>
          </w:p>
          <w:p w14:paraId="5A7E876B" w14:textId="1702D8D7" w:rsidR="00B10AEF" w:rsidRDefault="00B10AEF" w:rsidP="00B10AEF">
            <w:pPr>
              <w:rPr>
                <w:color w:val="000000"/>
              </w:rPr>
            </w:pPr>
            <w:hyperlink r:id="rId26" w:history="1">
              <w:r w:rsidRPr="007134C3">
                <w:rPr>
                  <w:rStyle w:val="af0"/>
                </w:rPr>
                <w:t>http://192.168.0.26/x_calendar_assemble_control/jaxrs/event/list/filter/sample</w:t>
              </w:r>
            </w:hyperlink>
          </w:p>
          <w:p w14:paraId="431DFFD8" w14:textId="7B687600" w:rsidR="00B10AEF" w:rsidRDefault="00B10AEF" w:rsidP="00B10AEF">
            <w:pPr>
              <w:rPr>
                <w:color w:val="000000"/>
              </w:rPr>
            </w:pPr>
            <w:hyperlink r:id="rId27" w:history="1">
              <w:r w:rsidRPr="007134C3">
                <w:rPr>
                  <w:rStyle w:val="af0"/>
                </w:rPr>
                <w:t>http://192.168.0.26/x_auditlog_assemble_control/jaxrs/config/feedf8be-f0ba-403d-ba6b-d30404f9d409</w:t>
              </w:r>
            </w:hyperlink>
          </w:p>
          <w:p w14:paraId="70ECD17D" w14:textId="6991926A" w:rsidR="00B10AEF" w:rsidRDefault="00B10AEF" w:rsidP="00B10AEF">
            <w:pPr>
              <w:rPr>
                <w:color w:val="000000"/>
              </w:rPr>
            </w:pPr>
            <w:hyperlink r:id="rId28" w:history="1">
              <w:r w:rsidRPr="007134C3">
                <w:rPr>
                  <w:rStyle w:val="af0"/>
                </w:rPr>
                <w:t>http://192.168.0.26/x_auditlog_assemble_control/jaxrs/config/eedd65df-e250-4c5b-85ba-74fe17b404a3</w:t>
              </w:r>
            </w:hyperlink>
          </w:p>
          <w:p w14:paraId="482DA850" w14:textId="77777777" w:rsidR="00B10AEF" w:rsidRDefault="00B10AEF" w:rsidP="00B10AEF">
            <w:pPr>
              <w:rPr>
                <w:color w:val="000000"/>
              </w:rPr>
            </w:pPr>
            <w:r>
              <w:rPr>
                <w:rFonts w:hint="eastAsia"/>
                <w:color w:val="000000"/>
              </w:rPr>
              <w:t>问题实例：</w:t>
            </w:r>
          </w:p>
          <w:p w14:paraId="1A9EE14D" w14:textId="77777777" w:rsidR="00B10AEF" w:rsidRPr="00216555" w:rsidRDefault="00B10AEF" w:rsidP="00B10AEF">
            <w:pPr>
              <w:rPr>
                <w:color w:val="000000"/>
              </w:rPr>
            </w:pPr>
            <w:r>
              <w:rPr>
                <w:noProof/>
              </w:rPr>
              <w:drawing>
                <wp:inline distT="0" distB="0" distL="0" distR="0" wp14:anchorId="1F10619F" wp14:editId="527DC6C9">
                  <wp:extent cx="3882533" cy="1803487"/>
                  <wp:effectExtent l="0" t="0" r="3810" b="6350"/>
                  <wp:docPr id="1081807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07488" name=""/>
                          <pic:cNvPicPr/>
                        </pic:nvPicPr>
                        <pic:blipFill>
                          <a:blip r:embed="rId29"/>
                          <a:stretch>
                            <a:fillRect/>
                          </a:stretch>
                        </pic:blipFill>
                        <pic:spPr>
                          <a:xfrm>
                            <a:off x="0" y="0"/>
                            <a:ext cx="3924340" cy="1822907"/>
                          </a:xfrm>
                          <a:prstGeom prst="rect">
                            <a:avLst/>
                          </a:prstGeom>
                        </pic:spPr>
                      </pic:pic>
                    </a:graphicData>
                  </a:graphic>
                </wp:inline>
              </w:drawing>
            </w:r>
          </w:p>
          <w:p w14:paraId="5C361173" w14:textId="77777777" w:rsidR="00B10AEF" w:rsidRDefault="00B10AEF" w:rsidP="00B10AEF">
            <w:pPr>
              <w:rPr>
                <w:color w:val="000000"/>
              </w:rPr>
            </w:pPr>
            <w:r>
              <w:rPr>
                <w:rFonts w:hint="eastAsia"/>
                <w:color w:val="000000"/>
              </w:rPr>
              <w:t>原因：</w:t>
            </w:r>
            <w:r w:rsidRPr="00216555">
              <w:rPr>
                <w:color w:val="000000"/>
              </w:rPr>
              <w:t>未对用户输入正确执行危险字符清理</w:t>
            </w:r>
          </w:p>
          <w:p w14:paraId="214857C0" w14:textId="77777777" w:rsidR="00B10AEF" w:rsidRDefault="00B10AEF" w:rsidP="00B10AEF">
            <w:pPr>
              <w:rPr>
                <w:color w:val="000000"/>
              </w:rPr>
            </w:pPr>
            <w:r>
              <w:rPr>
                <w:rFonts w:hint="eastAsia"/>
                <w:color w:val="000000"/>
              </w:rPr>
              <w:t>风险：</w:t>
            </w:r>
            <w:r w:rsidRPr="00216555">
              <w:rPr>
                <w:color w:val="000000"/>
              </w:rPr>
              <w:t>可能会查看、修改或删除数据库条目和表</w:t>
            </w:r>
            <w:r>
              <w:rPr>
                <w:rFonts w:hint="eastAsia"/>
                <w:color w:val="000000"/>
              </w:rPr>
              <w:t>；</w:t>
            </w:r>
            <w:r w:rsidRPr="00E6229B">
              <w:rPr>
                <w:color w:val="000000"/>
              </w:rPr>
              <w:t>如果没有足够的类型检查或对用户可控制的输入进行转义，则生成的查询可能会导致这些输入被解释为查询的一部分而不是普通的用户数据。</w:t>
            </w:r>
          </w:p>
          <w:p w14:paraId="6F5B1499" w14:textId="77777777" w:rsidR="00B10AEF" w:rsidRDefault="00B10AEF" w:rsidP="00B10AEF">
            <w:pPr>
              <w:rPr>
                <w:color w:val="000000"/>
              </w:rPr>
            </w:pPr>
            <w:bookmarkStart w:id="99" w:name="OLE_LINK6"/>
            <w:r>
              <w:rPr>
                <w:rFonts w:hint="eastAsia"/>
                <w:color w:val="000000"/>
              </w:rPr>
              <w:t>修复建议：</w:t>
            </w:r>
          </w:p>
          <w:bookmarkEnd w:id="99"/>
          <w:p w14:paraId="14322619" w14:textId="77777777" w:rsidR="00B10AEF" w:rsidRPr="00E6229B" w:rsidRDefault="00B10AEF" w:rsidP="00B10AEF">
            <w:pPr>
              <w:rPr>
                <w:color w:val="000000"/>
              </w:rPr>
            </w:pPr>
            <w:r w:rsidRPr="00E6229B">
              <w:rPr>
                <w:rFonts w:hint="eastAsia"/>
                <w:color w:val="000000"/>
              </w:rPr>
              <w:t xml:space="preserve">1. </w:t>
            </w:r>
            <w:r w:rsidRPr="00E6229B">
              <w:rPr>
                <w:rFonts w:hint="eastAsia"/>
                <w:color w:val="000000"/>
              </w:rPr>
              <w:t>要缓解该问题，将接收到的参数转换为正确的类型（例如字符串）。</w:t>
            </w:r>
          </w:p>
          <w:p w14:paraId="778ACAFE" w14:textId="62EC51F0" w:rsidR="00B10AEF" w:rsidRPr="00866E5D" w:rsidRDefault="00B10AEF" w:rsidP="00B10AEF">
            <w:pPr>
              <w:rPr>
                <w:szCs w:val="21"/>
              </w:rPr>
            </w:pPr>
            <w:r w:rsidRPr="00E6229B">
              <w:rPr>
                <w:rFonts w:hint="eastAsia"/>
                <w:color w:val="000000"/>
              </w:rPr>
              <w:t xml:space="preserve">2. </w:t>
            </w:r>
            <w:r w:rsidRPr="00E6229B">
              <w:rPr>
                <w:rFonts w:hint="eastAsia"/>
                <w:color w:val="000000"/>
              </w:rPr>
              <w:t>在可能的情况下对接收查询的函数使用对象而不是字符串。否则，对用户输入进行正确地转义。</w:t>
            </w:r>
          </w:p>
        </w:tc>
      </w:tr>
      <w:tr w:rsidR="00B10AEF" w:rsidRPr="00866E5D" w14:paraId="3490FDD1" w14:textId="77777777" w:rsidTr="00ED4081">
        <w:tc>
          <w:tcPr>
            <w:tcW w:w="521" w:type="pct"/>
          </w:tcPr>
          <w:p w14:paraId="1B403765" w14:textId="62C69E7F" w:rsidR="00B10AEF" w:rsidRPr="00866E5D" w:rsidRDefault="00B10AEF" w:rsidP="00B10AEF">
            <w:pPr>
              <w:rPr>
                <w:szCs w:val="21"/>
              </w:rPr>
            </w:pPr>
            <w:r w:rsidRPr="00866E5D">
              <w:rPr>
                <w:szCs w:val="21"/>
              </w:rPr>
              <w:t>PT_</w:t>
            </w:r>
            <w:r w:rsidR="00F569AC">
              <w:rPr>
                <w:szCs w:val="21"/>
              </w:rPr>
              <w:t>S2601</w:t>
            </w:r>
            <w:r w:rsidRPr="00866E5D">
              <w:rPr>
                <w:szCs w:val="21"/>
              </w:rPr>
              <w:t>_2</w:t>
            </w:r>
          </w:p>
        </w:tc>
        <w:tc>
          <w:tcPr>
            <w:tcW w:w="453" w:type="pct"/>
          </w:tcPr>
          <w:p w14:paraId="0999E9D2" w14:textId="0750D31D" w:rsidR="00B10AEF" w:rsidRPr="00866E5D" w:rsidRDefault="00B10AEF" w:rsidP="00B10AEF">
            <w:pPr>
              <w:rPr>
                <w:szCs w:val="21"/>
              </w:rPr>
            </w:pPr>
            <w:r>
              <w:rPr>
                <w:rFonts w:hint="eastAsia"/>
                <w:szCs w:val="21"/>
              </w:rPr>
              <w:t>重要</w:t>
            </w:r>
          </w:p>
        </w:tc>
        <w:tc>
          <w:tcPr>
            <w:tcW w:w="378" w:type="pct"/>
          </w:tcPr>
          <w:p w14:paraId="70ABE5BE" w14:textId="77777777" w:rsidR="00B10AEF" w:rsidRPr="00866E5D" w:rsidRDefault="00B10AEF" w:rsidP="00B10AEF">
            <w:pPr>
              <w:rPr>
                <w:szCs w:val="21"/>
              </w:rPr>
            </w:pPr>
            <w:r w:rsidRPr="00866E5D">
              <w:rPr>
                <w:szCs w:val="21"/>
              </w:rPr>
              <w:t>程序问题</w:t>
            </w:r>
          </w:p>
        </w:tc>
        <w:tc>
          <w:tcPr>
            <w:tcW w:w="3648" w:type="pct"/>
            <w:vAlign w:val="top"/>
          </w:tcPr>
          <w:p w14:paraId="2F4BE06F" w14:textId="77777777" w:rsidR="00B10AEF" w:rsidRDefault="00B10AEF" w:rsidP="00B10AEF">
            <w:pPr>
              <w:rPr>
                <w:color w:val="000000"/>
              </w:rPr>
            </w:pPr>
            <w:r>
              <w:rPr>
                <w:rFonts w:hint="eastAsia"/>
                <w:color w:val="000000"/>
              </w:rPr>
              <w:t>软件存在</w:t>
            </w:r>
            <w:r w:rsidRPr="008E6A4C">
              <w:rPr>
                <w:color w:val="000000"/>
              </w:rPr>
              <w:t>API</w:t>
            </w:r>
            <w:r w:rsidRPr="008E6A4C">
              <w:rPr>
                <w:color w:val="000000"/>
              </w:rPr>
              <w:t>成批分配</w:t>
            </w:r>
            <w:r>
              <w:rPr>
                <w:rFonts w:hint="eastAsia"/>
                <w:color w:val="000000"/>
              </w:rPr>
              <w:t>问题（</w:t>
            </w:r>
            <w:r>
              <w:rPr>
                <w:rFonts w:hint="eastAsia"/>
                <w:color w:val="000000"/>
              </w:rPr>
              <w:t>10</w:t>
            </w:r>
            <w:r>
              <w:rPr>
                <w:rFonts w:hint="eastAsia"/>
                <w:color w:val="000000"/>
              </w:rPr>
              <w:t>个），主要为以下链接：</w:t>
            </w:r>
          </w:p>
          <w:p w14:paraId="0CEDDCFE" w14:textId="042043A5" w:rsidR="00B10AEF" w:rsidRDefault="00B10AEF" w:rsidP="00B10AEF">
            <w:pPr>
              <w:rPr>
                <w:color w:val="000000"/>
              </w:rPr>
            </w:pPr>
            <w:hyperlink r:id="rId30" w:history="1">
              <w:r w:rsidRPr="007134C3">
                <w:rPr>
                  <w:rStyle w:val="af0"/>
                </w:rPr>
                <w:t>http://192.168.0.26/x_organization_assemble_authentication/jaxrs/authentication/captcha</w:t>
              </w:r>
            </w:hyperlink>
          </w:p>
          <w:p w14:paraId="1C43A782" w14:textId="10282022" w:rsidR="00B10AEF" w:rsidRDefault="00B10AEF" w:rsidP="00B10AEF">
            <w:pPr>
              <w:rPr>
                <w:color w:val="000000"/>
              </w:rPr>
            </w:pPr>
            <w:hyperlink r:id="rId31" w:history="1">
              <w:r w:rsidRPr="007134C3">
                <w:rPr>
                  <w:rStyle w:val="af0"/>
                </w:rPr>
                <w:t>http://192.168.0.26/x_organization_assemble_express/jaxrs/person/detail/%E7</w:t>
              </w:r>
              <w:r w:rsidRPr="007134C3">
                <w:rPr>
                  <w:rStyle w:val="af0"/>
                </w:rPr>
                <w:lastRenderedPageBreak/>
                <w:t>%B3%BB%E7%BB%9F%E7%AE%A1%E7%90%86%E5%91%98@systemManager@P</w:t>
              </w:r>
            </w:hyperlink>
          </w:p>
          <w:p w14:paraId="6A7DF8A5" w14:textId="47560E1D" w:rsidR="00B10AEF" w:rsidRDefault="00B10AEF" w:rsidP="00B10AEF">
            <w:pPr>
              <w:rPr>
                <w:color w:val="000000"/>
              </w:rPr>
            </w:pPr>
            <w:hyperlink r:id="rId32" w:history="1">
              <w:r w:rsidRPr="007134C3">
                <w:rPr>
                  <w:rStyle w:val="af0"/>
                </w:rPr>
                <w:t>http://192.168.0.26/x_auditlog_assemble_control/jaxrs/audit/list/paging/1/size/15</w:t>
              </w:r>
            </w:hyperlink>
          </w:p>
          <w:p w14:paraId="7DB8CAA6" w14:textId="7B59D4C9" w:rsidR="00B10AEF" w:rsidRDefault="00B10AEF" w:rsidP="00B10AEF">
            <w:pPr>
              <w:rPr>
                <w:color w:val="000000"/>
              </w:rPr>
            </w:pPr>
            <w:hyperlink r:id="rId33" w:history="1">
              <w:r w:rsidRPr="007134C3">
                <w:rPr>
                  <w:rStyle w:val="af0"/>
                </w:rPr>
                <w:t>http://192.168.0.26/x_processplatform_assemble_surface/jaxrs/review/v2/count</w:t>
              </w:r>
            </w:hyperlink>
          </w:p>
          <w:p w14:paraId="3543340C" w14:textId="34C471B8" w:rsidR="00B10AEF" w:rsidRDefault="00B10AEF" w:rsidP="00B10AEF">
            <w:pPr>
              <w:rPr>
                <w:color w:val="000000"/>
              </w:rPr>
            </w:pPr>
            <w:hyperlink r:id="rId34" w:history="1">
              <w:r w:rsidRPr="007134C3">
                <w:rPr>
                  <w:rStyle w:val="af0"/>
                </w:rPr>
                <w:t>http://192.168.0.26/x_cms_assemble_control/jaxrs/document/filter/list/1/size/6</w:t>
              </w:r>
            </w:hyperlink>
          </w:p>
          <w:p w14:paraId="6E308001" w14:textId="398B8E28" w:rsidR="00B10AEF" w:rsidRDefault="00B10AEF" w:rsidP="00B10AEF">
            <w:pPr>
              <w:rPr>
                <w:color w:val="000000"/>
              </w:rPr>
            </w:pPr>
            <w:hyperlink r:id="rId35" w:history="1">
              <w:r w:rsidRPr="007134C3">
                <w:rPr>
                  <w:rStyle w:val="af0"/>
                </w:rPr>
                <w:t>http://192.168.0.26/x_calendar_assemble_control/jaxrs/event/list/filter/sample</w:t>
              </w:r>
            </w:hyperlink>
          </w:p>
          <w:p w14:paraId="55ABA9C9" w14:textId="6623FBE8" w:rsidR="00B10AEF" w:rsidRDefault="00B10AEF" w:rsidP="00B10AEF">
            <w:pPr>
              <w:rPr>
                <w:color w:val="000000"/>
              </w:rPr>
            </w:pPr>
            <w:hyperlink r:id="rId36" w:history="1">
              <w:r w:rsidRPr="007134C3">
                <w:rPr>
                  <w:rStyle w:val="af0"/>
                </w:rPr>
                <w:t>http://192.168.0.26/x_hotpic_assemble_control/jaxrs/user/hotpic/filter/list/page/1/count/6</w:t>
              </w:r>
            </w:hyperlink>
          </w:p>
          <w:p w14:paraId="359D74F0" w14:textId="1507A870" w:rsidR="00B10AEF" w:rsidRDefault="00B10AEF" w:rsidP="00B10AEF">
            <w:pPr>
              <w:rPr>
                <w:color w:val="000000"/>
              </w:rPr>
            </w:pPr>
            <w:hyperlink r:id="rId37" w:history="1">
              <w:r w:rsidRPr="007134C3">
                <w:rPr>
                  <w:rStyle w:val="af0"/>
                </w:rPr>
                <w:t>http://192.168.0.26/x_calendar_assemble_control/jaxrs/event/list/filter</w:t>
              </w:r>
            </w:hyperlink>
          </w:p>
          <w:p w14:paraId="749BEAC2" w14:textId="55D7A0F7" w:rsidR="00B10AEF" w:rsidRDefault="00B10AEF" w:rsidP="00B10AEF">
            <w:pPr>
              <w:rPr>
                <w:color w:val="000000"/>
              </w:rPr>
            </w:pPr>
            <w:hyperlink r:id="rId38" w:history="1">
              <w:r w:rsidRPr="007134C3">
                <w:rPr>
                  <w:rStyle w:val="af0"/>
                </w:rPr>
                <w:t>http://192.168.0.26/x_organization_assemble_personal/jaxrs/empowerlog/list/currentperson/paging/1/size/10</w:t>
              </w:r>
            </w:hyperlink>
          </w:p>
          <w:p w14:paraId="1C8A10EF" w14:textId="5C40C747" w:rsidR="00B10AEF" w:rsidRDefault="00B10AEF" w:rsidP="00B10AEF">
            <w:pPr>
              <w:rPr>
                <w:color w:val="000000"/>
              </w:rPr>
            </w:pPr>
            <w:hyperlink r:id="rId39" w:history="1">
              <w:r w:rsidRPr="007134C3">
                <w:rPr>
                  <w:rStyle w:val="af0"/>
                </w:rPr>
                <w:t>http://192.168.0.26/x_organization_assemble_personal/jaxrs/empowerlog/list/to/currentperson/paging/1/size/10</w:t>
              </w:r>
            </w:hyperlink>
          </w:p>
          <w:p w14:paraId="77B86F6C" w14:textId="77777777" w:rsidR="00B10AEF" w:rsidRDefault="00B10AEF" w:rsidP="00B10AEF">
            <w:pPr>
              <w:rPr>
                <w:color w:val="000000"/>
              </w:rPr>
            </w:pPr>
            <w:r>
              <w:rPr>
                <w:rFonts w:hint="eastAsia"/>
                <w:color w:val="000000"/>
              </w:rPr>
              <w:t>问题实例：</w:t>
            </w:r>
          </w:p>
          <w:p w14:paraId="799770D3" w14:textId="77777777" w:rsidR="00B10AEF" w:rsidRDefault="00B10AEF" w:rsidP="00B10AEF">
            <w:pPr>
              <w:rPr>
                <w:color w:val="000000"/>
              </w:rPr>
            </w:pPr>
            <w:r>
              <w:rPr>
                <w:noProof/>
              </w:rPr>
              <w:drawing>
                <wp:inline distT="0" distB="0" distL="0" distR="0" wp14:anchorId="57FC9B9F" wp14:editId="10EB0C0A">
                  <wp:extent cx="3900170" cy="1568450"/>
                  <wp:effectExtent l="0" t="0" r="5080" b="0"/>
                  <wp:docPr id="1009713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13113" name=""/>
                          <pic:cNvPicPr/>
                        </pic:nvPicPr>
                        <pic:blipFill>
                          <a:blip r:embed="rId40"/>
                          <a:stretch>
                            <a:fillRect/>
                          </a:stretch>
                        </pic:blipFill>
                        <pic:spPr>
                          <a:xfrm>
                            <a:off x="0" y="0"/>
                            <a:ext cx="3900170" cy="1568450"/>
                          </a:xfrm>
                          <a:prstGeom prst="rect">
                            <a:avLst/>
                          </a:prstGeom>
                        </pic:spPr>
                      </pic:pic>
                    </a:graphicData>
                  </a:graphic>
                </wp:inline>
              </w:drawing>
            </w:r>
          </w:p>
          <w:p w14:paraId="41D052C0" w14:textId="77777777" w:rsidR="00B10AEF" w:rsidRDefault="00B10AEF" w:rsidP="00B10AEF">
            <w:pPr>
              <w:rPr>
                <w:color w:val="000000"/>
              </w:rPr>
            </w:pPr>
            <w:r>
              <w:rPr>
                <w:rFonts w:hint="eastAsia"/>
                <w:color w:val="000000"/>
              </w:rPr>
              <w:t>原因：</w:t>
            </w:r>
            <w:r w:rsidRPr="00E6229B">
              <w:rPr>
                <w:color w:val="000000"/>
              </w:rPr>
              <w:t>如果</w:t>
            </w:r>
            <w:r w:rsidRPr="00E6229B">
              <w:rPr>
                <w:color w:val="000000"/>
              </w:rPr>
              <w:t>API</w:t>
            </w:r>
            <w:r w:rsidRPr="00E6229B">
              <w:rPr>
                <w:color w:val="000000"/>
              </w:rPr>
              <w:t>端点自动将提供数据的客户机转换为内部对象属性，而不考虑这些属性的敏感度和暴露水平，则</w:t>
            </w:r>
            <w:r w:rsidRPr="00E6229B">
              <w:rPr>
                <w:color w:val="000000"/>
              </w:rPr>
              <w:t>API</w:t>
            </w:r>
            <w:r w:rsidRPr="00E6229B">
              <w:rPr>
                <w:color w:val="000000"/>
              </w:rPr>
              <w:t>端点容易受到成批分配攻击。</w:t>
            </w:r>
          </w:p>
          <w:p w14:paraId="70037294" w14:textId="77777777" w:rsidR="00B10AEF" w:rsidRDefault="00B10AEF" w:rsidP="00B10AEF">
            <w:pPr>
              <w:rPr>
                <w:color w:val="000000"/>
              </w:rPr>
            </w:pPr>
            <w:r>
              <w:rPr>
                <w:rFonts w:hint="eastAsia"/>
                <w:color w:val="000000"/>
              </w:rPr>
              <w:t>风险：</w:t>
            </w:r>
            <w:r w:rsidRPr="00E6229B">
              <w:rPr>
                <w:color w:val="000000"/>
              </w:rPr>
              <w:t>API</w:t>
            </w:r>
            <w:r w:rsidRPr="00E6229B">
              <w:rPr>
                <w:color w:val="000000"/>
              </w:rPr>
              <w:t>成批分配利用可能导致特权升级、数据篡改、绕过安全机制</w:t>
            </w:r>
          </w:p>
          <w:p w14:paraId="4F4F8802" w14:textId="77777777" w:rsidR="00B10AEF" w:rsidRDefault="00B10AEF" w:rsidP="00B10AEF">
            <w:pPr>
              <w:rPr>
                <w:color w:val="000000"/>
              </w:rPr>
            </w:pPr>
            <w:r>
              <w:rPr>
                <w:rFonts w:hint="eastAsia"/>
                <w:color w:val="000000"/>
              </w:rPr>
              <w:t>修复建议：</w:t>
            </w:r>
          </w:p>
          <w:p w14:paraId="21AAE7F2" w14:textId="39219276" w:rsidR="00B10AEF" w:rsidRPr="00866E5D" w:rsidRDefault="00B10AEF" w:rsidP="00B10AEF">
            <w:pPr>
              <w:rPr>
                <w:szCs w:val="21"/>
              </w:rPr>
            </w:pPr>
            <w:r w:rsidRPr="00647F75">
              <w:rPr>
                <w:color w:val="000000"/>
              </w:rPr>
              <w:t>DTO</w:t>
            </w:r>
            <w:r w:rsidRPr="00647F75">
              <w:rPr>
                <w:color w:val="000000"/>
              </w:rPr>
              <w:t>对象隔离、字段白名单、禁止直接映射数据库</w:t>
            </w:r>
            <w:r w:rsidRPr="00647F75">
              <w:rPr>
                <w:color w:val="000000"/>
              </w:rPr>
              <w:t>Model</w:t>
            </w:r>
          </w:p>
        </w:tc>
      </w:tr>
      <w:tr w:rsidR="00B10AEF" w:rsidRPr="00866E5D" w14:paraId="11D6E6F9" w14:textId="77777777" w:rsidTr="00ED4081">
        <w:tc>
          <w:tcPr>
            <w:tcW w:w="521" w:type="pct"/>
          </w:tcPr>
          <w:p w14:paraId="17F70D3E" w14:textId="4634D76E" w:rsidR="00B10AEF" w:rsidRPr="00866E5D" w:rsidRDefault="00B10AEF" w:rsidP="00B10AEF">
            <w:pPr>
              <w:rPr>
                <w:szCs w:val="21"/>
              </w:rPr>
            </w:pPr>
            <w:r w:rsidRPr="00866E5D">
              <w:rPr>
                <w:szCs w:val="21"/>
              </w:rPr>
              <w:lastRenderedPageBreak/>
              <w:t>PT_</w:t>
            </w:r>
            <w:r w:rsidR="00F569AC">
              <w:rPr>
                <w:szCs w:val="21"/>
              </w:rPr>
              <w:t>S2601</w:t>
            </w:r>
            <w:r w:rsidRPr="00866E5D">
              <w:rPr>
                <w:szCs w:val="21"/>
              </w:rPr>
              <w:t>_</w:t>
            </w:r>
            <w:r>
              <w:rPr>
                <w:rFonts w:hint="eastAsia"/>
                <w:szCs w:val="21"/>
              </w:rPr>
              <w:t>3</w:t>
            </w:r>
          </w:p>
        </w:tc>
        <w:tc>
          <w:tcPr>
            <w:tcW w:w="453" w:type="pct"/>
          </w:tcPr>
          <w:p w14:paraId="7BC3CBD3" w14:textId="487BCB79" w:rsidR="00B10AEF" w:rsidRDefault="00B10AEF" w:rsidP="00B10AEF">
            <w:pPr>
              <w:rPr>
                <w:szCs w:val="21"/>
              </w:rPr>
            </w:pPr>
            <w:r>
              <w:rPr>
                <w:rFonts w:hint="eastAsia"/>
                <w:szCs w:val="21"/>
              </w:rPr>
              <w:t>重要</w:t>
            </w:r>
          </w:p>
        </w:tc>
        <w:tc>
          <w:tcPr>
            <w:tcW w:w="378" w:type="pct"/>
          </w:tcPr>
          <w:p w14:paraId="216F68B9" w14:textId="5039B780" w:rsidR="00B10AEF" w:rsidRPr="00866E5D" w:rsidRDefault="00B10AEF" w:rsidP="00B10AEF">
            <w:pPr>
              <w:rPr>
                <w:szCs w:val="21"/>
              </w:rPr>
            </w:pPr>
            <w:r w:rsidRPr="00866E5D">
              <w:rPr>
                <w:szCs w:val="21"/>
              </w:rPr>
              <w:t>程序问题</w:t>
            </w:r>
          </w:p>
        </w:tc>
        <w:tc>
          <w:tcPr>
            <w:tcW w:w="3648" w:type="pct"/>
            <w:vAlign w:val="top"/>
          </w:tcPr>
          <w:p w14:paraId="4A11397A" w14:textId="29355EE5" w:rsidR="00B10AEF" w:rsidRDefault="00B10AEF" w:rsidP="00B10AEF">
            <w:pPr>
              <w:rPr>
                <w:color w:val="000000"/>
              </w:rPr>
            </w:pPr>
            <w:r>
              <w:rPr>
                <w:rFonts w:hint="eastAsia"/>
                <w:color w:val="000000"/>
              </w:rPr>
              <w:t>安全功能缺失：</w:t>
            </w:r>
            <w:r w:rsidRPr="00B10AEF">
              <w:rPr>
                <w:color w:val="000000"/>
              </w:rPr>
              <w:t>软件未对系统数据、文件、业务记录等客体进行标记，</w:t>
            </w:r>
            <w:r>
              <w:rPr>
                <w:rFonts w:hint="eastAsia"/>
                <w:color w:val="000000"/>
              </w:rPr>
              <w:t>客体标记</w:t>
            </w:r>
            <w:r w:rsidRPr="00B10AEF">
              <w:rPr>
                <w:color w:val="000000"/>
              </w:rPr>
              <w:t>功能未</w:t>
            </w:r>
            <w:r>
              <w:rPr>
                <w:rFonts w:hint="eastAsia"/>
                <w:color w:val="000000"/>
              </w:rPr>
              <w:t>能</w:t>
            </w:r>
            <w:r w:rsidRPr="00B10AEF">
              <w:rPr>
                <w:color w:val="000000"/>
              </w:rPr>
              <w:t>实现</w:t>
            </w:r>
          </w:p>
        </w:tc>
      </w:tr>
    </w:tbl>
    <w:p w14:paraId="67331169" w14:textId="77777777" w:rsidR="00AC70CD" w:rsidRPr="00866E5D" w:rsidRDefault="00AC70CD" w:rsidP="00165C35">
      <w:pPr>
        <w:pStyle w:val="3"/>
        <w:spacing w:before="191" w:after="191"/>
      </w:pPr>
      <w:bookmarkStart w:id="100" w:name="_Toc505627751"/>
      <w:bookmarkStart w:id="101" w:name="_Toc242360734"/>
      <w:r w:rsidRPr="00866E5D">
        <w:t>建议项汇总</w:t>
      </w:r>
      <w:bookmarkEnd w:id="100"/>
      <w:bookmarkEnd w:id="101"/>
    </w:p>
    <w:p w14:paraId="6713BA6F" w14:textId="28F6CEE3" w:rsidR="00AC70CD" w:rsidRPr="00866E5D" w:rsidRDefault="003E51DF" w:rsidP="00165C35">
      <w:pPr>
        <w:spacing w:line="360" w:lineRule="auto"/>
        <w:ind w:firstLineChars="200" w:firstLine="420"/>
      </w:pPr>
      <w:r w:rsidRPr="00866E5D">
        <w:t>无。</w:t>
      </w:r>
    </w:p>
    <w:p w14:paraId="7AE41FC5" w14:textId="77777777" w:rsidR="000368DF" w:rsidRPr="00866E5D" w:rsidRDefault="000368DF" w:rsidP="00165C35">
      <w:pPr>
        <w:spacing w:line="360" w:lineRule="auto"/>
        <w:ind w:firstLineChars="200" w:firstLine="420"/>
        <w:sectPr w:rsidR="000368DF" w:rsidRPr="00866E5D" w:rsidSect="00B10AEF">
          <w:type w:val="nextColumn"/>
          <w:pgSz w:w="11906" w:h="16838"/>
          <w:pgMar w:top="1701" w:right="1247" w:bottom="1418" w:left="1247" w:header="851" w:footer="851" w:gutter="0"/>
          <w:cols w:space="720"/>
          <w:docGrid w:type="lines" w:linePitch="383" w:charSpace="5921"/>
        </w:sectPr>
      </w:pPr>
    </w:p>
    <w:p w14:paraId="1CA3B48A" w14:textId="77777777" w:rsidR="000368DF" w:rsidRPr="00866E5D" w:rsidRDefault="000368DF" w:rsidP="00165C35">
      <w:pPr>
        <w:pStyle w:val="2"/>
        <w:spacing w:before="191" w:after="191"/>
      </w:pPr>
      <w:bookmarkStart w:id="102" w:name="_Toc242360735"/>
      <w:r w:rsidRPr="00866E5D">
        <w:lastRenderedPageBreak/>
        <w:t>被测件最终测试结果</w:t>
      </w:r>
      <w:bookmarkEnd w:id="102"/>
    </w:p>
    <w:p w14:paraId="4F51E23B" w14:textId="55C30D53" w:rsidR="000368DF" w:rsidRDefault="009C4780" w:rsidP="00165C35">
      <w:pPr>
        <w:spacing w:line="360" w:lineRule="auto"/>
        <w:ind w:firstLineChars="200" w:firstLine="480"/>
        <w:rPr>
          <w:sz w:val="24"/>
          <w:szCs w:val="24"/>
        </w:rPr>
      </w:pPr>
      <w:r>
        <w:rPr>
          <w:sz w:val="24"/>
          <w:szCs w:val="24"/>
        </w:rPr>
        <w:t>协同办公平台软件</w:t>
      </w:r>
      <w:r w:rsidR="000368DF" w:rsidRPr="00866E5D">
        <w:rPr>
          <w:sz w:val="24"/>
          <w:szCs w:val="24"/>
        </w:rPr>
        <w:t>（</w:t>
      </w:r>
      <w:r w:rsidR="000368DF" w:rsidRPr="00866E5D">
        <w:rPr>
          <w:sz w:val="24"/>
          <w:szCs w:val="24"/>
        </w:rPr>
        <w:t>V1.</w:t>
      </w:r>
      <w:r w:rsidR="003E51DF" w:rsidRPr="00866E5D">
        <w:rPr>
          <w:sz w:val="24"/>
          <w:szCs w:val="24"/>
        </w:rPr>
        <w:t>0</w:t>
      </w:r>
      <w:r w:rsidR="000368DF" w:rsidRPr="00866E5D">
        <w:rPr>
          <w:sz w:val="24"/>
          <w:szCs w:val="24"/>
        </w:rPr>
        <w:t>）最终测试结果如下：</w:t>
      </w:r>
    </w:p>
    <w:p w14:paraId="27738AF1" w14:textId="7ABD5D90" w:rsidR="00E26091" w:rsidRPr="00866E5D" w:rsidRDefault="00316A1B" w:rsidP="00327C2A">
      <w:pPr>
        <w:pStyle w:val="3"/>
        <w:spacing w:before="191" w:after="191" w:line="240" w:lineRule="auto"/>
      </w:pPr>
      <w:bookmarkStart w:id="103" w:name="_Toc440556536"/>
      <w:bookmarkStart w:id="104" w:name="_Toc440556582"/>
      <w:bookmarkStart w:id="105" w:name="_Toc440556768"/>
      <w:bookmarkStart w:id="106" w:name="_Toc443229241"/>
      <w:bookmarkStart w:id="107" w:name="_Toc242360736"/>
      <w:bookmarkStart w:id="108" w:name="_Toc440556534"/>
      <w:bookmarkStart w:id="109" w:name="_Toc440556580"/>
      <w:bookmarkStart w:id="110" w:name="_Toc440556766"/>
      <w:bookmarkStart w:id="111" w:name="_Toc443229239"/>
      <w:r>
        <w:rPr>
          <w:rFonts w:hint="eastAsia"/>
        </w:rPr>
        <w:t>安全</w:t>
      </w:r>
      <w:bookmarkEnd w:id="103"/>
      <w:bookmarkEnd w:id="104"/>
      <w:bookmarkEnd w:id="105"/>
      <w:bookmarkEnd w:id="106"/>
      <w:r>
        <w:rPr>
          <w:rFonts w:hint="eastAsia"/>
        </w:rPr>
        <w:t>测评</w:t>
      </w:r>
      <w:bookmarkEnd w:id="107"/>
    </w:p>
    <w:tbl>
      <w:tblPr>
        <w:tblStyle w:val="a9"/>
        <w:tblW w:w="5000" w:type="pct"/>
        <w:tblLook w:val="01E0" w:firstRow="1" w:lastRow="1" w:firstColumn="1" w:lastColumn="1" w:noHBand="0" w:noVBand="0"/>
      </w:tblPr>
      <w:tblGrid>
        <w:gridCol w:w="897"/>
        <w:gridCol w:w="2773"/>
        <w:gridCol w:w="3404"/>
        <w:gridCol w:w="2308"/>
      </w:tblGrid>
      <w:tr w:rsidR="00027D8B" w:rsidRPr="00866E5D" w14:paraId="0BB1BEC6" w14:textId="77777777" w:rsidTr="00316A1B">
        <w:trPr>
          <w:cnfStyle w:val="100000000000" w:firstRow="1" w:lastRow="0" w:firstColumn="0" w:lastColumn="0" w:oddVBand="0" w:evenVBand="0" w:oddHBand="0" w:evenHBand="0" w:firstRowFirstColumn="0" w:firstRowLastColumn="0" w:lastRowFirstColumn="0" w:lastRowLastColumn="0"/>
        </w:trPr>
        <w:tc>
          <w:tcPr>
            <w:tcW w:w="478" w:type="pct"/>
          </w:tcPr>
          <w:p w14:paraId="16A6090F" w14:textId="77777777" w:rsidR="00027D8B" w:rsidRPr="00866E5D" w:rsidRDefault="00027D8B" w:rsidP="00E61087">
            <w:pPr>
              <w:jc w:val="center"/>
              <w:rPr>
                <w:bCs/>
                <w:szCs w:val="21"/>
              </w:rPr>
            </w:pPr>
            <w:r w:rsidRPr="00866E5D">
              <w:rPr>
                <w:bCs/>
                <w:szCs w:val="21"/>
              </w:rPr>
              <w:t>序号</w:t>
            </w:r>
          </w:p>
        </w:tc>
        <w:tc>
          <w:tcPr>
            <w:tcW w:w="1478" w:type="pct"/>
          </w:tcPr>
          <w:p w14:paraId="7AB63F31" w14:textId="77777777" w:rsidR="00027D8B" w:rsidRPr="00866E5D" w:rsidRDefault="00027D8B" w:rsidP="00E61087">
            <w:pPr>
              <w:jc w:val="center"/>
              <w:rPr>
                <w:bCs/>
                <w:szCs w:val="21"/>
              </w:rPr>
            </w:pPr>
            <w:r w:rsidRPr="00866E5D">
              <w:rPr>
                <w:bCs/>
                <w:szCs w:val="21"/>
              </w:rPr>
              <w:t>测试项</w:t>
            </w:r>
          </w:p>
        </w:tc>
        <w:tc>
          <w:tcPr>
            <w:tcW w:w="1814" w:type="pct"/>
          </w:tcPr>
          <w:p w14:paraId="1F5CD367" w14:textId="56211EC1" w:rsidR="00027D8B" w:rsidRPr="00866E5D" w:rsidRDefault="00027D8B" w:rsidP="00E61087">
            <w:pPr>
              <w:jc w:val="center"/>
              <w:rPr>
                <w:bCs/>
                <w:szCs w:val="21"/>
              </w:rPr>
            </w:pPr>
            <w:r w:rsidRPr="00866E5D">
              <w:rPr>
                <w:rFonts w:hint="eastAsia"/>
                <w:bCs/>
                <w:szCs w:val="21"/>
              </w:rPr>
              <w:t>测试条目</w:t>
            </w:r>
          </w:p>
        </w:tc>
        <w:tc>
          <w:tcPr>
            <w:tcW w:w="1230" w:type="pct"/>
          </w:tcPr>
          <w:p w14:paraId="59B18E6D" w14:textId="354B1BCA" w:rsidR="00027D8B" w:rsidRPr="00866E5D" w:rsidRDefault="00027D8B" w:rsidP="00E61087">
            <w:pPr>
              <w:jc w:val="center"/>
              <w:rPr>
                <w:bCs/>
                <w:szCs w:val="21"/>
              </w:rPr>
            </w:pPr>
            <w:r w:rsidRPr="00866E5D">
              <w:rPr>
                <w:rFonts w:hint="eastAsia"/>
                <w:bCs/>
                <w:szCs w:val="21"/>
              </w:rPr>
              <w:t>测试</w:t>
            </w:r>
            <w:r w:rsidRPr="00866E5D">
              <w:rPr>
                <w:bCs/>
                <w:szCs w:val="21"/>
              </w:rPr>
              <w:t>结果</w:t>
            </w:r>
          </w:p>
        </w:tc>
      </w:tr>
      <w:tr w:rsidR="00316A1B" w:rsidRPr="00866E5D" w14:paraId="3E4C21A4" w14:textId="77777777" w:rsidTr="00316A1B">
        <w:trPr>
          <w:trHeight w:val="786"/>
        </w:trPr>
        <w:tc>
          <w:tcPr>
            <w:tcW w:w="478" w:type="pct"/>
            <w:vMerge w:val="restart"/>
          </w:tcPr>
          <w:p w14:paraId="3CF056DF" w14:textId="77777777" w:rsidR="00316A1B" w:rsidRPr="00866E5D" w:rsidRDefault="00316A1B" w:rsidP="00316A1B">
            <w:pPr>
              <w:numPr>
                <w:ilvl w:val="0"/>
                <w:numId w:val="15"/>
              </w:numPr>
              <w:adjustRightInd w:val="0"/>
              <w:spacing w:line="360" w:lineRule="exact"/>
              <w:jc w:val="center"/>
              <w:rPr>
                <w:szCs w:val="21"/>
              </w:rPr>
            </w:pPr>
          </w:p>
        </w:tc>
        <w:tc>
          <w:tcPr>
            <w:tcW w:w="1478" w:type="pct"/>
            <w:vMerge w:val="restart"/>
          </w:tcPr>
          <w:p w14:paraId="55DE3E1A" w14:textId="77777777" w:rsidR="00316A1B" w:rsidRPr="00866E5D" w:rsidRDefault="00316A1B" w:rsidP="00316A1B">
            <w:pPr>
              <w:adjustRightInd w:val="0"/>
              <w:rPr>
                <w:i/>
                <w:spacing w:val="8"/>
                <w:kern w:val="24"/>
                <w:szCs w:val="21"/>
              </w:rPr>
            </w:pPr>
            <w:r w:rsidRPr="00027D8B">
              <w:rPr>
                <w:szCs w:val="21"/>
              </w:rPr>
              <w:t>用户身份鉴别</w:t>
            </w:r>
          </w:p>
          <w:p w14:paraId="6B41718A" w14:textId="48FED6BC" w:rsidR="00316A1B" w:rsidRPr="00866E5D" w:rsidRDefault="00316A1B" w:rsidP="00316A1B">
            <w:pPr>
              <w:adjustRightInd w:val="0"/>
              <w:rPr>
                <w:i/>
                <w:spacing w:val="8"/>
                <w:kern w:val="24"/>
                <w:szCs w:val="21"/>
              </w:rPr>
            </w:pPr>
          </w:p>
        </w:tc>
        <w:tc>
          <w:tcPr>
            <w:tcW w:w="1814" w:type="pct"/>
          </w:tcPr>
          <w:p w14:paraId="58CCD77B" w14:textId="0F42B4C2" w:rsidR="00316A1B" w:rsidRPr="00866E5D" w:rsidRDefault="00316A1B" w:rsidP="00316A1B">
            <w:pPr>
              <w:rPr>
                <w:spacing w:val="8"/>
                <w:kern w:val="24"/>
                <w:szCs w:val="21"/>
              </w:rPr>
            </w:pPr>
            <w:r w:rsidRPr="00137F82">
              <w:rPr>
                <w:szCs w:val="21"/>
              </w:rPr>
              <w:t>用户注册安全测试</w:t>
            </w:r>
          </w:p>
        </w:tc>
        <w:tc>
          <w:tcPr>
            <w:tcW w:w="1230" w:type="pct"/>
          </w:tcPr>
          <w:p w14:paraId="37D9EC54" w14:textId="3C86425A" w:rsidR="00316A1B" w:rsidRPr="00866E5D" w:rsidRDefault="00316A1B" w:rsidP="00316A1B">
            <w:pPr>
              <w:rPr>
                <w:spacing w:val="8"/>
                <w:kern w:val="24"/>
                <w:szCs w:val="21"/>
              </w:rPr>
            </w:pPr>
            <w:r>
              <w:rPr>
                <w:rFonts w:hint="eastAsia"/>
                <w:spacing w:val="8"/>
                <w:kern w:val="24"/>
                <w:szCs w:val="21"/>
              </w:rPr>
              <w:t>通过</w:t>
            </w:r>
          </w:p>
        </w:tc>
      </w:tr>
      <w:tr w:rsidR="00316A1B" w:rsidRPr="00866E5D" w14:paraId="0158804F" w14:textId="77777777" w:rsidTr="00AF6F4A">
        <w:trPr>
          <w:trHeight w:val="1194"/>
        </w:trPr>
        <w:tc>
          <w:tcPr>
            <w:tcW w:w="478" w:type="pct"/>
            <w:vMerge/>
          </w:tcPr>
          <w:p w14:paraId="0E7A2CDD" w14:textId="77777777" w:rsidR="00316A1B" w:rsidRPr="00866E5D" w:rsidRDefault="00316A1B" w:rsidP="00316A1B">
            <w:pPr>
              <w:numPr>
                <w:ilvl w:val="0"/>
                <w:numId w:val="15"/>
              </w:numPr>
              <w:adjustRightInd w:val="0"/>
              <w:spacing w:line="360" w:lineRule="exact"/>
              <w:jc w:val="center"/>
              <w:rPr>
                <w:szCs w:val="21"/>
              </w:rPr>
            </w:pPr>
          </w:p>
        </w:tc>
        <w:tc>
          <w:tcPr>
            <w:tcW w:w="1478" w:type="pct"/>
            <w:vMerge/>
          </w:tcPr>
          <w:p w14:paraId="0017C79F" w14:textId="77777777" w:rsidR="00316A1B" w:rsidRPr="00866E5D" w:rsidRDefault="00316A1B" w:rsidP="00316A1B">
            <w:pPr>
              <w:adjustRightInd w:val="0"/>
            </w:pPr>
          </w:p>
        </w:tc>
        <w:tc>
          <w:tcPr>
            <w:tcW w:w="1814" w:type="pct"/>
          </w:tcPr>
          <w:p w14:paraId="7C5D26F1" w14:textId="61A33E7A" w:rsidR="00316A1B" w:rsidRPr="00866E5D" w:rsidRDefault="00316A1B" w:rsidP="00316A1B">
            <w:pPr>
              <w:rPr>
                <w:spacing w:val="8"/>
                <w:kern w:val="24"/>
                <w:szCs w:val="21"/>
              </w:rPr>
            </w:pPr>
            <w:r w:rsidRPr="00137F82">
              <w:rPr>
                <w:szCs w:val="21"/>
              </w:rPr>
              <w:t>用户登录安全测试</w:t>
            </w:r>
          </w:p>
        </w:tc>
        <w:tc>
          <w:tcPr>
            <w:tcW w:w="1230" w:type="pct"/>
          </w:tcPr>
          <w:p w14:paraId="0BF2EC1B" w14:textId="3D1B7D5D" w:rsidR="00316A1B" w:rsidRPr="00866E5D" w:rsidRDefault="00316A1B" w:rsidP="00316A1B">
            <w:pPr>
              <w:rPr>
                <w:spacing w:val="8"/>
                <w:kern w:val="24"/>
                <w:szCs w:val="21"/>
              </w:rPr>
            </w:pPr>
            <w:r>
              <w:rPr>
                <w:rFonts w:hint="eastAsia"/>
                <w:spacing w:val="8"/>
                <w:kern w:val="24"/>
                <w:szCs w:val="21"/>
              </w:rPr>
              <w:t>通过</w:t>
            </w:r>
          </w:p>
        </w:tc>
      </w:tr>
      <w:tr w:rsidR="00316A1B" w:rsidRPr="00866E5D" w14:paraId="34FE8A71" w14:textId="77777777" w:rsidTr="001212B7">
        <w:trPr>
          <w:trHeight w:val="972"/>
        </w:trPr>
        <w:tc>
          <w:tcPr>
            <w:tcW w:w="478" w:type="pct"/>
            <w:vMerge/>
          </w:tcPr>
          <w:p w14:paraId="3B3F0887" w14:textId="77777777" w:rsidR="00316A1B" w:rsidRPr="00866E5D" w:rsidRDefault="00316A1B" w:rsidP="00316A1B">
            <w:pPr>
              <w:numPr>
                <w:ilvl w:val="0"/>
                <w:numId w:val="15"/>
              </w:numPr>
              <w:adjustRightInd w:val="0"/>
              <w:spacing w:line="360" w:lineRule="exact"/>
              <w:jc w:val="center"/>
              <w:rPr>
                <w:szCs w:val="21"/>
              </w:rPr>
            </w:pPr>
          </w:p>
        </w:tc>
        <w:tc>
          <w:tcPr>
            <w:tcW w:w="1478" w:type="pct"/>
            <w:vMerge/>
          </w:tcPr>
          <w:p w14:paraId="7C36F4DD" w14:textId="77777777" w:rsidR="00316A1B" w:rsidRPr="00866E5D" w:rsidRDefault="00316A1B" w:rsidP="00316A1B">
            <w:pPr>
              <w:adjustRightInd w:val="0"/>
            </w:pPr>
          </w:p>
        </w:tc>
        <w:tc>
          <w:tcPr>
            <w:tcW w:w="1814" w:type="pct"/>
          </w:tcPr>
          <w:p w14:paraId="769B7E3A" w14:textId="6A447AF5" w:rsidR="00316A1B" w:rsidRPr="00866E5D" w:rsidRDefault="00316A1B" w:rsidP="00316A1B">
            <w:pPr>
              <w:spacing w:line="360" w:lineRule="auto"/>
              <w:rPr>
                <w:spacing w:val="8"/>
                <w:kern w:val="24"/>
                <w:szCs w:val="21"/>
              </w:rPr>
            </w:pPr>
            <w:r w:rsidRPr="00137F82">
              <w:rPr>
                <w:szCs w:val="21"/>
              </w:rPr>
              <w:t>用户主体绑定安全测试</w:t>
            </w:r>
          </w:p>
        </w:tc>
        <w:tc>
          <w:tcPr>
            <w:tcW w:w="1230" w:type="pct"/>
          </w:tcPr>
          <w:p w14:paraId="19999BE6" w14:textId="62A52057" w:rsidR="00316A1B" w:rsidRPr="00866E5D" w:rsidRDefault="00316A1B" w:rsidP="00316A1B">
            <w:pPr>
              <w:rPr>
                <w:spacing w:val="8"/>
                <w:kern w:val="24"/>
                <w:szCs w:val="21"/>
              </w:rPr>
            </w:pPr>
            <w:r>
              <w:rPr>
                <w:rFonts w:hint="eastAsia"/>
                <w:spacing w:val="8"/>
                <w:kern w:val="24"/>
                <w:szCs w:val="21"/>
              </w:rPr>
              <w:t>通过</w:t>
            </w:r>
          </w:p>
        </w:tc>
      </w:tr>
      <w:tr w:rsidR="00316A1B" w:rsidRPr="00866E5D" w14:paraId="77518631" w14:textId="77777777" w:rsidTr="00316A1B">
        <w:trPr>
          <w:trHeight w:val="559"/>
        </w:trPr>
        <w:tc>
          <w:tcPr>
            <w:tcW w:w="478" w:type="pct"/>
          </w:tcPr>
          <w:p w14:paraId="778A7C98" w14:textId="77777777" w:rsidR="00316A1B" w:rsidRPr="00866E5D" w:rsidRDefault="00316A1B" w:rsidP="00316A1B">
            <w:pPr>
              <w:numPr>
                <w:ilvl w:val="0"/>
                <w:numId w:val="15"/>
              </w:numPr>
              <w:adjustRightInd w:val="0"/>
              <w:spacing w:line="360" w:lineRule="exact"/>
              <w:jc w:val="center"/>
              <w:rPr>
                <w:szCs w:val="21"/>
              </w:rPr>
            </w:pPr>
          </w:p>
        </w:tc>
        <w:tc>
          <w:tcPr>
            <w:tcW w:w="1478" w:type="pct"/>
            <w:vMerge w:val="restart"/>
          </w:tcPr>
          <w:p w14:paraId="16DAD346" w14:textId="7380BEE3" w:rsidR="00316A1B" w:rsidRPr="00866E5D" w:rsidRDefault="00316A1B" w:rsidP="00316A1B">
            <w:pPr>
              <w:adjustRightInd w:val="0"/>
            </w:pPr>
            <w:r w:rsidRPr="003E42AA">
              <w:rPr>
                <w:szCs w:val="21"/>
              </w:rPr>
              <w:t>抗抵赖</w:t>
            </w:r>
          </w:p>
        </w:tc>
        <w:tc>
          <w:tcPr>
            <w:tcW w:w="1814" w:type="pct"/>
          </w:tcPr>
          <w:p w14:paraId="63E7E83D" w14:textId="79B893C7" w:rsidR="00316A1B" w:rsidRPr="00866E5D" w:rsidRDefault="00316A1B" w:rsidP="00316A1B">
            <w:pPr>
              <w:spacing w:line="360" w:lineRule="auto"/>
            </w:pPr>
            <w:r w:rsidRPr="003E42AA">
              <w:rPr>
                <w:szCs w:val="21"/>
              </w:rPr>
              <w:t>抗原发抵赖安全测试</w:t>
            </w:r>
          </w:p>
        </w:tc>
        <w:tc>
          <w:tcPr>
            <w:tcW w:w="1230" w:type="pct"/>
          </w:tcPr>
          <w:p w14:paraId="52C554C2" w14:textId="73D69559" w:rsidR="00316A1B" w:rsidRPr="00866E5D" w:rsidRDefault="00316A1B" w:rsidP="00316A1B">
            <w:pPr>
              <w:rPr>
                <w:spacing w:val="8"/>
                <w:kern w:val="24"/>
                <w:szCs w:val="21"/>
              </w:rPr>
            </w:pPr>
            <w:r>
              <w:rPr>
                <w:rFonts w:hint="eastAsia"/>
                <w:spacing w:val="8"/>
                <w:kern w:val="24"/>
                <w:szCs w:val="21"/>
              </w:rPr>
              <w:t>通过</w:t>
            </w:r>
          </w:p>
        </w:tc>
      </w:tr>
      <w:tr w:rsidR="00316A1B" w:rsidRPr="00866E5D" w14:paraId="0747375E" w14:textId="77777777" w:rsidTr="00316A1B">
        <w:trPr>
          <w:trHeight w:val="559"/>
        </w:trPr>
        <w:tc>
          <w:tcPr>
            <w:tcW w:w="478" w:type="pct"/>
          </w:tcPr>
          <w:p w14:paraId="49AC0C97" w14:textId="77777777" w:rsidR="00316A1B" w:rsidRPr="00866E5D" w:rsidRDefault="00316A1B" w:rsidP="00316A1B">
            <w:pPr>
              <w:numPr>
                <w:ilvl w:val="0"/>
                <w:numId w:val="15"/>
              </w:numPr>
              <w:adjustRightInd w:val="0"/>
              <w:spacing w:line="360" w:lineRule="exact"/>
              <w:jc w:val="center"/>
              <w:rPr>
                <w:szCs w:val="21"/>
              </w:rPr>
            </w:pPr>
          </w:p>
        </w:tc>
        <w:tc>
          <w:tcPr>
            <w:tcW w:w="1478" w:type="pct"/>
            <w:vMerge/>
          </w:tcPr>
          <w:p w14:paraId="686BC8C1" w14:textId="77777777" w:rsidR="00316A1B" w:rsidRPr="00866E5D" w:rsidRDefault="00316A1B" w:rsidP="00316A1B">
            <w:pPr>
              <w:adjustRightInd w:val="0"/>
            </w:pPr>
          </w:p>
        </w:tc>
        <w:tc>
          <w:tcPr>
            <w:tcW w:w="1814" w:type="pct"/>
          </w:tcPr>
          <w:p w14:paraId="0A019465" w14:textId="74E45D37" w:rsidR="00316A1B" w:rsidRPr="003E42AA" w:rsidRDefault="00316A1B" w:rsidP="00316A1B">
            <w:pPr>
              <w:spacing w:line="360" w:lineRule="auto"/>
              <w:rPr>
                <w:szCs w:val="21"/>
              </w:rPr>
            </w:pPr>
            <w:r w:rsidRPr="003E42AA">
              <w:rPr>
                <w:szCs w:val="21"/>
              </w:rPr>
              <w:t>抗接收抵赖安全测试</w:t>
            </w:r>
          </w:p>
        </w:tc>
        <w:tc>
          <w:tcPr>
            <w:tcW w:w="1230" w:type="pct"/>
          </w:tcPr>
          <w:p w14:paraId="79A698F7" w14:textId="0A2C7F2E" w:rsidR="00316A1B" w:rsidRPr="00866E5D" w:rsidRDefault="00316A1B" w:rsidP="00316A1B">
            <w:pPr>
              <w:rPr>
                <w:spacing w:val="8"/>
                <w:kern w:val="24"/>
                <w:szCs w:val="21"/>
              </w:rPr>
            </w:pPr>
            <w:r>
              <w:rPr>
                <w:rFonts w:hint="eastAsia"/>
                <w:spacing w:val="8"/>
                <w:kern w:val="24"/>
                <w:szCs w:val="21"/>
              </w:rPr>
              <w:t>通过</w:t>
            </w:r>
          </w:p>
        </w:tc>
      </w:tr>
      <w:tr w:rsidR="00316A1B" w:rsidRPr="00866E5D" w14:paraId="6170D35A" w14:textId="77777777" w:rsidTr="00316A1B">
        <w:trPr>
          <w:trHeight w:val="559"/>
        </w:trPr>
        <w:tc>
          <w:tcPr>
            <w:tcW w:w="478" w:type="pct"/>
          </w:tcPr>
          <w:p w14:paraId="550D8BDD" w14:textId="77777777" w:rsidR="00316A1B" w:rsidRPr="00866E5D" w:rsidRDefault="00316A1B" w:rsidP="00316A1B">
            <w:pPr>
              <w:numPr>
                <w:ilvl w:val="0"/>
                <w:numId w:val="15"/>
              </w:numPr>
              <w:adjustRightInd w:val="0"/>
              <w:spacing w:line="360" w:lineRule="exact"/>
              <w:jc w:val="center"/>
              <w:rPr>
                <w:szCs w:val="21"/>
              </w:rPr>
            </w:pPr>
          </w:p>
        </w:tc>
        <w:tc>
          <w:tcPr>
            <w:tcW w:w="1478" w:type="pct"/>
            <w:vMerge w:val="restart"/>
          </w:tcPr>
          <w:p w14:paraId="03BB904E" w14:textId="40691BCE" w:rsidR="00316A1B" w:rsidRPr="00866E5D" w:rsidRDefault="00316A1B" w:rsidP="00316A1B">
            <w:pPr>
              <w:adjustRightInd w:val="0"/>
            </w:pPr>
            <w:r w:rsidRPr="002B220C">
              <w:rPr>
                <w:szCs w:val="21"/>
              </w:rPr>
              <w:t>自主访问控制</w:t>
            </w:r>
          </w:p>
        </w:tc>
        <w:tc>
          <w:tcPr>
            <w:tcW w:w="1814" w:type="pct"/>
          </w:tcPr>
          <w:p w14:paraId="4D9BACD8" w14:textId="1B5C8E32" w:rsidR="00316A1B" w:rsidRPr="003E42AA" w:rsidRDefault="00316A1B" w:rsidP="00316A1B">
            <w:pPr>
              <w:spacing w:line="360" w:lineRule="auto"/>
              <w:rPr>
                <w:szCs w:val="21"/>
              </w:rPr>
            </w:pPr>
            <w:r>
              <w:t>自主访问控制功能安全测试</w:t>
            </w:r>
          </w:p>
        </w:tc>
        <w:tc>
          <w:tcPr>
            <w:tcW w:w="1230" w:type="pct"/>
          </w:tcPr>
          <w:p w14:paraId="6842B042" w14:textId="6817C753" w:rsidR="00316A1B" w:rsidRPr="00866E5D" w:rsidRDefault="00316A1B" w:rsidP="00316A1B">
            <w:pPr>
              <w:rPr>
                <w:spacing w:val="8"/>
                <w:kern w:val="24"/>
                <w:szCs w:val="21"/>
              </w:rPr>
            </w:pPr>
            <w:r>
              <w:rPr>
                <w:rFonts w:hint="eastAsia"/>
                <w:spacing w:val="8"/>
                <w:kern w:val="24"/>
                <w:szCs w:val="21"/>
              </w:rPr>
              <w:t>通过</w:t>
            </w:r>
          </w:p>
        </w:tc>
      </w:tr>
      <w:tr w:rsidR="00316A1B" w:rsidRPr="00866E5D" w14:paraId="490919B6" w14:textId="77777777" w:rsidTr="00316A1B">
        <w:trPr>
          <w:trHeight w:val="559"/>
        </w:trPr>
        <w:tc>
          <w:tcPr>
            <w:tcW w:w="478" w:type="pct"/>
          </w:tcPr>
          <w:p w14:paraId="64FF5906" w14:textId="77777777" w:rsidR="00316A1B" w:rsidRPr="00866E5D" w:rsidRDefault="00316A1B" w:rsidP="00316A1B">
            <w:pPr>
              <w:numPr>
                <w:ilvl w:val="0"/>
                <w:numId w:val="15"/>
              </w:numPr>
              <w:adjustRightInd w:val="0"/>
              <w:spacing w:line="360" w:lineRule="exact"/>
              <w:jc w:val="center"/>
              <w:rPr>
                <w:szCs w:val="21"/>
              </w:rPr>
            </w:pPr>
          </w:p>
        </w:tc>
        <w:tc>
          <w:tcPr>
            <w:tcW w:w="1478" w:type="pct"/>
            <w:vMerge/>
          </w:tcPr>
          <w:p w14:paraId="330725A7" w14:textId="77777777" w:rsidR="00316A1B" w:rsidRPr="002B220C" w:rsidRDefault="00316A1B" w:rsidP="00316A1B">
            <w:pPr>
              <w:adjustRightInd w:val="0"/>
              <w:rPr>
                <w:szCs w:val="21"/>
              </w:rPr>
            </w:pPr>
          </w:p>
        </w:tc>
        <w:tc>
          <w:tcPr>
            <w:tcW w:w="1814" w:type="pct"/>
          </w:tcPr>
          <w:p w14:paraId="343C55C7" w14:textId="7D2C3EB2" w:rsidR="00316A1B" w:rsidRDefault="00316A1B" w:rsidP="00316A1B">
            <w:pPr>
              <w:spacing w:line="360" w:lineRule="auto"/>
            </w:pPr>
            <w:r>
              <w:t>自主访问控制策略安全测试</w:t>
            </w:r>
          </w:p>
        </w:tc>
        <w:tc>
          <w:tcPr>
            <w:tcW w:w="1230" w:type="pct"/>
          </w:tcPr>
          <w:p w14:paraId="09B39288" w14:textId="73469D28" w:rsidR="00316A1B" w:rsidRPr="00866E5D" w:rsidRDefault="00316A1B" w:rsidP="00316A1B">
            <w:pPr>
              <w:rPr>
                <w:spacing w:val="8"/>
                <w:kern w:val="24"/>
                <w:szCs w:val="21"/>
              </w:rPr>
            </w:pPr>
            <w:r>
              <w:rPr>
                <w:rFonts w:hint="eastAsia"/>
                <w:spacing w:val="8"/>
                <w:kern w:val="24"/>
                <w:szCs w:val="21"/>
              </w:rPr>
              <w:t>通过</w:t>
            </w:r>
          </w:p>
        </w:tc>
      </w:tr>
      <w:tr w:rsidR="00316A1B" w:rsidRPr="00866E5D" w14:paraId="4D0A7E1C" w14:textId="77777777" w:rsidTr="00316A1B">
        <w:trPr>
          <w:trHeight w:val="559"/>
        </w:trPr>
        <w:tc>
          <w:tcPr>
            <w:tcW w:w="478" w:type="pct"/>
          </w:tcPr>
          <w:p w14:paraId="2DA0E1A9" w14:textId="77777777" w:rsidR="00316A1B" w:rsidRPr="00866E5D" w:rsidRDefault="00316A1B" w:rsidP="00316A1B">
            <w:pPr>
              <w:numPr>
                <w:ilvl w:val="0"/>
                <w:numId w:val="15"/>
              </w:numPr>
              <w:adjustRightInd w:val="0"/>
              <w:spacing w:line="360" w:lineRule="exact"/>
              <w:jc w:val="center"/>
              <w:rPr>
                <w:szCs w:val="21"/>
              </w:rPr>
            </w:pPr>
          </w:p>
        </w:tc>
        <w:tc>
          <w:tcPr>
            <w:tcW w:w="1478" w:type="pct"/>
          </w:tcPr>
          <w:p w14:paraId="0FFDD841" w14:textId="2694C520" w:rsidR="00316A1B" w:rsidRPr="002B220C" w:rsidRDefault="00316A1B" w:rsidP="00316A1B">
            <w:pPr>
              <w:adjustRightInd w:val="0"/>
              <w:rPr>
                <w:szCs w:val="21"/>
              </w:rPr>
            </w:pPr>
            <w:r w:rsidRPr="002B220C">
              <w:rPr>
                <w:szCs w:val="21"/>
              </w:rPr>
              <w:t>标记</w:t>
            </w:r>
          </w:p>
        </w:tc>
        <w:tc>
          <w:tcPr>
            <w:tcW w:w="1814" w:type="pct"/>
          </w:tcPr>
          <w:p w14:paraId="185DF082" w14:textId="345B2502" w:rsidR="00316A1B" w:rsidRDefault="00316A1B" w:rsidP="00316A1B">
            <w:pPr>
              <w:spacing w:line="360" w:lineRule="auto"/>
            </w:pPr>
            <w:r>
              <w:t>标记功能安全测试</w:t>
            </w:r>
          </w:p>
        </w:tc>
        <w:tc>
          <w:tcPr>
            <w:tcW w:w="1230" w:type="pct"/>
          </w:tcPr>
          <w:p w14:paraId="272AAC46" w14:textId="77777777" w:rsidR="00316A1B" w:rsidRDefault="00316A1B" w:rsidP="00316A1B">
            <w:pPr>
              <w:rPr>
                <w:spacing w:val="8"/>
                <w:kern w:val="24"/>
                <w:szCs w:val="21"/>
              </w:rPr>
            </w:pPr>
            <w:r>
              <w:rPr>
                <w:rFonts w:hint="eastAsia"/>
                <w:spacing w:val="8"/>
                <w:kern w:val="24"/>
                <w:szCs w:val="21"/>
              </w:rPr>
              <w:t>不通过</w:t>
            </w:r>
          </w:p>
          <w:p w14:paraId="66E07C39" w14:textId="58D1CF5A" w:rsidR="00316A1B" w:rsidRPr="00866E5D" w:rsidRDefault="00316A1B" w:rsidP="00316A1B">
            <w:pPr>
              <w:rPr>
                <w:spacing w:val="8"/>
                <w:kern w:val="24"/>
                <w:szCs w:val="21"/>
              </w:rPr>
            </w:pPr>
            <w:r w:rsidRPr="00316A1B">
              <w:rPr>
                <w:spacing w:val="8"/>
                <w:kern w:val="24"/>
                <w:szCs w:val="21"/>
              </w:rPr>
              <w:t>PT_</w:t>
            </w:r>
            <w:r w:rsidR="00F569AC">
              <w:rPr>
                <w:spacing w:val="8"/>
                <w:kern w:val="24"/>
                <w:szCs w:val="21"/>
              </w:rPr>
              <w:t>S2601</w:t>
            </w:r>
            <w:r w:rsidRPr="00316A1B">
              <w:rPr>
                <w:spacing w:val="8"/>
                <w:kern w:val="24"/>
                <w:szCs w:val="21"/>
              </w:rPr>
              <w:t>_3</w:t>
            </w:r>
          </w:p>
        </w:tc>
      </w:tr>
      <w:tr w:rsidR="00316A1B" w:rsidRPr="00866E5D" w14:paraId="735159E1" w14:textId="77777777" w:rsidTr="00316A1B">
        <w:trPr>
          <w:trHeight w:val="559"/>
        </w:trPr>
        <w:tc>
          <w:tcPr>
            <w:tcW w:w="478" w:type="pct"/>
          </w:tcPr>
          <w:p w14:paraId="289BDFF9" w14:textId="77777777" w:rsidR="00316A1B" w:rsidRPr="00866E5D" w:rsidRDefault="00316A1B" w:rsidP="00316A1B">
            <w:pPr>
              <w:numPr>
                <w:ilvl w:val="0"/>
                <w:numId w:val="15"/>
              </w:numPr>
              <w:adjustRightInd w:val="0"/>
              <w:spacing w:line="360" w:lineRule="exact"/>
              <w:jc w:val="center"/>
              <w:rPr>
                <w:szCs w:val="21"/>
              </w:rPr>
            </w:pPr>
          </w:p>
        </w:tc>
        <w:tc>
          <w:tcPr>
            <w:tcW w:w="1478" w:type="pct"/>
            <w:vMerge w:val="restart"/>
          </w:tcPr>
          <w:p w14:paraId="7EEC25E0" w14:textId="12F1FE42" w:rsidR="00316A1B" w:rsidRPr="002B220C" w:rsidRDefault="00316A1B" w:rsidP="00316A1B">
            <w:pPr>
              <w:adjustRightInd w:val="0"/>
              <w:rPr>
                <w:szCs w:val="21"/>
              </w:rPr>
            </w:pPr>
            <w:r w:rsidRPr="002B220C">
              <w:rPr>
                <w:szCs w:val="21"/>
              </w:rPr>
              <w:t>强制访问控制</w:t>
            </w:r>
          </w:p>
        </w:tc>
        <w:tc>
          <w:tcPr>
            <w:tcW w:w="1814" w:type="pct"/>
          </w:tcPr>
          <w:p w14:paraId="4475FB16" w14:textId="68B3E4A5" w:rsidR="00316A1B" w:rsidRDefault="00316A1B" w:rsidP="00316A1B">
            <w:pPr>
              <w:spacing w:line="360" w:lineRule="auto"/>
            </w:pPr>
            <w:r>
              <w:t>强制访问控制功能安全测试</w:t>
            </w:r>
          </w:p>
        </w:tc>
        <w:tc>
          <w:tcPr>
            <w:tcW w:w="1230" w:type="pct"/>
          </w:tcPr>
          <w:p w14:paraId="79B1CE65" w14:textId="77777777" w:rsidR="00316A1B" w:rsidRDefault="00316A1B" w:rsidP="00316A1B">
            <w:pPr>
              <w:rPr>
                <w:spacing w:val="8"/>
                <w:kern w:val="24"/>
                <w:szCs w:val="21"/>
              </w:rPr>
            </w:pPr>
            <w:r>
              <w:rPr>
                <w:rFonts w:hint="eastAsia"/>
                <w:spacing w:val="8"/>
                <w:kern w:val="24"/>
                <w:szCs w:val="21"/>
              </w:rPr>
              <w:t>不通过</w:t>
            </w:r>
          </w:p>
          <w:p w14:paraId="7D2E4671" w14:textId="7385F617" w:rsidR="00316A1B" w:rsidRPr="00866E5D" w:rsidRDefault="00316A1B" w:rsidP="00316A1B">
            <w:pPr>
              <w:rPr>
                <w:spacing w:val="8"/>
                <w:kern w:val="24"/>
                <w:szCs w:val="21"/>
              </w:rPr>
            </w:pPr>
            <w:r w:rsidRPr="00316A1B">
              <w:rPr>
                <w:spacing w:val="8"/>
                <w:kern w:val="24"/>
                <w:szCs w:val="21"/>
              </w:rPr>
              <w:t>PT_</w:t>
            </w:r>
            <w:r w:rsidR="00F569AC">
              <w:rPr>
                <w:spacing w:val="8"/>
                <w:kern w:val="24"/>
                <w:szCs w:val="21"/>
              </w:rPr>
              <w:t>S2601</w:t>
            </w:r>
            <w:r w:rsidRPr="00316A1B">
              <w:rPr>
                <w:spacing w:val="8"/>
                <w:kern w:val="24"/>
                <w:szCs w:val="21"/>
              </w:rPr>
              <w:t>_3</w:t>
            </w:r>
          </w:p>
        </w:tc>
      </w:tr>
      <w:tr w:rsidR="00316A1B" w:rsidRPr="00866E5D" w14:paraId="7649A92E" w14:textId="77777777" w:rsidTr="00316A1B">
        <w:trPr>
          <w:trHeight w:val="559"/>
        </w:trPr>
        <w:tc>
          <w:tcPr>
            <w:tcW w:w="478" w:type="pct"/>
          </w:tcPr>
          <w:p w14:paraId="2DB96BB1" w14:textId="77777777" w:rsidR="00316A1B" w:rsidRPr="00866E5D" w:rsidRDefault="00316A1B" w:rsidP="00316A1B">
            <w:pPr>
              <w:numPr>
                <w:ilvl w:val="0"/>
                <w:numId w:val="15"/>
              </w:numPr>
              <w:adjustRightInd w:val="0"/>
              <w:spacing w:line="360" w:lineRule="exact"/>
              <w:jc w:val="center"/>
              <w:rPr>
                <w:szCs w:val="21"/>
              </w:rPr>
            </w:pPr>
          </w:p>
        </w:tc>
        <w:tc>
          <w:tcPr>
            <w:tcW w:w="1478" w:type="pct"/>
            <w:vMerge/>
          </w:tcPr>
          <w:p w14:paraId="3D6539E5" w14:textId="77777777" w:rsidR="00316A1B" w:rsidRPr="002B220C" w:rsidRDefault="00316A1B" w:rsidP="00316A1B">
            <w:pPr>
              <w:adjustRightInd w:val="0"/>
              <w:rPr>
                <w:szCs w:val="21"/>
              </w:rPr>
            </w:pPr>
          </w:p>
        </w:tc>
        <w:tc>
          <w:tcPr>
            <w:tcW w:w="1814" w:type="pct"/>
          </w:tcPr>
          <w:p w14:paraId="6F6AE2CD" w14:textId="02EC5335" w:rsidR="00316A1B" w:rsidRDefault="00316A1B" w:rsidP="00316A1B">
            <w:pPr>
              <w:spacing w:line="360" w:lineRule="auto"/>
            </w:pPr>
            <w:r>
              <w:t>强制访问控制范围测试</w:t>
            </w:r>
          </w:p>
        </w:tc>
        <w:tc>
          <w:tcPr>
            <w:tcW w:w="1230" w:type="pct"/>
          </w:tcPr>
          <w:p w14:paraId="728BBFCA" w14:textId="57CF9A9B" w:rsidR="00316A1B" w:rsidRPr="00866E5D" w:rsidRDefault="00316A1B" w:rsidP="00316A1B">
            <w:pPr>
              <w:rPr>
                <w:spacing w:val="8"/>
                <w:kern w:val="24"/>
                <w:szCs w:val="21"/>
              </w:rPr>
            </w:pPr>
            <w:r>
              <w:rPr>
                <w:rFonts w:hint="eastAsia"/>
                <w:spacing w:val="8"/>
                <w:kern w:val="24"/>
                <w:szCs w:val="21"/>
              </w:rPr>
              <w:t>通过</w:t>
            </w:r>
          </w:p>
        </w:tc>
      </w:tr>
      <w:tr w:rsidR="00316A1B" w:rsidRPr="00866E5D" w14:paraId="353E5C82" w14:textId="77777777" w:rsidTr="00316A1B">
        <w:trPr>
          <w:trHeight w:val="559"/>
        </w:trPr>
        <w:tc>
          <w:tcPr>
            <w:tcW w:w="478" w:type="pct"/>
          </w:tcPr>
          <w:p w14:paraId="160A76D7" w14:textId="77777777" w:rsidR="00316A1B" w:rsidRPr="00866E5D" w:rsidRDefault="00316A1B" w:rsidP="00316A1B">
            <w:pPr>
              <w:numPr>
                <w:ilvl w:val="0"/>
                <w:numId w:val="15"/>
              </w:numPr>
              <w:adjustRightInd w:val="0"/>
              <w:spacing w:line="360" w:lineRule="exact"/>
              <w:jc w:val="center"/>
              <w:rPr>
                <w:szCs w:val="21"/>
              </w:rPr>
            </w:pPr>
          </w:p>
        </w:tc>
        <w:tc>
          <w:tcPr>
            <w:tcW w:w="1478" w:type="pct"/>
            <w:vMerge/>
          </w:tcPr>
          <w:p w14:paraId="2A7DE48F" w14:textId="77777777" w:rsidR="00316A1B" w:rsidRPr="002B220C" w:rsidRDefault="00316A1B" w:rsidP="00316A1B">
            <w:pPr>
              <w:adjustRightInd w:val="0"/>
              <w:rPr>
                <w:szCs w:val="21"/>
              </w:rPr>
            </w:pPr>
          </w:p>
        </w:tc>
        <w:tc>
          <w:tcPr>
            <w:tcW w:w="1814" w:type="pct"/>
          </w:tcPr>
          <w:p w14:paraId="3AB5FC3E" w14:textId="346FB12F" w:rsidR="00316A1B" w:rsidRDefault="00316A1B" w:rsidP="00316A1B">
            <w:pPr>
              <w:spacing w:line="360" w:lineRule="auto"/>
            </w:pPr>
            <w:r>
              <w:t>权限分离与最小授权测试</w:t>
            </w:r>
          </w:p>
        </w:tc>
        <w:tc>
          <w:tcPr>
            <w:tcW w:w="1230" w:type="pct"/>
          </w:tcPr>
          <w:p w14:paraId="729ABC80" w14:textId="526B210C" w:rsidR="00316A1B" w:rsidRPr="00866E5D" w:rsidRDefault="00316A1B" w:rsidP="00316A1B">
            <w:pPr>
              <w:rPr>
                <w:spacing w:val="8"/>
                <w:kern w:val="24"/>
                <w:szCs w:val="21"/>
              </w:rPr>
            </w:pPr>
            <w:r>
              <w:rPr>
                <w:rFonts w:hint="eastAsia"/>
                <w:spacing w:val="8"/>
                <w:kern w:val="24"/>
                <w:szCs w:val="21"/>
              </w:rPr>
              <w:t>通过</w:t>
            </w:r>
          </w:p>
        </w:tc>
      </w:tr>
      <w:tr w:rsidR="00316A1B" w:rsidRPr="00866E5D" w14:paraId="52C75D30" w14:textId="77777777" w:rsidTr="00316A1B">
        <w:trPr>
          <w:trHeight w:val="559"/>
        </w:trPr>
        <w:tc>
          <w:tcPr>
            <w:tcW w:w="478" w:type="pct"/>
          </w:tcPr>
          <w:p w14:paraId="1078C595" w14:textId="77777777" w:rsidR="00316A1B" w:rsidRPr="00866E5D" w:rsidRDefault="00316A1B" w:rsidP="00316A1B">
            <w:pPr>
              <w:numPr>
                <w:ilvl w:val="0"/>
                <w:numId w:val="15"/>
              </w:numPr>
              <w:adjustRightInd w:val="0"/>
              <w:spacing w:line="360" w:lineRule="exact"/>
              <w:jc w:val="center"/>
              <w:rPr>
                <w:szCs w:val="21"/>
              </w:rPr>
            </w:pPr>
          </w:p>
        </w:tc>
        <w:tc>
          <w:tcPr>
            <w:tcW w:w="1478" w:type="pct"/>
          </w:tcPr>
          <w:p w14:paraId="0440922A" w14:textId="454EE882" w:rsidR="00316A1B" w:rsidRPr="002B220C" w:rsidRDefault="00316A1B" w:rsidP="00316A1B">
            <w:pPr>
              <w:adjustRightInd w:val="0"/>
              <w:rPr>
                <w:szCs w:val="21"/>
              </w:rPr>
            </w:pPr>
            <w:r w:rsidRPr="002B220C">
              <w:rPr>
                <w:szCs w:val="21"/>
              </w:rPr>
              <w:t>安全审计</w:t>
            </w:r>
          </w:p>
        </w:tc>
        <w:tc>
          <w:tcPr>
            <w:tcW w:w="1814" w:type="pct"/>
          </w:tcPr>
          <w:p w14:paraId="3C340F1A" w14:textId="7F3A968B" w:rsidR="00316A1B" w:rsidRDefault="00316A1B" w:rsidP="00316A1B">
            <w:pPr>
              <w:spacing w:line="360" w:lineRule="auto"/>
            </w:pPr>
            <w:r>
              <w:t>安全审计安全测试</w:t>
            </w:r>
          </w:p>
        </w:tc>
        <w:tc>
          <w:tcPr>
            <w:tcW w:w="1230" w:type="pct"/>
          </w:tcPr>
          <w:p w14:paraId="34343AFA" w14:textId="72DFA30C" w:rsidR="00316A1B" w:rsidRPr="00866E5D" w:rsidRDefault="00316A1B" w:rsidP="00316A1B">
            <w:pPr>
              <w:rPr>
                <w:spacing w:val="8"/>
                <w:kern w:val="24"/>
                <w:szCs w:val="21"/>
              </w:rPr>
            </w:pPr>
            <w:r>
              <w:rPr>
                <w:rFonts w:hint="eastAsia"/>
                <w:spacing w:val="8"/>
                <w:kern w:val="24"/>
                <w:szCs w:val="21"/>
              </w:rPr>
              <w:t>通过</w:t>
            </w:r>
          </w:p>
        </w:tc>
      </w:tr>
      <w:tr w:rsidR="00316A1B" w:rsidRPr="00866E5D" w14:paraId="3DED1352" w14:textId="77777777" w:rsidTr="00316A1B">
        <w:trPr>
          <w:trHeight w:val="559"/>
        </w:trPr>
        <w:tc>
          <w:tcPr>
            <w:tcW w:w="478" w:type="pct"/>
          </w:tcPr>
          <w:p w14:paraId="315DB08E" w14:textId="77777777" w:rsidR="00316A1B" w:rsidRPr="00866E5D" w:rsidRDefault="00316A1B" w:rsidP="00316A1B">
            <w:pPr>
              <w:numPr>
                <w:ilvl w:val="0"/>
                <w:numId w:val="15"/>
              </w:numPr>
              <w:adjustRightInd w:val="0"/>
              <w:spacing w:line="360" w:lineRule="exact"/>
              <w:jc w:val="center"/>
              <w:rPr>
                <w:szCs w:val="21"/>
              </w:rPr>
            </w:pPr>
          </w:p>
        </w:tc>
        <w:tc>
          <w:tcPr>
            <w:tcW w:w="1478" w:type="pct"/>
          </w:tcPr>
          <w:p w14:paraId="724B14A5" w14:textId="4B0AFA71" w:rsidR="00316A1B" w:rsidRPr="002B220C" w:rsidRDefault="00316A1B" w:rsidP="00316A1B">
            <w:pPr>
              <w:adjustRightInd w:val="0"/>
              <w:rPr>
                <w:szCs w:val="21"/>
              </w:rPr>
            </w:pPr>
            <w:r w:rsidRPr="002B220C">
              <w:rPr>
                <w:szCs w:val="21"/>
              </w:rPr>
              <w:t>用户数据完整性保护</w:t>
            </w:r>
          </w:p>
        </w:tc>
        <w:tc>
          <w:tcPr>
            <w:tcW w:w="1814" w:type="pct"/>
          </w:tcPr>
          <w:p w14:paraId="4563EEB5" w14:textId="7F36B017" w:rsidR="00316A1B" w:rsidRDefault="00316A1B" w:rsidP="00316A1B">
            <w:pPr>
              <w:spacing w:line="360" w:lineRule="auto"/>
            </w:pPr>
            <w:r>
              <w:t>用户数据完整性保护安全测试</w:t>
            </w:r>
          </w:p>
        </w:tc>
        <w:tc>
          <w:tcPr>
            <w:tcW w:w="1230" w:type="pct"/>
          </w:tcPr>
          <w:p w14:paraId="25C97DD5" w14:textId="087EED76" w:rsidR="00316A1B" w:rsidRPr="00866E5D" w:rsidRDefault="00316A1B" w:rsidP="00316A1B">
            <w:pPr>
              <w:rPr>
                <w:spacing w:val="8"/>
                <w:kern w:val="24"/>
                <w:szCs w:val="21"/>
              </w:rPr>
            </w:pPr>
            <w:r>
              <w:rPr>
                <w:rFonts w:hint="eastAsia"/>
                <w:spacing w:val="8"/>
                <w:kern w:val="24"/>
                <w:szCs w:val="21"/>
              </w:rPr>
              <w:t>通过</w:t>
            </w:r>
          </w:p>
        </w:tc>
      </w:tr>
      <w:tr w:rsidR="00316A1B" w:rsidRPr="00866E5D" w14:paraId="07B1E7E7" w14:textId="77777777" w:rsidTr="00316A1B">
        <w:trPr>
          <w:trHeight w:val="559"/>
        </w:trPr>
        <w:tc>
          <w:tcPr>
            <w:tcW w:w="478" w:type="pct"/>
          </w:tcPr>
          <w:p w14:paraId="62425AA5" w14:textId="77777777" w:rsidR="00316A1B" w:rsidRPr="00866E5D" w:rsidRDefault="00316A1B" w:rsidP="00316A1B">
            <w:pPr>
              <w:numPr>
                <w:ilvl w:val="0"/>
                <w:numId w:val="15"/>
              </w:numPr>
              <w:adjustRightInd w:val="0"/>
              <w:spacing w:line="360" w:lineRule="exact"/>
              <w:jc w:val="center"/>
              <w:rPr>
                <w:szCs w:val="21"/>
              </w:rPr>
            </w:pPr>
          </w:p>
        </w:tc>
        <w:tc>
          <w:tcPr>
            <w:tcW w:w="1478" w:type="pct"/>
          </w:tcPr>
          <w:p w14:paraId="269C458F" w14:textId="4F1A38DF" w:rsidR="00316A1B" w:rsidRPr="002B220C" w:rsidRDefault="00316A1B" w:rsidP="00316A1B">
            <w:pPr>
              <w:adjustRightInd w:val="0"/>
              <w:rPr>
                <w:szCs w:val="21"/>
              </w:rPr>
            </w:pPr>
            <w:r w:rsidRPr="002B220C">
              <w:rPr>
                <w:szCs w:val="21"/>
              </w:rPr>
              <w:t>用户数据保密性保护</w:t>
            </w:r>
          </w:p>
        </w:tc>
        <w:tc>
          <w:tcPr>
            <w:tcW w:w="1814" w:type="pct"/>
          </w:tcPr>
          <w:p w14:paraId="54253BB7" w14:textId="3C04A671" w:rsidR="00316A1B" w:rsidRDefault="00316A1B" w:rsidP="00316A1B">
            <w:pPr>
              <w:spacing w:line="360" w:lineRule="auto"/>
            </w:pPr>
            <w:r>
              <w:t>用户数据保密性保护安全测试</w:t>
            </w:r>
          </w:p>
        </w:tc>
        <w:tc>
          <w:tcPr>
            <w:tcW w:w="1230" w:type="pct"/>
          </w:tcPr>
          <w:p w14:paraId="3370C13C" w14:textId="08688324" w:rsidR="00316A1B" w:rsidRPr="00866E5D" w:rsidRDefault="00316A1B" w:rsidP="00316A1B">
            <w:pPr>
              <w:rPr>
                <w:spacing w:val="8"/>
                <w:kern w:val="24"/>
                <w:szCs w:val="21"/>
              </w:rPr>
            </w:pPr>
            <w:r>
              <w:rPr>
                <w:rFonts w:hint="eastAsia"/>
                <w:spacing w:val="8"/>
                <w:kern w:val="24"/>
                <w:szCs w:val="21"/>
              </w:rPr>
              <w:t>通过</w:t>
            </w:r>
          </w:p>
        </w:tc>
      </w:tr>
      <w:tr w:rsidR="00316A1B" w:rsidRPr="00866E5D" w14:paraId="008B01DE" w14:textId="77777777" w:rsidTr="00316A1B">
        <w:trPr>
          <w:trHeight w:val="559"/>
        </w:trPr>
        <w:tc>
          <w:tcPr>
            <w:tcW w:w="478" w:type="pct"/>
          </w:tcPr>
          <w:p w14:paraId="7A1EB6D9" w14:textId="77777777" w:rsidR="00316A1B" w:rsidRPr="00866E5D" w:rsidRDefault="00316A1B" w:rsidP="00316A1B">
            <w:pPr>
              <w:numPr>
                <w:ilvl w:val="0"/>
                <w:numId w:val="15"/>
              </w:numPr>
              <w:adjustRightInd w:val="0"/>
              <w:spacing w:line="360" w:lineRule="exact"/>
              <w:jc w:val="center"/>
              <w:rPr>
                <w:szCs w:val="21"/>
              </w:rPr>
            </w:pPr>
          </w:p>
        </w:tc>
        <w:tc>
          <w:tcPr>
            <w:tcW w:w="1478" w:type="pct"/>
          </w:tcPr>
          <w:p w14:paraId="07598D4F" w14:textId="6FD35F3D" w:rsidR="00316A1B" w:rsidRPr="002B220C" w:rsidRDefault="00316A1B" w:rsidP="00316A1B">
            <w:pPr>
              <w:adjustRightInd w:val="0"/>
              <w:rPr>
                <w:szCs w:val="21"/>
              </w:rPr>
            </w:pPr>
            <w:r w:rsidRPr="002B220C">
              <w:rPr>
                <w:szCs w:val="21"/>
              </w:rPr>
              <w:t>备份与故障恢复</w:t>
            </w:r>
          </w:p>
        </w:tc>
        <w:tc>
          <w:tcPr>
            <w:tcW w:w="1814" w:type="pct"/>
          </w:tcPr>
          <w:p w14:paraId="118EC786" w14:textId="1AF98CD7" w:rsidR="00316A1B" w:rsidRDefault="00316A1B" w:rsidP="00316A1B">
            <w:pPr>
              <w:spacing w:line="360" w:lineRule="auto"/>
            </w:pPr>
            <w:r>
              <w:t>备份与故障恢复安全测试</w:t>
            </w:r>
          </w:p>
        </w:tc>
        <w:tc>
          <w:tcPr>
            <w:tcW w:w="1230" w:type="pct"/>
          </w:tcPr>
          <w:p w14:paraId="2D891F85" w14:textId="2C7BA331" w:rsidR="00316A1B" w:rsidRPr="00866E5D" w:rsidRDefault="00316A1B" w:rsidP="00316A1B">
            <w:pPr>
              <w:rPr>
                <w:spacing w:val="8"/>
                <w:kern w:val="24"/>
                <w:szCs w:val="21"/>
              </w:rPr>
            </w:pPr>
            <w:r>
              <w:rPr>
                <w:rFonts w:hint="eastAsia"/>
                <w:spacing w:val="8"/>
                <w:kern w:val="24"/>
                <w:szCs w:val="21"/>
              </w:rPr>
              <w:t>通过</w:t>
            </w:r>
          </w:p>
        </w:tc>
      </w:tr>
      <w:tr w:rsidR="00316A1B" w:rsidRPr="00866E5D" w14:paraId="219B27EA" w14:textId="77777777" w:rsidTr="00316A1B">
        <w:trPr>
          <w:trHeight w:val="559"/>
        </w:trPr>
        <w:tc>
          <w:tcPr>
            <w:tcW w:w="478" w:type="pct"/>
          </w:tcPr>
          <w:p w14:paraId="4E20E733" w14:textId="77777777" w:rsidR="00316A1B" w:rsidRPr="00866E5D" w:rsidRDefault="00316A1B" w:rsidP="00316A1B">
            <w:pPr>
              <w:numPr>
                <w:ilvl w:val="0"/>
                <w:numId w:val="15"/>
              </w:numPr>
              <w:adjustRightInd w:val="0"/>
              <w:spacing w:line="360" w:lineRule="exact"/>
              <w:jc w:val="center"/>
              <w:rPr>
                <w:szCs w:val="21"/>
              </w:rPr>
            </w:pPr>
          </w:p>
        </w:tc>
        <w:tc>
          <w:tcPr>
            <w:tcW w:w="1478" w:type="pct"/>
          </w:tcPr>
          <w:p w14:paraId="5F525C8D" w14:textId="58570A15" w:rsidR="00316A1B" w:rsidRPr="002B220C" w:rsidRDefault="00316A1B" w:rsidP="00316A1B">
            <w:pPr>
              <w:adjustRightInd w:val="0"/>
              <w:rPr>
                <w:szCs w:val="21"/>
              </w:rPr>
            </w:pPr>
            <w:r w:rsidRPr="002B220C">
              <w:rPr>
                <w:szCs w:val="21"/>
              </w:rPr>
              <w:t>系统安全性检测分析</w:t>
            </w:r>
          </w:p>
        </w:tc>
        <w:tc>
          <w:tcPr>
            <w:tcW w:w="1814" w:type="pct"/>
          </w:tcPr>
          <w:p w14:paraId="75B582EF" w14:textId="1E2AABCF" w:rsidR="00316A1B" w:rsidRDefault="00316A1B" w:rsidP="00316A1B">
            <w:pPr>
              <w:spacing w:line="360" w:lineRule="auto"/>
            </w:pPr>
            <w:r>
              <w:t>系统安全性检测分析</w:t>
            </w:r>
          </w:p>
        </w:tc>
        <w:tc>
          <w:tcPr>
            <w:tcW w:w="1230" w:type="pct"/>
          </w:tcPr>
          <w:p w14:paraId="4AEAB378" w14:textId="77777777" w:rsidR="00316A1B" w:rsidRDefault="00316A1B" w:rsidP="00316A1B">
            <w:pPr>
              <w:rPr>
                <w:spacing w:val="8"/>
                <w:kern w:val="24"/>
                <w:szCs w:val="21"/>
              </w:rPr>
            </w:pPr>
            <w:r>
              <w:rPr>
                <w:rFonts w:hint="eastAsia"/>
                <w:spacing w:val="8"/>
                <w:kern w:val="24"/>
                <w:szCs w:val="21"/>
              </w:rPr>
              <w:t>通过</w:t>
            </w:r>
          </w:p>
          <w:p w14:paraId="4D1501D9" w14:textId="02CBB29E" w:rsidR="00316A1B" w:rsidRDefault="00316A1B" w:rsidP="00316A1B">
            <w:pPr>
              <w:rPr>
                <w:spacing w:val="8"/>
                <w:kern w:val="24"/>
                <w:szCs w:val="21"/>
              </w:rPr>
            </w:pPr>
            <w:r w:rsidRPr="00316A1B">
              <w:rPr>
                <w:spacing w:val="8"/>
                <w:kern w:val="24"/>
                <w:szCs w:val="21"/>
              </w:rPr>
              <w:t>PT_</w:t>
            </w:r>
            <w:r w:rsidR="00F569AC">
              <w:rPr>
                <w:spacing w:val="8"/>
                <w:kern w:val="24"/>
                <w:szCs w:val="21"/>
              </w:rPr>
              <w:t>S2601</w:t>
            </w:r>
            <w:r w:rsidRPr="00316A1B">
              <w:rPr>
                <w:spacing w:val="8"/>
                <w:kern w:val="24"/>
                <w:szCs w:val="21"/>
              </w:rPr>
              <w:t>_</w:t>
            </w:r>
            <w:r>
              <w:rPr>
                <w:rFonts w:hint="eastAsia"/>
                <w:spacing w:val="8"/>
                <w:kern w:val="24"/>
                <w:szCs w:val="21"/>
              </w:rPr>
              <w:t>1</w:t>
            </w:r>
          </w:p>
          <w:p w14:paraId="4F6CF260" w14:textId="4100B969" w:rsidR="00316A1B" w:rsidRPr="00866E5D" w:rsidRDefault="00316A1B" w:rsidP="00316A1B">
            <w:pPr>
              <w:rPr>
                <w:spacing w:val="8"/>
                <w:kern w:val="24"/>
                <w:szCs w:val="21"/>
              </w:rPr>
            </w:pPr>
            <w:r w:rsidRPr="00316A1B">
              <w:rPr>
                <w:spacing w:val="8"/>
                <w:kern w:val="24"/>
                <w:szCs w:val="21"/>
              </w:rPr>
              <w:t>PT_</w:t>
            </w:r>
            <w:r w:rsidR="00F569AC">
              <w:rPr>
                <w:spacing w:val="8"/>
                <w:kern w:val="24"/>
                <w:szCs w:val="21"/>
              </w:rPr>
              <w:t>S2601</w:t>
            </w:r>
            <w:r w:rsidRPr="00316A1B">
              <w:rPr>
                <w:spacing w:val="8"/>
                <w:kern w:val="24"/>
                <w:szCs w:val="21"/>
              </w:rPr>
              <w:t>_</w:t>
            </w:r>
            <w:r>
              <w:rPr>
                <w:rFonts w:hint="eastAsia"/>
                <w:spacing w:val="8"/>
                <w:kern w:val="24"/>
                <w:szCs w:val="21"/>
              </w:rPr>
              <w:t>2</w:t>
            </w:r>
          </w:p>
        </w:tc>
      </w:tr>
    </w:tbl>
    <w:p w14:paraId="634F72B7" w14:textId="378D9DE8" w:rsidR="000368DF" w:rsidRPr="00866E5D" w:rsidRDefault="000368DF" w:rsidP="00165C35">
      <w:pPr>
        <w:pStyle w:val="2"/>
        <w:spacing w:before="191" w:after="191"/>
      </w:pPr>
      <w:bookmarkStart w:id="112" w:name="_Toc242360737"/>
      <w:bookmarkEnd w:id="108"/>
      <w:bookmarkEnd w:id="109"/>
      <w:bookmarkEnd w:id="110"/>
      <w:bookmarkEnd w:id="111"/>
      <w:r w:rsidRPr="00866E5D">
        <w:t>测试的有效性、充分性说明</w:t>
      </w:r>
      <w:bookmarkEnd w:id="112"/>
    </w:p>
    <w:p w14:paraId="79F0B6FC" w14:textId="1195DEBA" w:rsidR="000368DF" w:rsidRPr="00866E5D" w:rsidRDefault="000368DF" w:rsidP="00165C35">
      <w:pPr>
        <w:pStyle w:val="a3"/>
      </w:pPr>
      <w:bookmarkStart w:id="113" w:name="_Toc304460948"/>
      <w:bookmarkStart w:id="114" w:name="_Toc361644345"/>
      <w:r w:rsidRPr="00866E5D">
        <w:t>通过上述测试活动，软件测试需求、测试用例设计完全覆盖</w:t>
      </w:r>
      <w:r w:rsidR="00027D8B" w:rsidRPr="00027D8B">
        <w:t>GB/T28452-2012</w:t>
      </w:r>
      <w:r w:rsidR="00027D8B">
        <w:rPr>
          <w:rFonts w:hint="eastAsia"/>
        </w:rPr>
        <w:t>《</w:t>
      </w:r>
      <w:r w:rsidR="00027D8B" w:rsidRPr="00027D8B">
        <w:t>信息安全技术应用软件系统通用安全技术要求</w:t>
      </w:r>
      <w:r w:rsidR="00027D8B">
        <w:rPr>
          <w:rFonts w:hint="eastAsia"/>
        </w:rPr>
        <w:t>》</w:t>
      </w:r>
      <w:r w:rsidRPr="00866E5D">
        <w:t>的</w:t>
      </w:r>
      <w:r w:rsidR="00027D8B" w:rsidRPr="00027D8B">
        <w:t>第三级应用软件系统安全技术要求</w:t>
      </w:r>
      <w:r w:rsidRPr="00866E5D">
        <w:t>，需求追踪见附录</w:t>
      </w:r>
      <w:r w:rsidRPr="00866E5D">
        <w:t>A</w:t>
      </w:r>
      <w:r w:rsidRPr="00866E5D">
        <w:t>。</w:t>
      </w:r>
      <w:bookmarkEnd w:id="113"/>
      <w:bookmarkEnd w:id="114"/>
      <w:r w:rsidRPr="00866E5D">
        <w:t>测试过程均在委托方控制范围内，测试充分有效。</w:t>
      </w:r>
    </w:p>
    <w:p w14:paraId="22A8DFF4" w14:textId="77777777" w:rsidR="000368DF" w:rsidRPr="00866E5D" w:rsidRDefault="000368DF" w:rsidP="00165C35">
      <w:pPr>
        <w:pStyle w:val="1"/>
        <w:spacing w:before="191" w:after="191"/>
        <w:ind w:left="504" w:hanging="504"/>
      </w:pPr>
      <w:bookmarkStart w:id="115" w:name="_Toc242360738"/>
      <w:r w:rsidRPr="00866E5D">
        <w:t>测试工作评价</w:t>
      </w:r>
      <w:bookmarkEnd w:id="115"/>
    </w:p>
    <w:p w14:paraId="43A4579A" w14:textId="77777777" w:rsidR="000368DF" w:rsidRPr="00866E5D" w:rsidRDefault="000368DF" w:rsidP="00165C35">
      <w:pPr>
        <w:pStyle w:val="a3"/>
      </w:pPr>
      <w:r w:rsidRPr="00866E5D">
        <w:t>1)</w:t>
      </w:r>
      <w:r w:rsidRPr="00866E5D">
        <w:tab/>
      </w:r>
      <w:r w:rsidRPr="00866E5D">
        <w:t>测试文档与记录内容完整、正确和规范。</w:t>
      </w:r>
    </w:p>
    <w:p w14:paraId="12C17F1F" w14:textId="77777777" w:rsidR="000368DF" w:rsidRPr="00866E5D" w:rsidRDefault="000368DF" w:rsidP="00165C35">
      <w:pPr>
        <w:pStyle w:val="a3"/>
      </w:pPr>
      <w:r w:rsidRPr="00866E5D">
        <w:t>2)</w:t>
      </w:r>
      <w:r w:rsidRPr="00866E5D">
        <w:tab/>
      </w:r>
      <w:r w:rsidRPr="00866E5D">
        <w:t>测试活动独立有效。</w:t>
      </w:r>
    </w:p>
    <w:p w14:paraId="24368960" w14:textId="77777777" w:rsidR="000368DF" w:rsidRPr="00866E5D" w:rsidRDefault="000368DF" w:rsidP="00165C35">
      <w:pPr>
        <w:pStyle w:val="a3"/>
      </w:pPr>
      <w:r w:rsidRPr="00866E5D">
        <w:t>3)</w:t>
      </w:r>
      <w:r w:rsidRPr="00866E5D">
        <w:tab/>
      </w:r>
      <w:r w:rsidRPr="00866E5D">
        <w:t>测试环境同软件实际运行环境具有一致性，符合要求，委托方对该测试环境认同。</w:t>
      </w:r>
    </w:p>
    <w:p w14:paraId="5B40FBCB" w14:textId="77777777" w:rsidR="000368DF" w:rsidRPr="00866E5D" w:rsidRDefault="000368DF" w:rsidP="00165C35">
      <w:pPr>
        <w:pStyle w:val="a3"/>
      </w:pPr>
      <w:r w:rsidRPr="00866E5D">
        <w:t>4)</w:t>
      </w:r>
      <w:r w:rsidRPr="00866E5D">
        <w:tab/>
      </w:r>
      <w:r w:rsidRPr="00866E5D">
        <w:t>测试过程与测试计划和测试说明一致。</w:t>
      </w:r>
    </w:p>
    <w:p w14:paraId="6708855E" w14:textId="77777777" w:rsidR="000368DF" w:rsidRPr="00866E5D" w:rsidRDefault="000368DF" w:rsidP="00165C35">
      <w:pPr>
        <w:pStyle w:val="a3"/>
      </w:pPr>
      <w:r w:rsidRPr="00866E5D">
        <w:t>5)</w:t>
      </w:r>
      <w:r w:rsidRPr="00866E5D">
        <w:tab/>
      </w:r>
      <w:r w:rsidRPr="00866E5D">
        <w:t>可执行测试用例全部实施，测试结果真实、正确，不可执行测试用例通过人工分析方式确认。</w:t>
      </w:r>
    </w:p>
    <w:p w14:paraId="4CF15332" w14:textId="77777777" w:rsidR="000368DF" w:rsidRPr="00866E5D" w:rsidRDefault="000368DF" w:rsidP="00165C35">
      <w:pPr>
        <w:pStyle w:val="a3"/>
      </w:pPr>
      <w:r w:rsidRPr="00866E5D">
        <w:t>6)</w:t>
      </w:r>
      <w:r w:rsidRPr="00866E5D">
        <w:tab/>
      </w:r>
      <w:r w:rsidRPr="00866E5D">
        <w:t>软件测试同委托方一致认可测试需求用例覆盖全面，测试充分有效。</w:t>
      </w:r>
    </w:p>
    <w:p w14:paraId="61117C27" w14:textId="77777777" w:rsidR="000368DF" w:rsidRPr="00866E5D" w:rsidRDefault="000368DF" w:rsidP="00165C35">
      <w:pPr>
        <w:pStyle w:val="a3"/>
      </w:pPr>
      <w:r w:rsidRPr="00866E5D">
        <w:t>7</w:t>
      </w:r>
      <w:r w:rsidRPr="00866E5D">
        <w:t>）测试工作满足软件测试任务的要求。</w:t>
      </w:r>
    </w:p>
    <w:p w14:paraId="76D4DFF2" w14:textId="77777777" w:rsidR="00755F59" w:rsidRPr="00866E5D" w:rsidRDefault="00755F59" w:rsidP="00165C35">
      <w:pPr>
        <w:pStyle w:val="1"/>
        <w:spacing w:before="191" w:after="191"/>
        <w:ind w:left="504" w:hanging="504"/>
      </w:pPr>
      <w:bookmarkStart w:id="116" w:name="_Toc242360739"/>
      <w:bookmarkEnd w:id="95"/>
      <w:r w:rsidRPr="00866E5D">
        <w:t>改进建议</w:t>
      </w:r>
      <w:bookmarkEnd w:id="116"/>
    </w:p>
    <w:p w14:paraId="5FA049D0" w14:textId="77777777" w:rsidR="00755F59" w:rsidRPr="00866E5D" w:rsidRDefault="00755F59" w:rsidP="00165C35">
      <w:pPr>
        <w:spacing w:line="360" w:lineRule="auto"/>
        <w:ind w:firstLineChars="200" w:firstLine="420"/>
      </w:pPr>
      <w:r w:rsidRPr="00866E5D">
        <w:t>无。</w:t>
      </w:r>
    </w:p>
    <w:p w14:paraId="233C96FE" w14:textId="77777777" w:rsidR="007B5B06" w:rsidRPr="00866E5D" w:rsidRDefault="007B5B06" w:rsidP="00165C35">
      <w:pPr>
        <w:spacing w:line="360" w:lineRule="auto"/>
        <w:ind w:firstLineChars="200" w:firstLine="420"/>
      </w:pPr>
    </w:p>
    <w:p w14:paraId="66794D5C" w14:textId="77777777" w:rsidR="00A56AFF" w:rsidRPr="00866E5D" w:rsidRDefault="00A56AFF" w:rsidP="00165C35">
      <w:pPr>
        <w:spacing w:line="360" w:lineRule="auto"/>
        <w:ind w:firstLineChars="200" w:firstLine="420"/>
        <w:sectPr w:rsidR="00A56AFF" w:rsidRPr="00866E5D" w:rsidSect="00397DD7">
          <w:headerReference w:type="even" r:id="rId41"/>
          <w:footerReference w:type="even" r:id="rId42"/>
          <w:headerReference w:type="first" r:id="rId43"/>
          <w:footerReference w:type="first" r:id="rId44"/>
          <w:pgSz w:w="11906" w:h="16838"/>
          <w:pgMar w:top="1701" w:right="1247" w:bottom="1418" w:left="1247" w:header="851" w:footer="851" w:gutter="0"/>
          <w:cols w:space="720"/>
          <w:docGrid w:type="lines" w:linePitch="383" w:charSpace="5921"/>
        </w:sectPr>
      </w:pPr>
    </w:p>
    <w:p w14:paraId="5699C060" w14:textId="4833A126" w:rsidR="00C81B2E" w:rsidRPr="00866E5D" w:rsidRDefault="00620797" w:rsidP="00165C35">
      <w:pPr>
        <w:pStyle w:val="1"/>
        <w:numPr>
          <w:ilvl w:val="0"/>
          <w:numId w:val="0"/>
        </w:numPr>
        <w:spacing w:before="163" w:after="163"/>
        <w:ind w:left="431" w:hanging="431"/>
      </w:pPr>
      <w:bookmarkStart w:id="117" w:name="_Toc242360740"/>
      <w:r w:rsidRPr="00866E5D">
        <w:lastRenderedPageBreak/>
        <w:t>附录</w:t>
      </w:r>
      <w:r w:rsidR="003F799A" w:rsidRPr="00866E5D">
        <w:t>A</w:t>
      </w:r>
      <w:r w:rsidRPr="00866E5D">
        <w:t xml:space="preserve">  </w:t>
      </w:r>
      <w:r w:rsidR="00E532BD" w:rsidRPr="00866E5D">
        <w:t>软件</w:t>
      </w:r>
      <w:r w:rsidR="00D6766E">
        <w:rPr>
          <w:rFonts w:hint="eastAsia"/>
        </w:rPr>
        <w:t>安全</w:t>
      </w:r>
      <w:r w:rsidR="006438D4" w:rsidRPr="00866E5D">
        <w:t>需求追踪表</w:t>
      </w:r>
      <w:bookmarkEnd w:id="117"/>
    </w:p>
    <w:tbl>
      <w:tblPr>
        <w:tblStyle w:val="a9"/>
        <w:tblW w:w="5000" w:type="pct"/>
        <w:tblLook w:val="04A0" w:firstRow="1" w:lastRow="0" w:firstColumn="1" w:lastColumn="0" w:noHBand="0" w:noVBand="1"/>
      </w:tblPr>
      <w:tblGrid>
        <w:gridCol w:w="490"/>
        <w:gridCol w:w="1183"/>
        <w:gridCol w:w="1350"/>
        <w:gridCol w:w="1344"/>
        <w:gridCol w:w="2100"/>
        <w:gridCol w:w="2338"/>
        <w:gridCol w:w="2338"/>
        <w:gridCol w:w="849"/>
        <w:gridCol w:w="1698"/>
      </w:tblGrid>
      <w:tr w:rsidR="00D6766E" w:rsidRPr="00866E5D" w14:paraId="190314F2" w14:textId="77777777" w:rsidTr="00FA6AD6">
        <w:trPr>
          <w:cnfStyle w:val="100000000000" w:firstRow="1" w:lastRow="0" w:firstColumn="0" w:lastColumn="0" w:oddVBand="0" w:evenVBand="0" w:oddHBand="0" w:evenHBand="0" w:firstRowFirstColumn="0" w:firstRowLastColumn="0" w:lastRowFirstColumn="0" w:lastRowLastColumn="0"/>
        </w:trPr>
        <w:tc>
          <w:tcPr>
            <w:tcW w:w="179" w:type="pct"/>
          </w:tcPr>
          <w:p w14:paraId="425E13C7" w14:textId="77777777" w:rsidR="00D6766E" w:rsidRPr="00866E5D" w:rsidRDefault="00D6766E" w:rsidP="00165C35">
            <w:pPr>
              <w:rPr>
                <w:szCs w:val="21"/>
              </w:rPr>
            </w:pPr>
            <w:r w:rsidRPr="00866E5D">
              <w:rPr>
                <w:szCs w:val="21"/>
              </w:rPr>
              <w:t>序号</w:t>
            </w:r>
          </w:p>
        </w:tc>
        <w:tc>
          <w:tcPr>
            <w:tcW w:w="432" w:type="pct"/>
          </w:tcPr>
          <w:p w14:paraId="2E29A2A5" w14:textId="19464A44" w:rsidR="00D6766E" w:rsidRPr="00866E5D" w:rsidRDefault="00D6766E" w:rsidP="00165C35">
            <w:pPr>
              <w:rPr>
                <w:szCs w:val="21"/>
              </w:rPr>
            </w:pPr>
            <w:r w:rsidRPr="00027D8B">
              <w:rPr>
                <w:szCs w:val="21"/>
              </w:rPr>
              <w:t>通用安全技术要求</w:t>
            </w:r>
            <w:r w:rsidRPr="00866E5D">
              <w:rPr>
                <w:szCs w:val="21"/>
              </w:rPr>
              <w:t>章节号</w:t>
            </w:r>
          </w:p>
        </w:tc>
        <w:tc>
          <w:tcPr>
            <w:tcW w:w="493" w:type="pct"/>
          </w:tcPr>
          <w:p w14:paraId="0E515642" w14:textId="0C9EEE73" w:rsidR="00D6766E" w:rsidRPr="00866E5D" w:rsidRDefault="00D6766E" w:rsidP="00165C35">
            <w:pPr>
              <w:rPr>
                <w:szCs w:val="21"/>
              </w:rPr>
            </w:pPr>
            <w:r w:rsidRPr="00027D8B">
              <w:rPr>
                <w:szCs w:val="21"/>
              </w:rPr>
              <w:t>通用安全技术要求</w:t>
            </w:r>
            <w:r w:rsidRPr="00866E5D">
              <w:rPr>
                <w:szCs w:val="21"/>
              </w:rPr>
              <w:t>章节名称</w:t>
            </w:r>
          </w:p>
        </w:tc>
        <w:tc>
          <w:tcPr>
            <w:tcW w:w="491" w:type="pct"/>
          </w:tcPr>
          <w:p w14:paraId="0BC640D7" w14:textId="4D3247A1" w:rsidR="00D6766E" w:rsidRPr="00866E5D" w:rsidRDefault="00D6766E" w:rsidP="00165C35">
            <w:pPr>
              <w:rPr>
                <w:szCs w:val="21"/>
              </w:rPr>
            </w:pPr>
            <w:r w:rsidRPr="00866E5D">
              <w:rPr>
                <w:szCs w:val="21"/>
              </w:rPr>
              <w:t>测试</w:t>
            </w:r>
            <w:r>
              <w:rPr>
                <w:rFonts w:hint="eastAsia"/>
                <w:szCs w:val="21"/>
              </w:rPr>
              <w:t>项</w:t>
            </w:r>
            <w:r w:rsidRPr="00866E5D">
              <w:rPr>
                <w:szCs w:val="21"/>
              </w:rPr>
              <w:t>名称</w:t>
            </w:r>
          </w:p>
        </w:tc>
        <w:tc>
          <w:tcPr>
            <w:tcW w:w="767" w:type="pct"/>
          </w:tcPr>
          <w:p w14:paraId="4FB23D1D" w14:textId="2AED8FBC" w:rsidR="00D6766E" w:rsidRPr="00866E5D" w:rsidRDefault="00D6766E" w:rsidP="00165C35">
            <w:pPr>
              <w:rPr>
                <w:szCs w:val="21"/>
              </w:rPr>
            </w:pPr>
            <w:r w:rsidRPr="00866E5D">
              <w:rPr>
                <w:szCs w:val="21"/>
              </w:rPr>
              <w:t>测试</w:t>
            </w:r>
            <w:r>
              <w:rPr>
                <w:rFonts w:hint="eastAsia"/>
                <w:szCs w:val="21"/>
              </w:rPr>
              <w:t>项</w:t>
            </w:r>
            <w:r w:rsidRPr="00866E5D">
              <w:rPr>
                <w:szCs w:val="21"/>
              </w:rPr>
              <w:t>标识</w:t>
            </w:r>
          </w:p>
        </w:tc>
        <w:tc>
          <w:tcPr>
            <w:tcW w:w="854" w:type="pct"/>
          </w:tcPr>
          <w:p w14:paraId="2C6D9047" w14:textId="77777777" w:rsidR="00D6766E" w:rsidRPr="00866E5D" w:rsidRDefault="00D6766E" w:rsidP="00165C35">
            <w:pPr>
              <w:rPr>
                <w:szCs w:val="21"/>
              </w:rPr>
            </w:pPr>
            <w:r w:rsidRPr="00866E5D">
              <w:rPr>
                <w:szCs w:val="21"/>
              </w:rPr>
              <w:t>用例名称</w:t>
            </w:r>
          </w:p>
        </w:tc>
        <w:tc>
          <w:tcPr>
            <w:tcW w:w="854" w:type="pct"/>
          </w:tcPr>
          <w:p w14:paraId="0244CCF6" w14:textId="77777777" w:rsidR="00D6766E" w:rsidRPr="00866E5D" w:rsidRDefault="00D6766E" w:rsidP="00165C35">
            <w:pPr>
              <w:rPr>
                <w:szCs w:val="21"/>
              </w:rPr>
            </w:pPr>
            <w:r w:rsidRPr="00866E5D">
              <w:rPr>
                <w:szCs w:val="21"/>
              </w:rPr>
              <w:t>用例标识</w:t>
            </w:r>
          </w:p>
        </w:tc>
        <w:tc>
          <w:tcPr>
            <w:tcW w:w="310" w:type="pct"/>
          </w:tcPr>
          <w:p w14:paraId="2477B2B0" w14:textId="77777777" w:rsidR="00D6766E" w:rsidRPr="00866E5D" w:rsidRDefault="00D6766E" w:rsidP="00165C35">
            <w:pPr>
              <w:rPr>
                <w:szCs w:val="21"/>
              </w:rPr>
            </w:pPr>
            <w:r w:rsidRPr="00866E5D">
              <w:rPr>
                <w:szCs w:val="21"/>
              </w:rPr>
              <w:t>执行情况</w:t>
            </w:r>
          </w:p>
        </w:tc>
        <w:tc>
          <w:tcPr>
            <w:tcW w:w="620" w:type="pct"/>
          </w:tcPr>
          <w:p w14:paraId="1F0EE20F" w14:textId="77777777" w:rsidR="00D6766E" w:rsidRPr="00866E5D" w:rsidRDefault="00D6766E" w:rsidP="00165C35">
            <w:pPr>
              <w:rPr>
                <w:szCs w:val="21"/>
              </w:rPr>
            </w:pPr>
            <w:r w:rsidRPr="00866E5D">
              <w:rPr>
                <w:szCs w:val="21"/>
              </w:rPr>
              <w:t>备注</w:t>
            </w:r>
          </w:p>
        </w:tc>
      </w:tr>
      <w:tr w:rsidR="00D6766E" w:rsidRPr="00866E5D" w14:paraId="3D763FE2" w14:textId="77777777" w:rsidTr="00FA6AD6">
        <w:trPr>
          <w:trHeight w:val="689"/>
        </w:trPr>
        <w:tc>
          <w:tcPr>
            <w:tcW w:w="179" w:type="pct"/>
          </w:tcPr>
          <w:p w14:paraId="3B564CC2" w14:textId="77777777" w:rsidR="00D6766E" w:rsidRPr="00866E5D" w:rsidRDefault="00D6766E" w:rsidP="00D6766E">
            <w:pPr>
              <w:pStyle w:val="af"/>
              <w:numPr>
                <w:ilvl w:val="0"/>
                <w:numId w:val="21"/>
              </w:numPr>
              <w:ind w:firstLineChars="0"/>
              <w:rPr>
                <w:szCs w:val="21"/>
              </w:rPr>
            </w:pPr>
          </w:p>
        </w:tc>
        <w:tc>
          <w:tcPr>
            <w:tcW w:w="432" w:type="pct"/>
            <w:vMerge w:val="restart"/>
          </w:tcPr>
          <w:p w14:paraId="78CB6F5C" w14:textId="3E53BBF6" w:rsidR="00D6766E" w:rsidRPr="00866E5D" w:rsidRDefault="00D6766E" w:rsidP="00D6766E">
            <w:pPr>
              <w:rPr>
                <w:szCs w:val="21"/>
              </w:rPr>
            </w:pPr>
            <w:r w:rsidRPr="00027D8B">
              <w:rPr>
                <w:szCs w:val="21"/>
              </w:rPr>
              <w:t>7.1.1</w:t>
            </w:r>
          </w:p>
        </w:tc>
        <w:tc>
          <w:tcPr>
            <w:tcW w:w="493" w:type="pct"/>
            <w:vMerge w:val="restart"/>
          </w:tcPr>
          <w:p w14:paraId="2F7C282A" w14:textId="2D5E9ABE" w:rsidR="00D6766E" w:rsidRPr="00866E5D" w:rsidRDefault="00D6766E" w:rsidP="00D6766E">
            <w:pPr>
              <w:rPr>
                <w:szCs w:val="21"/>
              </w:rPr>
            </w:pPr>
            <w:r w:rsidRPr="00027D8B">
              <w:rPr>
                <w:szCs w:val="21"/>
              </w:rPr>
              <w:t>用户身份鉴别</w:t>
            </w:r>
          </w:p>
        </w:tc>
        <w:tc>
          <w:tcPr>
            <w:tcW w:w="491" w:type="pct"/>
            <w:vMerge w:val="restart"/>
          </w:tcPr>
          <w:p w14:paraId="3C0573D8" w14:textId="4EA70ECE" w:rsidR="00D6766E" w:rsidRPr="00866E5D" w:rsidRDefault="00D6766E" w:rsidP="00D6766E">
            <w:pPr>
              <w:rPr>
                <w:szCs w:val="21"/>
              </w:rPr>
            </w:pPr>
            <w:r w:rsidRPr="00137F82">
              <w:rPr>
                <w:szCs w:val="21"/>
              </w:rPr>
              <w:t>用户注册安全测试</w:t>
            </w:r>
          </w:p>
        </w:tc>
        <w:tc>
          <w:tcPr>
            <w:tcW w:w="767" w:type="pct"/>
            <w:vMerge w:val="restart"/>
          </w:tcPr>
          <w:p w14:paraId="3839EC5A" w14:textId="260C4723" w:rsidR="00D6766E" w:rsidRPr="00866E5D" w:rsidRDefault="00D6766E" w:rsidP="00D6766E">
            <w:pPr>
              <w:rPr>
                <w:szCs w:val="21"/>
              </w:rPr>
            </w:pPr>
            <w:r>
              <w:rPr>
                <w:rFonts w:hint="eastAsia"/>
                <w:szCs w:val="21"/>
              </w:rPr>
              <w:t>IS_</w:t>
            </w:r>
            <w:r w:rsidRPr="00352A12">
              <w:rPr>
                <w:szCs w:val="21"/>
              </w:rPr>
              <w:t>XQ_</w:t>
            </w:r>
            <w:r>
              <w:rPr>
                <w:rFonts w:hint="eastAsia"/>
                <w:szCs w:val="21"/>
              </w:rPr>
              <w:t>WHZC</w:t>
            </w:r>
          </w:p>
        </w:tc>
        <w:tc>
          <w:tcPr>
            <w:tcW w:w="854" w:type="pct"/>
            <w:tcBorders>
              <w:top w:val="single" w:sz="6" w:space="0" w:color="auto"/>
            </w:tcBorders>
          </w:tcPr>
          <w:p w14:paraId="5835AE90" w14:textId="2AE9D56A" w:rsidR="00D6766E" w:rsidRPr="00866E5D" w:rsidRDefault="00D6766E" w:rsidP="00D6766E">
            <w:pPr>
              <w:rPr>
                <w:szCs w:val="21"/>
              </w:rPr>
            </w:pPr>
            <w:r>
              <w:t>注册强制校验</w:t>
            </w:r>
          </w:p>
        </w:tc>
        <w:tc>
          <w:tcPr>
            <w:tcW w:w="854" w:type="pct"/>
            <w:tcBorders>
              <w:top w:val="single" w:sz="6" w:space="0" w:color="auto"/>
            </w:tcBorders>
          </w:tcPr>
          <w:p w14:paraId="1E76ACD8" w14:textId="67ACFC87" w:rsidR="00D6766E" w:rsidRPr="00866E5D" w:rsidRDefault="00D6766E" w:rsidP="00D6766E">
            <w:pPr>
              <w:rPr>
                <w:szCs w:val="21"/>
              </w:rPr>
            </w:pPr>
            <w:r>
              <w:t>IS_YL_WHZC_1</w:t>
            </w:r>
          </w:p>
        </w:tc>
        <w:tc>
          <w:tcPr>
            <w:tcW w:w="310" w:type="pct"/>
          </w:tcPr>
          <w:p w14:paraId="49D1AED6" w14:textId="14FB78BC" w:rsidR="00D6766E" w:rsidRPr="00866E5D" w:rsidRDefault="00D6766E" w:rsidP="00D6766E">
            <w:pPr>
              <w:rPr>
                <w:szCs w:val="21"/>
              </w:rPr>
            </w:pPr>
            <w:r>
              <w:rPr>
                <w:szCs w:val="21"/>
              </w:rPr>
              <w:t>通过</w:t>
            </w:r>
          </w:p>
        </w:tc>
        <w:tc>
          <w:tcPr>
            <w:tcW w:w="620" w:type="pct"/>
          </w:tcPr>
          <w:p w14:paraId="0C2D35D1" w14:textId="77CD2D66" w:rsidR="00D6766E" w:rsidRPr="00866E5D" w:rsidRDefault="00D6766E" w:rsidP="00FA6AD6">
            <w:pPr>
              <w:jc w:val="center"/>
              <w:rPr>
                <w:szCs w:val="21"/>
              </w:rPr>
            </w:pPr>
            <w:r>
              <w:rPr>
                <w:szCs w:val="21"/>
              </w:rPr>
              <w:t>/</w:t>
            </w:r>
          </w:p>
        </w:tc>
      </w:tr>
      <w:tr w:rsidR="00D6766E" w:rsidRPr="00866E5D" w14:paraId="78B874E9" w14:textId="77777777" w:rsidTr="00FA6AD6">
        <w:trPr>
          <w:trHeight w:val="689"/>
        </w:trPr>
        <w:tc>
          <w:tcPr>
            <w:tcW w:w="179" w:type="pct"/>
          </w:tcPr>
          <w:p w14:paraId="0E54EF91" w14:textId="77777777" w:rsidR="00D6766E" w:rsidRPr="00866E5D" w:rsidRDefault="00D6766E" w:rsidP="00D6766E">
            <w:pPr>
              <w:pStyle w:val="af"/>
              <w:numPr>
                <w:ilvl w:val="0"/>
                <w:numId w:val="21"/>
              </w:numPr>
              <w:ind w:firstLineChars="0"/>
              <w:rPr>
                <w:szCs w:val="21"/>
              </w:rPr>
            </w:pPr>
          </w:p>
        </w:tc>
        <w:tc>
          <w:tcPr>
            <w:tcW w:w="432" w:type="pct"/>
            <w:vMerge/>
          </w:tcPr>
          <w:p w14:paraId="6B77559B" w14:textId="77777777" w:rsidR="00D6766E" w:rsidRPr="00027D8B" w:rsidRDefault="00D6766E" w:rsidP="00D6766E">
            <w:pPr>
              <w:rPr>
                <w:szCs w:val="21"/>
              </w:rPr>
            </w:pPr>
          </w:p>
        </w:tc>
        <w:tc>
          <w:tcPr>
            <w:tcW w:w="493" w:type="pct"/>
            <w:vMerge/>
          </w:tcPr>
          <w:p w14:paraId="5C1C0388" w14:textId="77777777" w:rsidR="00D6766E" w:rsidRPr="00027D8B" w:rsidRDefault="00D6766E" w:rsidP="00D6766E">
            <w:pPr>
              <w:rPr>
                <w:szCs w:val="21"/>
              </w:rPr>
            </w:pPr>
          </w:p>
        </w:tc>
        <w:tc>
          <w:tcPr>
            <w:tcW w:w="491" w:type="pct"/>
            <w:vMerge/>
          </w:tcPr>
          <w:p w14:paraId="39C06BB9" w14:textId="77777777" w:rsidR="00D6766E" w:rsidRPr="00137F82" w:rsidRDefault="00D6766E" w:rsidP="00D6766E">
            <w:pPr>
              <w:rPr>
                <w:szCs w:val="21"/>
              </w:rPr>
            </w:pPr>
          </w:p>
        </w:tc>
        <w:tc>
          <w:tcPr>
            <w:tcW w:w="767" w:type="pct"/>
            <w:vMerge/>
          </w:tcPr>
          <w:p w14:paraId="25F16097" w14:textId="77777777" w:rsidR="00D6766E" w:rsidRDefault="00D6766E" w:rsidP="00D6766E">
            <w:pPr>
              <w:rPr>
                <w:szCs w:val="21"/>
              </w:rPr>
            </w:pPr>
          </w:p>
        </w:tc>
        <w:tc>
          <w:tcPr>
            <w:tcW w:w="854" w:type="pct"/>
            <w:tcBorders>
              <w:top w:val="single" w:sz="6" w:space="0" w:color="auto"/>
            </w:tcBorders>
          </w:tcPr>
          <w:p w14:paraId="3813462A" w14:textId="7260A9A5" w:rsidR="00D6766E" w:rsidRPr="00866E5D" w:rsidRDefault="00D6766E" w:rsidP="00D6766E">
            <w:pPr>
              <w:rPr>
                <w:szCs w:val="21"/>
              </w:rPr>
            </w:pPr>
            <w:r>
              <w:t>用户标识唯一性</w:t>
            </w:r>
          </w:p>
        </w:tc>
        <w:tc>
          <w:tcPr>
            <w:tcW w:w="854" w:type="pct"/>
            <w:tcBorders>
              <w:top w:val="single" w:sz="6" w:space="0" w:color="auto"/>
            </w:tcBorders>
          </w:tcPr>
          <w:p w14:paraId="567793C5" w14:textId="015920A5" w:rsidR="00D6766E" w:rsidRPr="00866E5D" w:rsidRDefault="00D6766E" w:rsidP="00D6766E">
            <w:pPr>
              <w:rPr>
                <w:szCs w:val="21"/>
              </w:rPr>
            </w:pPr>
            <w:r>
              <w:t>IS_YL_WHZC_2</w:t>
            </w:r>
          </w:p>
        </w:tc>
        <w:tc>
          <w:tcPr>
            <w:tcW w:w="310" w:type="pct"/>
          </w:tcPr>
          <w:p w14:paraId="446CD697" w14:textId="0E538EB4" w:rsidR="00D6766E" w:rsidRPr="00866E5D" w:rsidRDefault="00D6766E" w:rsidP="00D6766E">
            <w:pPr>
              <w:rPr>
                <w:szCs w:val="21"/>
              </w:rPr>
            </w:pPr>
            <w:r>
              <w:rPr>
                <w:szCs w:val="21"/>
              </w:rPr>
              <w:t>通过</w:t>
            </w:r>
          </w:p>
        </w:tc>
        <w:tc>
          <w:tcPr>
            <w:tcW w:w="620" w:type="pct"/>
          </w:tcPr>
          <w:p w14:paraId="1E713985" w14:textId="77777777" w:rsidR="00D6766E" w:rsidRPr="00866E5D" w:rsidRDefault="00D6766E" w:rsidP="00FA6AD6">
            <w:pPr>
              <w:jc w:val="center"/>
              <w:rPr>
                <w:szCs w:val="21"/>
              </w:rPr>
            </w:pPr>
          </w:p>
        </w:tc>
      </w:tr>
      <w:tr w:rsidR="00D6766E" w:rsidRPr="00866E5D" w14:paraId="4C7FA20C" w14:textId="77777777" w:rsidTr="00FA6AD6">
        <w:trPr>
          <w:trHeight w:val="689"/>
        </w:trPr>
        <w:tc>
          <w:tcPr>
            <w:tcW w:w="179" w:type="pct"/>
          </w:tcPr>
          <w:p w14:paraId="57319C79" w14:textId="77777777" w:rsidR="00D6766E" w:rsidRPr="00866E5D" w:rsidRDefault="00D6766E" w:rsidP="00D6766E">
            <w:pPr>
              <w:pStyle w:val="af"/>
              <w:numPr>
                <w:ilvl w:val="0"/>
                <w:numId w:val="21"/>
              </w:numPr>
              <w:ind w:firstLineChars="0"/>
              <w:rPr>
                <w:szCs w:val="21"/>
              </w:rPr>
            </w:pPr>
          </w:p>
        </w:tc>
        <w:tc>
          <w:tcPr>
            <w:tcW w:w="432" w:type="pct"/>
            <w:vMerge/>
          </w:tcPr>
          <w:p w14:paraId="254CB164" w14:textId="77777777" w:rsidR="00D6766E" w:rsidRPr="00027D8B" w:rsidRDefault="00D6766E" w:rsidP="00D6766E">
            <w:pPr>
              <w:rPr>
                <w:szCs w:val="21"/>
              </w:rPr>
            </w:pPr>
          </w:p>
        </w:tc>
        <w:tc>
          <w:tcPr>
            <w:tcW w:w="493" w:type="pct"/>
            <w:vMerge/>
          </w:tcPr>
          <w:p w14:paraId="0A3DFE3B" w14:textId="77777777" w:rsidR="00D6766E" w:rsidRPr="00027D8B" w:rsidRDefault="00D6766E" w:rsidP="00D6766E">
            <w:pPr>
              <w:rPr>
                <w:szCs w:val="21"/>
              </w:rPr>
            </w:pPr>
          </w:p>
        </w:tc>
        <w:tc>
          <w:tcPr>
            <w:tcW w:w="491" w:type="pct"/>
            <w:vMerge/>
          </w:tcPr>
          <w:p w14:paraId="074EDA0E" w14:textId="77777777" w:rsidR="00D6766E" w:rsidRPr="00137F82" w:rsidRDefault="00D6766E" w:rsidP="00D6766E">
            <w:pPr>
              <w:rPr>
                <w:szCs w:val="21"/>
              </w:rPr>
            </w:pPr>
          </w:p>
        </w:tc>
        <w:tc>
          <w:tcPr>
            <w:tcW w:w="767" w:type="pct"/>
            <w:vMerge/>
          </w:tcPr>
          <w:p w14:paraId="770FFC89" w14:textId="77777777" w:rsidR="00D6766E" w:rsidRDefault="00D6766E" w:rsidP="00D6766E">
            <w:pPr>
              <w:rPr>
                <w:szCs w:val="21"/>
              </w:rPr>
            </w:pPr>
          </w:p>
        </w:tc>
        <w:tc>
          <w:tcPr>
            <w:tcW w:w="854" w:type="pct"/>
            <w:tcBorders>
              <w:top w:val="single" w:sz="6" w:space="0" w:color="auto"/>
            </w:tcBorders>
          </w:tcPr>
          <w:p w14:paraId="3B580F7A" w14:textId="53461D9A" w:rsidR="00D6766E" w:rsidRPr="00866E5D" w:rsidRDefault="00D6766E" w:rsidP="00D6766E">
            <w:pPr>
              <w:rPr>
                <w:szCs w:val="21"/>
              </w:rPr>
            </w:pPr>
            <w:r>
              <w:t>用户标识一致性</w:t>
            </w:r>
          </w:p>
        </w:tc>
        <w:tc>
          <w:tcPr>
            <w:tcW w:w="854" w:type="pct"/>
            <w:tcBorders>
              <w:top w:val="single" w:sz="6" w:space="0" w:color="auto"/>
            </w:tcBorders>
          </w:tcPr>
          <w:p w14:paraId="3C5690F7" w14:textId="43EA779C" w:rsidR="00D6766E" w:rsidRPr="00866E5D" w:rsidRDefault="00D6766E" w:rsidP="00D6766E">
            <w:pPr>
              <w:rPr>
                <w:szCs w:val="21"/>
              </w:rPr>
            </w:pPr>
            <w:r>
              <w:t>IS_YL_WHZC_3</w:t>
            </w:r>
          </w:p>
        </w:tc>
        <w:tc>
          <w:tcPr>
            <w:tcW w:w="310" w:type="pct"/>
          </w:tcPr>
          <w:p w14:paraId="60041ECF" w14:textId="36965107" w:rsidR="00D6766E" w:rsidRPr="00866E5D" w:rsidRDefault="00D6766E" w:rsidP="00D6766E">
            <w:pPr>
              <w:rPr>
                <w:szCs w:val="21"/>
              </w:rPr>
            </w:pPr>
            <w:r>
              <w:rPr>
                <w:szCs w:val="21"/>
              </w:rPr>
              <w:t>通过</w:t>
            </w:r>
          </w:p>
        </w:tc>
        <w:tc>
          <w:tcPr>
            <w:tcW w:w="620" w:type="pct"/>
          </w:tcPr>
          <w:p w14:paraId="191EC531" w14:textId="77777777" w:rsidR="00D6766E" w:rsidRPr="00866E5D" w:rsidRDefault="00D6766E" w:rsidP="00FA6AD6">
            <w:pPr>
              <w:jc w:val="center"/>
              <w:rPr>
                <w:szCs w:val="21"/>
              </w:rPr>
            </w:pPr>
          </w:p>
        </w:tc>
      </w:tr>
      <w:tr w:rsidR="00D6766E" w:rsidRPr="00866E5D" w14:paraId="269A20AD" w14:textId="77777777" w:rsidTr="00FA6AD6">
        <w:trPr>
          <w:trHeight w:val="689"/>
        </w:trPr>
        <w:tc>
          <w:tcPr>
            <w:tcW w:w="179" w:type="pct"/>
          </w:tcPr>
          <w:p w14:paraId="5A443A51" w14:textId="77777777" w:rsidR="00D6766E" w:rsidRPr="00866E5D" w:rsidRDefault="00D6766E" w:rsidP="00D6766E">
            <w:pPr>
              <w:pStyle w:val="af"/>
              <w:numPr>
                <w:ilvl w:val="0"/>
                <w:numId w:val="21"/>
              </w:numPr>
              <w:ind w:firstLineChars="0"/>
              <w:rPr>
                <w:szCs w:val="21"/>
              </w:rPr>
            </w:pPr>
          </w:p>
        </w:tc>
        <w:tc>
          <w:tcPr>
            <w:tcW w:w="432" w:type="pct"/>
            <w:vMerge/>
          </w:tcPr>
          <w:p w14:paraId="067E21DA" w14:textId="77777777" w:rsidR="00D6766E" w:rsidRPr="00866E5D" w:rsidRDefault="00D6766E" w:rsidP="00D6766E">
            <w:pPr>
              <w:rPr>
                <w:szCs w:val="21"/>
              </w:rPr>
            </w:pPr>
          </w:p>
        </w:tc>
        <w:tc>
          <w:tcPr>
            <w:tcW w:w="493" w:type="pct"/>
            <w:vMerge/>
          </w:tcPr>
          <w:p w14:paraId="2FE5554E" w14:textId="77777777" w:rsidR="00D6766E" w:rsidRPr="00866E5D" w:rsidRDefault="00D6766E" w:rsidP="00D6766E">
            <w:pPr>
              <w:rPr>
                <w:szCs w:val="21"/>
              </w:rPr>
            </w:pPr>
          </w:p>
        </w:tc>
        <w:tc>
          <w:tcPr>
            <w:tcW w:w="491" w:type="pct"/>
            <w:vMerge w:val="restart"/>
          </w:tcPr>
          <w:p w14:paraId="7BB3C4B9" w14:textId="74705EC0" w:rsidR="00D6766E" w:rsidRPr="00866E5D" w:rsidRDefault="00D6766E" w:rsidP="00D6766E">
            <w:pPr>
              <w:rPr>
                <w:szCs w:val="21"/>
              </w:rPr>
            </w:pPr>
            <w:r w:rsidRPr="00137F82">
              <w:rPr>
                <w:szCs w:val="21"/>
              </w:rPr>
              <w:t>用户登录安全测试</w:t>
            </w:r>
          </w:p>
        </w:tc>
        <w:tc>
          <w:tcPr>
            <w:tcW w:w="767" w:type="pct"/>
            <w:vMerge w:val="restart"/>
          </w:tcPr>
          <w:p w14:paraId="3A8ED7C1" w14:textId="5540F47B" w:rsidR="00D6766E" w:rsidRPr="00866E5D" w:rsidRDefault="00D6766E" w:rsidP="00D6766E">
            <w:pPr>
              <w:rPr>
                <w:szCs w:val="21"/>
              </w:rPr>
            </w:pPr>
            <w:r w:rsidRPr="00137F82">
              <w:rPr>
                <w:szCs w:val="21"/>
              </w:rPr>
              <w:t>IS_XQ_WHDL</w:t>
            </w:r>
          </w:p>
        </w:tc>
        <w:tc>
          <w:tcPr>
            <w:tcW w:w="854" w:type="pct"/>
          </w:tcPr>
          <w:p w14:paraId="0632AEA9" w14:textId="0D2FB2F0" w:rsidR="00D6766E" w:rsidRPr="00866E5D" w:rsidRDefault="00D6766E" w:rsidP="00D6766E">
            <w:pPr>
              <w:rPr>
                <w:szCs w:val="21"/>
              </w:rPr>
            </w:pPr>
            <w:r>
              <w:t>多因素身份鉴别</w:t>
            </w:r>
          </w:p>
        </w:tc>
        <w:tc>
          <w:tcPr>
            <w:tcW w:w="854" w:type="pct"/>
          </w:tcPr>
          <w:p w14:paraId="61632FD5" w14:textId="79F0490C" w:rsidR="00D6766E" w:rsidRPr="00866E5D" w:rsidRDefault="00D6766E" w:rsidP="00D6766E">
            <w:pPr>
              <w:rPr>
                <w:szCs w:val="21"/>
              </w:rPr>
            </w:pPr>
            <w:r>
              <w:t>IS_YL_WHDL_1</w:t>
            </w:r>
          </w:p>
        </w:tc>
        <w:tc>
          <w:tcPr>
            <w:tcW w:w="310" w:type="pct"/>
          </w:tcPr>
          <w:p w14:paraId="352EDF30" w14:textId="1865334F" w:rsidR="00D6766E" w:rsidRPr="00866E5D" w:rsidRDefault="00D6766E" w:rsidP="00D6766E">
            <w:pPr>
              <w:rPr>
                <w:szCs w:val="21"/>
              </w:rPr>
            </w:pPr>
            <w:r>
              <w:rPr>
                <w:szCs w:val="21"/>
              </w:rPr>
              <w:t>通过</w:t>
            </w:r>
          </w:p>
        </w:tc>
        <w:tc>
          <w:tcPr>
            <w:tcW w:w="620" w:type="pct"/>
          </w:tcPr>
          <w:p w14:paraId="623501FD" w14:textId="7D6E0C3A" w:rsidR="00D6766E" w:rsidRPr="00866E5D" w:rsidRDefault="00D6766E" w:rsidP="00FA6AD6">
            <w:pPr>
              <w:jc w:val="center"/>
              <w:rPr>
                <w:szCs w:val="21"/>
              </w:rPr>
            </w:pPr>
            <w:r>
              <w:rPr>
                <w:szCs w:val="21"/>
              </w:rPr>
              <w:t>/</w:t>
            </w:r>
          </w:p>
        </w:tc>
      </w:tr>
      <w:tr w:rsidR="00D6766E" w:rsidRPr="00866E5D" w14:paraId="7C6CCCA5" w14:textId="77777777" w:rsidTr="00FA6AD6">
        <w:trPr>
          <w:trHeight w:val="689"/>
        </w:trPr>
        <w:tc>
          <w:tcPr>
            <w:tcW w:w="179" w:type="pct"/>
          </w:tcPr>
          <w:p w14:paraId="0B48B8E5" w14:textId="77777777" w:rsidR="00D6766E" w:rsidRPr="00866E5D" w:rsidRDefault="00D6766E" w:rsidP="00D6766E">
            <w:pPr>
              <w:pStyle w:val="af"/>
              <w:numPr>
                <w:ilvl w:val="0"/>
                <w:numId w:val="21"/>
              </w:numPr>
              <w:ind w:firstLineChars="0"/>
              <w:rPr>
                <w:szCs w:val="21"/>
              </w:rPr>
            </w:pPr>
          </w:p>
        </w:tc>
        <w:tc>
          <w:tcPr>
            <w:tcW w:w="432" w:type="pct"/>
            <w:vMerge/>
          </w:tcPr>
          <w:p w14:paraId="7FE9ECB3" w14:textId="77777777" w:rsidR="00D6766E" w:rsidRPr="00866E5D" w:rsidRDefault="00D6766E" w:rsidP="00D6766E">
            <w:pPr>
              <w:rPr>
                <w:szCs w:val="21"/>
              </w:rPr>
            </w:pPr>
          </w:p>
        </w:tc>
        <w:tc>
          <w:tcPr>
            <w:tcW w:w="493" w:type="pct"/>
            <w:vMerge/>
          </w:tcPr>
          <w:p w14:paraId="4C2A821E" w14:textId="77777777" w:rsidR="00D6766E" w:rsidRPr="00866E5D" w:rsidRDefault="00D6766E" w:rsidP="00D6766E">
            <w:pPr>
              <w:rPr>
                <w:szCs w:val="21"/>
              </w:rPr>
            </w:pPr>
          </w:p>
        </w:tc>
        <w:tc>
          <w:tcPr>
            <w:tcW w:w="491" w:type="pct"/>
            <w:vMerge/>
          </w:tcPr>
          <w:p w14:paraId="15CE92BE" w14:textId="77777777" w:rsidR="00D6766E" w:rsidRPr="00137F82" w:rsidRDefault="00D6766E" w:rsidP="00D6766E">
            <w:pPr>
              <w:rPr>
                <w:szCs w:val="21"/>
              </w:rPr>
            </w:pPr>
          </w:p>
        </w:tc>
        <w:tc>
          <w:tcPr>
            <w:tcW w:w="767" w:type="pct"/>
            <w:vMerge/>
          </w:tcPr>
          <w:p w14:paraId="30E02E55" w14:textId="77777777" w:rsidR="00D6766E" w:rsidRPr="00137F82" w:rsidRDefault="00D6766E" w:rsidP="00D6766E">
            <w:pPr>
              <w:rPr>
                <w:szCs w:val="21"/>
              </w:rPr>
            </w:pPr>
          </w:p>
        </w:tc>
        <w:tc>
          <w:tcPr>
            <w:tcW w:w="854" w:type="pct"/>
          </w:tcPr>
          <w:p w14:paraId="235E4C45" w14:textId="122F437A" w:rsidR="00D6766E" w:rsidRPr="00866E5D" w:rsidRDefault="00D6766E" w:rsidP="00D6766E">
            <w:pPr>
              <w:rPr>
                <w:szCs w:val="21"/>
              </w:rPr>
            </w:pPr>
            <w:r>
              <w:t>鉴别信息安全保护</w:t>
            </w:r>
          </w:p>
        </w:tc>
        <w:tc>
          <w:tcPr>
            <w:tcW w:w="854" w:type="pct"/>
          </w:tcPr>
          <w:p w14:paraId="73A0C14A" w14:textId="3A3C6B60" w:rsidR="00D6766E" w:rsidRPr="00866E5D" w:rsidRDefault="00D6766E" w:rsidP="00D6766E">
            <w:pPr>
              <w:rPr>
                <w:szCs w:val="21"/>
              </w:rPr>
            </w:pPr>
            <w:r>
              <w:t>IS_YL_WHDL_2</w:t>
            </w:r>
          </w:p>
        </w:tc>
        <w:tc>
          <w:tcPr>
            <w:tcW w:w="310" w:type="pct"/>
          </w:tcPr>
          <w:p w14:paraId="792425FF" w14:textId="01D8058F" w:rsidR="00D6766E" w:rsidRPr="00866E5D" w:rsidRDefault="00D6766E" w:rsidP="00D6766E">
            <w:pPr>
              <w:rPr>
                <w:szCs w:val="21"/>
              </w:rPr>
            </w:pPr>
            <w:r>
              <w:rPr>
                <w:szCs w:val="21"/>
              </w:rPr>
              <w:t>通过</w:t>
            </w:r>
          </w:p>
        </w:tc>
        <w:tc>
          <w:tcPr>
            <w:tcW w:w="620" w:type="pct"/>
          </w:tcPr>
          <w:p w14:paraId="7AD29A0D" w14:textId="5759F56C" w:rsidR="00D6766E" w:rsidRPr="00866E5D" w:rsidRDefault="00D6766E" w:rsidP="00FA6AD6">
            <w:pPr>
              <w:jc w:val="center"/>
              <w:rPr>
                <w:szCs w:val="21"/>
              </w:rPr>
            </w:pPr>
            <w:r>
              <w:rPr>
                <w:szCs w:val="21"/>
              </w:rPr>
              <w:t>/</w:t>
            </w:r>
          </w:p>
        </w:tc>
      </w:tr>
      <w:tr w:rsidR="00D6766E" w:rsidRPr="00866E5D" w14:paraId="270A9B9A" w14:textId="77777777" w:rsidTr="00FA6AD6">
        <w:trPr>
          <w:trHeight w:val="689"/>
        </w:trPr>
        <w:tc>
          <w:tcPr>
            <w:tcW w:w="179" w:type="pct"/>
          </w:tcPr>
          <w:p w14:paraId="68E1B3C2" w14:textId="77777777" w:rsidR="00D6766E" w:rsidRPr="00866E5D" w:rsidRDefault="00D6766E" w:rsidP="00D6766E">
            <w:pPr>
              <w:pStyle w:val="af"/>
              <w:numPr>
                <w:ilvl w:val="0"/>
                <w:numId w:val="21"/>
              </w:numPr>
              <w:ind w:firstLineChars="0"/>
              <w:rPr>
                <w:szCs w:val="21"/>
              </w:rPr>
            </w:pPr>
          </w:p>
        </w:tc>
        <w:tc>
          <w:tcPr>
            <w:tcW w:w="432" w:type="pct"/>
            <w:vMerge/>
          </w:tcPr>
          <w:p w14:paraId="35B9F75D" w14:textId="77777777" w:rsidR="00D6766E" w:rsidRPr="00866E5D" w:rsidRDefault="00D6766E" w:rsidP="00D6766E">
            <w:pPr>
              <w:rPr>
                <w:szCs w:val="21"/>
              </w:rPr>
            </w:pPr>
          </w:p>
        </w:tc>
        <w:tc>
          <w:tcPr>
            <w:tcW w:w="493" w:type="pct"/>
            <w:vMerge/>
          </w:tcPr>
          <w:p w14:paraId="3A53751D" w14:textId="77777777" w:rsidR="00D6766E" w:rsidRPr="00866E5D" w:rsidRDefault="00D6766E" w:rsidP="00D6766E">
            <w:pPr>
              <w:rPr>
                <w:szCs w:val="21"/>
              </w:rPr>
            </w:pPr>
          </w:p>
        </w:tc>
        <w:tc>
          <w:tcPr>
            <w:tcW w:w="491" w:type="pct"/>
            <w:vMerge/>
          </w:tcPr>
          <w:p w14:paraId="2EC0BA92" w14:textId="77777777" w:rsidR="00D6766E" w:rsidRPr="00137F82" w:rsidRDefault="00D6766E" w:rsidP="00D6766E">
            <w:pPr>
              <w:rPr>
                <w:szCs w:val="21"/>
              </w:rPr>
            </w:pPr>
          </w:p>
        </w:tc>
        <w:tc>
          <w:tcPr>
            <w:tcW w:w="767" w:type="pct"/>
            <w:vMerge/>
          </w:tcPr>
          <w:p w14:paraId="32C22F22" w14:textId="77777777" w:rsidR="00D6766E" w:rsidRPr="00137F82" w:rsidRDefault="00D6766E" w:rsidP="00D6766E">
            <w:pPr>
              <w:rPr>
                <w:szCs w:val="21"/>
              </w:rPr>
            </w:pPr>
          </w:p>
        </w:tc>
        <w:tc>
          <w:tcPr>
            <w:tcW w:w="854" w:type="pct"/>
          </w:tcPr>
          <w:p w14:paraId="5E96F8C0" w14:textId="3AF0035D" w:rsidR="00D6766E" w:rsidRPr="00866E5D" w:rsidRDefault="00D6766E" w:rsidP="00D6766E">
            <w:pPr>
              <w:rPr>
                <w:szCs w:val="21"/>
              </w:rPr>
            </w:pPr>
            <w:r>
              <w:t>鉴别失败处理</w:t>
            </w:r>
          </w:p>
        </w:tc>
        <w:tc>
          <w:tcPr>
            <w:tcW w:w="854" w:type="pct"/>
          </w:tcPr>
          <w:p w14:paraId="60D1CFF0" w14:textId="24BDD72F" w:rsidR="00D6766E" w:rsidRPr="00866E5D" w:rsidRDefault="00D6766E" w:rsidP="00D6766E">
            <w:pPr>
              <w:rPr>
                <w:szCs w:val="21"/>
              </w:rPr>
            </w:pPr>
            <w:r>
              <w:t>IS_YL_WHDL_3</w:t>
            </w:r>
          </w:p>
        </w:tc>
        <w:tc>
          <w:tcPr>
            <w:tcW w:w="310" w:type="pct"/>
          </w:tcPr>
          <w:p w14:paraId="6C23237E" w14:textId="31290C1A" w:rsidR="00D6766E" w:rsidRPr="00866E5D" w:rsidRDefault="00D6766E" w:rsidP="00D6766E">
            <w:pPr>
              <w:rPr>
                <w:szCs w:val="21"/>
              </w:rPr>
            </w:pPr>
            <w:r>
              <w:rPr>
                <w:szCs w:val="21"/>
              </w:rPr>
              <w:t>通过</w:t>
            </w:r>
          </w:p>
        </w:tc>
        <w:tc>
          <w:tcPr>
            <w:tcW w:w="620" w:type="pct"/>
          </w:tcPr>
          <w:p w14:paraId="1B159BE7" w14:textId="0EC20017" w:rsidR="00D6766E" w:rsidRPr="00866E5D" w:rsidRDefault="00D6766E" w:rsidP="00FA6AD6">
            <w:pPr>
              <w:jc w:val="center"/>
              <w:rPr>
                <w:szCs w:val="21"/>
              </w:rPr>
            </w:pPr>
            <w:r>
              <w:rPr>
                <w:szCs w:val="21"/>
              </w:rPr>
              <w:t>/</w:t>
            </w:r>
          </w:p>
        </w:tc>
      </w:tr>
      <w:tr w:rsidR="00D6766E" w:rsidRPr="00866E5D" w14:paraId="3BC9A630" w14:textId="77777777" w:rsidTr="00FA6AD6">
        <w:trPr>
          <w:trHeight w:val="689"/>
        </w:trPr>
        <w:tc>
          <w:tcPr>
            <w:tcW w:w="179" w:type="pct"/>
          </w:tcPr>
          <w:p w14:paraId="10B1597F" w14:textId="77777777" w:rsidR="00D6766E" w:rsidRPr="00866E5D" w:rsidRDefault="00D6766E" w:rsidP="00D6766E">
            <w:pPr>
              <w:pStyle w:val="af"/>
              <w:numPr>
                <w:ilvl w:val="0"/>
                <w:numId w:val="21"/>
              </w:numPr>
              <w:ind w:firstLineChars="0"/>
              <w:rPr>
                <w:szCs w:val="21"/>
              </w:rPr>
            </w:pPr>
          </w:p>
        </w:tc>
        <w:tc>
          <w:tcPr>
            <w:tcW w:w="432" w:type="pct"/>
            <w:vMerge/>
          </w:tcPr>
          <w:p w14:paraId="7EC3066B" w14:textId="77777777" w:rsidR="00D6766E" w:rsidRPr="00866E5D" w:rsidRDefault="00D6766E" w:rsidP="00D6766E">
            <w:pPr>
              <w:rPr>
                <w:szCs w:val="21"/>
              </w:rPr>
            </w:pPr>
          </w:p>
        </w:tc>
        <w:tc>
          <w:tcPr>
            <w:tcW w:w="493" w:type="pct"/>
            <w:vMerge/>
          </w:tcPr>
          <w:p w14:paraId="1ADA3A4C" w14:textId="77777777" w:rsidR="00D6766E" w:rsidRPr="00866E5D" w:rsidRDefault="00D6766E" w:rsidP="00D6766E">
            <w:pPr>
              <w:rPr>
                <w:szCs w:val="21"/>
              </w:rPr>
            </w:pPr>
          </w:p>
        </w:tc>
        <w:tc>
          <w:tcPr>
            <w:tcW w:w="491" w:type="pct"/>
            <w:vMerge/>
          </w:tcPr>
          <w:p w14:paraId="40FB402A" w14:textId="77777777" w:rsidR="00D6766E" w:rsidRPr="00137F82" w:rsidRDefault="00D6766E" w:rsidP="00D6766E">
            <w:pPr>
              <w:rPr>
                <w:szCs w:val="21"/>
              </w:rPr>
            </w:pPr>
          </w:p>
        </w:tc>
        <w:tc>
          <w:tcPr>
            <w:tcW w:w="767" w:type="pct"/>
            <w:vMerge/>
          </w:tcPr>
          <w:p w14:paraId="01D95AD6" w14:textId="77777777" w:rsidR="00D6766E" w:rsidRPr="00137F82" w:rsidRDefault="00D6766E" w:rsidP="00D6766E">
            <w:pPr>
              <w:rPr>
                <w:szCs w:val="21"/>
              </w:rPr>
            </w:pPr>
          </w:p>
        </w:tc>
        <w:tc>
          <w:tcPr>
            <w:tcW w:w="854" w:type="pct"/>
          </w:tcPr>
          <w:p w14:paraId="0A7E737A" w14:textId="21F4FC18" w:rsidR="00D6766E" w:rsidRPr="00866E5D" w:rsidRDefault="00D6766E" w:rsidP="00D6766E">
            <w:pPr>
              <w:rPr>
                <w:szCs w:val="21"/>
              </w:rPr>
            </w:pPr>
            <w:r>
              <w:t>鉴别信息加密</w:t>
            </w:r>
            <w:r>
              <w:t>/</w:t>
            </w:r>
            <w:r>
              <w:t>存储</w:t>
            </w:r>
          </w:p>
        </w:tc>
        <w:tc>
          <w:tcPr>
            <w:tcW w:w="854" w:type="pct"/>
          </w:tcPr>
          <w:p w14:paraId="3020B77C" w14:textId="4E77EC46" w:rsidR="00D6766E" w:rsidRPr="00866E5D" w:rsidRDefault="00D6766E" w:rsidP="00D6766E">
            <w:pPr>
              <w:rPr>
                <w:szCs w:val="21"/>
              </w:rPr>
            </w:pPr>
            <w:r>
              <w:t>IS_YL_WHDL_4</w:t>
            </w:r>
          </w:p>
        </w:tc>
        <w:tc>
          <w:tcPr>
            <w:tcW w:w="310" w:type="pct"/>
          </w:tcPr>
          <w:p w14:paraId="722BE84D" w14:textId="438A2023" w:rsidR="00D6766E" w:rsidRPr="00866E5D" w:rsidRDefault="00D6766E" w:rsidP="00D6766E">
            <w:pPr>
              <w:rPr>
                <w:szCs w:val="21"/>
              </w:rPr>
            </w:pPr>
            <w:r>
              <w:rPr>
                <w:szCs w:val="21"/>
              </w:rPr>
              <w:t>通过</w:t>
            </w:r>
          </w:p>
        </w:tc>
        <w:tc>
          <w:tcPr>
            <w:tcW w:w="620" w:type="pct"/>
          </w:tcPr>
          <w:p w14:paraId="197BC1E1" w14:textId="24FFB7E2" w:rsidR="00D6766E" w:rsidRPr="00866E5D" w:rsidRDefault="00D6766E" w:rsidP="00FA6AD6">
            <w:pPr>
              <w:jc w:val="center"/>
              <w:rPr>
                <w:szCs w:val="21"/>
              </w:rPr>
            </w:pPr>
            <w:r>
              <w:rPr>
                <w:szCs w:val="21"/>
              </w:rPr>
              <w:t>/</w:t>
            </w:r>
          </w:p>
        </w:tc>
      </w:tr>
      <w:tr w:rsidR="00D6766E" w:rsidRPr="00866E5D" w14:paraId="23E3B528" w14:textId="77777777" w:rsidTr="00FA6AD6">
        <w:trPr>
          <w:trHeight w:val="689"/>
        </w:trPr>
        <w:tc>
          <w:tcPr>
            <w:tcW w:w="179" w:type="pct"/>
          </w:tcPr>
          <w:p w14:paraId="0C6970EF" w14:textId="77777777" w:rsidR="00D6766E" w:rsidRPr="00866E5D" w:rsidRDefault="00D6766E" w:rsidP="00D6766E">
            <w:pPr>
              <w:pStyle w:val="af"/>
              <w:numPr>
                <w:ilvl w:val="0"/>
                <w:numId w:val="21"/>
              </w:numPr>
              <w:ind w:firstLineChars="0"/>
              <w:rPr>
                <w:szCs w:val="21"/>
              </w:rPr>
            </w:pPr>
          </w:p>
        </w:tc>
        <w:tc>
          <w:tcPr>
            <w:tcW w:w="432" w:type="pct"/>
            <w:vMerge/>
          </w:tcPr>
          <w:p w14:paraId="441E3A72" w14:textId="77777777" w:rsidR="00D6766E" w:rsidRPr="00866E5D" w:rsidRDefault="00D6766E" w:rsidP="00D6766E">
            <w:pPr>
              <w:rPr>
                <w:szCs w:val="21"/>
              </w:rPr>
            </w:pPr>
          </w:p>
        </w:tc>
        <w:tc>
          <w:tcPr>
            <w:tcW w:w="493" w:type="pct"/>
            <w:vMerge/>
          </w:tcPr>
          <w:p w14:paraId="56B4F50A" w14:textId="77777777" w:rsidR="00D6766E" w:rsidRPr="00866E5D" w:rsidRDefault="00D6766E" w:rsidP="00D6766E">
            <w:pPr>
              <w:rPr>
                <w:szCs w:val="21"/>
              </w:rPr>
            </w:pPr>
          </w:p>
        </w:tc>
        <w:tc>
          <w:tcPr>
            <w:tcW w:w="491" w:type="pct"/>
          </w:tcPr>
          <w:p w14:paraId="6BACF8F7" w14:textId="607EAB50" w:rsidR="00D6766E" w:rsidRPr="00866E5D" w:rsidRDefault="00D6766E" w:rsidP="00D6766E">
            <w:pPr>
              <w:rPr>
                <w:szCs w:val="21"/>
              </w:rPr>
            </w:pPr>
            <w:r w:rsidRPr="00137F82">
              <w:rPr>
                <w:szCs w:val="21"/>
              </w:rPr>
              <w:t>用户主体绑定安全测试</w:t>
            </w:r>
          </w:p>
        </w:tc>
        <w:tc>
          <w:tcPr>
            <w:tcW w:w="767" w:type="pct"/>
          </w:tcPr>
          <w:p w14:paraId="65D81A5B" w14:textId="081CC5CD" w:rsidR="00D6766E" w:rsidRPr="00866E5D" w:rsidRDefault="00D6766E" w:rsidP="00D6766E">
            <w:pPr>
              <w:rPr>
                <w:szCs w:val="21"/>
              </w:rPr>
            </w:pPr>
            <w:r w:rsidRPr="00137F82">
              <w:rPr>
                <w:szCs w:val="21"/>
              </w:rPr>
              <w:t>IS_XQ_WHBD</w:t>
            </w:r>
          </w:p>
        </w:tc>
        <w:tc>
          <w:tcPr>
            <w:tcW w:w="854" w:type="pct"/>
          </w:tcPr>
          <w:p w14:paraId="4FB1FE90" w14:textId="5558ACE6" w:rsidR="00D6766E" w:rsidRPr="00866E5D" w:rsidRDefault="00D6766E" w:rsidP="00D6766E">
            <w:pPr>
              <w:rPr>
                <w:szCs w:val="21"/>
              </w:rPr>
            </w:pPr>
            <w:r>
              <w:t>用户主体绑定安全测试</w:t>
            </w:r>
          </w:p>
        </w:tc>
        <w:tc>
          <w:tcPr>
            <w:tcW w:w="854" w:type="pct"/>
          </w:tcPr>
          <w:p w14:paraId="7A7FBECA" w14:textId="45EDCDFE" w:rsidR="00D6766E" w:rsidRPr="00866E5D" w:rsidRDefault="00D6766E" w:rsidP="00D6766E">
            <w:pPr>
              <w:rPr>
                <w:szCs w:val="21"/>
              </w:rPr>
            </w:pPr>
            <w:r>
              <w:t>IS_YL_WHBD_1</w:t>
            </w:r>
          </w:p>
        </w:tc>
        <w:tc>
          <w:tcPr>
            <w:tcW w:w="310" w:type="pct"/>
          </w:tcPr>
          <w:p w14:paraId="11C73B7B" w14:textId="2391DACA" w:rsidR="00D6766E" w:rsidRPr="00866E5D" w:rsidRDefault="00D6766E" w:rsidP="00D6766E">
            <w:pPr>
              <w:rPr>
                <w:szCs w:val="21"/>
              </w:rPr>
            </w:pPr>
            <w:r>
              <w:rPr>
                <w:szCs w:val="21"/>
              </w:rPr>
              <w:t>通过</w:t>
            </w:r>
          </w:p>
        </w:tc>
        <w:tc>
          <w:tcPr>
            <w:tcW w:w="620" w:type="pct"/>
          </w:tcPr>
          <w:p w14:paraId="234186F9" w14:textId="2D834695" w:rsidR="00D6766E" w:rsidRPr="00866E5D" w:rsidRDefault="00D6766E" w:rsidP="00FA6AD6">
            <w:pPr>
              <w:jc w:val="center"/>
              <w:rPr>
                <w:szCs w:val="21"/>
              </w:rPr>
            </w:pPr>
            <w:r>
              <w:rPr>
                <w:szCs w:val="21"/>
              </w:rPr>
              <w:t>/</w:t>
            </w:r>
          </w:p>
        </w:tc>
      </w:tr>
      <w:tr w:rsidR="00D6766E" w:rsidRPr="00866E5D" w14:paraId="2095137D" w14:textId="77777777" w:rsidTr="00FA6AD6">
        <w:trPr>
          <w:trHeight w:val="689"/>
        </w:trPr>
        <w:tc>
          <w:tcPr>
            <w:tcW w:w="179" w:type="pct"/>
          </w:tcPr>
          <w:p w14:paraId="18742333" w14:textId="77777777" w:rsidR="00D6766E" w:rsidRPr="00866E5D" w:rsidRDefault="00D6766E" w:rsidP="00D6766E">
            <w:pPr>
              <w:pStyle w:val="af"/>
              <w:numPr>
                <w:ilvl w:val="0"/>
                <w:numId w:val="21"/>
              </w:numPr>
              <w:ind w:firstLineChars="0"/>
              <w:rPr>
                <w:szCs w:val="21"/>
              </w:rPr>
            </w:pPr>
          </w:p>
        </w:tc>
        <w:tc>
          <w:tcPr>
            <w:tcW w:w="432" w:type="pct"/>
            <w:vMerge w:val="restart"/>
          </w:tcPr>
          <w:p w14:paraId="3A771E97" w14:textId="1719B27B" w:rsidR="00D6766E" w:rsidRPr="00866E5D" w:rsidRDefault="00D6766E" w:rsidP="00D6766E">
            <w:pPr>
              <w:rPr>
                <w:szCs w:val="21"/>
              </w:rPr>
            </w:pPr>
            <w:r>
              <w:rPr>
                <w:rFonts w:hint="eastAsia"/>
                <w:szCs w:val="21"/>
              </w:rPr>
              <w:t>7.1.2</w:t>
            </w:r>
          </w:p>
        </w:tc>
        <w:tc>
          <w:tcPr>
            <w:tcW w:w="493" w:type="pct"/>
            <w:vMerge w:val="restart"/>
          </w:tcPr>
          <w:p w14:paraId="06DD5024" w14:textId="5EC52064" w:rsidR="00D6766E" w:rsidRPr="00866E5D" w:rsidRDefault="00D6766E" w:rsidP="00D6766E">
            <w:pPr>
              <w:rPr>
                <w:szCs w:val="21"/>
              </w:rPr>
            </w:pPr>
            <w:r w:rsidRPr="003E42AA">
              <w:rPr>
                <w:szCs w:val="21"/>
              </w:rPr>
              <w:t>抗抵赖</w:t>
            </w:r>
          </w:p>
        </w:tc>
        <w:tc>
          <w:tcPr>
            <w:tcW w:w="491" w:type="pct"/>
          </w:tcPr>
          <w:p w14:paraId="1DDFF245" w14:textId="30977B46" w:rsidR="00D6766E" w:rsidRPr="00866E5D" w:rsidRDefault="00D6766E" w:rsidP="00D6766E">
            <w:pPr>
              <w:rPr>
                <w:szCs w:val="21"/>
              </w:rPr>
            </w:pPr>
            <w:r w:rsidRPr="003E42AA">
              <w:rPr>
                <w:szCs w:val="21"/>
              </w:rPr>
              <w:t>抗原发抵赖安全测试</w:t>
            </w:r>
          </w:p>
        </w:tc>
        <w:tc>
          <w:tcPr>
            <w:tcW w:w="767" w:type="pct"/>
          </w:tcPr>
          <w:p w14:paraId="335DF179" w14:textId="2B8C4DEC" w:rsidR="00D6766E" w:rsidRPr="00866E5D" w:rsidRDefault="00D6766E" w:rsidP="00D6766E">
            <w:pPr>
              <w:rPr>
                <w:szCs w:val="21"/>
              </w:rPr>
            </w:pPr>
            <w:r w:rsidRPr="003E42AA">
              <w:rPr>
                <w:szCs w:val="21"/>
              </w:rPr>
              <w:t>IS_XQ_YFDL</w:t>
            </w:r>
          </w:p>
        </w:tc>
        <w:tc>
          <w:tcPr>
            <w:tcW w:w="854" w:type="pct"/>
          </w:tcPr>
          <w:p w14:paraId="0992377F" w14:textId="1AE5F02B" w:rsidR="00D6766E" w:rsidRPr="00866E5D" w:rsidRDefault="00D6766E" w:rsidP="00D6766E">
            <w:pPr>
              <w:rPr>
                <w:szCs w:val="21"/>
              </w:rPr>
            </w:pPr>
            <w:r>
              <w:t>抗原发抵赖安全测试</w:t>
            </w:r>
          </w:p>
        </w:tc>
        <w:tc>
          <w:tcPr>
            <w:tcW w:w="854" w:type="pct"/>
          </w:tcPr>
          <w:p w14:paraId="4967C200" w14:textId="023B4EE2" w:rsidR="00D6766E" w:rsidRPr="00866E5D" w:rsidRDefault="00D6766E" w:rsidP="00D6766E">
            <w:pPr>
              <w:rPr>
                <w:szCs w:val="21"/>
              </w:rPr>
            </w:pPr>
            <w:r>
              <w:t>IS_YL_YFDL_1</w:t>
            </w:r>
          </w:p>
        </w:tc>
        <w:tc>
          <w:tcPr>
            <w:tcW w:w="310" w:type="pct"/>
          </w:tcPr>
          <w:p w14:paraId="2C8A630D" w14:textId="20379BBF" w:rsidR="00D6766E" w:rsidRPr="00866E5D" w:rsidRDefault="00D6766E" w:rsidP="00D6766E">
            <w:pPr>
              <w:rPr>
                <w:szCs w:val="21"/>
              </w:rPr>
            </w:pPr>
            <w:r>
              <w:rPr>
                <w:szCs w:val="21"/>
              </w:rPr>
              <w:t>通过</w:t>
            </w:r>
          </w:p>
        </w:tc>
        <w:tc>
          <w:tcPr>
            <w:tcW w:w="620" w:type="pct"/>
          </w:tcPr>
          <w:p w14:paraId="5406B686" w14:textId="105EAB28" w:rsidR="00D6766E" w:rsidRPr="00866E5D" w:rsidRDefault="00D6766E" w:rsidP="00FA6AD6">
            <w:pPr>
              <w:jc w:val="center"/>
              <w:rPr>
                <w:szCs w:val="21"/>
              </w:rPr>
            </w:pPr>
            <w:r>
              <w:rPr>
                <w:szCs w:val="21"/>
              </w:rPr>
              <w:t>/</w:t>
            </w:r>
          </w:p>
        </w:tc>
      </w:tr>
      <w:tr w:rsidR="00D6766E" w:rsidRPr="00866E5D" w14:paraId="07059EED" w14:textId="77777777" w:rsidTr="00FA6AD6">
        <w:trPr>
          <w:trHeight w:val="689"/>
        </w:trPr>
        <w:tc>
          <w:tcPr>
            <w:tcW w:w="179" w:type="pct"/>
          </w:tcPr>
          <w:p w14:paraId="5EAB6D2E" w14:textId="77777777" w:rsidR="00D6766E" w:rsidRPr="00866E5D" w:rsidRDefault="00D6766E" w:rsidP="00D6766E">
            <w:pPr>
              <w:pStyle w:val="af"/>
              <w:numPr>
                <w:ilvl w:val="0"/>
                <w:numId w:val="21"/>
              </w:numPr>
              <w:ind w:firstLineChars="0"/>
              <w:rPr>
                <w:szCs w:val="21"/>
              </w:rPr>
            </w:pPr>
          </w:p>
        </w:tc>
        <w:tc>
          <w:tcPr>
            <w:tcW w:w="432" w:type="pct"/>
            <w:vMerge/>
          </w:tcPr>
          <w:p w14:paraId="71886AE1" w14:textId="77777777" w:rsidR="00D6766E" w:rsidRPr="00866E5D" w:rsidRDefault="00D6766E" w:rsidP="00D6766E">
            <w:pPr>
              <w:rPr>
                <w:szCs w:val="21"/>
              </w:rPr>
            </w:pPr>
          </w:p>
        </w:tc>
        <w:tc>
          <w:tcPr>
            <w:tcW w:w="493" w:type="pct"/>
            <w:vMerge/>
          </w:tcPr>
          <w:p w14:paraId="19792C88" w14:textId="77777777" w:rsidR="00D6766E" w:rsidRPr="00866E5D" w:rsidRDefault="00D6766E" w:rsidP="00D6766E">
            <w:pPr>
              <w:rPr>
                <w:szCs w:val="21"/>
              </w:rPr>
            </w:pPr>
          </w:p>
        </w:tc>
        <w:tc>
          <w:tcPr>
            <w:tcW w:w="491" w:type="pct"/>
          </w:tcPr>
          <w:p w14:paraId="58AE1B5F" w14:textId="1E16F360" w:rsidR="00D6766E" w:rsidRPr="00866E5D" w:rsidRDefault="00D6766E" w:rsidP="00D6766E">
            <w:pPr>
              <w:rPr>
                <w:szCs w:val="21"/>
              </w:rPr>
            </w:pPr>
            <w:r w:rsidRPr="003E42AA">
              <w:rPr>
                <w:szCs w:val="21"/>
              </w:rPr>
              <w:t>抗接收抵赖安全测试</w:t>
            </w:r>
          </w:p>
        </w:tc>
        <w:tc>
          <w:tcPr>
            <w:tcW w:w="767" w:type="pct"/>
          </w:tcPr>
          <w:p w14:paraId="2A5CEDAB" w14:textId="419E16A3" w:rsidR="00D6766E" w:rsidRPr="00866E5D" w:rsidRDefault="00D6766E" w:rsidP="00D6766E">
            <w:pPr>
              <w:rPr>
                <w:szCs w:val="21"/>
              </w:rPr>
            </w:pPr>
            <w:r w:rsidRPr="003E42AA">
              <w:rPr>
                <w:szCs w:val="21"/>
              </w:rPr>
              <w:t>IS_XQ_JSDL</w:t>
            </w:r>
          </w:p>
        </w:tc>
        <w:tc>
          <w:tcPr>
            <w:tcW w:w="854" w:type="pct"/>
          </w:tcPr>
          <w:p w14:paraId="5EC5FC66" w14:textId="384DDC7D" w:rsidR="00D6766E" w:rsidRPr="00866E5D" w:rsidRDefault="00D6766E" w:rsidP="00D6766E">
            <w:pPr>
              <w:rPr>
                <w:szCs w:val="21"/>
              </w:rPr>
            </w:pPr>
            <w:r>
              <w:t>抗接收抵赖安全测试</w:t>
            </w:r>
          </w:p>
        </w:tc>
        <w:tc>
          <w:tcPr>
            <w:tcW w:w="854" w:type="pct"/>
          </w:tcPr>
          <w:p w14:paraId="6C70CCDD" w14:textId="1E107D95" w:rsidR="00D6766E" w:rsidRPr="00866E5D" w:rsidRDefault="00D6766E" w:rsidP="00D6766E">
            <w:pPr>
              <w:rPr>
                <w:szCs w:val="21"/>
              </w:rPr>
            </w:pPr>
            <w:r>
              <w:t>IS_YL_JSDL_1</w:t>
            </w:r>
          </w:p>
        </w:tc>
        <w:tc>
          <w:tcPr>
            <w:tcW w:w="310" w:type="pct"/>
          </w:tcPr>
          <w:p w14:paraId="3E702522" w14:textId="1AD8DCEC" w:rsidR="00D6766E" w:rsidRPr="00866E5D" w:rsidRDefault="00D6766E" w:rsidP="00D6766E">
            <w:pPr>
              <w:rPr>
                <w:szCs w:val="21"/>
              </w:rPr>
            </w:pPr>
            <w:r>
              <w:rPr>
                <w:szCs w:val="21"/>
              </w:rPr>
              <w:t>通过</w:t>
            </w:r>
          </w:p>
        </w:tc>
        <w:tc>
          <w:tcPr>
            <w:tcW w:w="620" w:type="pct"/>
          </w:tcPr>
          <w:p w14:paraId="6F4D6416" w14:textId="0CA016D7" w:rsidR="00D6766E" w:rsidRPr="00866E5D" w:rsidRDefault="00D6766E" w:rsidP="00FA6AD6">
            <w:pPr>
              <w:jc w:val="center"/>
              <w:rPr>
                <w:szCs w:val="21"/>
              </w:rPr>
            </w:pPr>
            <w:r>
              <w:rPr>
                <w:szCs w:val="21"/>
              </w:rPr>
              <w:t>/</w:t>
            </w:r>
          </w:p>
        </w:tc>
      </w:tr>
      <w:tr w:rsidR="00D6766E" w:rsidRPr="00866E5D" w14:paraId="2D81E0DC" w14:textId="77777777" w:rsidTr="00FA6AD6">
        <w:trPr>
          <w:trHeight w:val="689"/>
        </w:trPr>
        <w:tc>
          <w:tcPr>
            <w:tcW w:w="179" w:type="pct"/>
          </w:tcPr>
          <w:p w14:paraId="00389A6A" w14:textId="77777777" w:rsidR="00D6766E" w:rsidRPr="00866E5D" w:rsidRDefault="00D6766E" w:rsidP="00D6766E">
            <w:pPr>
              <w:pStyle w:val="af"/>
              <w:numPr>
                <w:ilvl w:val="0"/>
                <w:numId w:val="21"/>
              </w:numPr>
              <w:ind w:firstLineChars="0"/>
              <w:rPr>
                <w:szCs w:val="21"/>
              </w:rPr>
            </w:pPr>
          </w:p>
        </w:tc>
        <w:tc>
          <w:tcPr>
            <w:tcW w:w="432" w:type="pct"/>
            <w:vMerge w:val="restart"/>
          </w:tcPr>
          <w:p w14:paraId="1688971F" w14:textId="3B76EE98" w:rsidR="00D6766E" w:rsidRPr="00866E5D" w:rsidRDefault="00D6766E" w:rsidP="00D6766E">
            <w:pPr>
              <w:rPr>
                <w:szCs w:val="21"/>
              </w:rPr>
            </w:pPr>
            <w:r w:rsidRPr="002B220C">
              <w:rPr>
                <w:szCs w:val="21"/>
              </w:rPr>
              <w:t>7.1.3</w:t>
            </w:r>
          </w:p>
        </w:tc>
        <w:tc>
          <w:tcPr>
            <w:tcW w:w="493" w:type="pct"/>
            <w:vMerge w:val="restart"/>
          </w:tcPr>
          <w:p w14:paraId="111A4619" w14:textId="26B9A836" w:rsidR="00D6766E" w:rsidRPr="00866E5D" w:rsidRDefault="00D6766E" w:rsidP="00D6766E">
            <w:pPr>
              <w:rPr>
                <w:szCs w:val="21"/>
              </w:rPr>
            </w:pPr>
            <w:r w:rsidRPr="002B220C">
              <w:rPr>
                <w:szCs w:val="21"/>
              </w:rPr>
              <w:t>自主访问控制</w:t>
            </w:r>
          </w:p>
        </w:tc>
        <w:tc>
          <w:tcPr>
            <w:tcW w:w="491" w:type="pct"/>
          </w:tcPr>
          <w:p w14:paraId="37FFFA04" w14:textId="6A9C131D" w:rsidR="00D6766E" w:rsidRDefault="00D6766E" w:rsidP="00D6766E">
            <w:r>
              <w:t>自主访问控制功能安全测试</w:t>
            </w:r>
          </w:p>
        </w:tc>
        <w:tc>
          <w:tcPr>
            <w:tcW w:w="767" w:type="pct"/>
          </w:tcPr>
          <w:p w14:paraId="72273BAE" w14:textId="00962C69" w:rsidR="00D6766E" w:rsidRDefault="00D6766E" w:rsidP="00D6766E">
            <w:r>
              <w:t>IS_XQ_ZZKZGN</w:t>
            </w:r>
          </w:p>
        </w:tc>
        <w:tc>
          <w:tcPr>
            <w:tcW w:w="854" w:type="pct"/>
          </w:tcPr>
          <w:p w14:paraId="60017F53" w14:textId="79AE8342" w:rsidR="00D6766E" w:rsidRPr="00866E5D" w:rsidRDefault="00D6766E" w:rsidP="00D6766E">
            <w:pPr>
              <w:rPr>
                <w:szCs w:val="21"/>
              </w:rPr>
            </w:pPr>
            <w:r>
              <w:t>自主访问控制安全测试</w:t>
            </w:r>
          </w:p>
        </w:tc>
        <w:tc>
          <w:tcPr>
            <w:tcW w:w="854" w:type="pct"/>
          </w:tcPr>
          <w:p w14:paraId="347E7A68" w14:textId="36EE7BC7" w:rsidR="00D6766E" w:rsidRPr="00866E5D" w:rsidRDefault="00D6766E" w:rsidP="00D6766E">
            <w:pPr>
              <w:rPr>
                <w:szCs w:val="21"/>
              </w:rPr>
            </w:pPr>
            <w:r>
              <w:t>IS_YL_ZZKZGN_1</w:t>
            </w:r>
          </w:p>
        </w:tc>
        <w:tc>
          <w:tcPr>
            <w:tcW w:w="310" w:type="pct"/>
          </w:tcPr>
          <w:p w14:paraId="732AA6CB" w14:textId="7498E60F" w:rsidR="00D6766E" w:rsidRPr="00866E5D" w:rsidRDefault="00D6766E" w:rsidP="00D6766E">
            <w:pPr>
              <w:rPr>
                <w:szCs w:val="21"/>
              </w:rPr>
            </w:pPr>
            <w:r>
              <w:rPr>
                <w:szCs w:val="21"/>
              </w:rPr>
              <w:t>通过</w:t>
            </w:r>
          </w:p>
        </w:tc>
        <w:tc>
          <w:tcPr>
            <w:tcW w:w="620" w:type="pct"/>
          </w:tcPr>
          <w:p w14:paraId="464DB0BB" w14:textId="28BEB0E1" w:rsidR="00D6766E" w:rsidRPr="00866E5D" w:rsidRDefault="00D6766E" w:rsidP="00FA6AD6">
            <w:pPr>
              <w:jc w:val="center"/>
              <w:rPr>
                <w:szCs w:val="21"/>
              </w:rPr>
            </w:pPr>
            <w:r>
              <w:rPr>
                <w:szCs w:val="21"/>
              </w:rPr>
              <w:t>/</w:t>
            </w:r>
          </w:p>
        </w:tc>
      </w:tr>
      <w:tr w:rsidR="00D6766E" w:rsidRPr="00866E5D" w14:paraId="3591BA20" w14:textId="77777777" w:rsidTr="00FA6AD6">
        <w:trPr>
          <w:trHeight w:val="689"/>
        </w:trPr>
        <w:tc>
          <w:tcPr>
            <w:tcW w:w="179" w:type="pct"/>
          </w:tcPr>
          <w:p w14:paraId="53800D85" w14:textId="77777777" w:rsidR="00D6766E" w:rsidRPr="00866E5D" w:rsidRDefault="00D6766E" w:rsidP="00D6766E">
            <w:pPr>
              <w:pStyle w:val="af"/>
              <w:numPr>
                <w:ilvl w:val="0"/>
                <w:numId w:val="21"/>
              </w:numPr>
              <w:ind w:firstLineChars="0"/>
              <w:rPr>
                <w:szCs w:val="21"/>
              </w:rPr>
            </w:pPr>
          </w:p>
        </w:tc>
        <w:tc>
          <w:tcPr>
            <w:tcW w:w="432" w:type="pct"/>
            <w:vMerge/>
          </w:tcPr>
          <w:p w14:paraId="72938220" w14:textId="77777777" w:rsidR="00D6766E" w:rsidRPr="00866E5D" w:rsidRDefault="00D6766E" w:rsidP="00D6766E">
            <w:pPr>
              <w:rPr>
                <w:szCs w:val="21"/>
              </w:rPr>
            </w:pPr>
          </w:p>
        </w:tc>
        <w:tc>
          <w:tcPr>
            <w:tcW w:w="493" w:type="pct"/>
            <w:vMerge/>
          </w:tcPr>
          <w:p w14:paraId="1FF40B86" w14:textId="77777777" w:rsidR="00D6766E" w:rsidRPr="00866E5D" w:rsidRDefault="00D6766E" w:rsidP="00D6766E">
            <w:pPr>
              <w:rPr>
                <w:szCs w:val="21"/>
              </w:rPr>
            </w:pPr>
          </w:p>
        </w:tc>
        <w:tc>
          <w:tcPr>
            <w:tcW w:w="491" w:type="pct"/>
          </w:tcPr>
          <w:p w14:paraId="706ADDEE" w14:textId="329E2795" w:rsidR="00D6766E" w:rsidRDefault="00D6766E" w:rsidP="00D6766E">
            <w:r>
              <w:t>自主访问控制策略安全测试</w:t>
            </w:r>
          </w:p>
        </w:tc>
        <w:tc>
          <w:tcPr>
            <w:tcW w:w="767" w:type="pct"/>
          </w:tcPr>
          <w:p w14:paraId="4ED0F3E3" w14:textId="78613D51" w:rsidR="00D6766E" w:rsidRDefault="00D6766E" w:rsidP="00D6766E">
            <w:r>
              <w:t>IS_XQ_ZZKZCL</w:t>
            </w:r>
          </w:p>
        </w:tc>
        <w:tc>
          <w:tcPr>
            <w:tcW w:w="854" w:type="pct"/>
          </w:tcPr>
          <w:p w14:paraId="64775CC3" w14:textId="760F646C" w:rsidR="00D6766E" w:rsidRPr="00866E5D" w:rsidRDefault="00D6766E" w:rsidP="00D6766E">
            <w:pPr>
              <w:rPr>
                <w:szCs w:val="21"/>
              </w:rPr>
            </w:pPr>
            <w:r>
              <w:t>自主访问控制策略安全测试</w:t>
            </w:r>
          </w:p>
        </w:tc>
        <w:tc>
          <w:tcPr>
            <w:tcW w:w="854" w:type="pct"/>
          </w:tcPr>
          <w:p w14:paraId="522E924F" w14:textId="478C68FD" w:rsidR="00D6766E" w:rsidRPr="00866E5D" w:rsidRDefault="00D6766E" w:rsidP="00D6766E">
            <w:pPr>
              <w:rPr>
                <w:szCs w:val="21"/>
              </w:rPr>
            </w:pPr>
            <w:r>
              <w:t>IS_YL_ZZKZCL_1</w:t>
            </w:r>
          </w:p>
        </w:tc>
        <w:tc>
          <w:tcPr>
            <w:tcW w:w="310" w:type="pct"/>
          </w:tcPr>
          <w:p w14:paraId="5FAFC8FF" w14:textId="36948314" w:rsidR="00D6766E" w:rsidRPr="00866E5D" w:rsidRDefault="00D6766E" w:rsidP="00D6766E">
            <w:pPr>
              <w:rPr>
                <w:szCs w:val="21"/>
              </w:rPr>
            </w:pPr>
            <w:r>
              <w:rPr>
                <w:szCs w:val="21"/>
              </w:rPr>
              <w:t>通过</w:t>
            </w:r>
          </w:p>
        </w:tc>
        <w:tc>
          <w:tcPr>
            <w:tcW w:w="620" w:type="pct"/>
          </w:tcPr>
          <w:p w14:paraId="75BED8D8" w14:textId="7A7559D9" w:rsidR="00D6766E" w:rsidRPr="00866E5D" w:rsidRDefault="00D6766E" w:rsidP="00FA6AD6">
            <w:pPr>
              <w:jc w:val="center"/>
              <w:rPr>
                <w:szCs w:val="21"/>
              </w:rPr>
            </w:pPr>
            <w:r>
              <w:rPr>
                <w:szCs w:val="21"/>
              </w:rPr>
              <w:t>/</w:t>
            </w:r>
          </w:p>
        </w:tc>
      </w:tr>
      <w:tr w:rsidR="00D6766E" w:rsidRPr="00866E5D" w14:paraId="2C18D342" w14:textId="77777777" w:rsidTr="00FA6AD6">
        <w:trPr>
          <w:trHeight w:val="689"/>
        </w:trPr>
        <w:tc>
          <w:tcPr>
            <w:tcW w:w="179" w:type="pct"/>
          </w:tcPr>
          <w:p w14:paraId="6B2C67D8" w14:textId="77777777" w:rsidR="00D6766E" w:rsidRPr="00866E5D" w:rsidRDefault="00D6766E" w:rsidP="00D6766E">
            <w:pPr>
              <w:pStyle w:val="af"/>
              <w:numPr>
                <w:ilvl w:val="0"/>
                <w:numId w:val="21"/>
              </w:numPr>
              <w:ind w:firstLineChars="0"/>
              <w:rPr>
                <w:szCs w:val="21"/>
              </w:rPr>
            </w:pPr>
          </w:p>
        </w:tc>
        <w:tc>
          <w:tcPr>
            <w:tcW w:w="432" w:type="pct"/>
          </w:tcPr>
          <w:p w14:paraId="2198B66B" w14:textId="3C483D3E" w:rsidR="00D6766E" w:rsidRPr="00866E5D" w:rsidRDefault="00D6766E" w:rsidP="00D6766E">
            <w:pPr>
              <w:rPr>
                <w:szCs w:val="21"/>
              </w:rPr>
            </w:pPr>
            <w:r w:rsidRPr="002B220C">
              <w:rPr>
                <w:szCs w:val="21"/>
              </w:rPr>
              <w:t>7.1.4</w:t>
            </w:r>
          </w:p>
        </w:tc>
        <w:tc>
          <w:tcPr>
            <w:tcW w:w="493" w:type="pct"/>
          </w:tcPr>
          <w:p w14:paraId="7A9ADE8A" w14:textId="783FA274" w:rsidR="00D6766E" w:rsidRPr="00866E5D" w:rsidRDefault="00D6766E" w:rsidP="00D6766E">
            <w:pPr>
              <w:rPr>
                <w:szCs w:val="21"/>
              </w:rPr>
            </w:pPr>
            <w:r w:rsidRPr="002B220C">
              <w:rPr>
                <w:szCs w:val="21"/>
              </w:rPr>
              <w:t>标记</w:t>
            </w:r>
          </w:p>
        </w:tc>
        <w:tc>
          <w:tcPr>
            <w:tcW w:w="491" w:type="pct"/>
          </w:tcPr>
          <w:p w14:paraId="225852C4" w14:textId="4F6D487E" w:rsidR="00D6766E" w:rsidRDefault="00D6766E" w:rsidP="00D6766E">
            <w:r>
              <w:t>标记功能安全测试</w:t>
            </w:r>
          </w:p>
        </w:tc>
        <w:tc>
          <w:tcPr>
            <w:tcW w:w="767" w:type="pct"/>
          </w:tcPr>
          <w:p w14:paraId="316BDBC8" w14:textId="2E82E87C" w:rsidR="00D6766E" w:rsidRDefault="00D6766E" w:rsidP="00D6766E">
            <w:r>
              <w:t>IS_XQ_BJ</w:t>
            </w:r>
          </w:p>
        </w:tc>
        <w:tc>
          <w:tcPr>
            <w:tcW w:w="854" w:type="pct"/>
          </w:tcPr>
          <w:p w14:paraId="25F650CE" w14:textId="70A47F29" w:rsidR="00D6766E" w:rsidRPr="00866E5D" w:rsidRDefault="00D6766E" w:rsidP="00D6766E">
            <w:pPr>
              <w:rPr>
                <w:szCs w:val="21"/>
              </w:rPr>
            </w:pPr>
            <w:r>
              <w:t>标记功能安全测试</w:t>
            </w:r>
          </w:p>
        </w:tc>
        <w:tc>
          <w:tcPr>
            <w:tcW w:w="854" w:type="pct"/>
          </w:tcPr>
          <w:p w14:paraId="7586B890" w14:textId="71AF2C25" w:rsidR="00D6766E" w:rsidRPr="00866E5D" w:rsidRDefault="00D6766E" w:rsidP="00D6766E">
            <w:pPr>
              <w:rPr>
                <w:szCs w:val="21"/>
              </w:rPr>
            </w:pPr>
            <w:r>
              <w:t>IS_YL_BJ_1</w:t>
            </w:r>
          </w:p>
        </w:tc>
        <w:tc>
          <w:tcPr>
            <w:tcW w:w="310" w:type="pct"/>
          </w:tcPr>
          <w:p w14:paraId="4C636253" w14:textId="441A1897" w:rsidR="00D6766E" w:rsidRPr="00866E5D" w:rsidRDefault="00D6766E" w:rsidP="00D6766E">
            <w:pPr>
              <w:rPr>
                <w:szCs w:val="21"/>
              </w:rPr>
            </w:pPr>
            <w:r>
              <w:rPr>
                <w:szCs w:val="21"/>
              </w:rPr>
              <w:t>不通过</w:t>
            </w:r>
          </w:p>
        </w:tc>
        <w:tc>
          <w:tcPr>
            <w:tcW w:w="620" w:type="pct"/>
          </w:tcPr>
          <w:p w14:paraId="1BBFE74A" w14:textId="397F3F33" w:rsidR="00D6766E" w:rsidRPr="00866E5D" w:rsidRDefault="00D6766E" w:rsidP="00FA6AD6">
            <w:pPr>
              <w:jc w:val="center"/>
              <w:rPr>
                <w:szCs w:val="21"/>
              </w:rPr>
            </w:pPr>
            <w:r w:rsidRPr="00D6766E">
              <w:rPr>
                <w:szCs w:val="21"/>
              </w:rPr>
              <w:t>PT_</w:t>
            </w:r>
            <w:r w:rsidR="00F569AC">
              <w:rPr>
                <w:szCs w:val="21"/>
              </w:rPr>
              <w:t>S2601</w:t>
            </w:r>
            <w:r w:rsidRPr="00D6766E">
              <w:rPr>
                <w:szCs w:val="21"/>
              </w:rPr>
              <w:t>_3</w:t>
            </w:r>
          </w:p>
        </w:tc>
      </w:tr>
      <w:tr w:rsidR="00FA6AD6" w:rsidRPr="00866E5D" w14:paraId="614D5A25" w14:textId="77777777" w:rsidTr="00FA6AD6">
        <w:trPr>
          <w:trHeight w:val="689"/>
        </w:trPr>
        <w:tc>
          <w:tcPr>
            <w:tcW w:w="179" w:type="pct"/>
          </w:tcPr>
          <w:p w14:paraId="1FA243E9" w14:textId="77777777" w:rsidR="00FA6AD6" w:rsidRPr="00866E5D" w:rsidRDefault="00FA6AD6" w:rsidP="00FA6AD6">
            <w:pPr>
              <w:pStyle w:val="af"/>
              <w:numPr>
                <w:ilvl w:val="0"/>
                <w:numId w:val="21"/>
              </w:numPr>
              <w:ind w:firstLineChars="0"/>
              <w:rPr>
                <w:szCs w:val="21"/>
              </w:rPr>
            </w:pPr>
          </w:p>
        </w:tc>
        <w:tc>
          <w:tcPr>
            <w:tcW w:w="432" w:type="pct"/>
            <w:vMerge w:val="restart"/>
          </w:tcPr>
          <w:p w14:paraId="2F14060E" w14:textId="20F9D98C" w:rsidR="00FA6AD6" w:rsidRPr="00866E5D" w:rsidRDefault="00FA6AD6" w:rsidP="00FA6AD6">
            <w:pPr>
              <w:rPr>
                <w:szCs w:val="21"/>
              </w:rPr>
            </w:pPr>
            <w:r w:rsidRPr="002B220C">
              <w:rPr>
                <w:szCs w:val="21"/>
              </w:rPr>
              <w:t>7.1.5</w:t>
            </w:r>
          </w:p>
        </w:tc>
        <w:tc>
          <w:tcPr>
            <w:tcW w:w="493" w:type="pct"/>
            <w:vMerge w:val="restart"/>
          </w:tcPr>
          <w:p w14:paraId="2E391AB5" w14:textId="4F91A1D2" w:rsidR="00FA6AD6" w:rsidRPr="00866E5D" w:rsidRDefault="00FA6AD6" w:rsidP="00FA6AD6">
            <w:pPr>
              <w:rPr>
                <w:szCs w:val="21"/>
              </w:rPr>
            </w:pPr>
            <w:r w:rsidRPr="002B220C">
              <w:rPr>
                <w:szCs w:val="21"/>
              </w:rPr>
              <w:t>强制访问控制</w:t>
            </w:r>
          </w:p>
        </w:tc>
        <w:tc>
          <w:tcPr>
            <w:tcW w:w="491" w:type="pct"/>
            <w:vMerge w:val="restart"/>
          </w:tcPr>
          <w:p w14:paraId="5FC26080" w14:textId="6F882524" w:rsidR="00FA6AD6" w:rsidRDefault="00FA6AD6" w:rsidP="00FA6AD6">
            <w:r>
              <w:t>强制访问控制功能安全测试</w:t>
            </w:r>
          </w:p>
        </w:tc>
        <w:tc>
          <w:tcPr>
            <w:tcW w:w="767" w:type="pct"/>
            <w:vMerge w:val="restart"/>
          </w:tcPr>
          <w:p w14:paraId="3EFD0B08" w14:textId="5505BEE7" w:rsidR="00FA6AD6" w:rsidRDefault="00FA6AD6" w:rsidP="00FA6AD6">
            <w:r>
              <w:t>IS_XQ_QZFWGN</w:t>
            </w:r>
          </w:p>
        </w:tc>
        <w:tc>
          <w:tcPr>
            <w:tcW w:w="854" w:type="pct"/>
          </w:tcPr>
          <w:p w14:paraId="7F31B78E" w14:textId="5CFB70C9" w:rsidR="00FA6AD6" w:rsidRPr="00866E5D" w:rsidRDefault="00FA6AD6" w:rsidP="00FA6AD6">
            <w:pPr>
              <w:rPr>
                <w:szCs w:val="21"/>
              </w:rPr>
            </w:pPr>
            <w:r>
              <w:t>单条强制访问控制策略</w:t>
            </w:r>
          </w:p>
        </w:tc>
        <w:tc>
          <w:tcPr>
            <w:tcW w:w="854" w:type="pct"/>
          </w:tcPr>
          <w:p w14:paraId="315BCB2E" w14:textId="3522BBBE" w:rsidR="00FA6AD6" w:rsidRPr="00866E5D" w:rsidRDefault="00FA6AD6" w:rsidP="00FA6AD6">
            <w:pPr>
              <w:rPr>
                <w:szCs w:val="21"/>
              </w:rPr>
            </w:pPr>
            <w:r>
              <w:t>IS_YL_QZFWGN_1</w:t>
            </w:r>
          </w:p>
        </w:tc>
        <w:tc>
          <w:tcPr>
            <w:tcW w:w="310" w:type="pct"/>
          </w:tcPr>
          <w:p w14:paraId="298E82A6" w14:textId="0BEB947D" w:rsidR="00FA6AD6" w:rsidRPr="00866E5D" w:rsidRDefault="00FA6AD6" w:rsidP="00FA6AD6">
            <w:pPr>
              <w:rPr>
                <w:szCs w:val="21"/>
              </w:rPr>
            </w:pPr>
            <w:r>
              <w:rPr>
                <w:szCs w:val="21"/>
              </w:rPr>
              <w:t>不通过</w:t>
            </w:r>
          </w:p>
        </w:tc>
        <w:tc>
          <w:tcPr>
            <w:tcW w:w="620" w:type="pct"/>
          </w:tcPr>
          <w:p w14:paraId="5B36D319" w14:textId="11677EF3" w:rsidR="00FA6AD6" w:rsidRPr="00866E5D" w:rsidRDefault="00FA6AD6" w:rsidP="00FA6AD6">
            <w:pPr>
              <w:jc w:val="center"/>
              <w:rPr>
                <w:szCs w:val="21"/>
              </w:rPr>
            </w:pPr>
            <w:r w:rsidRPr="00D6766E">
              <w:rPr>
                <w:szCs w:val="21"/>
              </w:rPr>
              <w:t>PT_</w:t>
            </w:r>
            <w:r w:rsidR="00F569AC">
              <w:rPr>
                <w:szCs w:val="21"/>
              </w:rPr>
              <w:t>S2601</w:t>
            </w:r>
            <w:r w:rsidRPr="00D6766E">
              <w:rPr>
                <w:szCs w:val="21"/>
              </w:rPr>
              <w:t>_3</w:t>
            </w:r>
          </w:p>
        </w:tc>
      </w:tr>
      <w:tr w:rsidR="00FA6AD6" w:rsidRPr="00866E5D" w14:paraId="443EDBC4" w14:textId="77777777" w:rsidTr="00FA6AD6">
        <w:trPr>
          <w:trHeight w:val="689"/>
        </w:trPr>
        <w:tc>
          <w:tcPr>
            <w:tcW w:w="179" w:type="pct"/>
          </w:tcPr>
          <w:p w14:paraId="73591D9C" w14:textId="77777777" w:rsidR="00FA6AD6" w:rsidRPr="00866E5D" w:rsidRDefault="00FA6AD6" w:rsidP="00FA6AD6">
            <w:pPr>
              <w:pStyle w:val="af"/>
              <w:numPr>
                <w:ilvl w:val="0"/>
                <w:numId w:val="21"/>
              </w:numPr>
              <w:ind w:firstLineChars="0"/>
              <w:rPr>
                <w:szCs w:val="21"/>
              </w:rPr>
            </w:pPr>
          </w:p>
        </w:tc>
        <w:tc>
          <w:tcPr>
            <w:tcW w:w="432" w:type="pct"/>
            <w:vMerge/>
          </w:tcPr>
          <w:p w14:paraId="3CD1D9C4" w14:textId="77777777" w:rsidR="00FA6AD6" w:rsidRPr="002B220C" w:rsidRDefault="00FA6AD6" w:rsidP="00FA6AD6">
            <w:pPr>
              <w:rPr>
                <w:szCs w:val="21"/>
              </w:rPr>
            </w:pPr>
          </w:p>
        </w:tc>
        <w:tc>
          <w:tcPr>
            <w:tcW w:w="493" w:type="pct"/>
            <w:vMerge/>
          </w:tcPr>
          <w:p w14:paraId="599C03DA" w14:textId="77777777" w:rsidR="00FA6AD6" w:rsidRPr="002B220C" w:rsidRDefault="00FA6AD6" w:rsidP="00FA6AD6">
            <w:pPr>
              <w:rPr>
                <w:szCs w:val="21"/>
              </w:rPr>
            </w:pPr>
          </w:p>
        </w:tc>
        <w:tc>
          <w:tcPr>
            <w:tcW w:w="491" w:type="pct"/>
            <w:vMerge/>
          </w:tcPr>
          <w:p w14:paraId="514C9F41" w14:textId="77777777" w:rsidR="00FA6AD6" w:rsidRDefault="00FA6AD6" w:rsidP="00FA6AD6"/>
        </w:tc>
        <w:tc>
          <w:tcPr>
            <w:tcW w:w="767" w:type="pct"/>
            <w:vMerge/>
          </w:tcPr>
          <w:p w14:paraId="03867162" w14:textId="77777777" w:rsidR="00FA6AD6" w:rsidRDefault="00FA6AD6" w:rsidP="00FA6AD6"/>
        </w:tc>
        <w:tc>
          <w:tcPr>
            <w:tcW w:w="854" w:type="pct"/>
          </w:tcPr>
          <w:p w14:paraId="57B87E3D" w14:textId="10893102" w:rsidR="00FA6AD6" w:rsidRPr="00866E5D" w:rsidRDefault="00FA6AD6" w:rsidP="00FA6AD6">
            <w:pPr>
              <w:rPr>
                <w:szCs w:val="21"/>
              </w:rPr>
            </w:pPr>
            <w:r>
              <w:t>多条强制访问控制策略</w:t>
            </w:r>
          </w:p>
        </w:tc>
        <w:tc>
          <w:tcPr>
            <w:tcW w:w="854" w:type="pct"/>
          </w:tcPr>
          <w:p w14:paraId="5BCFC87E" w14:textId="7A29CA0D" w:rsidR="00FA6AD6" w:rsidRPr="00866E5D" w:rsidRDefault="00FA6AD6" w:rsidP="00FA6AD6">
            <w:pPr>
              <w:rPr>
                <w:szCs w:val="21"/>
              </w:rPr>
            </w:pPr>
            <w:r>
              <w:t>IS_YL_QZFWGN_2</w:t>
            </w:r>
          </w:p>
        </w:tc>
        <w:tc>
          <w:tcPr>
            <w:tcW w:w="310" w:type="pct"/>
          </w:tcPr>
          <w:p w14:paraId="4D4B7DE9" w14:textId="550EF5CA" w:rsidR="00FA6AD6" w:rsidRPr="00866E5D" w:rsidRDefault="00FA6AD6" w:rsidP="00FA6AD6">
            <w:pPr>
              <w:rPr>
                <w:szCs w:val="21"/>
              </w:rPr>
            </w:pPr>
            <w:r>
              <w:rPr>
                <w:szCs w:val="21"/>
              </w:rPr>
              <w:t>不通过</w:t>
            </w:r>
          </w:p>
        </w:tc>
        <w:tc>
          <w:tcPr>
            <w:tcW w:w="620" w:type="pct"/>
          </w:tcPr>
          <w:p w14:paraId="642A4250" w14:textId="58CB497A" w:rsidR="00FA6AD6" w:rsidRPr="00866E5D" w:rsidRDefault="00FA6AD6" w:rsidP="00FA6AD6">
            <w:pPr>
              <w:jc w:val="center"/>
              <w:rPr>
                <w:szCs w:val="21"/>
              </w:rPr>
            </w:pPr>
            <w:r w:rsidRPr="00D6766E">
              <w:rPr>
                <w:szCs w:val="21"/>
              </w:rPr>
              <w:t>PT_</w:t>
            </w:r>
            <w:r w:rsidR="00F569AC">
              <w:rPr>
                <w:szCs w:val="21"/>
              </w:rPr>
              <w:t>S2601</w:t>
            </w:r>
            <w:r w:rsidRPr="00D6766E">
              <w:rPr>
                <w:szCs w:val="21"/>
              </w:rPr>
              <w:t>_3</w:t>
            </w:r>
          </w:p>
        </w:tc>
      </w:tr>
      <w:tr w:rsidR="00FA6AD6" w:rsidRPr="00866E5D" w14:paraId="6D7915D1" w14:textId="77777777" w:rsidTr="00FA6AD6">
        <w:trPr>
          <w:trHeight w:val="689"/>
        </w:trPr>
        <w:tc>
          <w:tcPr>
            <w:tcW w:w="179" w:type="pct"/>
          </w:tcPr>
          <w:p w14:paraId="386D52D2" w14:textId="77777777" w:rsidR="00FA6AD6" w:rsidRPr="00866E5D" w:rsidRDefault="00FA6AD6" w:rsidP="00FA6AD6">
            <w:pPr>
              <w:pStyle w:val="af"/>
              <w:numPr>
                <w:ilvl w:val="0"/>
                <w:numId w:val="21"/>
              </w:numPr>
              <w:ind w:firstLineChars="0"/>
              <w:rPr>
                <w:szCs w:val="21"/>
              </w:rPr>
            </w:pPr>
          </w:p>
        </w:tc>
        <w:tc>
          <w:tcPr>
            <w:tcW w:w="432" w:type="pct"/>
            <w:vMerge/>
          </w:tcPr>
          <w:p w14:paraId="550F0D24" w14:textId="77777777" w:rsidR="00FA6AD6" w:rsidRPr="002B220C" w:rsidRDefault="00FA6AD6" w:rsidP="00FA6AD6">
            <w:pPr>
              <w:rPr>
                <w:szCs w:val="21"/>
              </w:rPr>
            </w:pPr>
          </w:p>
        </w:tc>
        <w:tc>
          <w:tcPr>
            <w:tcW w:w="493" w:type="pct"/>
            <w:vMerge/>
          </w:tcPr>
          <w:p w14:paraId="3D780987" w14:textId="77777777" w:rsidR="00FA6AD6" w:rsidRPr="002B220C" w:rsidRDefault="00FA6AD6" w:rsidP="00FA6AD6">
            <w:pPr>
              <w:rPr>
                <w:szCs w:val="21"/>
              </w:rPr>
            </w:pPr>
          </w:p>
        </w:tc>
        <w:tc>
          <w:tcPr>
            <w:tcW w:w="491" w:type="pct"/>
            <w:vMerge/>
          </w:tcPr>
          <w:p w14:paraId="411245A7" w14:textId="77777777" w:rsidR="00FA6AD6" w:rsidRDefault="00FA6AD6" w:rsidP="00FA6AD6"/>
        </w:tc>
        <w:tc>
          <w:tcPr>
            <w:tcW w:w="767" w:type="pct"/>
            <w:vMerge/>
          </w:tcPr>
          <w:p w14:paraId="7506E7B0" w14:textId="77777777" w:rsidR="00FA6AD6" w:rsidRDefault="00FA6AD6" w:rsidP="00FA6AD6"/>
        </w:tc>
        <w:tc>
          <w:tcPr>
            <w:tcW w:w="854" w:type="pct"/>
          </w:tcPr>
          <w:p w14:paraId="24F34AD8" w14:textId="30395AFF" w:rsidR="00FA6AD6" w:rsidRPr="00866E5D" w:rsidRDefault="00FA6AD6" w:rsidP="00FA6AD6">
            <w:pPr>
              <w:rPr>
                <w:szCs w:val="21"/>
              </w:rPr>
            </w:pPr>
            <w:r>
              <w:t>冲突的强制访问控制策略配置</w:t>
            </w:r>
          </w:p>
        </w:tc>
        <w:tc>
          <w:tcPr>
            <w:tcW w:w="854" w:type="pct"/>
          </w:tcPr>
          <w:p w14:paraId="248AF658" w14:textId="2364AF4C" w:rsidR="00FA6AD6" w:rsidRPr="00866E5D" w:rsidRDefault="00FA6AD6" w:rsidP="00FA6AD6">
            <w:pPr>
              <w:rPr>
                <w:szCs w:val="21"/>
              </w:rPr>
            </w:pPr>
            <w:r>
              <w:t>IS_YL_QZFWGN_3</w:t>
            </w:r>
          </w:p>
        </w:tc>
        <w:tc>
          <w:tcPr>
            <w:tcW w:w="310" w:type="pct"/>
          </w:tcPr>
          <w:p w14:paraId="02195874" w14:textId="4E139015" w:rsidR="00FA6AD6" w:rsidRPr="00866E5D" w:rsidRDefault="00FA6AD6" w:rsidP="00FA6AD6">
            <w:pPr>
              <w:rPr>
                <w:szCs w:val="21"/>
              </w:rPr>
            </w:pPr>
            <w:r>
              <w:rPr>
                <w:szCs w:val="21"/>
              </w:rPr>
              <w:t>通过</w:t>
            </w:r>
          </w:p>
        </w:tc>
        <w:tc>
          <w:tcPr>
            <w:tcW w:w="620" w:type="pct"/>
          </w:tcPr>
          <w:p w14:paraId="2162FC63" w14:textId="5F8B498C" w:rsidR="00FA6AD6" w:rsidRPr="00866E5D" w:rsidRDefault="00FA6AD6" w:rsidP="00FA6AD6">
            <w:pPr>
              <w:jc w:val="center"/>
              <w:rPr>
                <w:szCs w:val="21"/>
              </w:rPr>
            </w:pPr>
            <w:r>
              <w:rPr>
                <w:szCs w:val="21"/>
              </w:rPr>
              <w:t>/</w:t>
            </w:r>
          </w:p>
        </w:tc>
      </w:tr>
      <w:tr w:rsidR="00FA6AD6" w:rsidRPr="00866E5D" w14:paraId="179F8661" w14:textId="77777777" w:rsidTr="00FA6AD6">
        <w:trPr>
          <w:trHeight w:val="689"/>
        </w:trPr>
        <w:tc>
          <w:tcPr>
            <w:tcW w:w="179" w:type="pct"/>
          </w:tcPr>
          <w:p w14:paraId="58EFA879" w14:textId="77777777" w:rsidR="00FA6AD6" w:rsidRPr="00866E5D" w:rsidRDefault="00FA6AD6" w:rsidP="00FA6AD6">
            <w:pPr>
              <w:pStyle w:val="af"/>
              <w:numPr>
                <w:ilvl w:val="0"/>
                <w:numId w:val="21"/>
              </w:numPr>
              <w:ind w:firstLineChars="0"/>
              <w:rPr>
                <w:szCs w:val="21"/>
              </w:rPr>
            </w:pPr>
          </w:p>
        </w:tc>
        <w:tc>
          <w:tcPr>
            <w:tcW w:w="432" w:type="pct"/>
            <w:vMerge/>
          </w:tcPr>
          <w:p w14:paraId="7D1F08BD" w14:textId="77777777" w:rsidR="00FA6AD6" w:rsidRPr="002B220C" w:rsidRDefault="00FA6AD6" w:rsidP="00FA6AD6">
            <w:pPr>
              <w:rPr>
                <w:szCs w:val="21"/>
              </w:rPr>
            </w:pPr>
          </w:p>
        </w:tc>
        <w:tc>
          <w:tcPr>
            <w:tcW w:w="493" w:type="pct"/>
            <w:vMerge/>
          </w:tcPr>
          <w:p w14:paraId="2A9F323F" w14:textId="77777777" w:rsidR="00FA6AD6" w:rsidRPr="002B220C" w:rsidRDefault="00FA6AD6" w:rsidP="00FA6AD6">
            <w:pPr>
              <w:rPr>
                <w:szCs w:val="21"/>
              </w:rPr>
            </w:pPr>
          </w:p>
        </w:tc>
        <w:tc>
          <w:tcPr>
            <w:tcW w:w="491" w:type="pct"/>
            <w:vMerge/>
          </w:tcPr>
          <w:p w14:paraId="385770D5" w14:textId="77777777" w:rsidR="00FA6AD6" w:rsidRDefault="00FA6AD6" w:rsidP="00FA6AD6"/>
        </w:tc>
        <w:tc>
          <w:tcPr>
            <w:tcW w:w="767" w:type="pct"/>
            <w:vMerge/>
          </w:tcPr>
          <w:p w14:paraId="0D905BF8" w14:textId="77777777" w:rsidR="00FA6AD6" w:rsidRDefault="00FA6AD6" w:rsidP="00FA6AD6"/>
        </w:tc>
        <w:tc>
          <w:tcPr>
            <w:tcW w:w="854" w:type="pct"/>
          </w:tcPr>
          <w:p w14:paraId="76250298" w14:textId="68A5B519" w:rsidR="00FA6AD6" w:rsidRPr="00866E5D" w:rsidRDefault="00FA6AD6" w:rsidP="00FA6AD6">
            <w:pPr>
              <w:rPr>
                <w:szCs w:val="21"/>
              </w:rPr>
            </w:pPr>
            <w:r>
              <w:t>未授权用户修改强制访问控制策略</w:t>
            </w:r>
          </w:p>
        </w:tc>
        <w:tc>
          <w:tcPr>
            <w:tcW w:w="854" w:type="pct"/>
          </w:tcPr>
          <w:p w14:paraId="04E188B1" w14:textId="38216CA7" w:rsidR="00FA6AD6" w:rsidRPr="00866E5D" w:rsidRDefault="00FA6AD6" w:rsidP="00FA6AD6">
            <w:pPr>
              <w:rPr>
                <w:szCs w:val="21"/>
              </w:rPr>
            </w:pPr>
            <w:r>
              <w:t>IS_YL_QZFWGN_4</w:t>
            </w:r>
          </w:p>
        </w:tc>
        <w:tc>
          <w:tcPr>
            <w:tcW w:w="310" w:type="pct"/>
          </w:tcPr>
          <w:p w14:paraId="5B45B15C" w14:textId="7D916A7B" w:rsidR="00FA6AD6" w:rsidRPr="00866E5D" w:rsidRDefault="00FA6AD6" w:rsidP="00FA6AD6">
            <w:pPr>
              <w:rPr>
                <w:szCs w:val="21"/>
              </w:rPr>
            </w:pPr>
            <w:r>
              <w:rPr>
                <w:szCs w:val="21"/>
              </w:rPr>
              <w:t>通过</w:t>
            </w:r>
          </w:p>
        </w:tc>
        <w:tc>
          <w:tcPr>
            <w:tcW w:w="620" w:type="pct"/>
          </w:tcPr>
          <w:p w14:paraId="1BB20611" w14:textId="4EAEDCBB" w:rsidR="00FA6AD6" w:rsidRPr="00866E5D" w:rsidRDefault="00FA6AD6" w:rsidP="00FA6AD6">
            <w:pPr>
              <w:jc w:val="center"/>
              <w:rPr>
                <w:szCs w:val="21"/>
              </w:rPr>
            </w:pPr>
            <w:r>
              <w:rPr>
                <w:szCs w:val="21"/>
              </w:rPr>
              <w:t>/</w:t>
            </w:r>
          </w:p>
        </w:tc>
      </w:tr>
      <w:tr w:rsidR="00FA6AD6" w:rsidRPr="00866E5D" w14:paraId="5A2359FD" w14:textId="77777777" w:rsidTr="00FA6AD6">
        <w:trPr>
          <w:trHeight w:val="689"/>
        </w:trPr>
        <w:tc>
          <w:tcPr>
            <w:tcW w:w="179" w:type="pct"/>
          </w:tcPr>
          <w:p w14:paraId="4A7624AE" w14:textId="77777777" w:rsidR="00FA6AD6" w:rsidRPr="00866E5D" w:rsidRDefault="00FA6AD6" w:rsidP="00FA6AD6">
            <w:pPr>
              <w:pStyle w:val="af"/>
              <w:numPr>
                <w:ilvl w:val="0"/>
                <w:numId w:val="21"/>
              </w:numPr>
              <w:ind w:firstLineChars="0"/>
              <w:rPr>
                <w:szCs w:val="21"/>
              </w:rPr>
            </w:pPr>
          </w:p>
        </w:tc>
        <w:tc>
          <w:tcPr>
            <w:tcW w:w="432" w:type="pct"/>
            <w:vMerge/>
          </w:tcPr>
          <w:p w14:paraId="316A1595" w14:textId="77777777" w:rsidR="00FA6AD6" w:rsidRPr="00866E5D" w:rsidRDefault="00FA6AD6" w:rsidP="00FA6AD6">
            <w:pPr>
              <w:rPr>
                <w:szCs w:val="21"/>
              </w:rPr>
            </w:pPr>
          </w:p>
        </w:tc>
        <w:tc>
          <w:tcPr>
            <w:tcW w:w="493" w:type="pct"/>
            <w:vMerge/>
          </w:tcPr>
          <w:p w14:paraId="4DCABDF5" w14:textId="77777777" w:rsidR="00FA6AD6" w:rsidRPr="00866E5D" w:rsidRDefault="00FA6AD6" w:rsidP="00FA6AD6">
            <w:pPr>
              <w:rPr>
                <w:szCs w:val="21"/>
              </w:rPr>
            </w:pPr>
          </w:p>
        </w:tc>
        <w:tc>
          <w:tcPr>
            <w:tcW w:w="491" w:type="pct"/>
          </w:tcPr>
          <w:p w14:paraId="75E64F1F" w14:textId="1940245E" w:rsidR="00FA6AD6" w:rsidRDefault="00FA6AD6" w:rsidP="00FA6AD6">
            <w:r>
              <w:t>强制访问控制范围测试</w:t>
            </w:r>
          </w:p>
        </w:tc>
        <w:tc>
          <w:tcPr>
            <w:tcW w:w="767" w:type="pct"/>
          </w:tcPr>
          <w:p w14:paraId="1F76406A" w14:textId="4CBFDB60" w:rsidR="00FA6AD6" w:rsidRDefault="00FA6AD6" w:rsidP="00FA6AD6">
            <w:r>
              <w:t>IS_XQ_QZFWFW</w:t>
            </w:r>
          </w:p>
        </w:tc>
        <w:tc>
          <w:tcPr>
            <w:tcW w:w="854" w:type="pct"/>
          </w:tcPr>
          <w:p w14:paraId="7693D625" w14:textId="4C491769" w:rsidR="00FA6AD6" w:rsidRPr="00866E5D" w:rsidRDefault="00FA6AD6" w:rsidP="00FA6AD6">
            <w:pPr>
              <w:rPr>
                <w:szCs w:val="21"/>
              </w:rPr>
            </w:pPr>
            <w:r>
              <w:t>强制访问控制作用范围</w:t>
            </w:r>
          </w:p>
        </w:tc>
        <w:tc>
          <w:tcPr>
            <w:tcW w:w="854" w:type="pct"/>
          </w:tcPr>
          <w:p w14:paraId="208B309F" w14:textId="2B140118" w:rsidR="00FA6AD6" w:rsidRPr="00866E5D" w:rsidRDefault="00FA6AD6" w:rsidP="00FA6AD6">
            <w:pPr>
              <w:rPr>
                <w:szCs w:val="21"/>
              </w:rPr>
            </w:pPr>
            <w:r>
              <w:t>IS_YL_QZFWFW_1</w:t>
            </w:r>
          </w:p>
        </w:tc>
        <w:tc>
          <w:tcPr>
            <w:tcW w:w="310" w:type="pct"/>
          </w:tcPr>
          <w:p w14:paraId="16D4FBE3" w14:textId="2556C914" w:rsidR="00FA6AD6" w:rsidRPr="00866E5D" w:rsidRDefault="00FA6AD6" w:rsidP="00FA6AD6">
            <w:pPr>
              <w:rPr>
                <w:szCs w:val="21"/>
              </w:rPr>
            </w:pPr>
            <w:r>
              <w:rPr>
                <w:szCs w:val="21"/>
              </w:rPr>
              <w:t>通过</w:t>
            </w:r>
          </w:p>
        </w:tc>
        <w:tc>
          <w:tcPr>
            <w:tcW w:w="620" w:type="pct"/>
          </w:tcPr>
          <w:p w14:paraId="03CFE8D1" w14:textId="0D6CC143" w:rsidR="00FA6AD6" w:rsidRPr="00866E5D" w:rsidRDefault="00FA6AD6" w:rsidP="00FA6AD6">
            <w:pPr>
              <w:jc w:val="center"/>
              <w:rPr>
                <w:szCs w:val="21"/>
              </w:rPr>
            </w:pPr>
            <w:r>
              <w:rPr>
                <w:szCs w:val="21"/>
              </w:rPr>
              <w:t>/</w:t>
            </w:r>
          </w:p>
        </w:tc>
      </w:tr>
      <w:tr w:rsidR="00FA6AD6" w:rsidRPr="00866E5D" w14:paraId="4186A1E3" w14:textId="77777777" w:rsidTr="00FA6AD6">
        <w:trPr>
          <w:trHeight w:val="689"/>
        </w:trPr>
        <w:tc>
          <w:tcPr>
            <w:tcW w:w="179" w:type="pct"/>
          </w:tcPr>
          <w:p w14:paraId="3916D609" w14:textId="77777777" w:rsidR="00FA6AD6" w:rsidRPr="00866E5D" w:rsidRDefault="00FA6AD6" w:rsidP="00FA6AD6">
            <w:pPr>
              <w:pStyle w:val="af"/>
              <w:numPr>
                <w:ilvl w:val="0"/>
                <w:numId w:val="21"/>
              </w:numPr>
              <w:ind w:firstLineChars="0"/>
              <w:rPr>
                <w:szCs w:val="21"/>
              </w:rPr>
            </w:pPr>
          </w:p>
        </w:tc>
        <w:tc>
          <w:tcPr>
            <w:tcW w:w="432" w:type="pct"/>
            <w:vMerge/>
          </w:tcPr>
          <w:p w14:paraId="3C1DD995" w14:textId="77777777" w:rsidR="00FA6AD6" w:rsidRPr="00866E5D" w:rsidRDefault="00FA6AD6" w:rsidP="00FA6AD6">
            <w:pPr>
              <w:rPr>
                <w:szCs w:val="21"/>
              </w:rPr>
            </w:pPr>
          </w:p>
        </w:tc>
        <w:tc>
          <w:tcPr>
            <w:tcW w:w="493" w:type="pct"/>
            <w:vMerge/>
          </w:tcPr>
          <w:p w14:paraId="6030F973" w14:textId="77777777" w:rsidR="00FA6AD6" w:rsidRPr="00866E5D" w:rsidRDefault="00FA6AD6" w:rsidP="00FA6AD6">
            <w:pPr>
              <w:rPr>
                <w:szCs w:val="21"/>
              </w:rPr>
            </w:pPr>
          </w:p>
        </w:tc>
        <w:tc>
          <w:tcPr>
            <w:tcW w:w="491" w:type="pct"/>
          </w:tcPr>
          <w:p w14:paraId="51DEA630" w14:textId="64FD4B0B" w:rsidR="00FA6AD6" w:rsidRDefault="00FA6AD6" w:rsidP="00FA6AD6">
            <w:r>
              <w:t>权限分离与最小授权测试</w:t>
            </w:r>
          </w:p>
        </w:tc>
        <w:tc>
          <w:tcPr>
            <w:tcW w:w="767" w:type="pct"/>
          </w:tcPr>
          <w:p w14:paraId="659A717A" w14:textId="6434CD12" w:rsidR="00FA6AD6" w:rsidRDefault="00FA6AD6" w:rsidP="00FA6AD6">
            <w:r>
              <w:t>IS_XQ_QXFL</w:t>
            </w:r>
          </w:p>
        </w:tc>
        <w:tc>
          <w:tcPr>
            <w:tcW w:w="854" w:type="pct"/>
          </w:tcPr>
          <w:p w14:paraId="31BEAB4E" w14:textId="6E1FD745" w:rsidR="00FA6AD6" w:rsidRPr="00866E5D" w:rsidRDefault="00FA6AD6" w:rsidP="00FA6AD6">
            <w:pPr>
              <w:rPr>
                <w:szCs w:val="21"/>
              </w:rPr>
            </w:pPr>
            <w:r>
              <w:t>权限分离与最小授权</w:t>
            </w:r>
          </w:p>
        </w:tc>
        <w:tc>
          <w:tcPr>
            <w:tcW w:w="854" w:type="pct"/>
          </w:tcPr>
          <w:p w14:paraId="7ABEA37A" w14:textId="569273FE" w:rsidR="00FA6AD6" w:rsidRPr="00866E5D" w:rsidRDefault="00FA6AD6" w:rsidP="00FA6AD6">
            <w:pPr>
              <w:rPr>
                <w:szCs w:val="21"/>
              </w:rPr>
            </w:pPr>
            <w:r w:rsidRPr="00252283">
              <w:rPr>
                <w:noProof/>
                <w:szCs w:val="21"/>
              </w:rPr>
              <w:t>IS_</w:t>
            </w:r>
            <w:r>
              <w:rPr>
                <w:rFonts w:hint="eastAsia"/>
                <w:noProof/>
                <w:szCs w:val="21"/>
              </w:rPr>
              <w:t>YL</w:t>
            </w:r>
            <w:r w:rsidRPr="00252283">
              <w:rPr>
                <w:noProof/>
                <w:szCs w:val="21"/>
              </w:rPr>
              <w:t>_</w:t>
            </w:r>
            <w:r>
              <w:rPr>
                <w:rFonts w:hint="eastAsia"/>
                <w:noProof/>
                <w:szCs w:val="21"/>
              </w:rPr>
              <w:t>QXFL</w:t>
            </w:r>
            <w:r w:rsidRPr="00A824A6">
              <w:rPr>
                <w:rFonts w:hint="eastAsia"/>
                <w:noProof/>
                <w:szCs w:val="21"/>
              </w:rPr>
              <w:t>_</w:t>
            </w:r>
            <w:r>
              <w:rPr>
                <w:rFonts w:hint="eastAsia"/>
                <w:noProof/>
                <w:szCs w:val="21"/>
              </w:rPr>
              <w:t>1</w:t>
            </w:r>
          </w:p>
        </w:tc>
        <w:tc>
          <w:tcPr>
            <w:tcW w:w="310" w:type="pct"/>
          </w:tcPr>
          <w:p w14:paraId="7E927ED8" w14:textId="203ED546" w:rsidR="00FA6AD6" w:rsidRPr="00866E5D" w:rsidRDefault="00FA6AD6" w:rsidP="00FA6AD6">
            <w:pPr>
              <w:rPr>
                <w:szCs w:val="21"/>
              </w:rPr>
            </w:pPr>
            <w:r>
              <w:rPr>
                <w:szCs w:val="21"/>
              </w:rPr>
              <w:t>通过</w:t>
            </w:r>
          </w:p>
        </w:tc>
        <w:tc>
          <w:tcPr>
            <w:tcW w:w="620" w:type="pct"/>
          </w:tcPr>
          <w:p w14:paraId="55192AAA" w14:textId="25889F2B" w:rsidR="00FA6AD6" w:rsidRPr="00866E5D" w:rsidRDefault="00FA6AD6" w:rsidP="00FA6AD6">
            <w:pPr>
              <w:jc w:val="center"/>
              <w:rPr>
                <w:szCs w:val="21"/>
              </w:rPr>
            </w:pPr>
            <w:r>
              <w:rPr>
                <w:szCs w:val="21"/>
              </w:rPr>
              <w:t>/</w:t>
            </w:r>
          </w:p>
        </w:tc>
      </w:tr>
      <w:tr w:rsidR="00FA6AD6" w:rsidRPr="00866E5D" w14:paraId="59E5C034" w14:textId="77777777" w:rsidTr="00FA6AD6">
        <w:trPr>
          <w:trHeight w:val="689"/>
        </w:trPr>
        <w:tc>
          <w:tcPr>
            <w:tcW w:w="179" w:type="pct"/>
          </w:tcPr>
          <w:p w14:paraId="7A94C48F" w14:textId="77777777" w:rsidR="00FA6AD6" w:rsidRPr="00866E5D" w:rsidRDefault="00FA6AD6" w:rsidP="00FA6AD6">
            <w:pPr>
              <w:pStyle w:val="af"/>
              <w:numPr>
                <w:ilvl w:val="0"/>
                <w:numId w:val="21"/>
              </w:numPr>
              <w:ind w:firstLineChars="0"/>
              <w:rPr>
                <w:szCs w:val="21"/>
              </w:rPr>
            </w:pPr>
          </w:p>
        </w:tc>
        <w:tc>
          <w:tcPr>
            <w:tcW w:w="432" w:type="pct"/>
            <w:vMerge w:val="restart"/>
          </w:tcPr>
          <w:p w14:paraId="384596EA" w14:textId="2DC7CDD6" w:rsidR="00FA6AD6" w:rsidRPr="00866E5D" w:rsidRDefault="00FA6AD6" w:rsidP="00FA6AD6">
            <w:pPr>
              <w:rPr>
                <w:szCs w:val="21"/>
              </w:rPr>
            </w:pPr>
            <w:r w:rsidRPr="002B220C">
              <w:rPr>
                <w:szCs w:val="21"/>
              </w:rPr>
              <w:t>7.1.6</w:t>
            </w:r>
          </w:p>
        </w:tc>
        <w:tc>
          <w:tcPr>
            <w:tcW w:w="493" w:type="pct"/>
            <w:vMerge w:val="restart"/>
          </w:tcPr>
          <w:p w14:paraId="60BB5750" w14:textId="4BE510F1" w:rsidR="00FA6AD6" w:rsidRPr="00866E5D" w:rsidRDefault="00FA6AD6" w:rsidP="00FA6AD6">
            <w:pPr>
              <w:rPr>
                <w:szCs w:val="21"/>
              </w:rPr>
            </w:pPr>
            <w:r w:rsidRPr="002B220C">
              <w:rPr>
                <w:szCs w:val="21"/>
              </w:rPr>
              <w:t>安全审计</w:t>
            </w:r>
          </w:p>
        </w:tc>
        <w:tc>
          <w:tcPr>
            <w:tcW w:w="491" w:type="pct"/>
            <w:vMerge w:val="restart"/>
          </w:tcPr>
          <w:p w14:paraId="0E117CC5" w14:textId="5E0B7763" w:rsidR="00FA6AD6" w:rsidRDefault="00FA6AD6" w:rsidP="00FA6AD6">
            <w:r>
              <w:t>安全审计安全测试</w:t>
            </w:r>
          </w:p>
        </w:tc>
        <w:tc>
          <w:tcPr>
            <w:tcW w:w="767" w:type="pct"/>
            <w:vMerge w:val="restart"/>
          </w:tcPr>
          <w:p w14:paraId="4FEC49D6" w14:textId="78EFEB66" w:rsidR="00FA6AD6" w:rsidRDefault="00FA6AD6" w:rsidP="00FA6AD6">
            <w:r>
              <w:t>IS_XQ_AQSJ</w:t>
            </w:r>
          </w:p>
        </w:tc>
        <w:tc>
          <w:tcPr>
            <w:tcW w:w="854" w:type="pct"/>
          </w:tcPr>
          <w:p w14:paraId="511F5A83" w14:textId="27410901" w:rsidR="00FA6AD6" w:rsidRPr="00866E5D" w:rsidRDefault="00FA6AD6" w:rsidP="00FA6AD6">
            <w:pPr>
              <w:rPr>
                <w:szCs w:val="21"/>
              </w:rPr>
            </w:pPr>
            <w:r>
              <w:t>安全审计内容</w:t>
            </w:r>
          </w:p>
        </w:tc>
        <w:tc>
          <w:tcPr>
            <w:tcW w:w="854" w:type="pct"/>
          </w:tcPr>
          <w:p w14:paraId="3AE039CB" w14:textId="050340A3" w:rsidR="00FA6AD6" w:rsidRPr="00866E5D" w:rsidRDefault="00FA6AD6" w:rsidP="00FA6AD6">
            <w:pPr>
              <w:rPr>
                <w:szCs w:val="21"/>
              </w:rPr>
            </w:pPr>
            <w:r>
              <w:t>IS_YL_AQSJ_1</w:t>
            </w:r>
          </w:p>
        </w:tc>
        <w:tc>
          <w:tcPr>
            <w:tcW w:w="310" w:type="pct"/>
          </w:tcPr>
          <w:p w14:paraId="4715F14B" w14:textId="054F0C11" w:rsidR="00FA6AD6" w:rsidRPr="00866E5D" w:rsidRDefault="00FA6AD6" w:rsidP="00FA6AD6">
            <w:pPr>
              <w:rPr>
                <w:szCs w:val="21"/>
              </w:rPr>
            </w:pPr>
            <w:r>
              <w:rPr>
                <w:szCs w:val="21"/>
              </w:rPr>
              <w:t>通过</w:t>
            </w:r>
          </w:p>
        </w:tc>
        <w:tc>
          <w:tcPr>
            <w:tcW w:w="620" w:type="pct"/>
          </w:tcPr>
          <w:p w14:paraId="2FD6AE34" w14:textId="448E9AAD" w:rsidR="00FA6AD6" w:rsidRPr="00866E5D" w:rsidRDefault="00FA6AD6" w:rsidP="00FA6AD6">
            <w:pPr>
              <w:jc w:val="center"/>
              <w:rPr>
                <w:szCs w:val="21"/>
              </w:rPr>
            </w:pPr>
            <w:r>
              <w:rPr>
                <w:szCs w:val="21"/>
              </w:rPr>
              <w:t>/</w:t>
            </w:r>
          </w:p>
        </w:tc>
      </w:tr>
      <w:tr w:rsidR="00FA6AD6" w:rsidRPr="00866E5D" w14:paraId="55DFBAEC" w14:textId="77777777" w:rsidTr="00FA6AD6">
        <w:trPr>
          <w:trHeight w:val="689"/>
        </w:trPr>
        <w:tc>
          <w:tcPr>
            <w:tcW w:w="179" w:type="pct"/>
          </w:tcPr>
          <w:p w14:paraId="20F27380" w14:textId="77777777" w:rsidR="00FA6AD6" w:rsidRPr="00866E5D" w:rsidRDefault="00FA6AD6" w:rsidP="00FA6AD6">
            <w:pPr>
              <w:pStyle w:val="af"/>
              <w:numPr>
                <w:ilvl w:val="0"/>
                <w:numId w:val="21"/>
              </w:numPr>
              <w:ind w:firstLineChars="0"/>
              <w:rPr>
                <w:szCs w:val="21"/>
              </w:rPr>
            </w:pPr>
          </w:p>
        </w:tc>
        <w:tc>
          <w:tcPr>
            <w:tcW w:w="432" w:type="pct"/>
            <w:vMerge/>
          </w:tcPr>
          <w:p w14:paraId="1045BCFC" w14:textId="77777777" w:rsidR="00FA6AD6" w:rsidRPr="002B220C" w:rsidRDefault="00FA6AD6" w:rsidP="00FA6AD6">
            <w:pPr>
              <w:rPr>
                <w:szCs w:val="21"/>
              </w:rPr>
            </w:pPr>
          </w:p>
        </w:tc>
        <w:tc>
          <w:tcPr>
            <w:tcW w:w="493" w:type="pct"/>
            <w:vMerge/>
          </w:tcPr>
          <w:p w14:paraId="5E6FCDF6" w14:textId="77777777" w:rsidR="00FA6AD6" w:rsidRPr="002B220C" w:rsidRDefault="00FA6AD6" w:rsidP="00FA6AD6">
            <w:pPr>
              <w:rPr>
                <w:szCs w:val="21"/>
              </w:rPr>
            </w:pPr>
          </w:p>
        </w:tc>
        <w:tc>
          <w:tcPr>
            <w:tcW w:w="491" w:type="pct"/>
            <w:vMerge/>
          </w:tcPr>
          <w:p w14:paraId="023D3BF9" w14:textId="77777777" w:rsidR="00FA6AD6" w:rsidRDefault="00FA6AD6" w:rsidP="00FA6AD6"/>
        </w:tc>
        <w:tc>
          <w:tcPr>
            <w:tcW w:w="767" w:type="pct"/>
            <w:vMerge/>
          </w:tcPr>
          <w:p w14:paraId="02327EA0" w14:textId="77777777" w:rsidR="00FA6AD6" w:rsidRDefault="00FA6AD6" w:rsidP="00FA6AD6"/>
        </w:tc>
        <w:tc>
          <w:tcPr>
            <w:tcW w:w="854" w:type="pct"/>
          </w:tcPr>
          <w:p w14:paraId="66307852" w14:textId="68D35573" w:rsidR="00FA6AD6" w:rsidRPr="00866E5D" w:rsidRDefault="00FA6AD6" w:rsidP="00FA6AD6">
            <w:pPr>
              <w:rPr>
                <w:szCs w:val="21"/>
              </w:rPr>
            </w:pPr>
            <w:r>
              <w:t>安全审计处理</w:t>
            </w:r>
          </w:p>
        </w:tc>
        <w:tc>
          <w:tcPr>
            <w:tcW w:w="854" w:type="pct"/>
          </w:tcPr>
          <w:p w14:paraId="6C84DB77" w14:textId="0E820B60" w:rsidR="00FA6AD6" w:rsidRPr="00866E5D" w:rsidRDefault="00FA6AD6" w:rsidP="00FA6AD6">
            <w:pPr>
              <w:rPr>
                <w:szCs w:val="21"/>
              </w:rPr>
            </w:pPr>
            <w:r>
              <w:t>IS_YL_AQSJ_2</w:t>
            </w:r>
          </w:p>
        </w:tc>
        <w:tc>
          <w:tcPr>
            <w:tcW w:w="310" w:type="pct"/>
          </w:tcPr>
          <w:p w14:paraId="3FE45C31" w14:textId="2DD0C906" w:rsidR="00FA6AD6" w:rsidRPr="00866E5D" w:rsidRDefault="00FA6AD6" w:rsidP="00FA6AD6">
            <w:pPr>
              <w:rPr>
                <w:szCs w:val="21"/>
              </w:rPr>
            </w:pPr>
            <w:r>
              <w:rPr>
                <w:szCs w:val="21"/>
              </w:rPr>
              <w:t>通过</w:t>
            </w:r>
          </w:p>
        </w:tc>
        <w:tc>
          <w:tcPr>
            <w:tcW w:w="620" w:type="pct"/>
          </w:tcPr>
          <w:p w14:paraId="36B1964C" w14:textId="3DBCAD6B" w:rsidR="00FA6AD6" w:rsidRPr="00866E5D" w:rsidRDefault="00FA6AD6" w:rsidP="00FA6AD6">
            <w:pPr>
              <w:jc w:val="center"/>
              <w:rPr>
                <w:szCs w:val="21"/>
              </w:rPr>
            </w:pPr>
            <w:r>
              <w:rPr>
                <w:szCs w:val="21"/>
              </w:rPr>
              <w:t>/</w:t>
            </w:r>
          </w:p>
        </w:tc>
      </w:tr>
      <w:tr w:rsidR="00FA6AD6" w:rsidRPr="00866E5D" w14:paraId="52842B8C" w14:textId="77777777" w:rsidTr="00FA6AD6">
        <w:trPr>
          <w:trHeight w:val="689"/>
        </w:trPr>
        <w:tc>
          <w:tcPr>
            <w:tcW w:w="179" w:type="pct"/>
          </w:tcPr>
          <w:p w14:paraId="4E29610B" w14:textId="77777777" w:rsidR="00FA6AD6" w:rsidRPr="00866E5D" w:rsidRDefault="00FA6AD6" w:rsidP="00FA6AD6">
            <w:pPr>
              <w:pStyle w:val="af"/>
              <w:numPr>
                <w:ilvl w:val="0"/>
                <w:numId w:val="21"/>
              </w:numPr>
              <w:ind w:firstLineChars="0"/>
              <w:rPr>
                <w:szCs w:val="21"/>
              </w:rPr>
            </w:pPr>
          </w:p>
        </w:tc>
        <w:tc>
          <w:tcPr>
            <w:tcW w:w="432" w:type="pct"/>
          </w:tcPr>
          <w:p w14:paraId="247CD318" w14:textId="150EC7D8" w:rsidR="00FA6AD6" w:rsidRPr="00866E5D" w:rsidRDefault="00FA6AD6" w:rsidP="00FA6AD6">
            <w:pPr>
              <w:rPr>
                <w:szCs w:val="21"/>
              </w:rPr>
            </w:pPr>
            <w:r w:rsidRPr="002B220C">
              <w:rPr>
                <w:szCs w:val="21"/>
              </w:rPr>
              <w:t xml:space="preserve">7.1.7 </w:t>
            </w:r>
          </w:p>
        </w:tc>
        <w:tc>
          <w:tcPr>
            <w:tcW w:w="493" w:type="pct"/>
          </w:tcPr>
          <w:p w14:paraId="63BAF763" w14:textId="55B4D2FB" w:rsidR="00FA6AD6" w:rsidRPr="00866E5D" w:rsidRDefault="00FA6AD6" w:rsidP="00FA6AD6">
            <w:pPr>
              <w:rPr>
                <w:szCs w:val="21"/>
              </w:rPr>
            </w:pPr>
            <w:r w:rsidRPr="002B220C">
              <w:rPr>
                <w:szCs w:val="21"/>
              </w:rPr>
              <w:t>用户数据完整性保护</w:t>
            </w:r>
          </w:p>
        </w:tc>
        <w:tc>
          <w:tcPr>
            <w:tcW w:w="491" w:type="pct"/>
          </w:tcPr>
          <w:p w14:paraId="16B18F99" w14:textId="33877EB7" w:rsidR="00FA6AD6" w:rsidRDefault="00FA6AD6" w:rsidP="00FA6AD6">
            <w:r>
              <w:t>用户数据完整性保护安全测试</w:t>
            </w:r>
          </w:p>
        </w:tc>
        <w:tc>
          <w:tcPr>
            <w:tcW w:w="767" w:type="pct"/>
          </w:tcPr>
          <w:p w14:paraId="34DE9303" w14:textId="7014F8B0" w:rsidR="00FA6AD6" w:rsidRDefault="00FA6AD6" w:rsidP="00FA6AD6">
            <w:r>
              <w:t>IS_XQ_SJWZX</w:t>
            </w:r>
          </w:p>
        </w:tc>
        <w:tc>
          <w:tcPr>
            <w:tcW w:w="854" w:type="pct"/>
          </w:tcPr>
          <w:p w14:paraId="663D152E" w14:textId="33313136" w:rsidR="00FA6AD6" w:rsidRPr="00866E5D" w:rsidRDefault="00FA6AD6" w:rsidP="00FA6AD6">
            <w:pPr>
              <w:rPr>
                <w:szCs w:val="21"/>
              </w:rPr>
            </w:pPr>
            <w:r>
              <w:t>用户数据完整性保护</w:t>
            </w:r>
          </w:p>
        </w:tc>
        <w:tc>
          <w:tcPr>
            <w:tcW w:w="854" w:type="pct"/>
          </w:tcPr>
          <w:p w14:paraId="5062750E" w14:textId="0139BA1D" w:rsidR="00FA6AD6" w:rsidRPr="00866E5D" w:rsidRDefault="00FA6AD6" w:rsidP="00FA6AD6">
            <w:pPr>
              <w:rPr>
                <w:szCs w:val="21"/>
              </w:rPr>
            </w:pPr>
            <w:r>
              <w:t>IS_YL_SJWZX_1</w:t>
            </w:r>
          </w:p>
        </w:tc>
        <w:tc>
          <w:tcPr>
            <w:tcW w:w="310" w:type="pct"/>
          </w:tcPr>
          <w:p w14:paraId="6C3170C7" w14:textId="0A55AB3B" w:rsidR="00FA6AD6" w:rsidRPr="00866E5D" w:rsidRDefault="00FA6AD6" w:rsidP="00FA6AD6">
            <w:pPr>
              <w:rPr>
                <w:szCs w:val="21"/>
              </w:rPr>
            </w:pPr>
            <w:r>
              <w:rPr>
                <w:szCs w:val="21"/>
              </w:rPr>
              <w:t>通过</w:t>
            </w:r>
          </w:p>
        </w:tc>
        <w:tc>
          <w:tcPr>
            <w:tcW w:w="620" w:type="pct"/>
          </w:tcPr>
          <w:p w14:paraId="3FC06234" w14:textId="1396A33E" w:rsidR="00FA6AD6" w:rsidRPr="00866E5D" w:rsidRDefault="00FA6AD6" w:rsidP="00FA6AD6">
            <w:pPr>
              <w:jc w:val="center"/>
              <w:rPr>
                <w:szCs w:val="21"/>
              </w:rPr>
            </w:pPr>
            <w:r>
              <w:rPr>
                <w:szCs w:val="21"/>
              </w:rPr>
              <w:t>/</w:t>
            </w:r>
          </w:p>
        </w:tc>
      </w:tr>
      <w:tr w:rsidR="00FA6AD6" w:rsidRPr="00866E5D" w14:paraId="7E8E55A9" w14:textId="77777777" w:rsidTr="00FA6AD6">
        <w:trPr>
          <w:trHeight w:val="689"/>
        </w:trPr>
        <w:tc>
          <w:tcPr>
            <w:tcW w:w="179" w:type="pct"/>
          </w:tcPr>
          <w:p w14:paraId="6CEFD91E" w14:textId="77777777" w:rsidR="00FA6AD6" w:rsidRPr="00866E5D" w:rsidRDefault="00FA6AD6" w:rsidP="00FA6AD6">
            <w:pPr>
              <w:pStyle w:val="af"/>
              <w:numPr>
                <w:ilvl w:val="0"/>
                <w:numId w:val="21"/>
              </w:numPr>
              <w:ind w:firstLineChars="0"/>
              <w:rPr>
                <w:szCs w:val="21"/>
              </w:rPr>
            </w:pPr>
          </w:p>
        </w:tc>
        <w:tc>
          <w:tcPr>
            <w:tcW w:w="432" w:type="pct"/>
          </w:tcPr>
          <w:p w14:paraId="4869584C" w14:textId="3C4CB327" w:rsidR="00FA6AD6" w:rsidRPr="00866E5D" w:rsidRDefault="00FA6AD6" w:rsidP="00FA6AD6">
            <w:pPr>
              <w:rPr>
                <w:szCs w:val="21"/>
              </w:rPr>
            </w:pPr>
            <w:r w:rsidRPr="002B220C">
              <w:rPr>
                <w:szCs w:val="21"/>
              </w:rPr>
              <w:t>7.1.8</w:t>
            </w:r>
          </w:p>
        </w:tc>
        <w:tc>
          <w:tcPr>
            <w:tcW w:w="493" w:type="pct"/>
          </w:tcPr>
          <w:p w14:paraId="0C6D33F4" w14:textId="2FBAA3C9" w:rsidR="00FA6AD6" w:rsidRPr="00866E5D" w:rsidRDefault="00FA6AD6" w:rsidP="00FA6AD6">
            <w:pPr>
              <w:rPr>
                <w:szCs w:val="21"/>
              </w:rPr>
            </w:pPr>
            <w:r w:rsidRPr="002B220C">
              <w:rPr>
                <w:szCs w:val="21"/>
              </w:rPr>
              <w:t>用户数据保密性保护</w:t>
            </w:r>
          </w:p>
        </w:tc>
        <w:tc>
          <w:tcPr>
            <w:tcW w:w="491" w:type="pct"/>
          </w:tcPr>
          <w:p w14:paraId="546ED109" w14:textId="35792636" w:rsidR="00FA6AD6" w:rsidRDefault="00FA6AD6" w:rsidP="00FA6AD6">
            <w:r>
              <w:t>用户数据保密性保护安全测试</w:t>
            </w:r>
          </w:p>
        </w:tc>
        <w:tc>
          <w:tcPr>
            <w:tcW w:w="767" w:type="pct"/>
          </w:tcPr>
          <w:p w14:paraId="3A56255B" w14:textId="03BBBC2A" w:rsidR="00FA6AD6" w:rsidRDefault="00FA6AD6" w:rsidP="00FA6AD6">
            <w:r>
              <w:t>IS_XQ_SJBMX</w:t>
            </w:r>
          </w:p>
        </w:tc>
        <w:tc>
          <w:tcPr>
            <w:tcW w:w="854" w:type="pct"/>
          </w:tcPr>
          <w:p w14:paraId="614D6334" w14:textId="1EA5A7AE" w:rsidR="00FA6AD6" w:rsidRPr="00866E5D" w:rsidRDefault="00FA6AD6" w:rsidP="00FA6AD6">
            <w:pPr>
              <w:rPr>
                <w:szCs w:val="21"/>
              </w:rPr>
            </w:pPr>
            <w:r>
              <w:t>用户数据保密性保护</w:t>
            </w:r>
          </w:p>
        </w:tc>
        <w:tc>
          <w:tcPr>
            <w:tcW w:w="854" w:type="pct"/>
          </w:tcPr>
          <w:p w14:paraId="70E3AA57" w14:textId="541E7A14" w:rsidR="00FA6AD6" w:rsidRPr="00866E5D" w:rsidRDefault="00FA6AD6" w:rsidP="00FA6AD6">
            <w:pPr>
              <w:rPr>
                <w:szCs w:val="21"/>
              </w:rPr>
            </w:pPr>
            <w:r>
              <w:t>IS_YL_SJBMX_1</w:t>
            </w:r>
          </w:p>
        </w:tc>
        <w:tc>
          <w:tcPr>
            <w:tcW w:w="310" w:type="pct"/>
          </w:tcPr>
          <w:p w14:paraId="690AAD62" w14:textId="46C7EC09" w:rsidR="00FA6AD6" w:rsidRPr="00866E5D" w:rsidRDefault="00FA6AD6" w:rsidP="00FA6AD6">
            <w:pPr>
              <w:rPr>
                <w:szCs w:val="21"/>
              </w:rPr>
            </w:pPr>
            <w:r>
              <w:rPr>
                <w:szCs w:val="21"/>
              </w:rPr>
              <w:t>通过</w:t>
            </w:r>
          </w:p>
        </w:tc>
        <w:tc>
          <w:tcPr>
            <w:tcW w:w="620" w:type="pct"/>
          </w:tcPr>
          <w:p w14:paraId="59AA8A73" w14:textId="7EB6F3E7" w:rsidR="00FA6AD6" w:rsidRPr="00866E5D" w:rsidRDefault="00FA6AD6" w:rsidP="00FA6AD6">
            <w:pPr>
              <w:jc w:val="center"/>
              <w:rPr>
                <w:szCs w:val="21"/>
              </w:rPr>
            </w:pPr>
            <w:r>
              <w:rPr>
                <w:szCs w:val="21"/>
              </w:rPr>
              <w:t>/</w:t>
            </w:r>
          </w:p>
        </w:tc>
      </w:tr>
      <w:tr w:rsidR="00FA6AD6" w:rsidRPr="00866E5D" w14:paraId="3C5DD5AB" w14:textId="77777777" w:rsidTr="00FA6AD6">
        <w:trPr>
          <w:trHeight w:val="689"/>
        </w:trPr>
        <w:tc>
          <w:tcPr>
            <w:tcW w:w="179" w:type="pct"/>
          </w:tcPr>
          <w:p w14:paraId="0420E44E" w14:textId="77777777" w:rsidR="00FA6AD6" w:rsidRPr="00866E5D" w:rsidRDefault="00FA6AD6" w:rsidP="00FA6AD6">
            <w:pPr>
              <w:pStyle w:val="af"/>
              <w:numPr>
                <w:ilvl w:val="0"/>
                <w:numId w:val="21"/>
              </w:numPr>
              <w:ind w:firstLineChars="0"/>
              <w:rPr>
                <w:szCs w:val="21"/>
              </w:rPr>
            </w:pPr>
          </w:p>
        </w:tc>
        <w:tc>
          <w:tcPr>
            <w:tcW w:w="432" w:type="pct"/>
          </w:tcPr>
          <w:p w14:paraId="7CE33A35" w14:textId="21B9BCE8" w:rsidR="00FA6AD6" w:rsidRPr="00866E5D" w:rsidRDefault="00FA6AD6" w:rsidP="00FA6AD6">
            <w:pPr>
              <w:rPr>
                <w:szCs w:val="21"/>
              </w:rPr>
            </w:pPr>
            <w:r w:rsidRPr="002B220C">
              <w:rPr>
                <w:szCs w:val="21"/>
              </w:rPr>
              <w:t>7.1.9</w:t>
            </w:r>
          </w:p>
        </w:tc>
        <w:tc>
          <w:tcPr>
            <w:tcW w:w="493" w:type="pct"/>
          </w:tcPr>
          <w:p w14:paraId="343CF419" w14:textId="6595856B" w:rsidR="00FA6AD6" w:rsidRPr="00866E5D" w:rsidRDefault="00FA6AD6" w:rsidP="00FA6AD6">
            <w:pPr>
              <w:rPr>
                <w:szCs w:val="21"/>
              </w:rPr>
            </w:pPr>
            <w:r w:rsidRPr="002B220C">
              <w:rPr>
                <w:szCs w:val="21"/>
              </w:rPr>
              <w:t>备份与故障恢复</w:t>
            </w:r>
          </w:p>
        </w:tc>
        <w:tc>
          <w:tcPr>
            <w:tcW w:w="491" w:type="pct"/>
          </w:tcPr>
          <w:p w14:paraId="216D2BD7" w14:textId="76DACDD8" w:rsidR="00FA6AD6" w:rsidRDefault="00FA6AD6" w:rsidP="00FA6AD6">
            <w:r>
              <w:t>备份与故障恢复安全测试</w:t>
            </w:r>
          </w:p>
        </w:tc>
        <w:tc>
          <w:tcPr>
            <w:tcW w:w="767" w:type="pct"/>
          </w:tcPr>
          <w:p w14:paraId="743798E4" w14:textId="4317D7AC" w:rsidR="00FA6AD6" w:rsidRDefault="00FA6AD6" w:rsidP="00FA6AD6">
            <w:r>
              <w:t>IS_XQ_BFGZHF</w:t>
            </w:r>
          </w:p>
        </w:tc>
        <w:tc>
          <w:tcPr>
            <w:tcW w:w="854" w:type="pct"/>
          </w:tcPr>
          <w:p w14:paraId="2B745E0E" w14:textId="303E3BA1" w:rsidR="00FA6AD6" w:rsidRPr="00866E5D" w:rsidRDefault="00FA6AD6" w:rsidP="00FA6AD6">
            <w:pPr>
              <w:rPr>
                <w:szCs w:val="21"/>
              </w:rPr>
            </w:pPr>
            <w:r>
              <w:t>备份与故障恢复</w:t>
            </w:r>
          </w:p>
        </w:tc>
        <w:tc>
          <w:tcPr>
            <w:tcW w:w="854" w:type="pct"/>
          </w:tcPr>
          <w:p w14:paraId="2A490F1C" w14:textId="5E824FED" w:rsidR="00FA6AD6" w:rsidRPr="00866E5D" w:rsidRDefault="00FA6AD6" w:rsidP="00FA6AD6">
            <w:pPr>
              <w:rPr>
                <w:szCs w:val="21"/>
              </w:rPr>
            </w:pPr>
            <w:r>
              <w:t>IS_YL_SJBMX_1</w:t>
            </w:r>
          </w:p>
        </w:tc>
        <w:tc>
          <w:tcPr>
            <w:tcW w:w="310" w:type="pct"/>
          </w:tcPr>
          <w:p w14:paraId="4FD57EB6" w14:textId="4BB7CE91" w:rsidR="00FA6AD6" w:rsidRPr="00866E5D" w:rsidRDefault="00FA6AD6" w:rsidP="00FA6AD6">
            <w:pPr>
              <w:rPr>
                <w:szCs w:val="21"/>
              </w:rPr>
            </w:pPr>
            <w:r>
              <w:rPr>
                <w:szCs w:val="21"/>
              </w:rPr>
              <w:t>通过</w:t>
            </w:r>
          </w:p>
        </w:tc>
        <w:tc>
          <w:tcPr>
            <w:tcW w:w="620" w:type="pct"/>
          </w:tcPr>
          <w:p w14:paraId="4C6AE847" w14:textId="657C6F02" w:rsidR="00FA6AD6" w:rsidRPr="00866E5D" w:rsidRDefault="00FA6AD6" w:rsidP="00FA6AD6">
            <w:pPr>
              <w:jc w:val="center"/>
              <w:rPr>
                <w:szCs w:val="21"/>
              </w:rPr>
            </w:pPr>
            <w:r>
              <w:rPr>
                <w:szCs w:val="21"/>
              </w:rPr>
              <w:t>/</w:t>
            </w:r>
          </w:p>
        </w:tc>
      </w:tr>
      <w:tr w:rsidR="00FA6AD6" w:rsidRPr="00866E5D" w14:paraId="784DB72B" w14:textId="77777777" w:rsidTr="00FA6AD6">
        <w:trPr>
          <w:trHeight w:val="689"/>
        </w:trPr>
        <w:tc>
          <w:tcPr>
            <w:tcW w:w="179" w:type="pct"/>
          </w:tcPr>
          <w:p w14:paraId="6D3E3F87" w14:textId="77777777" w:rsidR="00FA6AD6" w:rsidRPr="00866E5D" w:rsidRDefault="00FA6AD6" w:rsidP="00FA6AD6">
            <w:pPr>
              <w:pStyle w:val="af"/>
              <w:numPr>
                <w:ilvl w:val="0"/>
                <w:numId w:val="21"/>
              </w:numPr>
              <w:ind w:firstLineChars="0"/>
              <w:rPr>
                <w:szCs w:val="21"/>
              </w:rPr>
            </w:pPr>
          </w:p>
        </w:tc>
        <w:tc>
          <w:tcPr>
            <w:tcW w:w="432" w:type="pct"/>
          </w:tcPr>
          <w:p w14:paraId="0817FFFA" w14:textId="789D0004" w:rsidR="00FA6AD6" w:rsidRPr="00866E5D" w:rsidRDefault="00FA6AD6" w:rsidP="00FA6AD6">
            <w:pPr>
              <w:rPr>
                <w:szCs w:val="21"/>
              </w:rPr>
            </w:pPr>
            <w:r w:rsidRPr="002B220C">
              <w:rPr>
                <w:szCs w:val="21"/>
              </w:rPr>
              <w:t>7.1.10</w:t>
            </w:r>
          </w:p>
        </w:tc>
        <w:tc>
          <w:tcPr>
            <w:tcW w:w="493" w:type="pct"/>
          </w:tcPr>
          <w:p w14:paraId="1BC3DCE2" w14:textId="5A0A3152" w:rsidR="00FA6AD6" w:rsidRPr="00866E5D" w:rsidRDefault="00FA6AD6" w:rsidP="00FA6AD6">
            <w:pPr>
              <w:rPr>
                <w:szCs w:val="21"/>
              </w:rPr>
            </w:pPr>
            <w:r w:rsidRPr="002B220C">
              <w:rPr>
                <w:szCs w:val="21"/>
              </w:rPr>
              <w:t>系统安全性检测分析</w:t>
            </w:r>
          </w:p>
        </w:tc>
        <w:tc>
          <w:tcPr>
            <w:tcW w:w="491" w:type="pct"/>
          </w:tcPr>
          <w:p w14:paraId="43FD9362" w14:textId="5878D5AB" w:rsidR="00FA6AD6" w:rsidRDefault="00FA6AD6" w:rsidP="00FA6AD6">
            <w:r>
              <w:t>系统安全性检测分析</w:t>
            </w:r>
          </w:p>
        </w:tc>
        <w:tc>
          <w:tcPr>
            <w:tcW w:w="767" w:type="pct"/>
          </w:tcPr>
          <w:p w14:paraId="720BE2CD" w14:textId="2EA9F470" w:rsidR="00FA6AD6" w:rsidRDefault="00FA6AD6" w:rsidP="00FA6AD6">
            <w:r>
              <w:t>IS_XQ_AQFX</w:t>
            </w:r>
          </w:p>
        </w:tc>
        <w:tc>
          <w:tcPr>
            <w:tcW w:w="854" w:type="pct"/>
          </w:tcPr>
          <w:p w14:paraId="64F77A7E" w14:textId="48411907" w:rsidR="00FA6AD6" w:rsidRPr="00866E5D" w:rsidRDefault="00FA6AD6" w:rsidP="00FA6AD6">
            <w:pPr>
              <w:rPr>
                <w:szCs w:val="21"/>
              </w:rPr>
            </w:pPr>
            <w:r>
              <w:t>系统安全性检测分析</w:t>
            </w:r>
          </w:p>
        </w:tc>
        <w:tc>
          <w:tcPr>
            <w:tcW w:w="854" w:type="pct"/>
          </w:tcPr>
          <w:p w14:paraId="052330E8" w14:textId="046A0AE5" w:rsidR="00FA6AD6" w:rsidRPr="00866E5D" w:rsidRDefault="00FA6AD6" w:rsidP="00FA6AD6">
            <w:pPr>
              <w:rPr>
                <w:szCs w:val="21"/>
              </w:rPr>
            </w:pPr>
            <w:r>
              <w:t>IS_YL_AQFX_1</w:t>
            </w:r>
          </w:p>
        </w:tc>
        <w:tc>
          <w:tcPr>
            <w:tcW w:w="310" w:type="pct"/>
          </w:tcPr>
          <w:p w14:paraId="3217F4CC" w14:textId="7E7E1C0A" w:rsidR="00FA6AD6" w:rsidRPr="00866E5D" w:rsidRDefault="00FA6AD6" w:rsidP="00FA6AD6">
            <w:pPr>
              <w:rPr>
                <w:szCs w:val="21"/>
              </w:rPr>
            </w:pPr>
            <w:r>
              <w:rPr>
                <w:szCs w:val="21"/>
              </w:rPr>
              <w:t>不通过</w:t>
            </w:r>
          </w:p>
        </w:tc>
        <w:tc>
          <w:tcPr>
            <w:tcW w:w="620" w:type="pct"/>
          </w:tcPr>
          <w:p w14:paraId="030981A7" w14:textId="58F255ED" w:rsidR="00FA6AD6" w:rsidRDefault="00FA6AD6" w:rsidP="00FA6AD6">
            <w:pPr>
              <w:jc w:val="center"/>
              <w:rPr>
                <w:szCs w:val="21"/>
              </w:rPr>
            </w:pPr>
            <w:r w:rsidRPr="00D6766E">
              <w:rPr>
                <w:szCs w:val="21"/>
              </w:rPr>
              <w:t>PT_</w:t>
            </w:r>
            <w:r w:rsidR="00F569AC">
              <w:rPr>
                <w:szCs w:val="21"/>
              </w:rPr>
              <w:t>S2601</w:t>
            </w:r>
            <w:r w:rsidRPr="00D6766E">
              <w:rPr>
                <w:szCs w:val="21"/>
              </w:rPr>
              <w:t>_</w:t>
            </w:r>
            <w:r>
              <w:rPr>
                <w:rFonts w:hint="eastAsia"/>
                <w:szCs w:val="21"/>
              </w:rPr>
              <w:t>1</w:t>
            </w:r>
          </w:p>
          <w:p w14:paraId="5C16F8A5" w14:textId="556DB9A6" w:rsidR="00FA6AD6" w:rsidRPr="00866E5D" w:rsidRDefault="00FA6AD6" w:rsidP="00FA6AD6">
            <w:pPr>
              <w:jc w:val="center"/>
              <w:rPr>
                <w:szCs w:val="21"/>
              </w:rPr>
            </w:pPr>
            <w:r w:rsidRPr="00D6766E">
              <w:rPr>
                <w:szCs w:val="21"/>
              </w:rPr>
              <w:t>PT_</w:t>
            </w:r>
            <w:r w:rsidR="00F569AC">
              <w:rPr>
                <w:szCs w:val="21"/>
              </w:rPr>
              <w:t>S2601</w:t>
            </w:r>
            <w:r w:rsidRPr="00D6766E">
              <w:rPr>
                <w:szCs w:val="21"/>
              </w:rPr>
              <w:t>_</w:t>
            </w:r>
            <w:r>
              <w:rPr>
                <w:rFonts w:hint="eastAsia"/>
                <w:szCs w:val="21"/>
              </w:rPr>
              <w:t>2</w:t>
            </w:r>
          </w:p>
        </w:tc>
      </w:tr>
    </w:tbl>
    <w:p w14:paraId="6D1C62BF" w14:textId="527518CF" w:rsidR="00A56AFF" w:rsidRPr="00866E5D" w:rsidRDefault="00A56AFF" w:rsidP="00165C35"/>
    <w:sectPr w:rsidR="00A56AFF" w:rsidRPr="00866E5D" w:rsidSect="00316A1B">
      <w:headerReference w:type="default" r:id="rId45"/>
      <w:pgSz w:w="16839" w:h="11907" w:orient="landscape" w:code="9"/>
      <w:pgMar w:top="1247" w:right="1701" w:bottom="1247"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C69E4" w14:textId="77777777" w:rsidR="00CC719A" w:rsidRDefault="00CC719A">
      <w:r>
        <w:separator/>
      </w:r>
    </w:p>
  </w:endnote>
  <w:endnote w:type="continuationSeparator" w:id="0">
    <w:p w14:paraId="56C3E2BF" w14:textId="77777777" w:rsidR="00CC719A" w:rsidRDefault="00CC7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E8156" w14:textId="6E32DB8E" w:rsidR="00C47460" w:rsidRDefault="00C47460" w:rsidP="00FB3BD6">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C20D" w14:textId="77777777" w:rsidR="00C47460" w:rsidRDefault="00C47460">
    <w:pPr>
      <w:pStyle w:val="ac"/>
      <w:jc w:val="center"/>
    </w:pPr>
    <w:r>
      <w:rPr>
        <w:rFonts w:hint="eastAsia"/>
      </w:rPr>
      <w:t>上海微小卫星工程中心软件评测中心</w:t>
    </w:r>
  </w:p>
  <w:p w14:paraId="5924F83E" w14:textId="5AE9DBB8" w:rsidR="00C47460" w:rsidRDefault="00000000" w:rsidP="00D6510F">
    <w:pPr>
      <w:pStyle w:val="ac"/>
      <w:jc w:val="center"/>
    </w:pPr>
    <w:sdt>
      <w:sdtPr>
        <w:id w:val="-1537740202"/>
        <w:docPartObj>
          <w:docPartGallery w:val="Page Numbers (Bottom of Page)"/>
          <w:docPartUnique/>
        </w:docPartObj>
      </w:sdtPr>
      <w:sdtContent>
        <w:r w:rsidR="00C47460">
          <w:fldChar w:fldCharType="begin"/>
        </w:r>
        <w:r w:rsidR="00C47460">
          <w:instrText>PAGE   \* MERGEFORMAT</w:instrText>
        </w:r>
        <w:r w:rsidR="00C47460">
          <w:fldChar w:fldCharType="separate"/>
        </w:r>
        <w:r w:rsidR="00C07B15" w:rsidRPr="00C07B15">
          <w:rPr>
            <w:noProof/>
            <w:lang w:val="zh-CN"/>
          </w:rPr>
          <w:t>I</w:t>
        </w:r>
        <w:r w:rsidR="00C47460">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562901"/>
      <w:docPartObj>
        <w:docPartGallery w:val="Page Numbers (Bottom of Page)"/>
        <w:docPartUnique/>
      </w:docPartObj>
    </w:sdtPr>
    <w:sdtContent>
      <w:p w14:paraId="57E7DDD6" w14:textId="77777777" w:rsidR="00C47460" w:rsidRDefault="00C47460" w:rsidP="006418B7">
        <w:pPr>
          <w:pStyle w:val="ac"/>
          <w:jc w:val="center"/>
        </w:pPr>
        <w:r>
          <w:rPr>
            <w:rFonts w:hint="eastAsia"/>
          </w:rPr>
          <w:t>上海微小卫星工程中心软件评测中心</w:t>
        </w:r>
      </w:p>
      <w:p w14:paraId="3F9F9007" w14:textId="59D3E1C1" w:rsidR="00C47460" w:rsidRDefault="00C47460" w:rsidP="006418B7">
        <w:pPr>
          <w:pStyle w:val="ac"/>
          <w:jc w:val="center"/>
        </w:pPr>
        <w:r>
          <w:fldChar w:fldCharType="begin"/>
        </w:r>
        <w:r>
          <w:instrText>PAGE   \* MERGEFORMAT</w:instrText>
        </w:r>
        <w:r>
          <w:fldChar w:fldCharType="separate"/>
        </w:r>
        <w:r w:rsidR="00C07B15" w:rsidRPr="00C07B15">
          <w:rPr>
            <w:noProof/>
            <w:lang w:val="zh-CN"/>
          </w:rPr>
          <w:t>15</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47446" w14:textId="77777777" w:rsidR="00C47460" w:rsidRDefault="00C47460">
    <w:pPr>
      <w:pStyle w:val="ac"/>
      <w:jc w:val="center"/>
    </w:pPr>
    <w:r>
      <w:rPr>
        <w:rFonts w:hint="eastAsia"/>
      </w:rPr>
      <w:t>上海微小卫星工程中心软件评测中心</w:t>
    </w:r>
  </w:p>
  <w:p w14:paraId="102D8AC8" w14:textId="6D0685BD" w:rsidR="00C47460" w:rsidRDefault="00000000" w:rsidP="00D6510F">
    <w:pPr>
      <w:pStyle w:val="ac"/>
      <w:jc w:val="center"/>
    </w:pPr>
    <w:sdt>
      <w:sdtPr>
        <w:id w:val="1444426681"/>
        <w:docPartObj>
          <w:docPartGallery w:val="Page Numbers (Bottom of Page)"/>
          <w:docPartUnique/>
        </w:docPartObj>
      </w:sdtPr>
      <w:sdtContent>
        <w:r w:rsidR="00C47460">
          <w:fldChar w:fldCharType="begin"/>
        </w:r>
        <w:r w:rsidR="00C47460">
          <w:instrText>PAGE   \* MERGEFORMAT</w:instrText>
        </w:r>
        <w:r w:rsidR="00C47460">
          <w:fldChar w:fldCharType="separate"/>
        </w:r>
        <w:r w:rsidR="00C07B15" w:rsidRPr="00C07B15">
          <w:rPr>
            <w:noProof/>
            <w:lang w:val="zh-CN"/>
          </w:rPr>
          <w:t>I</w:t>
        </w:r>
        <w:r w:rsidR="00C47460">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A9A09" w14:textId="77777777" w:rsidR="008C63E1" w:rsidRDefault="008C63E1" w:rsidP="009E4C9E">
    <w:pPr>
      <w:pStyle w:val="ac"/>
      <w:jc w:val="center"/>
    </w:pPr>
    <w:r>
      <w:rPr>
        <w:rFonts w:hint="eastAsia"/>
      </w:rPr>
      <w:t>上海微小卫星工程中心软件评测中心</w:t>
    </w:r>
  </w:p>
  <w:p w14:paraId="1A242A6E" w14:textId="77777777" w:rsidR="008C63E1" w:rsidRPr="0046102E" w:rsidRDefault="008C63E1" w:rsidP="0046102E">
    <w:pPr>
      <w:jc w:val="center"/>
      <w:rPr>
        <w:kern w:val="0"/>
        <w:szCs w:val="21"/>
      </w:rPr>
    </w:pPr>
    <w:r>
      <w:fldChar w:fldCharType="begin"/>
    </w:r>
    <w:r>
      <w:instrText xml:space="preserve"> PAGE </w:instrText>
    </w:r>
    <w:r>
      <w:fldChar w:fldCharType="separate"/>
    </w:r>
    <w:r>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C3B17" w14:textId="77777777" w:rsidR="00C47460" w:rsidRDefault="00C47460">
    <w:pPr>
      <w:framePr w:h="0" w:wrap="around" w:vAnchor="text" w:hAnchor="margin" w:xAlign="right" w:y="1"/>
    </w:pPr>
    <w:r>
      <w:fldChar w:fldCharType="begin"/>
    </w:r>
    <w:r>
      <w:instrText xml:space="preserve">PAGE  </w:instrText>
    </w:r>
    <w:r>
      <w:fldChar w:fldCharType="end"/>
    </w:r>
  </w:p>
  <w:p w14:paraId="1D339E0D" w14:textId="77777777" w:rsidR="00C47460" w:rsidRDefault="00C47460">
    <w:pP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9FDFA" w14:textId="77777777" w:rsidR="00C47460" w:rsidRDefault="00C47460"/>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71FEC" w14:textId="77777777" w:rsidR="00C47460" w:rsidRDefault="00C47460">
    <w:pPr>
      <w:framePr w:h="0" w:wrap="around" w:vAnchor="text" w:hAnchor="margin" w:xAlign="right" w:y="1"/>
    </w:pPr>
    <w:r>
      <w:fldChar w:fldCharType="begin"/>
    </w:r>
    <w:r>
      <w:instrText xml:space="preserve">PAGE  </w:instrText>
    </w:r>
    <w:r>
      <w:fldChar w:fldCharType="end"/>
    </w:r>
  </w:p>
  <w:p w14:paraId="4A7065E5" w14:textId="77777777" w:rsidR="00C47460" w:rsidRDefault="00C47460">
    <w:pP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153DD" w14:textId="77777777" w:rsidR="00C47460" w:rsidRDefault="00C47460"/>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029E" w14:textId="77777777" w:rsidR="00C47460" w:rsidRDefault="00C47460">
    <w:pPr>
      <w:framePr w:h="0" w:wrap="around" w:vAnchor="text" w:hAnchor="margin" w:xAlign="right" w:y="1"/>
    </w:pPr>
    <w:r>
      <w:fldChar w:fldCharType="begin"/>
    </w:r>
    <w:r>
      <w:instrText xml:space="preserve">PAGE  </w:instrText>
    </w:r>
    <w:r>
      <w:fldChar w:fldCharType="end"/>
    </w:r>
  </w:p>
  <w:p w14:paraId="02B34D01" w14:textId="77777777" w:rsidR="00C47460" w:rsidRDefault="00C47460">
    <w:pPr>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2A9BB" w14:textId="77777777" w:rsidR="00C47460" w:rsidRDefault="00C474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0B697" w14:textId="77777777" w:rsidR="00CC719A" w:rsidRDefault="00CC719A">
      <w:r>
        <w:separator/>
      </w:r>
    </w:p>
  </w:footnote>
  <w:footnote w:type="continuationSeparator" w:id="0">
    <w:p w14:paraId="76B89232" w14:textId="77777777" w:rsidR="00CC719A" w:rsidRDefault="00CC71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DCAD7" w14:textId="19DDF125" w:rsidR="00C47460" w:rsidRDefault="00C47460">
    <w:pPr>
      <w:pStyle w:val="aa"/>
    </w:pPr>
    <w:r>
      <w:rPr>
        <w:rFonts w:hint="eastAsia"/>
      </w:rPr>
      <w:t>预约挂号系统</w:t>
    </w:r>
    <w:r w:rsidRPr="0037796C">
      <w:rPr>
        <w:rFonts w:hint="eastAsia"/>
      </w:rPr>
      <w:t>软件</w:t>
    </w:r>
    <w:r>
      <w:rPr>
        <w:rFonts w:hint="eastAsia"/>
      </w:rPr>
      <w:t>测评报告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29545" w14:textId="07C88D59" w:rsidR="00C47460" w:rsidRDefault="009C4780">
    <w:pPr>
      <w:pStyle w:val="aa"/>
    </w:pPr>
    <w:r>
      <w:rPr>
        <w:rFonts w:hint="eastAsia"/>
      </w:rPr>
      <w:t>协同办公平台软件安全测评报告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BDEC" w14:textId="77777777" w:rsidR="00C47460" w:rsidRDefault="00C47460">
    <w:pPr>
      <w:framePr w:w="9356" w:h="0" w:hSpace="181" w:vSpace="181" w:wrap="around" w:vAnchor="text" w:hAnchor="text" w:xAlign="center" w:y="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589AB" w14:textId="77777777" w:rsidR="00C47460" w:rsidRDefault="00C47460">
    <w:pPr>
      <w:framePr w:w="9356" w:h="0" w:hSpace="181" w:vSpace="181" w:wrap="around" w:vAnchor="text" w:hAnchor="text" w:xAlign="center" w:y="1"/>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0B3CA" w14:textId="77777777" w:rsidR="00C47460" w:rsidRDefault="00C47460">
    <w:pPr>
      <w:framePr w:w="9356" w:h="0" w:hSpace="181" w:vSpace="181" w:wrap="around" w:vAnchor="text" w:hAnchor="text" w:xAlign="center" w:y="1"/>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62778" w14:textId="77777777" w:rsidR="00C47460" w:rsidRDefault="00C47460">
    <w:pPr>
      <w:framePr w:w="9356" w:h="0" w:hSpace="181" w:vSpace="181" w:wrap="around" w:vAnchor="text" w:hAnchor="text" w:xAlign="center" w:y="1"/>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645F8" w14:textId="77777777" w:rsidR="00C47460" w:rsidRDefault="00C47460">
    <w:pPr>
      <w:framePr w:w="9356" w:h="0" w:hSpace="181" w:vSpace="181" w:wrap="around" w:vAnchor="text" w:hAnchor="text" w:xAlign="center" w:y="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EBF9B" w14:textId="77777777" w:rsidR="00C47460" w:rsidRDefault="00C47460">
    <w:pPr>
      <w:framePr w:w="9356" w:h="0" w:hSpace="181" w:vSpace="181" w:wrap="around" w:vAnchor="text" w:hAnchor="text" w:xAlign="center" w:y="1"/>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FDB5" w14:textId="7629FDCE" w:rsidR="00C47460" w:rsidRPr="00D9618F" w:rsidRDefault="00C47460" w:rsidP="00D9618F">
    <w:pPr>
      <w:pBdr>
        <w:bottom w:val="single" w:sz="4" w:space="1" w:color="auto"/>
      </w:pBdr>
      <w:jc w:val="center"/>
      <w:rPr>
        <w:rFonts w:ascii="宋体" w:hAnsi="宋体" w:hint="eastAsia"/>
        <w:noProof/>
        <w:sz w:val="18"/>
        <w:szCs w:val="18"/>
      </w:rPr>
    </w:pPr>
    <w:r>
      <w:rPr>
        <w:rFonts w:ascii="宋体" w:hAnsi="宋体" w:hint="eastAsia"/>
        <w:noProof/>
        <w:sz w:val="18"/>
        <w:szCs w:val="18"/>
      </w:rPr>
      <w:t>预约挂号系统</w:t>
    </w:r>
    <w:r w:rsidRPr="0037796C">
      <w:rPr>
        <w:rFonts w:ascii="宋体" w:hAnsi="宋体" w:hint="eastAsia"/>
        <w:noProof/>
        <w:sz w:val="18"/>
        <w:szCs w:val="18"/>
      </w:rPr>
      <w:t>软件</w:t>
    </w:r>
    <w:r>
      <w:rPr>
        <w:rFonts w:ascii="宋体" w:hAnsi="宋体" w:hint="eastAsia"/>
        <w:noProof/>
        <w:sz w:val="18"/>
        <w:szCs w:val="18"/>
      </w:rPr>
      <w:t>测评报告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4"/>
    <w:multiLevelType w:val="multilevel"/>
    <w:tmpl w:val="D67C03F2"/>
    <w:lvl w:ilvl="0">
      <w:start w:val="1"/>
      <w:numFmt w:val="decimal"/>
      <w:pStyle w:val="1"/>
      <w:lvlText w:val="%1"/>
      <w:lvlJc w:val="left"/>
      <w:pPr>
        <w:tabs>
          <w:tab w:val="num" w:pos="432"/>
        </w:tabs>
        <w:ind w:left="432" w:hanging="432"/>
      </w:pPr>
      <w:rPr>
        <w:rFonts w:hint="eastAsia"/>
        <w:b/>
        <w:color w:val="auto"/>
      </w:rPr>
    </w:lvl>
    <w:lvl w:ilvl="1">
      <w:start w:val="1"/>
      <w:numFmt w:val="decimal"/>
      <w:pStyle w:val="2"/>
      <w:lvlText w:val="%1.%2"/>
      <w:lvlJc w:val="left"/>
      <w:pPr>
        <w:tabs>
          <w:tab w:val="num" w:pos="4971"/>
        </w:tabs>
        <w:ind w:left="4971" w:hanging="576"/>
      </w:pPr>
      <w:rPr>
        <w:rFonts w:ascii="Times New Roman" w:hAnsi="Times New Roman" w:cs="Times New Roman" w:hint="default"/>
        <w:b/>
        <w:sz w:val="28"/>
        <w:szCs w:val="28"/>
      </w:rPr>
    </w:lvl>
    <w:lvl w:ilvl="2">
      <w:start w:val="1"/>
      <w:numFmt w:val="decimal"/>
      <w:pStyle w:val="3"/>
      <w:lvlText w:val="%1.%2.%3"/>
      <w:lvlJc w:val="left"/>
      <w:pPr>
        <w:tabs>
          <w:tab w:val="num" w:pos="720"/>
        </w:tabs>
        <w:ind w:left="720" w:hanging="720"/>
      </w:pPr>
      <w:rPr>
        <w:rFonts w:ascii="Times New Roman" w:hAnsi="Times New Roman" w:cs="Times New Roman" w:hint="default"/>
        <w:b/>
        <w:sz w:val="28"/>
        <w:szCs w:val="28"/>
      </w:rPr>
    </w:lvl>
    <w:lvl w:ilvl="3">
      <w:start w:val="1"/>
      <w:numFmt w:val="decimal"/>
      <w:pStyle w:val="4"/>
      <w:lvlText w:val="%1.%2.%3.%4"/>
      <w:lvlJc w:val="left"/>
      <w:pPr>
        <w:tabs>
          <w:tab w:val="num" w:pos="864"/>
        </w:tabs>
        <w:ind w:left="864" w:hanging="864"/>
      </w:pPr>
      <w:rPr>
        <w:rFonts w:ascii="Times New Roman" w:hAnsi="Times New Roman" w:cs="Times New Roman" w:hint="default"/>
        <w:b/>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 w15:restartNumberingAfterBreak="0">
    <w:nsid w:val="0423696B"/>
    <w:multiLevelType w:val="hybridMultilevel"/>
    <w:tmpl w:val="E8CEC368"/>
    <w:lvl w:ilvl="0" w:tplc="0409000F">
      <w:start w:val="1"/>
      <w:numFmt w:val="bullet"/>
      <w:lvlText w:val=""/>
      <w:lvlJc w:val="left"/>
      <w:pPr>
        <w:ind w:left="986" w:hanging="420"/>
      </w:pPr>
      <w:rPr>
        <w:rFonts w:ascii="Wingdings" w:hAnsi="Wingdings"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2" w15:restartNumberingAfterBreak="0">
    <w:nsid w:val="102C0A4E"/>
    <w:multiLevelType w:val="hybridMultilevel"/>
    <w:tmpl w:val="2988CA48"/>
    <w:lvl w:ilvl="0" w:tplc="45FC20F8">
      <w:start w:val="1"/>
      <w:numFmt w:val="lowerLetter"/>
      <w:lvlText w:val="%1)"/>
      <w:lvlJc w:val="left"/>
      <w:pPr>
        <w:ind w:left="840" w:hanging="420"/>
      </w:pPr>
      <w:rPr>
        <w:rFonts w:ascii="Times New Roman" w:hAnsi="Times New Roman" w:hint="default"/>
        <w:b/>
        <w:i w:val="0"/>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180206D"/>
    <w:multiLevelType w:val="hybridMultilevel"/>
    <w:tmpl w:val="7DCA26A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20EA63F3"/>
    <w:multiLevelType w:val="hybridMultilevel"/>
    <w:tmpl w:val="F9EA3C92"/>
    <w:lvl w:ilvl="0" w:tplc="2434389A">
      <w:start w:val="1"/>
      <w:numFmt w:val="decimal"/>
      <w:suff w:val="nothing"/>
      <w:lvlText w:val="%1"/>
      <w:lvlJc w:val="center"/>
      <w:pPr>
        <w:ind w:left="420" w:hanging="420"/>
      </w:pPr>
      <w:rPr>
        <w:rFonts w:hint="eastAsia"/>
        <w:color w:val="00000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21795E07"/>
    <w:multiLevelType w:val="hybridMultilevel"/>
    <w:tmpl w:val="FB941C50"/>
    <w:lvl w:ilvl="0" w:tplc="4E52089E">
      <w:start w:val="1"/>
      <w:numFmt w:val="decimal"/>
      <w:lvlText w:val="%1)"/>
      <w:lvlJc w:val="left"/>
      <w:pPr>
        <w:ind w:left="420" w:hanging="420"/>
      </w:pPr>
      <w:rPr>
        <w:rFonts w:ascii="Times New Roman" w:hAnsi="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A554779"/>
    <w:multiLevelType w:val="hybridMultilevel"/>
    <w:tmpl w:val="7B7E0F0A"/>
    <w:lvl w:ilvl="0" w:tplc="0409000F">
      <w:start w:val="1"/>
      <w:numFmt w:val="bullet"/>
      <w:lvlText w:val=""/>
      <w:lvlJc w:val="left"/>
      <w:pPr>
        <w:ind w:left="986" w:hanging="420"/>
      </w:pPr>
      <w:rPr>
        <w:rFonts w:ascii="Wingdings" w:hAnsi="Wingdings"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7" w15:restartNumberingAfterBreak="0">
    <w:nsid w:val="3CFE10C3"/>
    <w:multiLevelType w:val="hybridMultilevel"/>
    <w:tmpl w:val="BA70D8C6"/>
    <w:lvl w:ilvl="0" w:tplc="39CCC694">
      <w:start w:val="1"/>
      <w:numFmt w:val="decimal"/>
      <w:suff w:val="nothing"/>
      <w:lvlText w:val="%1"/>
      <w:lvlJc w:val="left"/>
      <w:pPr>
        <w:ind w:left="0" w:firstLine="0"/>
      </w:pPr>
      <w:rPr>
        <w:rFonts w:hint="eastAsia"/>
      </w:rPr>
    </w:lvl>
    <w:lvl w:ilvl="1" w:tplc="FFFFFFFF">
      <w:start w:val="1"/>
      <w:numFmt w:val="lowerLetter"/>
      <w:lvlText w:val="%2)"/>
      <w:lvlJc w:val="left"/>
      <w:pPr>
        <w:tabs>
          <w:tab w:val="num" w:pos="1020"/>
        </w:tabs>
        <w:ind w:left="1020" w:hanging="420"/>
      </w:pPr>
    </w:lvl>
    <w:lvl w:ilvl="2" w:tplc="FFFFFFFF" w:tentative="1">
      <w:start w:val="1"/>
      <w:numFmt w:val="lowerRoman"/>
      <w:lvlText w:val="%3."/>
      <w:lvlJc w:val="right"/>
      <w:pPr>
        <w:tabs>
          <w:tab w:val="num" w:pos="1440"/>
        </w:tabs>
        <w:ind w:left="1440" w:hanging="420"/>
      </w:pPr>
    </w:lvl>
    <w:lvl w:ilvl="3" w:tplc="FFFFFFFF" w:tentative="1">
      <w:start w:val="1"/>
      <w:numFmt w:val="decimal"/>
      <w:lvlText w:val="%4."/>
      <w:lvlJc w:val="left"/>
      <w:pPr>
        <w:tabs>
          <w:tab w:val="num" w:pos="1860"/>
        </w:tabs>
        <w:ind w:left="1860" w:hanging="420"/>
      </w:pPr>
    </w:lvl>
    <w:lvl w:ilvl="4" w:tplc="FFFFFFFF" w:tentative="1">
      <w:start w:val="1"/>
      <w:numFmt w:val="lowerLetter"/>
      <w:lvlText w:val="%5)"/>
      <w:lvlJc w:val="left"/>
      <w:pPr>
        <w:tabs>
          <w:tab w:val="num" w:pos="2280"/>
        </w:tabs>
        <w:ind w:left="2280" w:hanging="420"/>
      </w:pPr>
    </w:lvl>
    <w:lvl w:ilvl="5" w:tplc="FFFFFFFF" w:tentative="1">
      <w:start w:val="1"/>
      <w:numFmt w:val="lowerRoman"/>
      <w:lvlText w:val="%6."/>
      <w:lvlJc w:val="right"/>
      <w:pPr>
        <w:tabs>
          <w:tab w:val="num" w:pos="2700"/>
        </w:tabs>
        <w:ind w:left="2700" w:hanging="420"/>
      </w:pPr>
    </w:lvl>
    <w:lvl w:ilvl="6" w:tplc="FFFFFFFF" w:tentative="1">
      <w:start w:val="1"/>
      <w:numFmt w:val="decimal"/>
      <w:lvlText w:val="%7."/>
      <w:lvlJc w:val="left"/>
      <w:pPr>
        <w:tabs>
          <w:tab w:val="num" w:pos="3120"/>
        </w:tabs>
        <w:ind w:left="3120" w:hanging="420"/>
      </w:pPr>
    </w:lvl>
    <w:lvl w:ilvl="7" w:tplc="FFFFFFFF" w:tentative="1">
      <w:start w:val="1"/>
      <w:numFmt w:val="lowerLetter"/>
      <w:lvlText w:val="%8)"/>
      <w:lvlJc w:val="left"/>
      <w:pPr>
        <w:tabs>
          <w:tab w:val="num" w:pos="3540"/>
        </w:tabs>
        <w:ind w:left="3540" w:hanging="420"/>
      </w:pPr>
    </w:lvl>
    <w:lvl w:ilvl="8" w:tplc="FFFFFFFF" w:tentative="1">
      <w:start w:val="1"/>
      <w:numFmt w:val="lowerRoman"/>
      <w:lvlText w:val="%9."/>
      <w:lvlJc w:val="right"/>
      <w:pPr>
        <w:tabs>
          <w:tab w:val="num" w:pos="3960"/>
        </w:tabs>
        <w:ind w:left="3960" w:hanging="420"/>
      </w:pPr>
    </w:lvl>
  </w:abstractNum>
  <w:abstractNum w:abstractNumId="8" w15:restartNumberingAfterBreak="0">
    <w:nsid w:val="3D06608F"/>
    <w:multiLevelType w:val="hybridMultilevel"/>
    <w:tmpl w:val="96EEB1BE"/>
    <w:lvl w:ilvl="0" w:tplc="294A88C8">
      <w:start w:val="1"/>
      <w:numFmt w:val="decimal"/>
      <w:lvlText w:val="%1)"/>
      <w:lvlJc w:val="left"/>
      <w:pPr>
        <w:ind w:left="840" w:hanging="420"/>
      </w:pPr>
      <w:rPr>
        <w:rFonts w:ascii="Times New Roman" w:hAnsi="Times New Roman" w:hint="default"/>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40F35DE5"/>
    <w:multiLevelType w:val="hybridMultilevel"/>
    <w:tmpl w:val="1F50C0FC"/>
    <w:lvl w:ilvl="0" w:tplc="9C5CF0BC">
      <w:start w:val="1"/>
      <w:numFmt w:val="decimal"/>
      <w:suff w:val="nothing"/>
      <w:lvlText w:val="%1"/>
      <w:lvlJc w:val="center"/>
      <w:pPr>
        <w:ind w:left="420" w:hanging="420"/>
      </w:pPr>
      <w:rPr>
        <w:rFonts w:hint="eastAsia"/>
        <w:color w:val="00000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491622F8"/>
    <w:multiLevelType w:val="hybridMultilevel"/>
    <w:tmpl w:val="8FEA9E54"/>
    <w:lvl w:ilvl="0" w:tplc="45FC20F8">
      <w:start w:val="1"/>
      <w:numFmt w:val="lowerLetter"/>
      <w:lvlText w:val="%1)"/>
      <w:lvlJc w:val="left"/>
      <w:pPr>
        <w:ind w:left="840" w:hanging="420"/>
      </w:pPr>
      <w:rPr>
        <w:rFonts w:ascii="Times New Roman" w:hAnsi="Times New Roman" w:hint="default"/>
        <w:b/>
        <w:i w:val="0"/>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49A91C40"/>
    <w:multiLevelType w:val="hybridMultilevel"/>
    <w:tmpl w:val="0810AD96"/>
    <w:lvl w:ilvl="0" w:tplc="294A88C8">
      <w:start w:val="1"/>
      <w:numFmt w:val="decimal"/>
      <w:lvlText w:val="%1)"/>
      <w:lvlJc w:val="left"/>
      <w:pPr>
        <w:ind w:left="840" w:hanging="420"/>
      </w:pPr>
      <w:rPr>
        <w:rFonts w:ascii="Times New Roman" w:hAnsi="Times New Roman" w:hint="default"/>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4A3B0882"/>
    <w:multiLevelType w:val="hybridMultilevel"/>
    <w:tmpl w:val="490263CC"/>
    <w:lvl w:ilvl="0" w:tplc="87D43442">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4DF32399"/>
    <w:multiLevelType w:val="hybridMultilevel"/>
    <w:tmpl w:val="5D7CB0BE"/>
    <w:lvl w:ilvl="0" w:tplc="7FCC17B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1183F3D"/>
    <w:multiLevelType w:val="hybridMultilevel"/>
    <w:tmpl w:val="FDFE8FC0"/>
    <w:lvl w:ilvl="0" w:tplc="70143D82">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5" w15:restartNumberingAfterBreak="0">
    <w:nsid w:val="523D3B69"/>
    <w:multiLevelType w:val="hybridMultilevel"/>
    <w:tmpl w:val="E850CA1C"/>
    <w:lvl w:ilvl="0" w:tplc="45FC20F8">
      <w:start w:val="1"/>
      <w:numFmt w:val="lowerLetter"/>
      <w:lvlText w:val="%1)"/>
      <w:lvlJc w:val="left"/>
      <w:pPr>
        <w:ind w:left="840" w:hanging="420"/>
      </w:pPr>
      <w:rPr>
        <w:rFonts w:ascii="Times New Roman" w:hAnsi="Times New Roman" w:hint="default"/>
        <w:b/>
        <w:i w:val="0"/>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5D456ADD"/>
    <w:multiLevelType w:val="hybridMultilevel"/>
    <w:tmpl w:val="BF48B104"/>
    <w:lvl w:ilvl="0" w:tplc="0409000F">
      <w:start w:val="1"/>
      <w:numFmt w:val="bullet"/>
      <w:lvlText w:val=""/>
      <w:lvlJc w:val="left"/>
      <w:pPr>
        <w:ind w:left="986" w:hanging="420"/>
      </w:pPr>
      <w:rPr>
        <w:rFonts w:ascii="Wingdings" w:hAnsi="Wingdings"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17" w15:restartNumberingAfterBreak="0">
    <w:nsid w:val="62896131"/>
    <w:multiLevelType w:val="hybridMultilevel"/>
    <w:tmpl w:val="5D7CB0BE"/>
    <w:lvl w:ilvl="0" w:tplc="7FCC17B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37E3261"/>
    <w:multiLevelType w:val="hybridMultilevel"/>
    <w:tmpl w:val="E0ACCF0A"/>
    <w:lvl w:ilvl="0" w:tplc="0409000F">
      <w:start w:val="1"/>
      <w:numFmt w:val="bullet"/>
      <w:lvlText w:val=""/>
      <w:lvlJc w:val="left"/>
      <w:pPr>
        <w:ind w:left="986" w:hanging="420"/>
      </w:pPr>
      <w:rPr>
        <w:rFonts w:ascii="Wingdings" w:hAnsi="Wingdings"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19" w15:restartNumberingAfterBreak="0">
    <w:nsid w:val="74205100"/>
    <w:multiLevelType w:val="hybridMultilevel"/>
    <w:tmpl w:val="6D20E1D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76DA5B36"/>
    <w:multiLevelType w:val="hybridMultilevel"/>
    <w:tmpl w:val="7250F046"/>
    <w:lvl w:ilvl="0" w:tplc="5F42052A">
      <w:start w:val="1"/>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7A601283"/>
    <w:multiLevelType w:val="hybridMultilevel"/>
    <w:tmpl w:val="360CE32C"/>
    <w:lvl w:ilvl="0" w:tplc="A962A84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D9A4F00"/>
    <w:multiLevelType w:val="hybridMultilevel"/>
    <w:tmpl w:val="AC1E94C6"/>
    <w:lvl w:ilvl="0" w:tplc="4050ABDC">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F082608"/>
    <w:multiLevelType w:val="hybridMultilevel"/>
    <w:tmpl w:val="6FC6825E"/>
    <w:lvl w:ilvl="0" w:tplc="0409000F">
      <w:start w:val="1"/>
      <w:numFmt w:val="bullet"/>
      <w:lvlText w:val=""/>
      <w:lvlJc w:val="left"/>
      <w:pPr>
        <w:ind w:left="986" w:hanging="420"/>
      </w:pPr>
      <w:rPr>
        <w:rFonts w:ascii="Wingdings" w:hAnsi="Wingdings"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24" w15:restartNumberingAfterBreak="0">
    <w:nsid w:val="7F6814D8"/>
    <w:multiLevelType w:val="hybridMultilevel"/>
    <w:tmpl w:val="BF8CFA22"/>
    <w:name w:val="我的列表2"/>
    <w:lvl w:ilvl="0" w:tplc="436020EA">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74030718">
    <w:abstractNumId w:val="0"/>
  </w:num>
  <w:num w:numId="2" w16cid:durableId="527984969">
    <w:abstractNumId w:val="12"/>
  </w:num>
  <w:num w:numId="3" w16cid:durableId="2060661852">
    <w:abstractNumId w:val="9"/>
  </w:num>
  <w:num w:numId="4" w16cid:durableId="1064337068">
    <w:abstractNumId w:val="4"/>
  </w:num>
  <w:num w:numId="5" w16cid:durableId="1102149269">
    <w:abstractNumId w:val="15"/>
  </w:num>
  <w:num w:numId="6" w16cid:durableId="1607039930">
    <w:abstractNumId w:val="10"/>
  </w:num>
  <w:num w:numId="7" w16cid:durableId="92551146">
    <w:abstractNumId w:val="2"/>
  </w:num>
  <w:num w:numId="8" w16cid:durableId="1699623432">
    <w:abstractNumId w:val="8"/>
  </w:num>
  <w:num w:numId="9" w16cid:durableId="41248856">
    <w:abstractNumId w:val="16"/>
  </w:num>
  <w:num w:numId="10" w16cid:durableId="533537539">
    <w:abstractNumId w:val="23"/>
  </w:num>
  <w:num w:numId="11" w16cid:durableId="1916622994">
    <w:abstractNumId w:val="6"/>
  </w:num>
  <w:num w:numId="12" w16cid:durableId="1517498402">
    <w:abstractNumId w:val="1"/>
  </w:num>
  <w:num w:numId="13" w16cid:durableId="1149445605">
    <w:abstractNumId w:val="18"/>
  </w:num>
  <w:num w:numId="14" w16cid:durableId="1896430322">
    <w:abstractNumId w:val="11"/>
  </w:num>
  <w:num w:numId="15" w16cid:durableId="1452438684">
    <w:abstractNumId w:val="7"/>
  </w:num>
  <w:num w:numId="16" w16cid:durableId="721172139">
    <w:abstractNumId w:val="22"/>
  </w:num>
  <w:num w:numId="17" w16cid:durableId="92091836">
    <w:abstractNumId w:val="21"/>
  </w:num>
  <w:num w:numId="18" w16cid:durableId="1090202421">
    <w:abstractNumId w:val="5"/>
  </w:num>
  <w:num w:numId="19" w16cid:durableId="449473767">
    <w:abstractNumId w:val="3"/>
  </w:num>
  <w:num w:numId="20" w16cid:durableId="1108503305">
    <w:abstractNumId w:val="19"/>
  </w:num>
  <w:num w:numId="21" w16cid:durableId="1323899055">
    <w:abstractNumId w:val="13"/>
  </w:num>
  <w:num w:numId="22" w16cid:durableId="1506556054">
    <w:abstractNumId w:val="17"/>
  </w:num>
  <w:num w:numId="23" w16cid:durableId="1675110184">
    <w:abstractNumId w:val="20"/>
  </w:num>
  <w:num w:numId="24" w16cid:durableId="293685144">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zh-CN" w:vendorID="64" w:dllVersion="4096" w:nlCheck="1" w:checkStyle="0"/>
  <w:activeWritingStyle w:appName="MSWord" w:lang="en-US" w:vendorID="64" w:dllVersion="4096" w:nlCheck="1" w:checkStyle="0"/>
  <w:activeWritingStyle w:appName="MSWord" w:lang="zh-CN" w:vendorID="64" w:dllVersion="0"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rawingGridHorizontalSpacing w:val="105"/>
  <w:drawingGridVerticalSpacing w:val="163"/>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A4A"/>
    <w:rsid w:val="00002B8D"/>
    <w:rsid w:val="00006FB3"/>
    <w:rsid w:val="0000765F"/>
    <w:rsid w:val="0001050D"/>
    <w:rsid w:val="00010D58"/>
    <w:rsid w:val="00011E4F"/>
    <w:rsid w:val="0001300D"/>
    <w:rsid w:val="00015E2E"/>
    <w:rsid w:val="00016505"/>
    <w:rsid w:val="00020C62"/>
    <w:rsid w:val="00021B65"/>
    <w:rsid w:val="00024A02"/>
    <w:rsid w:val="00026E17"/>
    <w:rsid w:val="00026E90"/>
    <w:rsid w:val="0002758D"/>
    <w:rsid w:val="0002779D"/>
    <w:rsid w:val="00027D8B"/>
    <w:rsid w:val="000324F2"/>
    <w:rsid w:val="000328D0"/>
    <w:rsid w:val="00033D63"/>
    <w:rsid w:val="00034988"/>
    <w:rsid w:val="00035797"/>
    <w:rsid w:val="000363AC"/>
    <w:rsid w:val="000368DF"/>
    <w:rsid w:val="00036B2F"/>
    <w:rsid w:val="00041685"/>
    <w:rsid w:val="00044373"/>
    <w:rsid w:val="000516BA"/>
    <w:rsid w:val="00051700"/>
    <w:rsid w:val="000522E3"/>
    <w:rsid w:val="000537DA"/>
    <w:rsid w:val="0006012F"/>
    <w:rsid w:val="00060E51"/>
    <w:rsid w:val="0006146F"/>
    <w:rsid w:val="00061BFA"/>
    <w:rsid w:val="00064AFE"/>
    <w:rsid w:val="0006522C"/>
    <w:rsid w:val="000657BF"/>
    <w:rsid w:val="000670B4"/>
    <w:rsid w:val="00067727"/>
    <w:rsid w:val="00070CDC"/>
    <w:rsid w:val="0007358C"/>
    <w:rsid w:val="00074517"/>
    <w:rsid w:val="00074584"/>
    <w:rsid w:val="00074CAE"/>
    <w:rsid w:val="0007552A"/>
    <w:rsid w:val="00075D40"/>
    <w:rsid w:val="00076BBD"/>
    <w:rsid w:val="00076D32"/>
    <w:rsid w:val="00080A6E"/>
    <w:rsid w:val="00084837"/>
    <w:rsid w:val="00084B04"/>
    <w:rsid w:val="000863EF"/>
    <w:rsid w:val="0008729C"/>
    <w:rsid w:val="0009022A"/>
    <w:rsid w:val="000902D7"/>
    <w:rsid w:val="00090B16"/>
    <w:rsid w:val="00091825"/>
    <w:rsid w:val="00091A2A"/>
    <w:rsid w:val="00093717"/>
    <w:rsid w:val="000948CC"/>
    <w:rsid w:val="00094A60"/>
    <w:rsid w:val="00095290"/>
    <w:rsid w:val="00095D70"/>
    <w:rsid w:val="0009617F"/>
    <w:rsid w:val="00096C0F"/>
    <w:rsid w:val="000A1167"/>
    <w:rsid w:val="000A16F2"/>
    <w:rsid w:val="000A195E"/>
    <w:rsid w:val="000A1FA6"/>
    <w:rsid w:val="000A2BFE"/>
    <w:rsid w:val="000A433B"/>
    <w:rsid w:val="000A4D56"/>
    <w:rsid w:val="000A59A5"/>
    <w:rsid w:val="000A5DB3"/>
    <w:rsid w:val="000B13DA"/>
    <w:rsid w:val="000B18C1"/>
    <w:rsid w:val="000B4875"/>
    <w:rsid w:val="000B4C5F"/>
    <w:rsid w:val="000B4E5D"/>
    <w:rsid w:val="000B7312"/>
    <w:rsid w:val="000C0B37"/>
    <w:rsid w:val="000C0D82"/>
    <w:rsid w:val="000C186F"/>
    <w:rsid w:val="000C213F"/>
    <w:rsid w:val="000C27A9"/>
    <w:rsid w:val="000C3DEC"/>
    <w:rsid w:val="000C647B"/>
    <w:rsid w:val="000C7301"/>
    <w:rsid w:val="000C7B77"/>
    <w:rsid w:val="000D082F"/>
    <w:rsid w:val="000D31F2"/>
    <w:rsid w:val="000D37FF"/>
    <w:rsid w:val="000D3DF8"/>
    <w:rsid w:val="000D51EE"/>
    <w:rsid w:val="000D5C65"/>
    <w:rsid w:val="000D7302"/>
    <w:rsid w:val="000E1A0C"/>
    <w:rsid w:val="000E6454"/>
    <w:rsid w:val="000E7B78"/>
    <w:rsid w:val="000F33F2"/>
    <w:rsid w:val="000F34E4"/>
    <w:rsid w:val="000F4C5A"/>
    <w:rsid w:val="000F52DD"/>
    <w:rsid w:val="000F6719"/>
    <w:rsid w:val="00100AFD"/>
    <w:rsid w:val="001019AF"/>
    <w:rsid w:val="00103D8A"/>
    <w:rsid w:val="00103EA8"/>
    <w:rsid w:val="00106229"/>
    <w:rsid w:val="00106995"/>
    <w:rsid w:val="001124B5"/>
    <w:rsid w:val="001128DA"/>
    <w:rsid w:val="00112ECB"/>
    <w:rsid w:val="001141DD"/>
    <w:rsid w:val="001147F2"/>
    <w:rsid w:val="0011506F"/>
    <w:rsid w:val="00116C55"/>
    <w:rsid w:val="001200B8"/>
    <w:rsid w:val="0012047C"/>
    <w:rsid w:val="00122003"/>
    <w:rsid w:val="00122F48"/>
    <w:rsid w:val="001234C1"/>
    <w:rsid w:val="00123B18"/>
    <w:rsid w:val="001257D3"/>
    <w:rsid w:val="00125A8A"/>
    <w:rsid w:val="0012709E"/>
    <w:rsid w:val="0012736C"/>
    <w:rsid w:val="00132266"/>
    <w:rsid w:val="001332E5"/>
    <w:rsid w:val="001334A9"/>
    <w:rsid w:val="001344F8"/>
    <w:rsid w:val="00136544"/>
    <w:rsid w:val="00136A25"/>
    <w:rsid w:val="00137492"/>
    <w:rsid w:val="00137F82"/>
    <w:rsid w:val="0014078E"/>
    <w:rsid w:val="001420A5"/>
    <w:rsid w:val="00146C10"/>
    <w:rsid w:val="001471F8"/>
    <w:rsid w:val="00152FD4"/>
    <w:rsid w:val="00154CA5"/>
    <w:rsid w:val="00154D22"/>
    <w:rsid w:val="00155D14"/>
    <w:rsid w:val="0016137A"/>
    <w:rsid w:val="00161C5F"/>
    <w:rsid w:val="001633D3"/>
    <w:rsid w:val="00165C35"/>
    <w:rsid w:val="00167146"/>
    <w:rsid w:val="0017049F"/>
    <w:rsid w:val="0017077D"/>
    <w:rsid w:val="001728B7"/>
    <w:rsid w:val="00172A27"/>
    <w:rsid w:val="00172EF8"/>
    <w:rsid w:val="0017323C"/>
    <w:rsid w:val="00174E51"/>
    <w:rsid w:val="00180C76"/>
    <w:rsid w:val="0018410E"/>
    <w:rsid w:val="0018451B"/>
    <w:rsid w:val="00185CD9"/>
    <w:rsid w:val="00185CDC"/>
    <w:rsid w:val="001862C7"/>
    <w:rsid w:val="00187303"/>
    <w:rsid w:val="001909D9"/>
    <w:rsid w:val="00193576"/>
    <w:rsid w:val="00193BAF"/>
    <w:rsid w:val="001A1BB6"/>
    <w:rsid w:val="001A387E"/>
    <w:rsid w:val="001A672C"/>
    <w:rsid w:val="001A6C11"/>
    <w:rsid w:val="001B0ADD"/>
    <w:rsid w:val="001B17E1"/>
    <w:rsid w:val="001B4904"/>
    <w:rsid w:val="001B50FA"/>
    <w:rsid w:val="001B7BB9"/>
    <w:rsid w:val="001C04A2"/>
    <w:rsid w:val="001C29A5"/>
    <w:rsid w:val="001C608D"/>
    <w:rsid w:val="001C6DD1"/>
    <w:rsid w:val="001D3711"/>
    <w:rsid w:val="001D37F1"/>
    <w:rsid w:val="001D395C"/>
    <w:rsid w:val="001D4F75"/>
    <w:rsid w:val="001D5B49"/>
    <w:rsid w:val="001E3AFD"/>
    <w:rsid w:val="001E42F8"/>
    <w:rsid w:val="001E466D"/>
    <w:rsid w:val="001F08E5"/>
    <w:rsid w:val="001F091D"/>
    <w:rsid w:val="001F1DE6"/>
    <w:rsid w:val="001F2BDD"/>
    <w:rsid w:val="001F3375"/>
    <w:rsid w:val="001F701F"/>
    <w:rsid w:val="001F7774"/>
    <w:rsid w:val="001F79D6"/>
    <w:rsid w:val="00200F81"/>
    <w:rsid w:val="0020185F"/>
    <w:rsid w:val="00203085"/>
    <w:rsid w:val="00204F79"/>
    <w:rsid w:val="00205252"/>
    <w:rsid w:val="00205824"/>
    <w:rsid w:val="00205A85"/>
    <w:rsid w:val="00205D88"/>
    <w:rsid w:val="00205F18"/>
    <w:rsid w:val="00205F9F"/>
    <w:rsid w:val="002077C1"/>
    <w:rsid w:val="00210415"/>
    <w:rsid w:val="002111B0"/>
    <w:rsid w:val="00214980"/>
    <w:rsid w:val="00215BA2"/>
    <w:rsid w:val="00217316"/>
    <w:rsid w:val="00217636"/>
    <w:rsid w:val="0021787A"/>
    <w:rsid w:val="00217E9D"/>
    <w:rsid w:val="00222A3B"/>
    <w:rsid w:val="00224640"/>
    <w:rsid w:val="00224C49"/>
    <w:rsid w:val="0022542C"/>
    <w:rsid w:val="002276D6"/>
    <w:rsid w:val="00232A92"/>
    <w:rsid w:val="0023564A"/>
    <w:rsid w:val="00235796"/>
    <w:rsid w:val="00240CEA"/>
    <w:rsid w:val="002423AF"/>
    <w:rsid w:val="00243ACA"/>
    <w:rsid w:val="00243FF3"/>
    <w:rsid w:val="00244919"/>
    <w:rsid w:val="00244A4B"/>
    <w:rsid w:val="002453D1"/>
    <w:rsid w:val="00250873"/>
    <w:rsid w:val="00251C24"/>
    <w:rsid w:val="0025482D"/>
    <w:rsid w:val="00256943"/>
    <w:rsid w:val="00257EA8"/>
    <w:rsid w:val="00260258"/>
    <w:rsid w:val="00260F16"/>
    <w:rsid w:val="00262D3B"/>
    <w:rsid w:val="0026421D"/>
    <w:rsid w:val="002658D1"/>
    <w:rsid w:val="002666AF"/>
    <w:rsid w:val="002669A6"/>
    <w:rsid w:val="00267DD0"/>
    <w:rsid w:val="00270420"/>
    <w:rsid w:val="00276F86"/>
    <w:rsid w:val="00277550"/>
    <w:rsid w:val="00277B03"/>
    <w:rsid w:val="002801EF"/>
    <w:rsid w:val="00281314"/>
    <w:rsid w:val="00282FE2"/>
    <w:rsid w:val="0028351E"/>
    <w:rsid w:val="00286343"/>
    <w:rsid w:val="00286789"/>
    <w:rsid w:val="00287FBE"/>
    <w:rsid w:val="0029086E"/>
    <w:rsid w:val="00291963"/>
    <w:rsid w:val="00291F29"/>
    <w:rsid w:val="00292188"/>
    <w:rsid w:val="00292262"/>
    <w:rsid w:val="00292D9A"/>
    <w:rsid w:val="002964E4"/>
    <w:rsid w:val="00296771"/>
    <w:rsid w:val="002A0AEF"/>
    <w:rsid w:val="002A1905"/>
    <w:rsid w:val="002A2E44"/>
    <w:rsid w:val="002A59C4"/>
    <w:rsid w:val="002A5B3B"/>
    <w:rsid w:val="002A749B"/>
    <w:rsid w:val="002B17B1"/>
    <w:rsid w:val="002B220C"/>
    <w:rsid w:val="002B2261"/>
    <w:rsid w:val="002C0CB0"/>
    <w:rsid w:val="002C0E2B"/>
    <w:rsid w:val="002C4302"/>
    <w:rsid w:val="002C6E14"/>
    <w:rsid w:val="002D02A6"/>
    <w:rsid w:val="002D0873"/>
    <w:rsid w:val="002D1F1E"/>
    <w:rsid w:val="002D367A"/>
    <w:rsid w:val="002D528E"/>
    <w:rsid w:val="002E4327"/>
    <w:rsid w:val="002E4459"/>
    <w:rsid w:val="002E5905"/>
    <w:rsid w:val="002F0222"/>
    <w:rsid w:val="002F07C2"/>
    <w:rsid w:val="002F14CB"/>
    <w:rsid w:val="002F2006"/>
    <w:rsid w:val="002F2C24"/>
    <w:rsid w:val="002F3537"/>
    <w:rsid w:val="002F4DE7"/>
    <w:rsid w:val="002F4EBA"/>
    <w:rsid w:val="002F55AA"/>
    <w:rsid w:val="002F6C6D"/>
    <w:rsid w:val="002F726C"/>
    <w:rsid w:val="002F74FB"/>
    <w:rsid w:val="002F750C"/>
    <w:rsid w:val="002F762A"/>
    <w:rsid w:val="0030048B"/>
    <w:rsid w:val="00300E9C"/>
    <w:rsid w:val="00301F5F"/>
    <w:rsid w:val="00303680"/>
    <w:rsid w:val="00303F60"/>
    <w:rsid w:val="0030449A"/>
    <w:rsid w:val="003044F5"/>
    <w:rsid w:val="00307F10"/>
    <w:rsid w:val="00312B5D"/>
    <w:rsid w:val="00312EA7"/>
    <w:rsid w:val="00313E44"/>
    <w:rsid w:val="00314BAA"/>
    <w:rsid w:val="00316A1B"/>
    <w:rsid w:val="00316EDD"/>
    <w:rsid w:val="00317D06"/>
    <w:rsid w:val="0032093B"/>
    <w:rsid w:val="00321D96"/>
    <w:rsid w:val="003238C8"/>
    <w:rsid w:val="003246B7"/>
    <w:rsid w:val="003248B1"/>
    <w:rsid w:val="00324929"/>
    <w:rsid w:val="00325FFE"/>
    <w:rsid w:val="00327C2A"/>
    <w:rsid w:val="00327E27"/>
    <w:rsid w:val="003302DB"/>
    <w:rsid w:val="0033054F"/>
    <w:rsid w:val="00330705"/>
    <w:rsid w:val="00331B95"/>
    <w:rsid w:val="00331FEB"/>
    <w:rsid w:val="00337D6F"/>
    <w:rsid w:val="00345573"/>
    <w:rsid w:val="00346189"/>
    <w:rsid w:val="0035342F"/>
    <w:rsid w:val="00354329"/>
    <w:rsid w:val="00355084"/>
    <w:rsid w:val="00355520"/>
    <w:rsid w:val="00356679"/>
    <w:rsid w:val="00356C80"/>
    <w:rsid w:val="00356F57"/>
    <w:rsid w:val="00361325"/>
    <w:rsid w:val="0036182C"/>
    <w:rsid w:val="00361DD4"/>
    <w:rsid w:val="0036224C"/>
    <w:rsid w:val="0036225D"/>
    <w:rsid w:val="00363366"/>
    <w:rsid w:val="00363B57"/>
    <w:rsid w:val="00364E15"/>
    <w:rsid w:val="00366D88"/>
    <w:rsid w:val="00366DF0"/>
    <w:rsid w:val="00367BBB"/>
    <w:rsid w:val="00367FF0"/>
    <w:rsid w:val="0037051D"/>
    <w:rsid w:val="00373DD2"/>
    <w:rsid w:val="003760B9"/>
    <w:rsid w:val="0037796C"/>
    <w:rsid w:val="00381C4C"/>
    <w:rsid w:val="00383F85"/>
    <w:rsid w:val="0038420E"/>
    <w:rsid w:val="003848AB"/>
    <w:rsid w:val="0038505D"/>
    <w:rsid w:val="00390E3F"/>
    <w:rsid w:val="00391B50"/>
    <w:rsid w:val="00391E94"/>
    <w:rsid w:val="00392874"/>
    <w:rsid w:val="003945E7"/>
    <w:rsid w:val="00394B75"/>
    <w:rsid w:val="00396562"/>
    <w:rsid w:val="00396BDC"/>
    <w:rsid w:val="00397DD7"/>
    <w:rsid w:val="003A06E5"/>
    <w:rsid w:val="003A1770"/>
    <w:rsid w:val="003A3582"/>
    <w:rsid w:val="003A3BF4"/>
    <w:rsid w:val="003A3C00"/>
    <w:rsid w:val="003B3E9F"/>
    <w:rsid w:val="003B727C"/>
    <w:rsid w:val="003C146D"/>
    <w:rsid w:val="003C17CF"/>
    <w:rsid w:val="003C1E00"/>
    <w:rsid w:val="003C37F7"/>
    <w:rsid w:val="003C41A6"/>
    <w:rsid w:val="003C5C9A"/>
    <w:rsid w:val="003C757E"/>
    <w:rsid w:val="003D08F3"/>
    <w:rsid w:val="003D2FD7"/>
    <w:rsid w:val="003E10A8"/>
    <w:rsid w:val="003E2256"/>
    <w:rsid w:val="003E42AA"/>
    <w:rsid w:val="003E4FA4"/>
    <w:rsid w:val="003E51DF"/>
    <w:rsid w:val="003E683A"/>
    <w:rsid w:val="003E6C6D"/>
    <w:rsid w:val="003F036A"/>
    <w:rsid w:val="003F0497"/>
    <w:rsid w:val="003F10FC"/>
    <w:rsid w:val="003F1754"/>
    <w:rsid w:val="003F31BA"/>
    <w:rsid w:val="003F35AF"/>
    <w:rsid w:val="003F52D8"/>
    <w:rsid w:val="003F57ED"/>
    <w:rsid w:val="003F668A"/>
    <w:rsid w:val="003F799A"/>
    <w:rsid w:val="003F7DB7"/>
    <w:rsid w:val="00400429"/>
    <w:rsid w:val="004008C0"/>
    <w:rsid w:val="00400EF3"/>
    <w:rsid w:val="004024F4"/>
    <w:rsid w:val="004042BC"/>
    <w:rsid w:val="00411D8C"/>
    <w:rsid w:val="00414169"/>
    <w:rsid w:val="004160BC"/>
    <w:rsid w:val="004179D5"/>
    <w:rsid w:val="00420F34"/>
    <w:rsid w:val="0042195B"/>
    <w:rsid w:val="00421C1F"/>
    <w:rsid w:val="0042232B"/>
    <w:rsid w:val="00424E0E"/>
    <w:rsid w:val="00430437"/>
    <w:rsid w:val="00430481"/>
    <w:rsid w:val="00431D39"/>
    <w:rsid w:val="00434CF0"/>
    <w:rsid w:val="00435EF6"/>
    <w:rsid w:val="0043674A"/>
    <w:rsid w:val="00436936"/>
    <w:rsid w:val="00437195"/>
    <w:rsid w:val="00437751"/>
    <w:rsid w:val="004413FD"/>
    <w:rsid w:val="0044255E"/>
    <w:rsid w:val="00443A6D"/>
    <w:rsid w:val="00444F4B"/>
    <w:rsid w:val="0044720E"/>
    <w:rsid w:val="00447341"/>
    <w:rsid w:val="004504AC"/>
    <w:rsid w:val="00455420"/>
    <w:rsid w:val="004559F5"/>
    <w:rsid w:val="00455BA2"/>
    <w:rsid w:val="00456194"/>
    <w:rsid w:val="00457EBC"/>
    <w:rsid w:val="00460F7E"/>
    <w:rsid w:val="00461D54"/>
    <w:rsid w:val="00462466"/>
    <w:rsid w:val="00462AEF"/>
    <w:rsid w:val="00462F7B"/>
    <w:rsid w:val="00466C04"/>
    <w:rsid w:val="004674A5"/>
    <w:rsid w:val="00471196"/>
    <w:rsid w:val="0047387C"/>
    <w:rsid w:val="00473BCD"/>
    <w:rsid w:val="00476481"/>
    <w:rsid w:val="00476EDF"/>
    <w:rsid w:val="00480747"/>
    <w:rsid w:val="004807A6"/>
    <w:rsid w:val="00482D25"/>
    <w:rsid w:val="0048316A"/>
    <w:rsid w:val="004832BA"/>
    <w:rsid w:val="004842AD"/>
    <w:rsid w:val="00486866"/>
    <w:rsid w:val="00486900"/>
    <w:rsid w:val="004903CD"/>
    <w:rsid w:val="00490B7D"/>
    <w:rsid w:val="0049506E"/>
    <w:rsid w:val="004968FB"/>
    <w:rsid w:val="00496A3D"/>
    <w:rsid w:val="004A0616"/>
    <w:rsid w:val="004A5026"/>
    <w:rsid w:val="004A6F83"/>
    <w:rsid w:val="004B0260"/>
    <w:rsid w:val="004B3D54"/>
    <w:rsid w:val="004B6A3A"/>
    <w:rsid w:val="004C044C"/>
    <w:rsid w:val="004C070E"/>
    <w:rsid w:val="004C4919"/>
    <w:rsid w:val="004C5A23"/>
    <w:rsid w:val="004C6895"/>
    <w:rsid w:val="004C76B0"/>
    <w:rsid w:val="004C7ACF"/>
    <w:rsid w:val="004D11DB"/>
    <w:rsid w:val="004D177D"/>
    <w:rsid w:val="004D434C"/>
    <w:rsid w:val="004D61C9"/>
    <w:rsid w:val="004D6B21"/>
    <w:rsid w:val="004D7BF9"/>
    <w:rsid w:val="004E07F0"/>
    <w:rsid w:val="004E09F1"/>
    <w:rsid w:val="004E15E8"/>
    <w:rsid w:val="004E332E"/>
    <w:rsid w:val="004E4470"/>
    <w:rsid w:val="004E4966"/>
    <w:rsid w:val="004E5DB6"/>
    <w:rsid w:val="004E7AD2"/>
    <w:rsid w:val="004E7B50"/>
    <w:rsid w:val="004F0066"/>
    <w:rsid w:val="004F2F4C"/>
    <w:rsid w:val="004F3A8E"/>
    <w:rsid w:val="00502391"/>
    <w:rsid w:val="0050259F"/>
    <w:rsid w:val="00502E01"/>
    <w:rsid w:val="005054D4"/>
    <w:rsid w:val="00505EEC"/>
    <w:rsid w:val="00510BD8"/>
    <w:rsid w:val="0051449E"/>
    <w:rsid w:val="00514951"/>
    <w:rsid w:val="00516BD8"/>
    <w:rsid w:val="00516C73"/>
    <w:rsid w:val="00516EAA"/>
    <w:rsid w:val="005206B5"/>
    <w:rsid w:val="00521585"/>
    <w:rsid w:val="00522570"/>
    <w:rsid w:val="0052331B"/>
    <w:rsid w:val="00523895"/>
    <w:rsid w:val="00523B8A"/>
    <w:rsid w:val="00523FBE"/>
    <w:rsid w:val="005334D8"/>
    <w:rsid w:val="00534054"/>
    <w:rsid w:val="00534EB7"/>
    <w:rsid w:val="00536BC4"/>
    <w:rsid w:val="00537BF7"/>
    <w:rsid w:val="0054097D"/>
    <w:rsid w:val="00543E59"/>
    <w:rsid w:val="0054406F"/>
    <w:rsid w:val="00545790"/>
    <w:rsid w:val="00546C77"/>
    <w:rsid w:val="0054720F"/>
    <w:rsid w:val="005501BA"/>
    <w:rsid w:val="00550857"/>
    <w:rsid w:val="00552895"/>
    <w:rsid w:val="005533C0"/>
    <w:rsid w:val="00553BE3"/>
    <w:rsid w:val="00554B0C"/>
    <w:rsid w:val="00557224"/>
    <w:rsid w:val="005605E2"/>
    <w:rsid w:val="0056118E"/>
    <w:rsid w:val="00561E31"/>
    <w:rsid w:val="005630EA"/>
    <w:rsid w:val="0056386B"/>
    <w:rsid w:val="005667BE"/>
    <w:rsid w:val="00566D01"/>
    <w:rsid w:val="0057018C"/>
    <w:rsid w:val="00570807"/>
    <w:rsid w:val="00570911"/>
    <w:rsid w:val="00571A64"/>
    <w:rsid w:val="005740C4"/>
    <w:rsid w:val="00574773"/>
    <w:rsid w:val="0057771A"/>
    <w:rsid w:val="00584578"/>
    <w:rsid w:val="005847B2"/>
    <w:rsid w:val="00585017"/>
    <w:rsid w:val="00587ECC"/>
    <w:rsid w:val="005928F4"/>
    <w:rsid w:val="005934E5"/>
    <w:rsid w:val="0059351E"/>
    <w:rsid w:val="00594FB3"/>
    <w:rsid w:val="00596054"/>
    <w:rsid w:val="005962A5"/>
    <w:rsid w:val="005A0EA6"/>
    <w:rsid w:val="005A1585"/>
    <w:rsid w:val="005A18E6"/>
    <w:rsid w:val="005A1CA2"/>
    <w:rsid w:val="005A398B"/>
    <w:rsid w:val="005A3C6F"/>
    <w:rsid w:val="005A41E1"/>
    <w:rsid w:val="005A4ACD"/>
    <w:rsid w:val="005A530E"/>
    <w:rsid w:val="005B0C22"/>
    <w:rsid w:val="005B0D6E"/>
    <w:rsid w:val="005B2A4E"/>
    <w:rsid w:val="005B41D2"/>
    <w:rsid w:val="005C1403"/>
    <w:rsid w:val="005C2C04"/>
    <w:rsid w:val="005C2F8F"/>
    <w:rsid w:val="005C3B6D"/>
    <w:rsid w:val="005C723B"/>
    <w:rsid w:val="005D0C5A"/>
    <w:rsid w:val="005D1CAC"/>
    <w:rsid w:val="005D4DCD"/>
    <w:rsid w:val="005D6522"/>
    <w:rsid w:val="005E0D0D"/>
    <w:rsid w:val="005E3BED"/>
    <w:rsid w:val="005E526D"/>
    <w:rsid w:val="005E53AA"/>
    <w:rsid w:val="005E5BFF"/>
    <w:rsid w:val="005E7826"/>
    <w:rsid w:val="005E7868"/>
    <w:rsid w:val="005F1418"/>
    <w:rsid w:val="005F1437"/>
    <w:rsid w:val="005F3BA3"/>
    <w:rsid w:val="005F5429"/>
    <w:rsid w:val="005F5997"/>
    <w:rsid w:val="005F6493"/>
    <w:rsid w:val="005F6929"/>
    <w:rsid w:val="005F71B6"/>
    <w:rsid w:val="006014FF"/>
    <w:rsid w:val="0060285E"/>
    <w:rsid w:val="00607788"/>
    <w:rsid w:val="00607EDA"/>
    <w:rsid w:val="00611027"/>
    <w:rsid w:val="00612424"/>
    <w:rsid w:val="00612703"/>
    <w:rsid w:val="006130A7"/>
    <w:rsid w:val="006139D6"/>
    <w:rsid w:val="00613C8D"/>
    <w:rsid w:val="0061490E"/>
    <w:rsid w:val="006149ED"/>
    <w:rsid w:val="00615A0D"/>
    <w:rsid w:val="00620797"/>
    <w:rsid w:val="00620ABC"/>
    <w:rsid w:val="006231E1"/>
    <w:rsid w:val="00623E93"/>
    <w:rsid w:val="00625A7A"/>
    <w:rsid w:val="00626091"/>
    <w:rsid w:val="00626803"/>
    <w:rsid w:val="006275E9"/>
    <w:rsid w:val="00634A32"/>
    <w:rsid w:val="006350D3"/>
    <w:rsid w:val="0063711F"/>
    <w:rsid w:val="006418B7"/>
    <w:rsid w:val="006419A2"/>
    <w:rsid w:val="006421A9"/>
    <w:rsid w:val="00642B19"/>
    <w:rsid w:val="006438D4"/>
    <w:rsid w:val="00645C51"/>
    <w:rsid w:val="006536D5"/>
    <w:rsid w:val="0065466E"/>
    <w:rsid w:val="0065774B"/>
    <w:rsid w:val="006606A1"/>
    <w:rsid w:val="006614C6"/>
    <w:rsid w:val="006620F1"/>
    <w:rsid w:val="006623F6"/>
    <w:rsid w:val="00663E2E"/>
    <w:rsid w:val="0066637E"/>
    <w:rsid w:val="006677F4"/>
    <w:rsid w:val="00670295"/>
    <w:rsid w:val="00672218"/>
    <w:rsid w:val="00673EBD"/>
    <w:rsid w:val="00674F4F"/>
    <w:rsid w:val="00675E25"/>
    <w:rsid w:val="00677A91"/>
    <w:rsid w:val="00677FE7"/>
    <w:rsid w:val="0068030A"/>
    <w:rsid w:val="00680ECF"/>
    <w:rsid w:val="006821AA"/>
    <w:rsid w:val="00682802"/>
    <w:rsid w:val="006850A7"/>
    <w:rsid w:val="00686467"/>
    <w:rsid w:val="00694307"/>
    <w:rsid w:val="00696166"/>
    <w:rsid w:val="006A094B"/>
    <w:rsid w:val="006A2CB5"/>
    <w:rsid w:val="006A348E"/>
    <w:rsid w:val="006A4136"/>
    <w:rsid w:val="006A499A"/>
    <w:rsid w:val="006A5577"/>
    <w:rsid w:val="006A5C6A"/>
    <w:rsid w:val="006A7094"/>
    <w:rsid w:val="006A7590"/>
    <w:rsid w:val="006B200E"/>
    <w:rsid w:val="006B40C4"/>
    <w:rsid w:val="006B582D"/>
    <w:rsid w:val="006B65E5"/>
    <w:rsid w:val="006B6B94"/>
    <w:rsid w:val="006C0FAC"/>
    <w:rsid w:val="006C1C03"/>
    <w:rsid w:val="006C3DE1"/>
    <w:rsid w:val="006C60DD"/>
    <w:rsid w:val="006D014A"/>
    <w:rsid w:val="006D017F"/>
    <w:rsid w:val="006D26B6"/>
    <w:rsid w:val="006D288C"/>
    <w:rsid w:val="006D4143"/>
    <w:rsid w:val="006D4351"/>
    <w:rsid w:val="006D52D5"/>
    <w:rsid w:val="006D61B5"/>
    <w:rsid w:val="006D6228"/>
    <w:rsid w:val="006D67BE"/>
    <w:rsid w:val="006D6CAC"/>
    <w:rsid w:val="006E4E11"/>
    <w:rsid w:val="006E68B0"/>
    <w:rsid w:val="006E70E0"/>
    <w:rsid w:val="006E7955"/>
    <w:rsid w:val="006F08E8"/>
    <w:rsid w:val="006F1480"/>
    <w:rsid w:val="006F271D"/>
    <w:rsid w:val="006F391B"/>
    <w:rsid w:val="006F6674"/>
    <w:rsid w:val="006F6C18"/>
    <w:rsid w:val="006F6EB9"/>
    <w:rsid w:val="00702C8D"/>
    <w:rsid w:val="00705B39"/>
    <w:rsid w:val="00706801"/>
    <w:rsid w:val="0070782B"/>
    <w:rsid w:val="007109B4"/>
    <w:rsid w:val="0071116E"/>
    <w:rsid w:val="00711B5F"/>
    <w:rsid w:val="00712AE2"/>
    <w:rsid w:val="007139B9"/>
    <w:rsid w:val="00715939"/>
    <w:rsid w:val="0071616E"/>
    <w:rsid w:val="007162EB"/>
    <w:rsid w:val="0071647B"/>
    <w:rsid w:val="007165C9"/>
    <w:rsid w:val="007170A8"/>
    <w:rsid w:val="00717C3E"/>
    <w:rsid w:val="007202D4"/>
    <w:rsid w:val="00720F62"/>
    <w:rsid w:val="00721B4E"/>
    <w:rsid w:val="00724441"/>
    <w:rsid w:val="007253A5"/>
    <w:rsid w:val="00730C51"/>
    <w:rsid w:val="007317D6"/>
    <w:rsid w:val="00732705"/>
    <w:rsid w:val="00732E46"/>
    <w:rsid w:val="00734E3E"/>
    <w:rsid w:val="00740314"/>
    <w:rsid w:val="00740761"/>
    <w:rsid w:val="00741A84"/>
    <w:rsid w:val="00742C6F"/>
    <w:rsid w:val="00743210"/>
    <w:rsid w:val="007439B1"/>
    <w:rsid w:val="00750E12"/>
    <w:rsid w:val="00752779"/>
    <w:rsid w:val="00753322"/>
    <w:rsid w:val="0075357D"/>
    <w:rsid w:val="00753BA0"/>
    <w:rsid w:val="00755F59"/>
    <w:rsid w:val="007578E6"/>
    <w:rsid w:val="00760F98"/>
    <w:rsid w:val="00760FB8"/>
    <w:rsid w:val="00761FB5"/>
    <w:rsid w:val="00762603"/>
    <w:rsid w:val="00762FB1"/>
    <w:rsid w:val="00764753"/>
    <w:rsid w:val="00764D9C"/>
    <w:rsid w:val="0076603E"/>
    <w:rsid w:val="00767393"/>
    <w:rsid w:val="00767F66"/>
    <w:rsid w:val="007705F3"/>
    <w:rsid w:val="007709AB"/>
    <w:rsid w:val="0077267B"/>
    <w:rsid w:val="007730C0"/>
    <w:rsid w:val="0077331E"/>
    <w:rsid w:val="00773FB6"/>
    <w:rsid w:val="00776129"/>
    <w:rsid w:val="00776CC2"/>
    <w:rsid w:val="00780646"/>
    <w:rsid w:val="00780B70"/>
    <w:rsid w:val="00781995"/>
    <w:rsid w:val="00782F07"/>
    <w:rsid w:val="0078318A"/>
    <w:rsid w:val="00785D46"/>
    <w:rsid w:val="007878B0"/>
    <w:rsid w:val="00787C6A"/>
    <w:rsid w:val="00791CB4"/>
    <w:rsid w:val="00796986"/>
    <w:rsid w:val="00796C81"/>
    <w:rsid w:val="007A006B"/>
    <w:rsid w:val="007A0BDF"/>
    <w:rsid w:val="007A0DC9"/>
    <w:rsid w:val="007A767F"/>
    <w:rsid w:val="007B0EF9"/>
    <w:rsid w:val="007B0F2D"/>
    <w:rsid w:val="007B0F6A"/>
    <w:rsid w:val="007B2D1E"/>
    <w:rsid w:val="007B4BB9"/>
    <w:rsid w:val="007B5921"/>
    <w:rsid w:val="007B5B06"/>
    <w:rsid w:val="007B5B74"/>
    <w:rsid w:val="007B668B"/>
    <w:rsid w:val="007B6909"/>
    <w:rsid w:val="007B7300"/>
    <w:rsid w:val="007C11E9"/>
    <w:rsid w:val="007C1381"/>
    <w:rsid w:val="007C3EAB"/>
    <w:rsid w:val="007C4246"/>
    <w:rsid w:val="007C6B42"/>
    <w:rsid w:val="007D0C9E"/>
    <w:rsid w:val="007D1848"/>
    <w:rsid w:val="007D1F78"/>
    <w:rsid w:val="007D3D58"/>
    <w:rsid w:val="007D48E7"/>
    <w:rsid w:val="007D6FBB"/>
    <w:rsid w:val="007D730D"/>
    <w:rsid w:val="007E0241"/>
    <w:rsid w:val="007E1B15"/>
    <w:rsid w:val="007E2E99"/>
    <w:rsid w:val="007E524A"/>
    <w:rsid w:val="007E5867"/>
    <w:rsid w:val="007E76FE"/>
    <w:rsid w:val="007E7E46"/>
    <w:rsid w:val="007F0778"/>
    <w:rsid w:val="007F2168"/>
    <w:rsid w:val="007F2356"/>
    <w:rsid w:val="007F2D22"/>
    <w:rsid w:val="007F5489"/>
    <w:rsid w:val="007F6BD1"/>
    <w:rsid w:val="007F7B4B"/>
    <w:rsid w:val="007F7D90"/>
    <w:rsid w:val="008004C8"/>
    <w:rsid w:val="00803CB8"/>
    <w:rsid w:val="008056D0"/>
    <w:rsid w:val="00805778"/>
    <w:rsid w:val="00806C9C"/>
    <w:rsid w:val="00807616"/>
    <w:rsid w:val="00807F4B"/>
    <w:rsid w:val="0081034A"/>
    <w:rsid w:val="008116E5"/>
    <w:rsid w:val="008121F6"/>
    <w:rsid w:val="00820BEE"/>
    <w:rsid w:val="00820DAC"/>
    <w:rsid w:val="00820ED3"/>
    <w:rsid w:val="0082196C"/>
    <w:rsid w:val="00821A66"/>
    <w:rsid w:val="00821FFC"/>
    <w:rsid w:val="00825367"/>
    <w:rsid w:val="00827E2F"/>
    <w:rsid w:val="008309FB"/>
    <w:rsid w:val="0083269D"/>
    <w:rsid w:val="00833F25"/>
    <w:rsid w:val="00833F62"/>
    <w:rsid w:val="00834060"/>
    <w:rsid w:val="00835E60"/>
    <w:rsid w:val="008427B6"/>
    <w:rsid w:val="00843F98"/>
    <w:rsid w:val="00844CA7"/>
    <w:rsid w:val="00846C7C"/>
    <w:rsid w:val="00846D40"/>
    <w:rsid w:val="00847EE6"/>
    <w:rsid w:val="008503E4"/>
    <w:rsid w:val="00853255"/>
    <w:rsid w:val="0085536A"/>
    <w:rsid w:val="00856515"/>
    <w:rsid w:val="00856D72"/>
    <w:rsid w:val="00857F3D"/>
    <w:rsid w:val="008603B4"/>
    <w:rsid w:val="00861A56"/>
    <w:rsid w:val="00861C1A"/>
    <w:rsid w:val="008631C0"/>
    <w:rsid w:val="0086351F"/>
    <w:rsid w:val="008647A9"/>
    <w:rsid w:val="00866E5D"/>
    <w:rsid w:val="00870DD2"/>
    <w:rsid w:val="00871C7A"/>
    <w:rsid w:val="00875A81"/>
    <w:rsid w:val="008769A9"/>
    <w:rsid w:val="00877385"/>
    <w:rsid w:val="0087769E"/>
    <w:rsid w:val="00882492"/>
    <w:rsid w:val="0088342C"/>
    <w:rsid w:val="008861B2"/>
    <w:rsid w:val="0088794B"/>
    <w:rsid w:val="008A4214"/>
    <w:rsid w:val="008A4621"/>
    <w:rsid w:val="008A58DC"/>
    <w:rsid w:val="008B108F"/>
    <w:rsid w:val="008B2FA0"/>
    <w:rsid w:val="008B30F0"/>
    <w:rsid w:val="008B3667"/>
    <w:rsid w:val="008B3B31"/>
    <w:rsid w:val="008B68C8"/>
    <w:rsid w:val="008C1459"/>
    <w:rsid w:val="008C1643"/>
    <w:rsid w:val="008C257E"/>
    <w:rsid w:val="008C3542"/>
    <w:rsid w:val="008C4845"/>
    <w:rsid w:val="008C5923"/>
    <w:rsid w:val="008C63E1"/>
    <w:rsid w:val="008C7E2C"/>
    <w:rsid w:val="008D0094"/>
    <w:rsid w:val="008D0D61"/>
    <w:rsid w:val="008D1ADF"/>
    <w:rsid w:val="008D1EF7"/>
    <w:rsid w:val="008D2F95"/>
    <w:rsid w:val="008D3450"/>
    <w:rsid w:val="008D4872"/>
    <w:rsid w:val="008D5E36"/>
    <w:rsid w:val="008D661F"/>
    <w:rsid w:val="008D6B83"/>
    <w:rsid w:val="008E011D"/>
    <w:rsid w:val="008E0EBF"/>
    <w:rsid w:val="008E10BE"/>
    <w:rsid w:val="008E2C9A"/>
    <w:rsid w:val="008E45BB"/>
    <w:rsid w:val="008E6752"/>
    <w:rsid w:val="008F11F5"/>
    <w:rsid w:val="008F20E2"/>
    <w:rsid w:val="008F26AB"/>
    <w:rsid w:val="008F29BB"/>
    <w:rsid w:val="008F40D3"/>
    <w:rsid w:val="008F4257"/>
    <w:rsid w:val="008F596E"/>
    <w:rsid w:val="008F64AD"/>
    <w:rsid w:val="008F73BB"/>
    <w:rsid w:val="009050B0"/>
    <w:rsid w:val="009056C6"/>
    <w:rsid w:val="00905B67"/>
    <w:rsid w:val="00906308"/>
    <w:rsid w:val="00906B0F"/>
    <w:rsid w:val="00907E07"/>
    <w:rsid w:val="00912EB4"/>
    <w:rsid w:val="0091316C"/>
    <w:rsid w:val="00917190"/>
    <w:rsid w:val="00921CC6"/>
    <w:rsid w:val="009232A8"/>
    <w:rsid w:val="0092490F"/>
    <w:rsid w:val="00925465"/>
    <w:rsid w:val="0092595F"/>
    <w:rsid w:val="0092799A"/>
    <w:rsid w:val="00930B0F"/>
    <w:rsid w:val="00931D80"/>
    <w:rsid w:val="0093350E"/>
    <w:rsid w:val="00933633"/>
    <w:rsid w:val="00934E3A"/>
    <w:rsid w:val="00935D09"/>
    <w:rsid w:val="00936328"/>
    <w:rsid w:val="00936611"/>
    <w:rsid w:val="00937ED0"/>
    <w:rsid w:val="009427E4"/>
    <w:rsid w:val="009431C9"/>
    <w:rsid w:val="00950B2C"/>
    <w:rsid w:val="00956399"/>
    <w:rsid w:val="00960DF3"/>
    <w:rsid w:val="00962C32"/>
    <w:rsid w:val="009658F7"/>
    <w:rsid w:val="0096598D"/>
    <w:rsid w:val="00965C06"/>
    <w:rsid w:val="00966F70"/>
    <w:rsid w:val="009670A8"/>
    <w:rsid w:val="009701BC"/>
    <w:rsid w:val="00971E97"/>
    <w:rsid w:val="009723D0"/>
    <w:rsid w:val="009735FB"/>
    <w:rsid w:val="00973834"/>
    <w:rsid w:val="00973902"/>
    <w:rsid w:val="00974022"/>
    <w:rsid w:val="009765D5"/>
    <w:rsid w:val="009771B5"/>
    <w:rsid w:val="00981A2A"/>
    <w:rsid w:val="00981B4C"/>
    <w:rsid w:val="00981CD1"/>
    <w:rsid w:val="00983353"/>
    <w:rsid w:val="009850BC"/>
    <w:rsid w:val="00985293"/>
    <w:rsid w:val="009865FE"/>
    <w:rsid w:val="00986850"/>
    <w:rsid w:val="00991E2E"/>
    <w:rsid w:val="0099366E"/>
    <w:rsid w:val="0099426F"/>
    <w:rsid w:val="00995C70"/>
    <w:rsid w:val="00996DA6"/>
    <w:rsid w:val="00997606"/>
    <w:rsid w:val="00997D81"/>
    <w:rsid w:val="009A016E"/>
    <w:rsid w:val="009A3295"/>
    <w:rsid w:val="009A36D2"/>
    <w:rsid w:val="009A376F"/>
    <w:rsid w:val="009A4EA6"/>
    <w:rsid w:val="009A550D"/>
    <w:rsid w:val="009A5E99"/>
    <w:rsid w:val="009A600A"/>
    <w:rsid w:val="009A63AA"/>
    <w:rsid w:val="009B22CC"/>
    <w:rsid w:val="009B2C55"/>
    <w:rsid w:val="009B3F9E"/>
    <w:rsid w:val="009B494A"/>
    <w:rsid w:val="009B51E2"/>
    <w:rsid w:val="009C0BD2"/>
    <w:rsid w:val="009C3038"/>
    <w:rsid w:val="009C4780"/>
    <w:rsid w:val="009C6A75"/>
    <w:rsid w:val="009C71F6"/>
    <w:rsid w:val="009C76FE"/>
    <w:rsid w:val="009D0529"/>
    <w:rsid w:val="009D1E51"/>
    <w:rsid w:val="009D3FBA"/>
    <w:rsid w:val="009D75A4"/>
    <w:rsid w:val="009D77CD"/>
    <w:rsid w:val="009E1FE9"/>
    <w:rsid w:val="009E6EE5"/>
    <w:rsid w:val="009E6FFC"/>
    <w:rsid w:val="009F4D8D"/>
    <w:rsid w:val="009F5C9A"/>
    <w:rsid w:val="009F76F3"/>
    <w:rsid w:val="009F7B15"/>
    <w:rsid w:val="00A00640"/>
    <w:rsid w:val="00A01770"/>
    <w:rsid w:val="00A01C71"/>
    <w:rsid w:val="00A05CA0"/>
    <w:rsid w:val="00A05FB8"/>
    <w:rsid w:val="00A127ED"/>
    <w:rsid w:val="00A1528A"/>
    <w:rsid w:val="00A15542"/>
    <w:rsid w:val="00A1593B"/>
    <w:rsid w:val="00A15D7D"/>
    <w:rsid w:val="00A1637D"/>
    <w:rsid w:val="00A16542"/>
    <w:rsid w:val="00A21BFF"/>
    <w:rsid w:val="00A21E8F"/>
    <w:rsid w:val="00A2264E"/>
    <w:rsid w:val="00A230E4"/>
    <w:rsid w:val="00A25587"/>
    <w:rsid w:val="00A277D0"/>
    <w:rsid w:val="00A30425"/>
    <w:rsid w:val="00A32400"/>
    <w:rsid w:val="00A32E40"/>
    <w:rsid w:val="00A34C7B"/>
    <w:rsid w:val="00A3505E"/>
    <w:rsid w:val="00A37198"/>
    <w:rsid w:val="00A41F40"/>
    <w:rsid w:val="00A427D6"/>
    <w:rsid w:val="00A43171"/>
    <w:rsid w:val="00A436BA"/>
    <w:rsid w:val="00A4390F"/>
    <w:rsid w:val="00A44EA3"/>
    <w:rsid w:val="00A50D82"/>
    <w:rsid w:val="00A51A1C"/>
    <w:rsid w:val="00A54BEE"/>
    <w:rsid w:val="00A54DC6"/>
    <w:rsid w:val="00A54F3B"/>
    <w:rsid w:val="00A56913"/>
    <w:rsid w:val="00A56AFF"/>
    <w:rsid w:val="00A608BE"/>
    <w:rsid w:val="00A6132B"/>
    <w:rsid w:val="00A62EBC"/>
    <w:rsid w:val="00A64A6A"/>
    <w:rsid w:val="00A657B9"/>
    <w:rsid w:val="00A65D79"/>
    <w:rsid w:val="00A70FAD"/>
    <w:rsid w:val="00A7109E"/>
    <w:rsid w:val="00A71CC4"/>
    <w:rsid w:val="00A72FA3"/>
    <w:rsid w:val="00A73B7C"/>
    <w:rsid w:val="00A74B96"/>
    <w:rsid w:val="00A76B7B"/>
    <w:rsid w:val="00A777B0"/>
    <w:rsid w:val="00A8047F"/>
    <w:rsid w:val="00A82DE0"/>
    <w:rsid w:val="00A83738"/>
    <w:rsid w:val="00A83B81"/>
    <w:rsid w:val="00A857A0"/>
    <w:rsid w:val="00A87AFE"/>
    <w:rsid w:val="00A90BB3"/>
    <w:rsid w:val="00A90C0D"/>
    <w:rsid w:val="00A94A6C"/>
    <w:rsid w:val="00A95DAA"/>
    <w:rsid w:val="00A9657E"/>
    <w:rsid w:val="00A969FA"/>
    <w:rsid w:val="00AA0C29"/>
    <w:rsid w:val="00AA1525"/>
    <w:rsid w:val="00AA1F08"/>
    <w:rsid w:val="00AA2475"/>
    <w:rsid w:val="00AA2735"/>
    <w:rsid w:val="00AA6212"/>
    <w:rsid w:val="00AA7ECE"/>
    <w:rsid w:val="00AB075A"/>
    <w:rsid w:val="00AB24C3"/>
    <w:rsid w:val="00AB28A8"/>
    <w:rsid w:val="00AB44AA"/>
    <w:rsid w:val="00AB6A8A"/>
    <w:rsid w:val="00AB78F9"/>
    <w:rsid w:val="00AC0686"/>
    <w:rsid w:val="00AC5BCD"/>
    <w:rsid w:val="00AC5EE0"/>
    <w:rsid w:val="00AC64B9"/>
    <w:rsid w:val="00AC6F22"/>
    <w:rsid w:val="00AC70CD"/>
    <w:rsid w:val="00AC7889"/>
    <w:rsid w:val="00AD158D"/>
    <w:rsid w:val="00AD1750"/>
    <w:rsid w:val="00AD431B"/>
    <w:rsid w:val="00AD4783"/>
    <w:rsid w:val="00AD73B1"/>
    <w:rsid w:val="00AD7EF0"/>
    <w:rsid w:val="00AE0CF6"/>
    <w:rsid w:val="00AE436D"/>
    <w:rsid w:val="00AE4616"/>
    <w:rsid w:val="00AE6003"/>
    <w:rsid w:val="00AF062E"/>
    <w:rsid w:val="00AF1182"/>
    <w:rsid w:val="00AF71A0"/>
    <w:rsid w:val="00B00053"/>
    <w:rsid w:val="00B01C25"/>
    <w:rsid w:val="00B02D7D"/>
    <w:rsid w:val="00B0499D"/>
    <w:rsid w:val="00B063D8"/>
    <w:rsid w:val="00B06B3E"/>
    <w:rsid w:val="00B07F27"/>
    <w:rsid w:val="00B106B8"/>
    <w:rsid w:val="00B10AEF"/>
    <w:rsid w:val="00B117E0"/>
    <w:rsid w:val="00B126A5"/>
    <w:rsid w:val="00B13512"/>
    <w:rsid w:val="00B14700"/>
    <w:rsid w:val="00B15BA0"/>
    <w:rsid w:val="00B17E0F"/>
    <w:rsid w:val="00B2029C"/>
    <w:rsid w:val="00B20325"/>
    <w:rsid w:val="00B23734"/>
    <w:rsid w:val="00B2685A"/>
    <w:rsid w:val="00B3085F"/>
    <w:rsid w:val="00B319FA"/>
    <w:rsid w:val="00B34450"/>
    <w:rsid w:val="00B3482E"/>
    <w:rsid w:val="00B34848"/>
    <w:rsid w:val="00B34CE0"/>
    <w:rsid w:val="00B35046"/>
    <w:rsid w:val="00B3704E"/>
    <w:rsid w:val="00B4694B"/>
    <w:rsid w:val="00B471EE"/>
    <w:rsid w:val="00B5048B"/>
    <w:rsid w:val="00B505CF"/>
    <w:rsid w:val="00B50D1C"/>
    <w:rsid w:val="00B5433C"/>
    <w:rsid w:val="00B547E9"/>
    <w:rsid w:val="00B55046"/>
    <w:rsid w:val="00B55409"/>
    <w:rsid w:val="00B56882"/>
    <w:rsid w:val="00B606CF"/>
    <w:rsid w:val="00B618F9"/>
    <w:rsid w:val="00B72141"/>
    <w:rsid w:val="00B75BBE"/>
    <w:rsid w:val="00B772BF"/>
    <w:rsid w:val="00B77A89"/>
    <w:rsid w:val="00B83BCB"/>
    <w:rsid w:val="00B848F1"/>
    <w:rsid w:val="00B8665A"/>
    <w:rsid w:val="00B86878"/>
    <w:rsid w:val="00B90B91"/>
    <w:rsid w:val="00B91966"/>
    <w:rsid w:val="00B9225B"/>
    <w:rsid w:val="00B922BF"/>
    <w:rsid w:val="00B94838"/>
    <w:rsid w:val="00B9591F"/>
    <w:rsid w:val="00B97935"/>
    <w:rsid w:val="00B97B34"/>
    <w:rsid w:val="00BA0A68"/>
    <w:rsid w:val="00BA4FA5"/>
    <w:rsid w:val="00BB01EF"/>
    <w:rsid w:val="00BB381E"/>
    <w:rsid w:val="00BB6987"/>
    <w:rsid w:val="00BC2DFA"/>
    <w:rsid w:val="00BC3F25"/>
    <w:rsid w:val="00BC566E"/>
    <w:rsid w:val="00BC729F"/>
    <w:rsid w:val="00BD06A5"/>
    <w:rsid w:val="00BD31FB"/>
    <w:rsid w:val="00BD3221"/>
    <w:rsid w:val="00BD3D1C"/>
    <w:rsid w:val="00BD3E1D"/>
    <w:rsid w:val="00BD4505"/>
    <w:rsid w:val="00BD45A6"/>
    <w:rsid w:val="00BD5CC3"/>
    <w:rsid w:val="00BD5CEB"/>
    <w:rsid w:val="00BE0EFC"/>
    <w:rsid w:val="00BE174B"/>
    <w:rsid w:val="00BE2239"/>
    <w:rsid w:val="00BE535F"/>
    <w:rsid w:val="00BE58E7"/>
    <w:rsid w:val="00BE7958"/>
    <w:rsid w:val="00BF3CF2"/>
    <w:rsid w:val="00BF54C6"/>
    <w:rsid w:val="00BF5A6A"/>
    <w:rsid w:val="00BF70E5"/>
    <w:rsid w:val="00BF7B37"/>
    <w:rsid w:val="00C00319"/>
    <w:rsid w:val="00C00424"/>
    <w:rsid w:val="00C02D96"/>
    <w:rsid w:val="00C04870"/>
    <w:rsid w:val="00C05FFA"/>
    <w:rsid w:val="00C069C3"/>
    <w:rsid w:val="00C06CE4"/>
    <w:rsid w:val="00C070F8"/>
    <w:rsid w:val="00C071B1"/>
    <w:rsid w:val="00C07B15"/>
    <w:rsid w:val="00C13B8E"/>
    <w:rsid w:val="00C13DB9"/>
    <w:rsid w:val="00C13FDB"/>
    <w:rsid w:val="00C143A9"/>
    <w:rsid w:val="00C145A1"/>
    <w:rsid w:val="00C1497D"/>
    <w:rsid w:val="00C208E6"/>
    <w:rsid w:val="00C2160B"/>
    <w:rsid w:val="00C22EFB"/>
    <w:rsid w:val="00C23950"/>
    <w:rsid w:val="00C24426"/>
    <w:rsid w:val="00C255A7"/>
    <w:rsid w:val="00C26662"/>
    <w:rsid w:val="00C26949"/>
    <w:rsid w:val="00C32254"/>
    <w:rsid w:val="00C32D0F"/>
    <w:rsid w:val="00C32F12"/>
    <w:rsid w:val="00C35516"/>
    <w:rsid w:val="00C3622F"/>
    <w:rsid w:val="00C36BDC"/>
    <w:rsid w:val="00C416C4"/>
    <w:rsid w:val="00C419B9"/>
    <w:rsid w:val="00C44509"/>
    <w:rsid w:val="00C46907"/>
    <w:rsid w:val="00C47460"/>
    <w:rsid w:val="00C50874"/>
    <w:rsid w:val="00C50C7B"/>
    <w:rsid w:val="00C511C8"/>
    <w:rsid w:val="00C52EA2"/>
    <w:rsid w:val="00C558D1"/>
    <w:rsid w:val="00C56E46"/>
    <w:rsid w:val="00C57C25"/>
    <w:rsid w:val="00C608E6"/>
    <w:rsid w:val="00C61893"/>
    <w:rsid w:val="00C65E37"/>
    <w:rsid w:val="00C7014D"/>
    <w:rsid w:val="00C70939"/>
    <w:rsid w:val="00C710D3"/>
    <w:rsid w:val="00C71804"/>
    <w:rsid w:val="00C742B6"/>
    <w:rsid w:val="00C74F34"/>
    <w:rsid w:val="00C75181"/>
    <w:rsid w:val="00C77C2E"/>
    <w:rsid w:val="00C8151F"/>
    <w:rsid w:val="00C81B2E"/>
    <w:rsid w:val="00C84B4D"/>
    <w:rsid w:val="00C875A7"/>
    <w:rsid w:val="00C91CFF"/>
    <w:rsid w:val="00C927E5"/>
    <w:rsid w:val="00C92D15"/>
    <w:rsid w:val="00C93514"/>
    <w:rsid w:val="00C938A4"/>
    <w:rsid w:val="00C94BA0"/>
    <w:rsid w:val="00C97E1A"/>
    <w:rsid w:val="00CA39C2"/>
    <w:rsid w:val="00CA3A98"/>
    <w:rsid w:val="00CA5A0B"/>
    <w:rsid w:val="00CA61B5"/>
    <w:rsid w:val="00CA7188"/>
    <w:rsid w:val="00CA7363"/>
    <w:rsid w:val="00CA7C7F"/>
    <w:rsid w:val="00CB1378"/>
    <w:rsid w:val="00CB28FE"/>
    <w:rsid w:val="00CB29C8"/>
    <w:rsid w:val="00CB49AA"/>
    <w:rsid w:val="00CB578A"/>
    <w:rsid w:val="00CB6B26"/>
    <w:rsid w:val="00CB74B0"/>
    <w:rsid w:val="00CB7D16"/>
    <w:rsid w:val="00CC0D57"/>
    <w:rsid w:val="00CC386E"/>
    <w:rsid w:val="00CC4F2D"/>
    <w:rsid w:val="00CC719A"/>
    <w:rsid w:val="00CC770E"/>
    <w:rsid w:val="00CD1480"/>
    <w:rsid w:val="00CD18BB"/>
    <w:rsid w:val="00CD1D57"/>
    <w:rsid w:val="00CD29A2"/>
    <w:rsid w:val="00CD45EE"/>
    <w:rsid w:val="00CD471F"/>
    <w:rsid w:val="00CD59E7"/>
    <w:rsid w:val="00CE0293"/>
    <w:rsid w:val="00CE0877"/>
    <w:rsid w:val="00CE13A4"/>
    <w:rsid w:val="00CE33D8"/>
    <w:rsid w:val="00CE3578"/>
    <w:rsid w:val="00CE5D43"/>
    <w:rsid w:val="00CF0D96"/>
    <w:rsid w:val="00CF1CAC"/>
    <w:rsid w:val="00CF4B4A"/>
    <w:rsid w:val="00D01649"/>
    <w:rsid w:val="00D02128"/>
    <w:rsid w:val="00D0269E"/>
    <w:rsid w:val="00D04480"/>
    <w:rsid w:val="00D126DC"/>
    <w:rsid w:val="00D14809"/>
    <w:rsid w:val="00D235AB"/>
    <w:rsid w:val="00D24D04"/>
    <w:rsid w:val="00D2740F"/>
    <w:rsid w:val="00D31116"/>
    <w:rsid w:val="00D32413"/>
    <w:rsid w:val="00D32E37"/>
    <w:rsid w:val="00D335FA"/>
    <w:rsid w:val="00D35251"/>
    <w:rsid w:val="00D3593E"/>
    <w:rsid w:val="00D3682C"/>
    <w:rsid w:val="00D36DA8"/>
    <w:rsid w:val="00D370A2"/>
    <w:rsid w:val="00D3754C"/>
    <w:rsid w:val="00D434ED"/>
    <w:rsid w:val="00D43FE5"/>
    <w:rsid w:val="00D44503"/>
    <w:rsid w:val="00D46B25"/>
    <w:rsid w:val="00D47362"/>
    <w:rsid w:val="00D47AD7"/>
    <w:rsid w:val="00D50944"/>
    <w:rsid w:val="00D5150A"/>
    <w:rsid w:val="00D52583"/>
    <w:rsid w:val="00D54229"/>
    <w:rsid w:val="00D560BA"/>
    <w:rsid w:val="00D56CE4"/>
    <w:rsid w:val="00D572A5"/>
    <w:rsid w:val="00D61CC5"/>
    <w:rsid w:val="00D63015"/>
    <w:rsid w:val="00D64796"/>
    <w:rsid w:val="00D6510F"/>
    <w:rsid w:val="00D658DF"/>
    <w:rsid w:val="00D65BFB"/>
    <w:rsid w:val="00D66E52"/>
    <w:rsid w:val="00D6766E"/>
    <w:rsid w:val="00D67CE8"/>
    <w:rsid w:val="00D70C94"/>
    <w:rsid w:val="00D72567"/>
    <w:rsid w:val="00D7268E"/>
    <w:rsid w:val="00D7422D"/>
    <w:rsid w:val="00D75C0B"/>
    <w:rsid w:val="00D77228"/>
    <w:rsid w:val="00D77C5F"/>
    <w:rsid w:val="00D83A6D"/>
    <w:rsid w:val="00D84A46"/>
    <w:rsid w:val="00D850BF"/>
    <w:rsid w:val="00D922DE"/>
    <w:rsid w:val="00D9618F"/>
    <w:rsid w:val="00DA1F0B"/>
    <w:rsid w:val="00DA2B3B"/>
    <w:rsid w:val="00DA3CD8"/>
    <w:rsid w:val="00DA77C5"/>
    <w:rsid w:val="00DB075F"/>
    <w:rsid w:val="00DB0F32"/>
    <w:rsid w:val="00DB1D81"/>
    <w:rsid w:val="00DB2C3E"/>
    <w:rsid w:val="00DB2D17"/>
    <w:rsid w:val="00DB3902"/>
    <w:rsid w:val="00DB4034"/>
    <w:rsid w:val="00DB437D"/>
    <w:rsid w:val="00DB4A59"/>
    <w:rsid w:val="00DB5D61"/>
    <w:rsid w:val="00DB6206"/>
    <w:rsid w:val="00DB67AE"/>
    <w:rsid w:val="00DB67E6"/>
    <w:rsid w:val="00DB6FCF"/>
    <w:rsid w:val="00DC04AD"/>
    <w:rsid w:val="00DC1014"/>
    <w:rsid w:val="00DC1D47"/>
    <w:rsid w:val="00DC2A4B"/>
    <w:rsid w:val="00DC2AE0"/>
    <w:rsid w:val="00DC4862"/>
    <w:rsid w:val="00DC52F3"/>
    <w:rsid w:val="00DD0E53"/>
    <w:rsid w:val="00DD18C8"/>
    <w:rsid w:val="00DD4689"/>
    <w:rsid w:val="00DD7305"/>
    <w:rsid w:val="00DD7FAA"/>
    <w:rsid w:val="00DE1E93"/>
    <w:rsid w:val="00DE2A76"/>
    <w:rsid w:val="00DE3ADB"/>
    <w:rsid w:val="00DE438F"/>
    <w:rsid w:val="00DE7F61"/>
    <w:rsid w:val="00DF09B1"/>
    <w:rsid w:val="00DF36A1"/>
    <w:rsid w:val="00DF4A74"/>
    <w:rsid w:val="00DF5D1D"/>
    <w:rsid w:val="00DF6B4E"/>
    <w:rsid w:val="00DF6EAE"/>
    <w:rsid w:val="00E0010B"/>
    <w:rsid w:val="00E014F5"/>
    <w:rsid w:val="00E0428D"/>
    <w:rsid w:val="00E047A4"/>
    <w:rsid w:val="00E04D90"/>
    <w:rsid w:val="00E055B9"/>
    <w:rsid w:val="00E055C0"/>
    <w:rsid w:val="00E0595A"/>
    <w:rsid w:val="00E07EEA"/>
    <w:rsid w:val="00E1020B"/>
    <w:rsid w:val="00E11028"/>
    <w:rsid w:val="00E1199C"/>
    <w:rsid w:val="00E1203A"/>
    <w:rsid w:val="00E121B4"/>
    <w:rsid w:val="00E17168"/>
    <w:rsid w:val="00E17615"/>
    <w:rsid w:val="00E17EF9"/>
    <w:rsid w:val="00E20AAD"/>
    <w:rsid w:val="00E21DCE"/>
    <w:rsid w:val="00E242FE"/>
    <w:rsid w:val="00E25258"/>
    <w:rsid w:val="00E26091"/>
    <w:rsid w:val="00E26C9E"/>
    <w:rsid w:val="00E3006C"/>
    <w:rsid w:val="00E310C0"/>
    <w:rsid w:val="00E31AF7"/>
    <w:rsid w:val="00E367E6"/>
    <w:rsid w:val="00E41792"/>
    <w:rsid w:val="00E42077"/>
    <w:rsid w:val="00E441A9"/>
    <w:rsid w:val="00E44855"/>
    <w:rsid w:val="00E45244"/>
    <w:rsid w:val="00E45D19"/>
    <w:rsid w:val="00E47612"/>
    <w:rsid w:val="00E50EA0"/>
    <w:rsid w:val="00E5102C"/>
    <w:rsid w:val="00E5143D"/>
    <w:rsid w:val="00E526BE"/>
    <w:rsid w:val="00E5295E"/>
    <w:rsid w:val="00E532BD"/>
    <w:rsid w:val="00E53932"/>
    <w:rsid w:val="00E5638B"/>
    <w:rsid w:val="00E61087"/>
    <w:rsid w:val="00E62021"/>
    <w:rsid w:val="00E62A21"/>
    <w:rsid w:val="00E63EB0"/>
    <w:rsid w:val="00E667E8"/>
    <w:rsid w:val="00E71B63"/>
    <w:rsid w:val="00E761BE"/>
    <w:rsid w:val="00E83117"/>
    <w:rsid w:val="00E839B9"/>
    <w:rsid w:val="00E873A4"/>
    <w:rsid w:val="00E919E9"/>
    <w:rsid w:val="00E91ABA"/>
    <w:rsid w:val="00E93D5C"/>
    <w:rsid w:val="00E979A3"/>
    <w:rsid w:val="00EA564E"/>
    <w:rsid w:val="00EB0DBC"/>
    <w:rsid w:val="00EB2712"/>
    <w:rsid w:val="00EB2F44"/>
    <w:rsid w:val="00EB4973"/>
    <w:rsid w:val="00EB5C91"/>
    <w:rsid w:val="00EB5CB3"/>
    <w:rsid w:val="00EB64FF"/>
    <w:rsid w:val="00EB7442"/>
    <w:rsid w:val="00EB75BE"/>
    <w:rsid w:val="00EC2FFD"/>
    <w:rsid w:val="00EC3580"/>
    <w:rsid w:val="00EC553D"/>
    <w:rsid w:val="00EC779A"/>
    <w:rsid w:val="00ED21D6"/>
    <w:rsid w:val="00ED2EAA"/>
    <w:rsid w:val="00ED2F5A"/>
    <w:rsid w:val="00ED5680"/>
    <w:rsid w:val="00ED6433"/>
    <w:rsid w:val="00ED782C"/>
    <w:rsid w:val="00EE03F5"/>
    <w:rsid w:val="00EE28CC"/>
    <w:rsid w:val="00EE5538"/>
    <w:rsid w:val="00EE5AEF"/>
    <w:rsid w:val="00EE62F3"/>
    <w:rsid w:val="00EE792B"/>
    <w:rsid w:val="00EF1BDC"/>
    <w:rsid w:val="00EF20E7"/>
    <w:rsid w:val="00EF231A"/>
    <w:rsid w:val="00EF4C7D"/>
    <w:rsid w:val="00EF4ED8"/>
    <w:rsid w:val="00EF6528"/>
    <w:rsid w:val="00F0052C"/>
    <w:rsid w:val="00F0130C"/>
    <w:rsid w:val="00F02D1F"/>
    <w:rsid w:val="00F05B0F"/>
    <w:rsid w:val="00F05CC1"/>
    <w:rsid w:val="00F0643A"/>
    <w:rsid w:val="00F079D4"/>
    <w:rsid w:val="00F129F2"/>
    <w:rsid w:val="00F137CB"/>
    <w:rsid w:val="00F14BB9"/>
    <w:rsid w:val="00F15B2D"/>
    <w:rsid w:val="00F166F6"/>
    <w:rsid w:val="00F21686"/>
    <w:rsid w:val="00F2264D"/>
    <w:rsid w:val="00F236CB"/>
    <w:rsid w:val="00F24A0B"/>
    <w:rsid w:val="00F26813"/>
    <w:rsid w:val="00F278BE"/>
    <w:rsid w:val="00F308B1"/>
    <w:rsid w:val="00F3142D"/>
    <w:rsid w:val="00F34801"/>
    <w:rsid w:val="00F4497F"/>
    <w:rsid w:val="00F45B21"/>
    <w:rsid w:val="00F47B22"/>
    <w:rsid w:val="00F513EA"/>
    <w:rsid w:val="00F534F1"/>
    <w:rsid w:val="00F56361"/>
    <w:rsid w:val="00F569AC"/>
    <w:rsid w:val="00F56B11"/>
    <w:rsid w:val="00F5768C"/>
    <w:rsid w:val="00F57CD7"/>
    <w:rsid w:val="00F60624"/>
    <w:rsid w:val="00F611DF"/>
    <w:rsid w:val="00F624AE"/>
    <w:rsid w:val="00F6362E"/>
    <w:rsid w:val="00F64EF1"/>
    <w:rsid w:val="00F65213"/>
    <w:rsid w:val="00F659FD"/>
    <w:rsid w:val="00F66E90"/>
    <w:rsid w:val="00F72FE2"/>
    <w:rsid w:val="00F7545F"/>
    <w:rsid w:val="00F76635"/>
    <w:rsid w:val="00F77442"/>
    <w:rsid w:val="00F80DA0"/>
    <w:rsid w:val="00F81954"/>
    <w:rsid w:val="00F83210"/>
    <w:rsid w:val="00F84BE2"/>
    <w:rsid w:val="00F865B2"/>
    <w:rsid w:val="00F87B27"/>
    <w:rsid w:val="00F9056D"/>
    <w:rsid w:val="00F93100"/>
    <w:rsid w:val="00F944ED"/>
    <w:rsid w:val="00F95C62"/>
    <w:rsid w:val="00F96D95"/>
    <w:rsid w:val="00F97440"/>
    <w:rsid w:val="00FA39C7"/>
    <w:rsid w:val="00FA63E1"/>
    <w:rsid w:val="00FA6AD6"/>
    <w:rsid w:val="00FB3693"/>
    <w:rsid w:val="00FB3BD6"/>
    <w:rsid w:val="00FB3CD0"/>
    <w:rsid w:val="00FB6FE8"/>
    <w:rsid w:val="00FC0970"/>
    <w:rsid w:val="00FC235A"/>
    <w:rsid w:val="00FC2583"/>
    <w:rsid w:val="00FC3D20"/>
    <w:rsid w:val="00FC3D6A"/>
    <w:rsid w:val="00FC5EAF"/>
    <w:rsid w:val="00FC60EC"/>
    <w:rsid w:val="00FC7486"/>
    <w:rsid w:val="00FD06CB"/>
    <w:rsid w:val="00FD1541"/>
    <w:rsid w:val="00FD1E86"/>
    <w:rsid w:val="00FD3C54"/>
    <w:rsid w:val="00FD5F2F"/>
    <w:rsid w:val="00FE638B"/>
    <w:rsid w:val="00FE6735"/>
    <w:rsid w:val="00FF0039"/>
    <w:rsid w:val="00FF1019"/>
    <w:rsid w:val="00FF2947"/>
    <w:rsid w:val="00FF311F"/>
    <w:rsid w:val="00FF62EE"/>
    <w:rsid w:val="00FF6A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14:docId w14:val="414A758F"/>
  <w15:chartTrackingRefBased/>
  <w15:docId w15:val="{A1DE1EFE-D937-4EF5-8504-3C846474F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lsdException w:name="heading 8" w:uiPriority="9"/>
    <w:lsdException w:name="heading 9" w:uiPriority="9"/>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annotation text" w:qFormat="1"/>
    <w:lsdException w:name="header" w:uiPriority="99"/>
    <w:lsdException w:name="footer" w:uiPriority="99"/>
    <w:lsdException w:name="caption" w:qFormat="1"/>
    <w:lsdException w:name="table of figures" w:uiPriority="99"/>
    <w:lsdException w:name="annotation reference" w:uiPriority="99"/>
    <w:lsdException w:name="List Number 2" w:uiPriority="99"/>
    <w:lsdException w:name="List Number 3" w:uiPriority="99"/>
    <w:lsdException w:name="Title" w:qFormat="1"/>
    <w:lsdException w:name="Body Text" w:uiPriority="99"/>
    <w:lsdException w:name="Subtitle" w:uiPriority="11" w:qFormat="1"/>
    <w:lsdException w:name="Hyperlink" w:uiPriority="99"/>
    <w:lsdException w:name="Strong" w:uiPriority="22" w:qFormat="1"/>
    <w:lsdException w:name="Emphasis" w:uiPriority="20" w:qFormat="1"/>
    <w:lsdException w:name="Document Map" w:uiPriority="99"/>
    <w:lsdException w:name="Normal (Web)" w:uiPriority="99"/>
    <w:lsdException w:name="HTML Preformatted"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C5EE0"/>
    <w:pPr>
      <w:widowControl w:val="0"/>
      <w:jc w:val="both"/>
    </w:pPr>
    <w:rPr>
      <w:kern w:val="2"/>
      <w:sz w:val="21"/>
    </w:rPr>
  </w:style>
  <w:style w:type="paragraph" w:styleId="1">
    <w:name w:val="heading 1"/>
    <w:basedOn w:val="a"/>
    <w:next w:val="a"/>
    <w:link w:val="10"/>
    <w:uiPriority w:val="9"/>
    <w:qFormat/>
    <w:rsid w:val="002669A6"/>
    <w:pPr>
      <w:numPr>
        <w:numId w:val="1"/>
      </w:numPr>
      <w:tabs>
        <w:tab w:val="left" w:pos="480"/>
      </w:tabs>
      <w:spacing w:beforeLines="50" w:before="50" w:afterLines="50" w:after="50" w:line="360" w:lineRule="auto"/>
      <w:ind w:left="0" w:firstLine="0"/>
      <w:outlineLvl w:val="0"/>
    </w:pPr>
    <w:rPr>
      <w:rFonts w:eastAsia="黑体"/>
      <w:kern w:val="44"/>
      <w:sz w:val="28"/>
      <w:szCs w:val="28"/>
    </w:rPr>
  </w:style>
  <w:style w:type="paragraph" w:styleId="2">
    <w:name w:val="heading 2"/>
    <w:basedOn w:val="a"/>
    <w:next w:val="a"/>
    <w:link w:val="20"/>
    <w:qFormat/>
    <w:rsid w:val="002669A6"/>
    <w:pPr>
      <w:numPr>
        <w:ilvl w:val="1"/>
        <w:numId w:val="1"/>
      </w:numPr>
      <w:tabs>
        <w:tab w:val="clear" w:pos="4971"/>
        <w:tab w:val="left" w:pos="672"/>
        <w:tab w:val="num" w:pos="921"/>
      </w:tabs>
      <w:spacing w:beforeLines="50" w:before="50" w:afterLines="50" w:after="50" w:line="360" w:lineRule="auto"/>
      <w:ind w:left="0" w:firstLine="0"/>
      <w:jc w:val="left"/>
      <w:outlineLvl w:val="1"/>
    </w:pPr>
    <w:rPr>
      <w:rFonts w:eastAsia="黑体"/>
      <w:sz w:val="28"/>
      <w:szCs w:val="28"/>
    </w:rPr>
  </w:style>
  <w:style w:type="paragraph" w:styleId="3">
    <w:name w:val="heading 3"/>
    <w:basedOn w:val="a"/>
    <w:next w:val="a"/>
    <w:link w:val="30"/>
    <w:qFormat/>
    <w:rsid w:val="008F73BB"/>
    <w:pPr>
      <w:numPr>
        <w:ilvl w:val="2"/>
        <w:numId w:val="1"/>
      </w:numPr>
      <w:tabs>
        <w:tab w:val="left" w:pos="960"/>
      </w:tabs>
      <w:spacing w:beforeLines="50" w:before="120" w:afterLines="50" w:after="120" w:line="360" w:lineRule="auto"/>
      <w:ind w:left="0" w:firstLine="0"/>
      <w:outlineLvl w:val="2"/>
    </w:pPr>
    <w:rPr>
      <w:rFonts w:eastAsia="黑体"/>
      <w:sz w:val="28"/>
      <w:szCs w:val="28"/>
    </w:rPr>
  </w:style>
  <w:style w:type="paragraph" w:styleId="4">
    <w:name w:val="heading 4"/>
    <w:basedOn w:val="a"/>
    <w:next w:val="a"/>
    <w:link w:val="40"/>
    <w:uiPriority w:val="9"/>
    <w:qFormat/>
    <w:rsid w:val="00B72141"/>
    <w:pPr>
      <w:numPr>
        <w:ilvl w:val="3"/>
        <w:numId w:val="1"/>
      </w:numPr>
      <w:tabs>
        <w:tab w:val="clear" w:pos="864"/>
        <w:tab w:val="left" w:pos="993"/>
      </w:tabs>
      <w:spacing w:beforeLines="50" w:before="120" w:afterLines="50" w:after="120" w:line="360" w:lineRule="auto"/>
      <w:ind w:left="0" w:firstLine="0"/>
      <w:outlineLvl w:val="3"/>
    </w:pPr>
    <w:rPr>
      <w:rFonts w:ascii="黑体" w:eastAsia="黑体" w:hAnsi="黑体"/>
      <w:sz w:val="24"/>
      <w:szCs w:val="24"/>
    </w:rPr>
  </w:style>
  <w:style w:type="paragraph" w:styleId="5">
    <w:name w:val="heading 5"/>
    <w:basedOn w:val="a"/>
    <w:next w:val="a"/>
    <w:link w:val="50"/>
    <w:uiPriority w:val="9"/>
    <w:qFormat/>
    <w:rsid w:val="002669A6"/>
    <w:pPr>
      <w:numPr>
        <w:ilvl w:val="4"/>
        <w:numId w:val="1"/>
      </w:numPr>
      <w:tabs>
        <w:tab w:val="left" w:pos="1440"/>
      </w:tabs>
      <w:spacing w:beforeLines="50" w:before="50" w:afterLines="50" w:after="50" w:line="360" w:lineRule="auto"/>
      <w:ind w:left="0" w:firstLine="0"/>
      <w:outlineLvl w:val="4"/>
    </w:pPr>
    <w:rPr>
      <w:sz w:val="28"/>
    </w:rPr>
  </w:style>
  <w:style w:type="paragraph" w:styleId="6">
    <w:name w:val="heading 6"/>
    <w:basedOn w:val="a"/>
    <w:next w:val="a"/>
    <w:link w:val="60"/>
    <w:uiPriority w:val="9"/>
    <w:qFormat/>
    <w:rsid w:val="001811E5"/>
    <w:pPr>
      <w:numPr>
        <w:ilvl w:val="5"/>
        <w:numId w:val="1"/>
      </w:numPr>
      <w:tabs>
        <w:tab w:val="left" w:pos="480"/>
      </w:tabs>
      <w:spacing w:before="240" w:after="64"/>
      <w:ind w:left="1151" w:hanging="1151"/>
      <w:jc w:val="left"/>
      <w:outlineLvl w:val="5"/>
    </w:pPr>
    <w:rPr>
      <w:bCs/>
      <w:szCs w:val="24"/>
    </w:rPr>
  </w:style>
  <w:style w:type="paragraph" w:styleId="7">
    <w:name w:val="heading 7"/>
    <w:basedOn w:val="a"/>
    <w:next w:val="a"/>
    <w:link w:val="70"/>
    <w:uiPriority w:val="9"/>
    <w:rsid w:val="001811E5"/>
    <w:pPr>
      <w:numPr>
        <w:ilvl w:val="6"/>
        <w:numId w:val="1"/>
      </w:numPr>
      <w:tabs>
        <w:tab w:val="left" w:pos="480"/>
      </w:tabs>
      <w:spacing w:before="240" w:after="64" w:line="317" w:lineRule="auto"/>
      <w:ind w:left="1298" w:hanging="1298"/>
      <w:outlineLvl w:val="6"/>
    </w:pPr>
    <w:rPr>
      <w:bCs/>
      <w:szCs w:val="24"/>
    </w:rPr>
  </w:style>
  <w:style w:type="paragraph" w:styleId="8">
    <w:name w:val="heading 8"/>
    <w:basedOn w:val="a"/>
    <w:next w:val="a"/>
    <w:link w:val="80"/>
    <w:uiPriority w:val="9"/>
    <w:rsid w:val="001811E5"/>
    <w:pPr>
      <w:numPr>
        <w:ilvl w:val="7"/>
        <w:numId w:val="1"/>
      </w:numPr>
      <w:tabs>
        <w:tab w:val="left" w:pos="480"/>
      </w:tabs>
      <w:spacing w:before="240" w:after="64" w:line="317" w:lineRule="auto"/>
      <w:outlineLvl w:val="7"/>
    </w:pPr>
    <w:rPr>
      <w:rFonts w:eastAsia="黑体"/>
      <w:szCs w:val="24"/>
    </w:rPr>
  </w:style>
  <w:style w:type="paragraph" w:styleId="9">
    <w:name w:val="heading 9"/>
    <w:basedOn w:val="a"/>
    <w:next w:val="a"/>
    <w:link w:val="90"/>
    <w:uiPriority w:val="9"/>
    <w:rsid w:val="00366C17"/>
    <w:pPr>
      <w:keepNext/>
      <w:keepLines/>
      <w:numPr>
        <w:ilvl w:val="8"/>
        <w:numId w:val="1"/>
      </w:numPr>
      <w:tabs>
        <w:tab w:val="left" w:pos="480"/>
      </w:tabs>
      <w:spacing w:before="240" w:after="64" w:line="317"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正文内容"/>
    <w:basedOn w:val="a"/>
    <w:link w:val="a4"/>
    <w:qFormat/>
    <w:rsid w:val="001B0ADD"/>
    <w:pPr>
      <w:spacing w:line="360" w:lineRule="auto"/>
      <w:ind w:firstLine="420"/>
    </w:pPr>
    <w:rPr>
      <w:sz w:val="24"/>
    </w:rPr>
  </w:style>
  <w:style w:type="character" w:customStyle="1" w:styleId="a4">
    <w:name w:val="正文内容 字符"/>
    <w:link w:val="a3"/>
    <w:rsid w:val="001B0ADD"/>
    <w:rPr>
      <w:kern w:val="2"/>
      <w:sz w:val="24"/>
    </w:rPr>
  </w:style>
  <w:style w:type="character" w:customStyle="1" w:styleId="30">
    <w:name w:val="标题 3 字符"/>
    <w:link w:val="3"/>
    <w:rsid w:val="008F73BB"/>
    <w:rPr>
      <w:rFonts w:eastAsia="黑体"/>
      <w:kern w:val="2"/>
      <w:sz w:val="28"/>
      <w:szCs w:val="28"/>
    </w:rPr>
  </w:style>
  <w:style w:type="character" w:customStyle="1" w:styleId="a5">
    <w:name w:val="题注 字符"/>
    <w:aliases w:val="图题注 字符"/>
    <w:link w:val="a6"/>
    <w:rsid w:val="00806C9C"/>
    <w:rPr>
      <w:rFonts w:eastAsia="黑体"/>
      <w:kern w:val="2"/>
      <w:sz w:val="21"/>
    </w:rPr>
  </w:style>
  <w:style w:type="paragraph" w:customStyle="1" w:styleId="a7">
    <w:name w:val="表题注"/>
    <w:basedOn w:val="a6"/>
    <w:link w:val="a8"/>
    <w:qFormat/>
    <w:rsid w:val="00806C9C"/>
    <w:pPr>
      <w:keepNext/>
    </w:pPr>
  </w:style>
  <w:style w:type="character" w:customStyle="1" w:styleId="a8">
    <w:name w:val="表题注 字符"/>
    <w:link w:val="a7"/>
    <w:rsid w:val="00806C9C"/>
    <w:rPr>
      <w:rFonts w:eastAsia="黑体"/>
      <w:kern w:val="2"/>
      <w:sz w:val="21"/>
    </w:rPr>
  </w:style>
  <w:style w:type="table" w:customStyle="1" w:styleId="a9">
    <w:name w:val="表格样式"/>
    <w:basedOn w:val="a1"/>
    <w:uiPriority w:val="99"/>
    <w:rsid w:val="00806C9C"/>
    <w:pPr>
      <w:jc w:val="center"/>
    </w:pPr>
    <w:rPr>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rFonts w:ascii="Times New Roman" w:eastAsia="黑体" w:hAnsi="Times New Roman"/>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vAlign w:val="center"/>
      </w:tcPr>
    </w:tblStylePr>
  </w:style>
  <w:style w:type="paragraph" w:styleId="aa">
    <w:name w:val="header"/>
    <w:basedOn w:val="a"/>
    <w:link w:val="ab"/>
    <w:uiPriority w:val="99"/>
    <w:rsid w:val="002669A6"/>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2669A6"/>
    <w:rPr>
      <w:kern w:val="2"/>
      <w:sz w:val="18"/>
      <w:szCs w:val="18"/>
    </w:rPr>
  </w:style>
  <w:style w:type="paragraph" w:styleId="ac">
    <w:name w:val="footer"/>
    <w:basedOn w:val="a"/>
    <w:link w:val="ad"/>
    <w:uiPriority w:val="99"/>
    <w:rsid w:val="002669A6"/>
    <w:pPr>
      <w:tabs>
        <w:tab w:val="center" w:pos="4153"/>
        <w:tab w:val="right" w:pos="8306"/>
      </w:tabs>
      <w:snapToGrid w:val="0"/>
      <w:jc w:val="left"/>
    </w:pPr>
    <w:rPr>
      <w:sz w:val="18"/>
      <w:szCs w:val="18"/>
    </w:rPr>
  </w:style>
  <w:style w:type="character" w:customStyle="1" w:styleId="ad">
    <w:name w:val="页脚 字符"/>
    <w:basedOn w:val="a0"/>
    <w:link w:val="ac"/>
    <w:uiPriority w:val="99"/>
    <w:rsid w:val="002669A6"/>
    <w:rPr>
      <w:kern w:val="2"/>
      <w:sz w:val="18"/>
      <w:szCs w:val="18"/>
    </w:rPr>
  </w:style>
  <w:style w:type="paragraph" w:customStyle="1" w:styleId="ae">
    <w:name w:val="正文图标题"/>
    <w:next w:val="a"/>
    <w:rsid w:val="001B0ADD"/>
    <w:pPr>
      <w:jc w:val="center"/>
    </w:pPr>
    <w:rPr>
      <w:rFonts w:ascii="黑体" w:eastAsia="黑体"/>
      <w:sz w:val="28"/>
    </w:rPr>
  </w:style>
  <w:style w:type="paragraph" w:styleId="af">
    <w:name w:val="List Paragraph"/>
    <w:basedOn w:val="a"/>
    <w:uiPriority w:val="34"/>
    <w:qFormat/>
    <w:rsid w:val="001B0ADD"/>
    <w:pPr>
      <w:ind w:firstLineChars="200" w:firstLine="420"/>
    </w:pPr>
  </w:style>
  <w:style w:type="paragraph" w:styleId="TOC1">
    <w:name w:val="toc 1"/>
    <w:basedOn w:val="a"/>
    <w:next w:val="a"/>
    <w:autoRedefine/>
    <w:uiPriority w:val="39"/>
    <w:qFormat/>
    <w:rsid w:val="002C6E14"/>
    <w:pPr>
      <w:spacing w:before="120" w:after="120"/>
      <w:jc w:val="left"/>
    </w:pPr>
    <w:rPr>
      <w:rFonts w:asciiTheme="minorHAnsi" w:eastAsiaTheme="minorHAnsi"/>
      <w:b/>
      <w:bCs/>
      <w:caps/>
      <w:sz w:val="20"/>
    </w:rPr>
  </w:style>
  <w:style w:type="paragraph" w:styleId="TOC2">
    <w:name w:val="toc 2"/>
    <w:basedOn w:val="a"/>
    <w:next w:val="a"/>
    <w:autoRedefine/>
    <w:uiPriority w:val="39"/>
    <w:qFormat/>
    <w:rsid w:val="002C6E14"/>
    <w:pPr>
      <w:ind w:left="210"/>
      <w:jc w:val="left"/>
    </w:pPr>
    <w:rPr>
      <w:rFonts w:asciiTheme="minorHAnsi" w:eastAsiaTheme="minorHAnsi"/>
      <w:smallCaps/>
      <w:sz w:val="20"/>
    </w:rPr>
  </w:style>
  <w:style w:type="paragraph" w:styleId="TOC3">
    <w:name w:val="toc 3"/>
    <w:basedOn w:val="a"/>
    <w:next w:val="a"/>
    <w:autoRedefine/>
    <w:uiPriority w:val="39"/>
    <w:qFormat/>
    <w:rsid w:val="002C6E14"/>
    <w:pPr>
      <w:ind w:left="420"/>
      <w:jc w:val="left"/>
    </w:pPr>
    <w:rPr>
      <w:rFonts w:asciiTheme="minorHAnsi" w:eastAsiaTheme="minorHAnsi"/>
      <w:i/>
      <w:iCs/>
      <w:sz w:val="20"/>
    </w:rPr>
  </w:style>
  <w:style w:type="paragraph" w:styleId="TOC4">
    <w:name w:val="toc 4"/>
    <w:basedOn w:val="a"/>
    <w:next w:val="a"/>
    <w:autoRedefine/>
    <w:uiPriority w:val="39"/>
    <w:rsid w:val="002C6E14"/>
    <w:pPr>
      <w:ind w:left="630"/>
      <w:jc w:val="left"/>
    </w:pPr>
    <w:rPr>
      <w:rFonts w:asciiTheme="minorHAnsi" w:eastAsiaTheme="minorHAnsi"/>
      <w:sz w:val="18"/>
      <w:szCs w:val="18"/>
    </w:rPr>
  </w:style>
  <w:style w:type="paragraph" w:styleId="TOC5">
    <w:name w:val="toc 5"/>
    <w:basedOn w:val="a"/>
    <w:next w:val="a"/>
    <w:autoRedefine/>
    <w:uiPriority w:val="39"/>
    <w:rsid w:val="002C6E14"/>
    <w:pPr>
      <w:ind w:left="840"/>
      <w:jc w:val="left"/>
    </w:pPr>
    <w:rPr>
      <w:rFonts w:asciiTheme="minorHAnsi" w:eastAsiaTheme="minorHAnsi"/>
      <w:sz w:val="18"/>
      <w:szCs w:val="18"/>
    </w:rPr>
  </w:style>
  <w:style w:type="paragraph" w:styleId="TOC6">
    <w:name w:val="toc 6"/>
    <w:basedOn w:val="a"/>
    <w:next w:val="a"/>
    <w:autoRedefine/>
    <w:uiPriority w:val="39"/>
    <w:rsid w:val="002C6E14"/>
    <w:pPr>
      <w:ind w:left="1050"/>
      <w:jc w:val="left"/>
    </w:pPr>
    <w:rPr>
      <w:rFonts w:asciiTheme="minorHAnsi" w:eastAsiaTheme="minorHAnsi"/>
      <w:sz w:val="18"/>
      <w:szCs w:val="18"/>
    </w:rPr>
  </w:style>
  <w:style w:type="paragraph" w:styleId="TOC7">
    <w:name w:val="toc 7"/>
    <w:basedOn w:val="a"/>
    <w:next w:val="a"/>
    <w:autoRedefine/>
    <w:uiPriority w:val="39"/>
    <w:rsid w:val="002C6E14"/>
    <w:pPr>
      <w:ind w:left="1260"/>
      <w:jc w:val="left"/>
    </w:pPr>
    <w:rPr>
      <w:rFonts w:asciiTheme="minorHAnsi" w:eastAsiaTheme="minorHAnsi"/>
      <w:sz w:val="18"/>
      <w:szCs w:val="18"/>
    </w:rPr>
  </w:style>
  <w:style w:type="paragraph" w:styleId="TOC8">
    <w:name w:val="toc 8"/>
    <w:basedOn w:val="a"/>
    <w:next w:val="a"/>
    <w:autoRedefine/>
    <w:uiPriority w:val="39"/>
    <w:rsid w:val="002C6E14"/>
    <w:pPr>
      <w:ind w:left="1470"/>
      <w:jc w:val="left"/>
    </w:pPr>
    <w:rPr>
      <w:rFonts w:asciiTheme="minorHAnsi" w:eastAsiaTheme="minorHAnsi"/>
      <w:sz w:val="18"/>
      <w:szCs w:val="18"/>
    </w:rPr>
  </w:style>
  <w:style w:type="paragraph" w:styleId="TOC9">
    <w:name w:val="toc 9"/>
    <w:basedOn w:val="a"/>
    <w:next w:val="a"/>
    <w:autoRedefine/>
    <w:uiPriority w:val="39"/>
    <w:rsid w:val="002C6E14"/>
    <w:pPr>
      <w:ind w:left="1680"/>
      <w:jc w:val="left"/>
    </w:pPr>
    <w:rPr>
      <w:rFonts w:asciiTheme="minorHAnsi" w:eastAsiaTheme="minorHAnsi"/>
      <w:sz w:val="18"/>
      <w:szCs w:val="18"/>
    </w:rPr>
  </w:style>
  <w:style w:type="character" w:styleId="af0">
    <w:name w:val="Hyperlink"/>
    <w:basedOn w:val="a0"/>
    <w:uiPriority w:val="99"/>
    <w:unhideWhenUsed/>
    <w:rsid w:val="002C6E14"/>
    <w:rPr>
      <w:color w:val="0563C1" w:themeColor="hyperlink"/>
      <w:u w:val="single"/>
    </w:rPr>
  </w:style>
  <w:style w:type="paragraph" w:styleId="a6">
    <w:name w:val="caption"/>
    <w:aliases w:val="图题注"/>
    <w:basedOn w:val="a"/>
    <w:next w:val="a"/>
    <w:link w:val="a5"/>
    <w:qFormat/>
    <w:rsid w:val="00806C9C"/>
    <w:pPr>
      <w:spacing w:line="360" w:lineRule="auto"/>
      <w:jc w:val="center"/>
    </w:pPr>
    <w:rPr>
      <w:rFonts w:eastAsia="黑体"/>
    </w:rPr>
  </w:style>
  <w:style w:type="character" w:customStyle="1" w:styleId="10">
    <w:name w:val="标题 1 字符"/>
    <w:link w:val="1"/>
    <w:uiPriority w:val="9"/>
    <w:rsid w:val="002669A6"/>
    <w:rPr>
      <w:rFonts w:eastAsia="黑体"/>
      <w:kern w:val="44"/>
      <w:sz w:val="28"/>
      <w:szCs w:val="28"/>
    </w:rPr>
  </w:style>
  <w:style w:type="character" w:customStyle="1" w:styleId="20">
    <w:name w:val="标题 2 字符"/>
    <w:link w:val="2"/>
    <w:qFormat/>
    <w:rsid w:val="002669A6"/>
    <w:rPr>
      <w:rFonts w:eastAsia="黑体"/>
      <w:kern w:val="2"/>
      <w:sz w:val="28"/>
      <w:szCs w:val="28"/>
    </w:rPr>
  </w:style>
  <w:style w:type="character" w:customStyle="1" w:styleId="60">
    <w:name w:val="标题 6 字符"/>
    <w:link w:val="6"/>
    <w:rsid w:val="00D0269E"/>
    <w:rPr>
      <w:bCs/>
      <w:kern w:val="2"/>
      <w:sz w:val="21"/>
      <w:szCs w:val="24"/>
    </w:rPr>
  </w:style>
  <w:style w:type="character" w:customStyle="1" w:styleId="40">
    <w:name w:val="标题 4 字符"/>
    <w:link w:val="4"/>
    <w:qFormat/>
    <w:rsid w:val="00B72141"/>
    <w:rPr>
      <w:rFonts w:ascii="黑体" w:eastAsia="黑体" w:hAnsi="黑体"/>
      <w:kern w:val="2"/>
      <w:sz w:val="24"/>
      <w:szCs w:val="24"/>
    </w:rPr>
  </w:style>
  <w:style w:type="character" w:customStyle="1" w:styleId="50">
    <w:name w:val="标题 5 字符"/>
    <w:link w:val="5"/>
    <w:rsid w:val="002669A6"/>
    <w:rPr>
      <w:kern w:val="2"/>
      <w:sz w:val="28"/>
    </w:rPr>
  </w:style>
  <w:style w:type="character" w:customStyle="1" w:styleId="70">
    <w:name w:val="标题 7 字符"/>
    <w:link w:val="7"/>
    <w:rsid w:val="00D0269E"/>
    <w:rPr>
      <w:bCs/>
      <w:kern w:val="2"/>
      <w:sz w:val="21"/>
      <w:szCs w:val="24"/>
    </w:rPr>
  </w:style>
  <w:style w:type="character" w:customStyle="1" w:styleId="80">
    <w:name w:val="标题 8 字符"/>
    <w:link w:val="8"/>
    <w:rsid w:val="00D0269E"/>
    <w:rPr>
      <w:rFonts w:eastAsia="黑体"/>
      <w:kern w:val="2"/>
      <w:sz w:val="21"/>
      <w:szCs w:val="24"/>
    </w:rPr>
  </w:style>
  <w:style w:type="character" w:customStyle="1" w:styleId="90">
    <w:name w:val="标题 9 字符"/>
    <w:link w:val="9"/>
    <w:rsid w:val="00D0269E"/>
    <w:rPr>
      <w:rFonts w:ascii="Arial" w:eastAsia="黑体" w:hAnsi="Arial"/>
      <w:kern w:val="2"/>
      <w:sz w:val="21"/>
      <w:szCs w:val="21"/>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5D1CAC"/>
    <w:rPr>
      <w:rFonts w:ascii="Arial" w:eastAsia="黑体" w:hAnsi="Arial"/>
      <w:kern w:val="2"/>
      <w:sz w:val="21"/>
    </w:rPr>
  </w:style>
  <w:style w:type="paragraph" w:styleId="af1">
    <w:name w:val="No Spacing"/>
    <w:uiPriority w:val="1"/>
    <w:qFormat/>
    <w:rsid w:val="00496A3D"/>
    <w:pPr>
      <w:widowControl w:val="0"/>
      <w:jc w:val="both"/>
    </w:pPr>
    <w:rPr>
      <w:kern w:val="2"/>
      <w:sz w:val="21"/>
    </w:rPr>
  </w:style>
  <w:style w:type="paragraph" w:styleId="af2">
    <w:name w:val="Balloon Text"/>
    <w:basedOn w:val="a"/>
    <w:link w:val="af3"/>
    <w:uiPriority w:val="99"/>
    <w:rsid w:val="00486900"/>
    <w:rPr>
      <w:sz w:val="18"/>
      <w:szCs w:val="18"/>
    </w:rPr>
  </w:style>
  <w:style w:type="character" w:customStyle="1" w:styleId="af3">
    <w:name w:val="批注框文本 字符"/>
    <w:basedOn w:val="a0"/>
    <w:link w:val="af2"/>
    <w:uiPriority w:val="99"/>
    <w:rsid w:val="00486900"/>
    <w:rPr>
      <w:kern w:val="2"/>
      <w:sz w:val="18"/>
      <w:szCs w:val="18"/>
    </w:rPr>
  </w:style>
  <w:style w:type="character" w:styleId="af4">
    <w:name w:val="annotation reference"/>
    <w:basedOn w:val="a0"/>
    <w:uiPriority w:val="99"/>
    <w:rsid w:val="00486900"/>
    <w:rPr>
      <w:sz w:val="21"/>
      <w:szCs w:val="21"/>
    </w:rPr>
  </w:style>
  <w:style w:type="paragraph" w:styleId="af5">
    <w:name w:val="annotation text"/>
    <w:basedOn w:val="a"/>
    <w:link w:val="af6"/>
    <w:qFormat/>
    <w:rsid w:val="00486900"/>
    <w:pPr>
      <w:jc w:val="left"/>
    </w:pPr>
  </w:style>
  <w:style w:type="character" w:customStyle="1" w:styleId="af6">
    <w:name w:val="批注文字 字符"/>
    <w:basedOn w:val="a0"/>
    <w:link w:val="af5"/>
    <w:rsid w:val="00486900"/>
    <w:rPr>
      <w:kern w:val="2"/>
      <w:sz w:val="21"/>
    </w:rPr>
  </w:style>
  <w:style w:type="paragraph" w:styleId="af7">
    <w:name w:val="annotation subject"/>
    <w:basedOn w:val="af5"/>
    <w:next w:val="af5"/>
    <w:link w:val="af8"/>
    <w:uiPriority w:val="99"/>
    <w:rsid w:val="00486900"/>
    <w:rPr>
      <w:b/>
      <w:bCs/>
    </w:rPr>
  </w:style>
  <w:style w:type="character" w:customStyle="1" w:styleId="af8">
    <w:name w:val="批注主题 字符"/>
    <w:basedOn w:val="af6"/>
    <w:link w:val="af7"/>
    <w:uiPriority w:val="99"/>
    <w:rsid w:val="00486900"/>
    <w:rPr>
      <w:b/>
      <w:bCs/>
      <w:kern w:val="2"/>
      <w:sz w:val="21"/>
    </w:rPr>
  </w:style>
  <w:style w:type="character" w:customStyle="1" w:styleId="fontstyle01">
    <w:name w:val="fontstyle01"/>
    <w:basedOn w:val="a0"/>
    <w:rsid w:val="00BD3D1C"/>
    <w:rPr>
      <w:rFonts w:ascii="宋体" w:eastAsia="宋体" w:hAnsi="宋体" w:hint="eastAsia"/>
      <w:b w:val="0"/>
      <w:bCs w:val="0"/>
      <w:i w:val="0"/>
      <w:iCs w:val="0"/>
      <w:color w:val="000000"/>
      <w:sz w:val="24"/>
      <w:szCs w:val="24"/>
    </w:rPr>
  </w:style>
  <w:style w:type="table" w:customStyle="1" w:styleId="11">
    <w:name w:val="扉页1"/>
    <w:basedOn w:val="a1"/>
    <w:next w:val="af9"/>
    <w:uiPriority w:val="39"/>
    <w:rsid w:val="004008C0"/>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table" w:styleId="af9">
    <w:name w:val="Table Grid"/>
    <w:basedOn w:val="a1"/>
    <w:uiPriority w:val="59"/>
    <w:rsid w:val="004008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892166">
      <w:bodyDiv w:val="1"/>
      <w:marLeft w:val="0"/>
      <w:marRight w:val="0"/>
      <w:marTop w:val="0"/>
      <w:marBottom w:val="0"/>
      <w:divBdr>
        <w:top w:val="none" w:sz="0" w:space="0" w:color="auto"/>
        <w:left w:val="none" w:sz="0" w:space="0" w:color="auto"/>
        <w:bottom w:val="none" w:sz="0" w:space="0" w:color="auto"/>
        <w:right w:val="none" w:sz="0" w:space="0" w:color="auto"/>
      </w:divBdr>
    </w:div>
    <w:div w:id="692195060">
      <w:bodyDiv w:val="1"/>
      <w:marLeft w:val="0"/>
      <w:marRight w:val="0"/>
      <w:marTop w:val="0"/>
      <w:marBottom w:val="0"/>
      <w:divBdr>
        <w:top w:val="none" w:sz="0" w:space="0" w:color="auto"/>
        <w:left w:val="none" w:sz="0" w:space="0" w:color="auto"/>
        <w:bottom w:val="none" w:sz="0" w:space="0" w:color="auto"/>
        <w:right w:val="none" w:sz="0" w:space="0" w:color="auto"/>
      </w:divBdr>
    </w:div>
    <w:div w:id="1068378385">
      <w:bodyDiv w:val="1"/>
      <w:marLeft w:val="0"/>
      <w:marRight w:val="0"/>
      <w:marTop w:val="0"/>
      <w:marBottom w:val="0"/>
      <w:divBdr>
        <w:top w:val="none" w:sz="0" w:space="0" w:color="auto"/>
        <w:left w:val="none" w:sz="0" w:space="0" w:color="auto"/>
        <w:bottom w:val="none" w:sz="0" w:space="0" w:color="auto"/>
        <w:right w:val="none" w:sz="0" w:space="0" w:color="auto"/>
      </w:divBdr>
    </w:div>
    <w:div w:id="1293366749">
      <w:bodyDiv w:val="1"/>
      <w:marLeft w:val="0"/>
      <w:marRight w:val="0"/>
      <w:marTop w:val="0"/>
      <w:marBottom w:val="0"/>
      <w:divBdr>
        <w:top w:val="none" w:sz="0" w:space="0" w:color="auto"/>
        <w:left w:val="none" w:sz="0" w:space="0" w:color="auto"/>
        <w:bottom w:val="none" w:sz="0" w:space="0" w:color="auto"/>
        <w:right w:val="none" w:sz="0" w:space="0" w:color="auto"/>
      </w:divBdr>
    </w:div>
    <w:div w:id="1820343563">
      <w:bodyDiv w:val="1"/>
      <w:marLeft w:val="0"/>
      <w:marRight w:val="0"/>
      <w:marTop w:val="0"/>
      <w:marBottom w:val="0"/>
      <w:divBdr>
        <w:top w:val="none" w:sz="0" w:space="0" w:color="auto"/>
        <w:left w:val="none" w:sz="0" w:space="0" w:color="auto"/>
        <w:bottom w:val="none" w:sz="0" w:space="0" w:color="auto"/>
        <w:right w:val="none" w:sz="0" w:space="0" w:color="auto"/>
      </w:divBdr>
    </w:div>
    <w:div w:id="1850365011">
      <w:bodyDiv w:val="1"/>
      <w:marLeft w:val="0"/>
      <w:marRight w:val="0"/>
      <w:marTop w:val="0"/>
      <w:marBottom w:val="0"/>
      <w:divBdr>
        <w:top w:val="none" w:sz="0" w:space="0" w:color="auto"/>
        <w:left w:val="none" w:sz="0" w:space="0" w:color="auto"/>
        <w:bottom w:val="none" w:sz="0" w:space="0" w:color="auto"/>
        <w:right w:val="none" w:sz="0" w:space="0" w:color="auto"/>
      </w:divBdr>
    </w:div>
    <w:div w:id="21197188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yperlink" Target="http://192.168.0.26/x_calendar_assemble_control/jaxrs/event/list/filter/sample" TargetMode="External"/><Relationship Id="rId39" Type="http://schemas.openxmlformats.org/officeDocument/2006/relationships/hyperlink" Target="http://192.168.0.26/x_organization_assemble_personal/jaxrs/empowerlog/list/to/currentperson/paging/1/size/10" TargetMode="External"/><Relationship Id="rId21" Type="http://schemas.openxmlformats.org/officeDocument/2006/relationships/header" Target="header5.xml"/><Relationship Id="rId34" Type="http://schemas.openxmlformats.org/officeDocument/2006/relationships/hyperlink" Target="http://192.168.0.26/x_cms_assemble_control/jaxrs/document/filter/list/1/size/6" TargetMode="External"/><Relationship Id="rId42" Type="http://schemas.openxmlformats.org/officeDocument/2006/relationships/footer" Target="footer10.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9.xml"/><Relationship Id="rId32" Type="http://schemas.openxmlformats.org/officeDocument/2006/relationships/hyperlink" Target="http://192.168.0.26/x_auditlog_assemble_control/jaxrs/audit/list/paging/1/size/15" TargetMode="External"/><Relationship Id="rId37" Type="http://schemas.openxmlformats.org/officeDocument/2006/relationships/hyperlink" Target="http://192.168.0.26/x_calendar_assemble_control/jaxrs/event/list/filter" TargetMode="External"/><Relationship Id="rId40" Type="http://schemas.openxmlformats.org/officeDocument/2006/relationships/image" Target="media/image4.png"/><Relationship Id="rId45"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6.xml"/><Relationship Id="rId28" Type="http://schemas.openxmlformats.org/officeDocument/2006/relationships/hyperlink" Target="http://192.168.0.26/x_auditlog_assemble_control/jaxrs/config/eedd65df-e250-4c5b-85ba-74fe17b404a3" TargetMode="External"/><Relationship Id="rId36" Type="http://schemas.openxmlformats.org/officeDocument/2006/relationships/hyperlink" Target="http://192.168.0.26/x_hotpic_assemble_control/jaxrs/user/hotpic/filter/list/page/1/count/6" TargetMode="Externa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yperlink" Target="http://192.168.0.26/x_organization_assemble_express/jaxrs/person/detail/%E7%B3%BB%E7%BB%9F%E7%AE%A1%E7%90%86%E5%91%98@systemManager@P" TargetMode="External"/><Relationship Id="rId44"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yperlink" Target="http://192.168.0.26/x_auditlog_assemble_control/jaxrs/config/feedf8be-f0ba-403d-ba6b-d30404f9d409" TargetMode="External"/><Relationship Id="rId30" Type="http://schemas.openxmlformats.org/officeDocument/2006/relationships/hyperlink" Target="http://192.168.0.26/x_organization_assemble_authentication/jaxrs/authentication/captcha" TargetMode="External"/><Relationship Id="rId35" Type="http://schemas.openxmlformats.org/officeDocument/2006/relationships/hyperlink" Target="http://192.168.0.26/x_calendar_assemble_control/jaxrs/event/list/filter/sample" TargetMode="External"/><Relationship Id="rId43" Type="http://schemas.openxmlformats.org/officeDocument/2006/relationships/header" Target="header8.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hyperlink" Target="http://192.168.0.26/x_calendar_assemble_control/jaxrs/event/list/filter" TargetMode="External"/><Relationship Id="rId33" Type="http://schemas.openxmlformats.org/officeDocument/2006/relationships/hyperlink" Target="http://192.168.0.26/x_processplatform_assemble_surface/jaxrs/review/v2/count" TargetMode="External"/><Relationship Id="rId38" Type="http://schemas.openxmlformats.org/officeDocument/2006/relationships/hyperlink" Target="http://192.168.0.26/x_organization_assemble_personal/jaxrs/empowerlog/list/currentperson/paging/1/size/10" TargetMode="External"/><Relationship Id="rId46" Type="http://schemas.openxmlformats.org/officeDocument/2006/relationships/fontTable" Target="fontTable.xml"/><Relationship Id="rId20" Type="http://schemas.openxmlformats.org/officeDocument/2006/relationships/footer" Target="footer7.xml"/><Relationship Id="rId41" Type="http://schemas.openxmlformats.org/officeDocument/2006/relationships/header" Target="header7.xml"/></Relationships>
</file>

<file path=word/_rels/settings.xml.rels><?xml version="1.0" encoding="UTF-8" standalone="yes"?>
<Relationships xmlns="http://schemas.openxmlformats.org/package/2006/relationships"><Relationship Id="rId1" Type="http://schemas.openxmlformats.org/officeDocument/2006/relationships/attachedTemplate" Target="file:///F:\work2020\&#25991;&#26723;&#27169;&#26495;\&#23567;&#21355;&#26143;CNAS&#27169;&#26495;\&#20462;&#25913;\TM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1D57C4-1D23-4A0C-A20F-8897C7330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TMT.dot</Template>
  <TotalTime>1641</TotalTime>
  <Pages>23</Pages>
  <Words>2103</Words>
  <Characters>11990</Characters>
  <Application>Microsoft Office Word</Application>
  <DocSecurity>0</DocSecurity>
  <PresentationFormat/>
  <Lines>99</Lines>
  <Paragraphs>28</Paragraphs>
  <Slides>0</Slides>
  <Notes>0</Notes>
  <HiddenSlides>0</HiddenSlides>
  <MMClips>0</MMClips>
  <ScaleCrop>false</ScaleCrop>
  <Manager/>
  <Company>dr</Company>
  <LinksUpToDate>false</LinksUpToDate>
  <CharactersWithSpaces>14065</CharactersWithSpaces>
  <SharedDoc>false</SharedDoc>
  <HLinks>
    <vt:vector size="306" baseType="variant">
      <vt:variant>
        <vt:i4>1507383</vt:i4>
      </vt:variant>
      <vt:variant>
        <vt:i4>302</vt:i4>
      </vt:variant>
      <vt:variant>
        <vt:i4>0</vt:i4>
      </vt:variant>
      <vt:variant>
        <vt:i4>5</vt:i4>
      </vt:variant>
      <vt:variant>
        <vt:lpwstr/>
      </vt:variant>
      <vt:variant>
        <vt:lpwstr>_Toc33720839</vt:lpwstr>
      </vt:variant>
      <vt:variant>
        <vt:i4>1441847</vt:i4>
      </vt:variant>
      <vt:variant>
        <vt:i4>296</vt:i4>
      </vt:variant>
      <vt:variant>
        <vt:i4>0</vt:i4>
      </vt:variant>
      <vt:variant>
        <vt:i4>5</vt:i4>
      </vt:variant>
      <vt:variant>
        <vt:lpwstr/>
      </vt:variant>
      <vt:variant>
        <vt:lpwstr>_Toc33720838</vt:lpwstr>
      </vt:variant>
      <vt:variant>
        <vt:i4>1638455</vt:i4>
      </vt:variant>
      <vt:variant>
        <vt:i4>290</vt:i4>
      </vt:variant>
      <vt:variant>
        <vt:i4>0</vt:i4>
      </vt:variant>
      <vt:variant>
        <vt:i4>5</vt:i4>
      </vt:variant>
      <vt:variant>
        <vt:lpwstr/>
      </vt:variant>
      <vt:variant>
        <vt:lpwstr>_Toc33720837</vt:lpwstr>
      </vt:variant>
      <vt:variant>
        <vt:i4>1572919</vt:i4>
      </vt:variant>
      <vt:variant>
        <vt:i4>284</vt:i4>
      </vt:variant>
      <vt:variant>
        <vt:i4>0</vt:i4>
      </vt:variant>
      <vt:variant>
        <vt:i4>5</vt:i4>
      </vt:variant>
      <vt:variant>
        <vt:lpwstr/>
      </vt:variant>
      <vt:variant>
        <vt:lpwstr>_Toc33720836</vt:lpwstr>
      </vt:variant>
      <vt:variant>
        <vt:i4>1769527</vt:i4>
      </vt:variant>
      <vt:variant>
        <vt:i4>278</vt:i4>
      </vt:variant>
      <vt:variant>
        <vt:i4>0</vt:i4>
      </vt:variant>
      <vt:variant>
        <vt:i4>5</vt:i4>
      </vt:variant>
      <vt:variant>
        <vt:lpwstr/>
      </vt:variant>
      <vt:variant>
        <vt:lpwstr>_Toc33720835</vt:lpwstr>
      </vt:variant>
      <vt:variant>
        <vt:i4>1703991</vt:i4>
      </vt:variant>
      <vt:variant>
        <vt:i4>272</vt:i4>
      </vt:variant>
      <vt:variant>
        <vt:i4>0</vt:i4>
      </vt:variant>
      <vt:variant>
        <vt:i4>5</vt:i4>
      </vt:variant>
      <vt:variant>
        <vt:lpwstr/>
      </vt:variant>
      <vt:variant>
        <vt:lpwstr>_Toc33720834</vt:lpwstr>
      </vt:variant>
      <vt:variant>
        <vt:i4>1900599</vt:i4>
      </vt:variant>
      <vt:variant>
        <vt:i4>266</vt:i4>
      </vt:variant>
      <vt:variant>
        <vt:i4>0</vt:i4>
      </vt:variant>
      <vt:variant>
        <vt:i4>5</vt:i4>
      </vt:variant>
      <vt:variant>
        <vt:lpwstr/>
      </vt:variant>
      <vt:variant>
        <vt:lpwstr>_Toc33720833</vt:lpwstr>
      </vt:variant>
      <vt:variant>
        <vt:i4>1835063</vt:i4>
      </vt:variant>
      <vt:variant>
        <vt:i4>260</vt:i4>
      </vt:variant>
      <vt:variant>
        <vt:i4>0</vt:i4>
      </vt:variant>
      <vt:variant>
        <vt:i4>5</vt:i4>
      </vt:variant>
      <vt:variant>
        <vt:lpwstr/>
      </vt:variant>
      <vt:variant>
        <vt:lpwstr>_Toc33720832</vt:lpwstr>
      </vt:variant>
      <vt:variant>
        <vt:i4>2031671</vt:i4>
      </vt:variant>
      <vt:variant>
        <vt:i4>254</vt:i4>
      </vt:variant>
      <vt:variant>
        <vt:i4>0</vt:i4>
      </vt:variant>
      <vt:variant>
        <vt:i4>5</vt:i4>
      </vt:variant>
      <vt:variant>
        <vt:lpwstr/>
      </vt:variant>
      <vt:variant>
        <vt:lpwstr>_Toc33720831</vt:lpwstr>
      </vt:variant>
      <vt:variant>
        <vt:i4>1966135</vt:i4>
      </vt:variant>
      <vt:variant>
        <vt:i4>248</vt:i4>
      </vt:variant>
      <vt:variant>
        <vt:i4>0</vt:i4>
      </vt:variant>
      <vt:variant>
        <vt:i4>5</vt:i4>
      </vt:variant>
      <vt:variant>
        <vt:lpwstr/>
      </vt:variant>
      <vt:variant>
        <vt:lpwstr>_Toc33720830</vt:lpwstr>
      </vt:variant>
      <vt:variant>
        <vt:i4>1507382</vt:i4>
      </vt:variant>
      <vt:variant>
        <vt:i4>242</vt:i4>
      </vt:variant>
      <vt:variant>
        <vt:i4>0</vt:i4>
      </vt:variant>
      <vt:variant>
        <vt:i4>5</vt:i4>
      </vt:variant>
      <vt:variant>
        <vt:lpwstr/>
      </vt:variant>
      <vt:variant>
        <vt:lpwstr>_Toc33720829</vt:lpwstr>
      </vt:variant>
      <vt:variant>
        <vt:i4>1441846</vt:i4>
      </vt:variant>
      <vt:variant>
        <vt:i4>236</vt:i4>
      </vt:variant>
      <vt:variant>
        <vt:i4>0</vt:i4>
      </vt:variant>
      <vt:variant>
        <vt:i4>5</vt:i4>
      </vt:variant>
      <vt:variant>
        <vt:lpwstr/>
      </vt:variant>
      <vt:variant>
        <vt:lpwstr>_Toc33720828</vt:lpwstr>
      </vt:variant>
      <vt:variant>
        <vt:i4>1638454</vt:i4>
      </vt:variant>
      <vt:variant>
        <vt:i4>230</vt:i4>
      </vt:variant>
      <vt:variant>
        <vt:i4>0</vt:i4>
      </vt:variant>
      <vt:variant>
        <vt:i4>5</vt:i4>
      </vt:variant>
      <vt:variant>
        <vt:lpwstr/>
      </vt:variant>
      <vt:variant>
        <vt:lpwstr>_Toc33720827</vt:lpwstr>
      </vt:variant>
      <vt:variant>
        <vt:i4>1572918</vt:i4>
      </vt:variant>
      <vt:variant>
        <vt:i4>224</vt:i4>
      </vt:variant>
      <vt:variant>
        <vt:i4>0</vt:i4>
      </vt:variant>
      <vt:variant>
        <vt:i4>5</vt:i4>
      </vt:variant>
      <vt:variant>
        <vt:lpwstr/>
      </vt:variant>
      <vt:variant>
        <vt:lpwstr>_Toc33720826</vt:lpwstr>
      </vt:variant>
      <vt:variant>
        <vt:i4>1769526</vt:i4>
      </vt:variant>
      <vt:variant>
        <vt:i4>218</vt:i4>
      </vt:variant>
      <vt:variant>
        <vt:i4>0</vt:i4>
      </vt:variant>
      <vt:variant>
        <vt:i4>5</vt:i4>
      </vt:variant>
      <vt:variant>
        <vt:lpwstr/>
      </vt:variant>
      <vt:variant>
        <vt:lpwstr>_Toc33720825</vt:lpwstr>
      </vt:variant>
      <vt:variant>
        <vt:i4>1703990</vt:i4>
      </vt:variant>
      <vt:variant>
        <vt:i4>212</vt:i4>
      </vt:variant>
      <vt:variant>
        <vt:i4>0</vt:i4>
      </vt:variant>
      <vt:variant>
        <vt:i4>5</vt:i4>
      </vt:variant>
      <vt:variant>
        <vt:lpwstr/>
      </vt:variant>
      <vt:variant>
        <vt:lpwstr>_Toc33720824</vt:lpwstr>
      </vt:variant>
      <vt:variant>
        <vt:i4>1900598</vt:i4>
      </vt:variant>
      <vt:variant>
        <vt:i4>206</vt:i4>
      </vt:variant>
      <vt:variant>
        <vt:i4>0</vt:i4>
      </vt:variant>
      <vt:variant>
        <vt:i4>5</vt:i4>
      </vt:variant>
      <vt:variant>
        <vt:lpwstr/>
      </vt:variant>
      <vt:variant>
        <vt:lpwstr>_Toc33720823</vt:lpwstr>
      </vt:variant>
      <vt:variant>
        <vt:i4>1835062</vt:i4>
      </vt:variant>
      <vt:variant>
        <vt:i4>200</vt:i4>
      </vt:variant>
      <vt:variant>
        <vt:i4>0</vt:i4>
      </vt:variant>
      <vt:variant>
        <vt:i4>5</vt:i4>
      </vt:variant>
      <vt:variant>
        <vt:lpwstr/>
      </vt:variant>
      <vt:variant>
        <vt:lpwstr>_Toc33720822</vt:lpwstr>
      </vt:variant>
      <vt:variant>
        <vt:i4>2031670</vt:i4>
      </vt:variant>
      <vt:variant>
        <vt:i4>194</vt:i4>
      </vt:variant>
      <vt:variant>
        <vt:i4>0</vt:i4>
      </vt:variant>
      <vt:variant>
        <vt:i4>5</vt:i4>
      </vt:variant>
      <vt:variant>
        <vt:lpwstr/>
      </vt:variant>
      <vt:variant>
        <vt:lpwstr>_Toc33720821</vt:lpwstr>
      </vt:variant>
      <vt:variant>
        <vt:i4>1966134</vt:i4>
      </vt:variant>
      <vt:variant>
        <vt:i4>188</vt:i4>
      </vt:variant>
      <vt:variant>
        <vt:i4>0</vt:i4>
      </vt:variant>
      <vt:variant>
        <vt:i4>5</vt:i4>
      </vt:variant>
      <vt:variant>
        <vt:lpwstr/>
      </vt:variant>
      <vt:variant>
        <vt:lpwstr>_Toc33720820</vt:lpwstr>
      </vt:variant>
      <vt:variant>
        <vt:i4>1507381</vt:i4>
      </vt:variant>
      <vt:variant>
        <vt:i4>182</vt:i4>
      </vt:variant>
      <vt:variant>
        <vt:i4>0</vt:i4>
      </vt:variant>
      <vt:variant>
        <vt:i4>5</vt:i4>
      </vt:variant>
      <vt:variant>
        <vt:lpwstr/>
      </vt:variant>
      <vt:variant>
        <vt:lpwstr>_Toc33720819</vt:lpwstr>
      </vt:variant>
      <vt:variant>
        <vt:i4>1441845</vt:i4>
      </vt:variant>
      <vt:variant>
        <vt:i4>176</vt:i4>
      </vt:variant>
      <vt:variant>
        <vt:i4>0</vt:i4>
      </vt:variant>
      <vt:variant>
        <vt:i4>5</vt:i4>
      </vt:variant>
      <vt:variant>
        <vt:lpwstr/>
      </vt:variant>
      <vt:variant>
        <vt:lpwstr>_Toc33720818</vt:lpwstr>
      </vt:variant>
      <vt:variant>
        <vt:i4>1638453</vt:i4>
      </vt:variant>
      <vt:variant>
        <vt:i4>170</vt:i4>
      </vt:variant>
      <vt:variant>
        <vt:i4>0</vt:i4>
      </vt:variant>
      <vt:variant>
        <vt:i4>5</vt:i4>
      </vt:variant>
      <vt:variant>
        <vt:lpwstr/>
      </vt:variant>
      <vt:variant>
        <vt:lpwstr>_Toc33720817</vt:lpwstr>
      </vt:variant>
      <vt:variant>
        <vt:i4>1572917</vt:i4>
      </vt:variant>
      <vt:variant>
        <vt:i4>164</vt:i4>
      </vt:variant>
      <vt:variant>
        <vt:i4>0</vt:i4>
      </vt:variant>
      <vt:variant>
        <vt:i4>5</vt:i4>
      </vt:variant>
      <vt:variant>
        <vt:lpwstr/>
      </vt:variant>
      <vt:variant>
        <vt:lpwstr>_Toc33720816</vt:lpwstr>
      </vt:variant>
      <vt:variant>
        <vt:i4>1769525</vt:i4>
      </vt:variant>
      <vt:variant>
        <vt:i4>158</vt:i4>
      </vt:variant>
      <vt:variant>
        <vt:i4>0</vt:i4>
      </vt:variant>
      <vt:variant>
        <vt:i4>5</vt:i4>
      </vt:variant>
      <vt:variant>
        <vt:lpwstr/>
      </vt:variant>
      <vt:variant>
        <vt:lpwstr>_Toc33720815</vt:lpwstr>
      </vt:variant>
      <vt:variant>
        <vt:i4>1703989</vt:i4>
      </vt:variant>
      <vt:variant>
        <vt:i4>152</vt:i4>
      </vt:variant>
      <vt:variant>
        <vt:i4>0</vt:i4>
      </vt:variant>
      <vt:variant>
        <vt:i4>5</vt:i4>
      </vt:variant>
      <vt:variant>
        <vt:lpwstr/>
      </vt:variant>
      <vt:variant>
        <vt:lpwstr>_Toc33720814</vt:lpwstr>
      </vt:variant>
      <vt:variant>
        <vt:i4>1900597</vt:i4>
      </vt:variant>
      <vt:variant>
        <vt:i4>146</vt:i4>
      </vt:variant>
      <vt:variant>
        <vt:i4>0</vt:i4>
      </vt:variant>
      <vt:variant>
        <vt:i4>5</vt:i4>
      </vt:variant>
      <vt:variant>
        <vt:lpwstr/>
      </vt:variant>
      <vt:variant>
        <vt:lpwstr>_Toc33720813</vt:lpwstr>
      </vt:variant>
      <vt:variant>
        <vt:i4>1835061</vt:i4>
      </vt:variant>
      <vt:variant>
        <vt:i4>140</vt:i4>
      </vt:variant>
      <vt:variant>
        <vt:i4>0</vt:i4>
      </vt:variant>
      <vt:variant>
        <vt:i4>5</vt:i4>
      </vt:variant>
      <vt:variant>
        <vt:lpwstr/>
      </vt:variant>
      <vt:variant>
        <vt:lpwstr>_Toc33720812</vt:lpwstr>
      </vt:variant>
      <vt:variant>
        <vt:i4>2031669</vt:i4>
      </vt:variant>
      <vt:variant>
        <vt:i4>134</vt:i4>
      </vt:variant>
      <vt:variant>
        <vt:i4>0</vt:i4>
      </vt:variant>
      <vt:variant>
        <vt:i4>5</vt:i4>
      </vt:variant>
      <vt:variant>
        <vt:lpwstr/>
      </vt:variant>
      <vt:variant>
        <vt:lpwstr>_Toc33720811</vt:lpwstr>
      </vt:variant>
      <vt:variant>
        <vt:i4>1966133</vt:i4>
      </vt:variant>
      <vt:variant>
        <vt:i4>128</vt:i4>
      </vt:variant>
      <vt:variant>
        <vt:i4>0</vt:i4>
      </vt:variant>
      <vt:variant>
        <vt:i4>5</vt:i4>
      </vt:variant>
      <vt:variant>
        <vt:lpwstr/>
      </vt:variant>
      <vt:variant>
        <vt:lpwstr>_Toc33720810</vt:lpwstr>
      </vt:variant>
      <vt:variant>
        <vt:i4>1507380</vt:i4>
      </vt:variant>
      <vt:variant>
        <vt:i4>122</vt:i4>
      </vt:variant>
      <vt:variant>
        <vt:i4>0</vt:i4>
      </vt:variant>
      <vt:variant>
        <vt:i4>5</vt:i4>
      </vt:variant>
      <vt:variant>
        <vt:lpwstr/>
      </vt:variant>
      <vt:variant>
        <vt:lpwstr>_Toc33720809</vt:lpwstr>
      </vt:variant>
      <vt:variant>
        <vt:i4>1441844</vt:i4>
      </vt:variant>
      <vt:variant>
        <vt:i4>116</vt:i4>
      </vt:variant>
      <vt:variant>
        <vt:i4>0</vt:i4>
      </vt:variant>
      <vt:variant>
        <vt:i4>5</vt:i4>
      </vt:variant>
      <vt:variant>
        <vt:lpwstr/>
      </vt:variant>
      <vt:variant>
        <vt:lpwstr>_Toc33720808</vt:lpwstr>
      </vt:variant>
      <vt:variant>
        <vt:i4>1638452</vt:i4>
      </vt:variant>
      <vt:variant>
        <vt:i4>110</vt:i4>
      </vt:variant>
      <vt:variant>
        <vt:i4>0</vt:i4>
      </vt:variant>
      <vt:variant>
        <vt:i4>5</vt:i4>
      </vt:variant>
      <vt:variant>
        <vt:lpwstr/>
      </vt:variant>
      <vt:variant>
        <vt:lpwstr>_Toc33720807</vt:lpwstr>
      </vt:variant>
      <vt:variant>
        <vt:i4>1572916</vt:i4>
      </vt:variant>
      <vt:variant>
        <vt:i4>104</vt:i4>
      </vt:variant>
      <vt:variant>
        <vt:i4>0</vt:i4>
      </vt:variant>
      <vt:variant>
        <vt:i4>5</vt:i4>
      </vt:variant>
      <vt:variant>
        <vt:lpwstr/>
      </vt:variant>
      <vt:variant>
        <vt:lpwstr>_Toc33720806</vt:lpwstr>
      </vt:variant>
      <vt:variant>
        <vt:i4>1769524</vt:i4>
      </vt:variant>
      <vt:variant>
        <vt:i4>98</vt:i4>
      </vt:variant>
      <vt:variant>
        <vt:i4>0</vt:i4>
      </vt:variant>
      <vt:variant>
        <vt:i4>5</vt:i4>
      </vt:variant>
      <vt:variant>
        <vt:lpwstr/>
      </vt:variant>
      <vt:variant>
        <vt:lpwstr>_Toc33720805</vt:lpwstr>
      </vt:variant>
      <vt:variant>
        <vt:i4>1703988</vt:i4>
      </vt:variant>
      <vt:variant>
        <vt:i4>92</vt:i4>
      </vt:variant>
      <vt:variant>
        <vt:i4>0</vt:i4>
      </vt:variant>
      <vt:variant>
        <vt:i4>5</vt:i4>
      </vt:variant>
      <vt:variant>
        <vt:lpwstr/>
      </vt:variant>
      <vt:variant>
        <vt:lpwstr>_Toc33720804</vt:lpwstr>
      </vt:variant>
      <vt:variant>
        <vt:i4>1900596</vt:i4>
      </vt:variant>
      <vt:variant>
        <vt:i4>86</vt:i4>
      </vt:variant>
      <vt:variant>
        <vt:i4>0</vt:i4>
      </vt:variant>
      <vt:variant>
        <vt:i4>5</vt:i4>
      </vt:variant>
      <vt:variant>
        <vt:lpwstr/>
      </vt:variant>
      <vt:variant>
        <vt:lpwstr>_Toc33720803</vt:lpwstr>
      </vt:variant>
      <vt:variant>
        <vt:i4>1835060</vt:i4>
      </vt:variant>
      <vt:variant>
        <vt:i4>80</vt:i4>
      </vt:variant>
      <vt:variant>
        <vt:i4>0</vt:i4>
      </vt:variant>
      <vt:variant>
        <vt:i4>5</vt:i4>
      </vt:variant>
      <vt:variant>
        <vt:lpwstr/>
      </vt:variant>
      <vt:variant>
        <vt:lpwstr>_Toc33720802</vt:lpwstr>
      </vt:variant>
      <vt:variant>
        <vt:i4>2031668</vt:i4>
      </vt:variant>
      <vt:variant>
        <vt:i4>74</vt:i4>
      </vt:variant>
      <vt:variant>
        <vt:i4>0</vt:i4>
      </vt:variant>
      <vt:variant>
        <vt:i4>5</vt:i4>
      </vt:variant>
      <vt:variant>
        <vt:lpwstr/>
      </vt:variant>
      <vt:variant>
        <vt:lpwstr>_Toc33720801</vt:lpwstr>
      </vt:variant>
      <vt:variant>
        <vt:i4>1966132</vt:i4>
      </vt:variant>
      <vt:variant>
        <vt:i4>68</vt:i4>
      </vt:variant>
      <vt:variant>
        <vt:i4>0</vt:i4>
      </vt:variant>
      <vt:variant>
        <vt:i4>5</vt:i4>
      </vt:variant>
      <vt:variant>
        <vt:lpwstr/>
      </vt:variant>
      <vt:variant>
        <vt:lpwstr>_Toc33720800</vt:lpwstr>
      </vt:variant>
      <vt:variant>
        <vt:i4>1572925</vt:i4>
      </vt:variant>
      <vt:variant>
        <vt:i4>62</vt:i4>
      </vt:variant>
      <vt:variant>
        <vt:i4>0</vt:i4>
      </vt:variant>
      <vt:variant>
        <vt:i4>5</vt:i4>
      </vt:variant>
      <vt:variant>
        <vt:lpwstr/>
      </vt:variant>
      <vt:variant>
        <vt:lpwstr>_Toc33720799</vt:lpwstr>
      </vt:variant>
      <vt:variant>
        <vt:i4>1638461</vt:i4>
      </vt:variant>
      <vt:variant>
        <vt:i4>56</vt:i4>
      </vt:variant>
      <vt:variant>
        <vt:i4>0</vt:i4>
      </vt:variant>
      <vt:variant>
        <vt:i4>5</vt:i4>
      </vt:variant>
      <vt:variant>
        <vt:lpwstr/>
      </vt:variant>
      <vt:variant>
        <vt:lpwstr>_Toc33720798</vt:lpwstr>
      </vt:variant>
      <vt:variant>
        <vt:i4>1441853</vt:i4>
      </vt:variant>
      <vt:variant>
        <vt:i4>50</vt:i4>
      </vt:variant>
      <vt:variant>
        <vt:i4>0</vt:i4>
      </vt:variant>
      <vt:variant>
        <vt:i4>5</vt:i4>
      </vt:variant>
      <vt:variant>
        <vt:lpwstr/>
      </vt:variant>
      <vt:variant>
        <vt:lpwstr>_Toc33720797</vt:lpwstr>
      </vt:variant>
      <vt:variant>
        <vt:i4>1507389</vt:i4>
      </vt:variant>
      <vt:variant>
        <vt:i4>44</vt:i4>
      </vt:variant>
      <vt:variant>
        <vt:i4>0</vt:i4>
      </vt:variant>
      <vt:variant>
        <vt:i4>5</vt:i4>
      </vt:variant>
      <vt:variant>
        <vt:lpwstr/>
      </vt:variant>
      <vt:variant>
        <vt:lpwstr>_Toc33720796</vt:lpwstr>
      </vt:variant>
      <vt:variant>
        <vt:i4>1310781</vt:i4>
      </vt:variant>
      <vt:variant>
        <vt:i4>38</vt:i4>
      </vt:variant>
      <vt:variant>
        <vt:i4>0</vt:i4>
      </vt:variant>
      <vt:variant>
        <vt:i4>5</vt:i4>
      </vt:variant>
      <vt:variant>
        <vt:lpwstr/>
      </vt:variant>
      <vt:variant>
        <vt:lpwstr>_Toc33720795</vt:lpwstr>
      </vt:variant>
      <vt:variant>
        <vt:i4>1376317</vt:i4>
      </vt:variant>
      <vt:variant>
        <vt:i4>32</vt:i4>
      </vt:variant>
      <vt:variant>
        <vt:i4>0</vt:i4>
      </vt:variant>
      <vt:variant>
        <vt:i4>5</vt:i4>
      </vt:variant>
      <vt:variant>
        <vt:lpwstr/>
      </vt:variant>
      <vt:variant>
        <vt:lpwstr>_Toc33720794</vt:lpwstr>
      </vt:variant>
      <vt:variant>
        <vt:i4>1179709</vt:i4>
      </vt:variant>
      <vt:variant>
        <vt:i4>26</vt:i4>
      </vt:variant>
      <vt:variant>
        <vt:i4>0</vt:i4>
      </vt:variant>
      <vt:variant>
        <vt:i4>5</vt:i4>
      </vt:variant>
      <vt:variant>
        <vt:lpwstr/>
      </vt:variant>
      <vt:variant>
        <vt:lpwstr>_Toc33720793</vt:lpwstr>
      </vt:variant>
      <vt:variant>
        <vt:i4>1245245</vt:i4>
      </vt:variant>
      <vt:variant>
        <vt:i4>20</vt:i4>
      </vt:variant>
      <vt:variant>
        <vt:i4>0</vt:i4>
      </vt:variant>
      <vt:variant>
        <vt:i4>5</vt:i4>
      </vt:variant>
      <vt:variant>
        <vt:lpwstr/>
      </vt:variant>
      <vt:variant>
        <vt:lpwstr>_Toc33720792</vt:lpwstr>
      </vt:variant>
      <vt:variant>
        <vt:i4>1048637</vt:i4>
      </vt:variant>
      <vt:variant>
        <vt:i4>14</vt:i4>
      </vt:variant>
      <vt:variant>
        <vt:i4>0</vt:i4>
      </vt:variant>
      <vt:variant>
        <vt:i4>5</vt:i4>
      </vt:variant>
      <vt:variant>
        <vt:lpwstr/>
      </vt:variant>
      <vt:variant>
        <vt:lpwstr>_Toc33720791</vt:lpwstr>
      </vt:variant>
      <vt:variant>
        <vt:i4>1114173</vt:i4>
      </vt:variant>
      <vt:variant>
        <vt:i4>8</vt:i4>
      </vt:variant>
      <vt:variant>
        <vt:i4>0</vt:i4>
      </vt:variant>
      <vt:variant>
        <vt:i4>5</vt:i4>
      </vt:variant>
      <vt:variant>
        <vt:lpwstr/>
      </vt:variant>
      <vt:variant>
        <vt:lpwstr>_Toc33720790</vt:lpwstr>
      </vt:variant>
      <vt:variant>
        <vt:i4>1572924</vt:i4>
      </vt:variant>
      <vt:variant>
        <vt:i4>2</vt:i4>
      </vt:variant>
      <vt:variant>
        <vt:i4>0</vt:i4>
      </vt:variant>
      <vt:variant>
        <vt:i4>5</vt:i4>
      </vt:variant>
      <vt:variant>
        <vt:lpwstr/>
      </vt:variant>
      <vt:variant>
        <vt:lpwstr>_Toc33720789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xin li</cp:lastModifiedBy>
  <cp:revision>12</cp:revision>
  <cp:lastPrinted>2018-04-13T02:05:00Z</cp:lastPrinted>
  <dcterms:created xsi:type="dcterms:W3CDTF">2026-08-14T07:53:00Z</dcterms:created>
  <dcterms:modified xsi:type="dcterms:W3CDTF">2026-10-08T07:41:00Z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ies>
</file>