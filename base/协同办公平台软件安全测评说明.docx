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863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526"/>
        <w:gridCol w:w="4189"/>
        <w:gridCol w:w="2915"/>
      </w:tblGrid>
      <w:tr w:rsidR="001056D5" w:rsidRPr="00054779" w14:paraId="45CE9150" w14:textId="77777777" w:rsidTr="001056D5">
        <w:trPr>
          <w:trHeight w:val="699"/>
          <w:jc w:val="center"/>
        </w:trPr>
        <w:tc>
          <w:tcPr>
            <w:tcW w:w="1526" w:type="dxa"/>
            <w:vMerge w:val="restart"/>
            <w:vAlign w:val="center"/>
          </w:tcPr>
          <w:p w14:paraId="3AB65C18" w14:textId="77777777" w:rsidR="001056D5" w:rsidRPr="00054779" w:rsidRDefault="009D30CE" w:rsidP="001056D5">
            <w:pPr>
              <w:rPr>
                <w:sz w:val="28"/>
                <w:szCs w:val="28"/>
              </w:rPr>
            </w:pPr>
            <w:r w:rsidRPr="00054779">
              <w:rPr>
                <w:sz w:val="28"/>
                <w:szCs w:val="28"/>
              </w:rPr>
              <w:t xml:space="preserve"> </w:t>
            </w:r>
          </w:p>
        </w:tc>
        <w:tc>
          <w:tcPr>
            <w:tcW w:w="4189" w:type="dxa"/>
            <w:tcBorders>
              <w:bottom w:val="single" w:sz="4" w:space="0" w:color="auto"/>
              <w:right w:val="single" w:sz="4" w:space="0" w:color="auto"/>
            </w:tcBorders>
            <w:vAlign w:val="center"/>
          </w:tcPr>
          <w:p w14:paraId="00F7EA1A" w14:textId="1FB41750" w:rsidR="001056D5" w:rsidRPr="00054779" w:rsidRDefault="001056D5" w:rsidP="007F3333">
            <w:pPr>
              <w:rPr>
                <w:sz w:val="28"/>
                <w:szCs w:val="28"/>
              </w:rPr>
            </w:pPr>
            <w:r w:rsidRPr="00054779">
              <w:rPr>
                <w:sz w:val="28"/>
                <w:szCs w:val="28"/>
              </w:rPr>
              <w:t>文件标识：</w:t>
            </w:r>
            <w:bookmarkStart w:id="0" w:name="OLE_LINK4"/>
            <w:r w:rsidR="0005178A" w:rsidRPr="00054779">
              <w:rPr>
                <w:sz w:val="28"/>
                <w:szCs w:val="28"/>
              </w:rPr>
              <w:t>PT-</w:t>
            </w:r>
            <w:r w:rsidR="004D04B5">
              <w:rPr>
                <w:sz w:val="28"/>
                <w:szCs w:val="28"/>
              </w:rPr>
              <w:t>S2601</w:t>
            </w:r>
            <w:r w:rsidR="00FA6D92" w:rsidRPr="00054779">
              <w:rPr>
                <w:sz w:val="28"/>
                <w:szCs w:val="28"/>
              </w:rPr>
              <w:t>-</w:t>
            </w:r>
            <w:r w:rsidR="0005178A" w:rsidRPr="00054779">
              <w:rPr>
                <w:sz w:val="28"/>
                <w:szCs w:val="28"/>
              </w:rPr>
              <w:t>T</w:t>
            </w:r>
            <w:bookmarkEnd w:id="0"/>
            <w:r w:rsidR="000B1FEC">
              <w:rPr>
                <w:rFonts w:hint="eastAsia"/>
                <w:sz w:val="28"/>
                <w:szCs w:val="28"/>
              </w:rPr>
              <w:t>D</w:t>
            </w:r>
          </w:p>
        </w:tc>
        <w:tc>
          <w:tcPr>
            <w:tcW w:w="2915" w:type="dxa"/>
            <w:tcBorders>
              <w:left w:val="single" w:sz="4" w:space="0" w:color="auto"/>
              <w:bottom w:val="single" w:sz="4" w:space="0" w:color="auto"/>
            </w:tcBorders>
            <w:vAlign w:val="center"/>
          </w:tcPr>
          <w:p w14:paraId="41DC91B5" w14:textId="17F683FD" w:rsidR="001056D5" w:rsidRPr="00054779" w:rsidRDefault="001056D5" w:rsidP="00055471">
            <w:pPr>
              <w:rPr>
                <w:sz w:val="28"/>
                <w:szCs w:val="28"/>
              </w:rPr>
            </w:pPr>
            <w:r w:rsidRPr="00054779">
              <w:rPr>
                <w:sz w:val="28"/>
                <w:szCs w:val="28"/>
              </w:rPr>
              <w:t>页数：</w:t>
            </w:r>
            <w:r w:rsidR="00BE03C8">
              <w:rPr>
                <w:sz w:val="28"/>
                <w:szCs w:val="28"/>
              </w:rPr>
              <w:fldChar w:fldCharType="begin"/>
            </w:r>
            <w:r w:rsidR="00BE03C8">
              <w:rPr>
                <w:sz w:val="28"/>
                <w:szCs w:val="28"/>
              </w:rPr>
              <w:instrText xml:space="preserve"> DOCPROPERTY  Pages  \* MERGEFORMAT </w:instrText>
            </w:r>
            <w:r w:rsidR="00BE03C8">
              <w:rPr>
                <w:sz w:val="28"/>
                <w:szCs w:val="28"/>
              </w:rPr>
              <w:fldChar w:fldCharType="separate"/>
            </w:r>
            <w:r w:rsidR="00C006BD">
              <w:rPr>
                <w:sz w:val="28"/>
                <w:szCs w:val="28"/>
              </w:rPr>
              <w:t>30</w:t>
            </w:r>
            <w:r w:rsidR="00BE03C8">
              <w:rPr>
                <w:sz w:val="28"/>
                <w:szCs w:val="28"/>
              </w:rPr>
              <w:fldChar w:fldCharType="end"/>
            </w:r>
          </w:p>
        </w:tc>
      </w:tr>
      <w:tr w:rsidR="001056D5" w:rsidRPr="00054779" w14:paraId="403E7B05" w14:textId="77777777" w:rsidTr="001056D5">
        <w:trPr>
          <w:trHeight w:val="738"/>
          <w:jc w:val="center"/>
        </w:trPr>
        <w:tc>
          <w:tcPr>
            <w:tcW w:w="1526" w:type="dxa"/>
            <w:vMerge/>
            <w:vAlign w:val="center"/>
          </w:tcPr>
          <w:p w14:paraId="20A99716" w14:textId="77777777" w:rsidR="001056D5" w:rsidRPr="00054779" w:rsidRDefault="001056D5" w:rsidP="001056D5">
            <w:pPr>
              <w:rPr>
                <w:sz w:val="28"/>
                <w:szCs w:val="28"/>
              </w:rPr>
            </w:pPr>
          </w:p>
        </w:tc>
        <w:tc>
          <w:tcPr>
            <w:tcW w:w="4189" w:type="dxa"/>
            <w:tcBorders>
              <w:top w:val="single" w:sz="4" w:space="0" w:color="auto"/>
              <w:right w:val="single" w:sz="4" w:space="0" w:color="auto"/>
            </w:tcBorders>
            <w:vAlign w:val="center"/>
          </w:tcPr>
          <w:p w14:paraId="2515E57C" w14:textId="77777777" w:rsidR="001056D5" w:rsidRPr="00054779" w:rsidRDefault="001056D5" w:rsidP="00055471">
            <w:pPr>
              <w:rPr>
                <w:sz w:val="28"/>
                <w:szCs w:val="28"/>
              </w:rPr>
            </w:pPr>
            <w:r w:rsidRPr="00054779">
              <w:rPr>
                <w:sz w:val="28"/>
                <w:szCs w:val="28"/>
              </w:rPr>
              <w:t>保管期限：</w:t>
            </w:r>
            <w:r w:rsidR="006573C0" w:rsidRPr="00054779">
              <w:rPr>
                <w:sz w:val="28"/>
                <w:szCs w:val="28"/>
              </w:rPr>
              <w:t>长期</w:t>
            </w:r>
          </w:p>
        </w:tc>
        <w:tc>
          <w:tcPr>
            <w:tcW w:w="2915" w:type="dxa"/>
            <w:tcBorders>
              <w:top w:val="single" w:sz="4" w:space="0" w:color="auto"/>
              <w:left w:val="single" w:sz="4" w:space="0" w:color="auto"/>
            </w:tcBorders>
            <w:vAlign w:val="center"/>
          </w:tcPr>
          <w:p w14:paraId="54118C41" w14:textId="64F7622E" w:rsidR="001056D5" w:rsidRPr="00054779" w:rsidRDefault="001056D5" w:rsidP="001056D5">
            <w:pPr>
              <w:rPr>
                <w:sz w:val="28"/>
                <w:szCs w:val="28"/>
              </w:rPr>
            </w:pPr>
            <w:r w:rsidRPr="00054779">
              <w:rPr>
                <w:sz w:val="28"/>
                <w:szCs w:val="28"/>
              </w:rPr>
              <w:t>密级：</w:t>
            </w:r>
            <w:r w:rsidR="000D52FC">
              <w:rPr>
                <w:rFonts w:hint="eastAsia"/>
                <w:sz w:val="28"/>
                <w:szCs w:val="28"/>
              </w:rPr>
              <w:t>公开</w:t>
            </w:r>
          </w:p>
        </w:tc>
      </w:tr>
    </w:tbl>
    <w:p w14:paraId="38024DC0" w14:textId="13D60A76" w:rsidR="001056D5" w:rsidRPr="00054779" w:rsidRDefault="009B50E2" w:rsidP="001056D5">
      <w:pPr>
        <w:ind w:left="4200" w:firstLine="420"/>
        <w:rPr>
          <w:bCs/>
          <w:kern w:val="0"/>
          <w:sz w:val="32"/>
          <w:szCs w:val="32"/>
        </w:rPr>
      </w:pPr>
      <w:r w:rsidRPr="00054779">
        <w:rPr>
          <w:noProof/>
        </w:rPr>
        <w:drawing>
          <wp:anchor distT="0" distB="0" distL="114300" distR="114300" simplePos="0" relativeHeight="251660288" behindDoc="1" locked="0" layoutInCell="1" allowOverlap="1" wp14:anchorId="01302FFD" wp14:editId="4CD49E9F">
            <wp:simplePos x="0" y="0"/>
            <wp:positionH relativeFrom="column">
              <wp:posOffset>319405</wp:posOffset>
            </wp:positionH>
            <wp:positionV relativeFrom="paragraph">
              <wp:posOffset>-964565</wp:posOffset>
            </wp:positionV>
            <wp:extent cx="838200" cy="844550"/>
            <wp:effectExtent l="0" t="0" r="0" b="0"/>
            <wp:wrapNone/>
            <wp:docPr id="8" name="图片 10" descr="D:\工作文件夹\中科院.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D:\工作文件夹\中科院.bmp"/>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38200" cy="84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54779">
        <w:rPr>
          <w:noProof/>
        </w:rPr>
        <mc:AlternateContent>
          <mc:Choice Requires="wps">
            <w:drawing>
              <wp:anchor distT="0" distB="0" distL="114300" distR="114300" simplePos="0" relativeHeight="251661312" behindDoc="1" locked="0" layoutInCell="1" allowOverlap="1" wp14:anchorId="30ADA2AD" wp14:editId="1347B376">
                <wp:simplePos x="0" y="0"/>
                <wp:positionH relativeFrom="column">
                  <wp:posOffset>273050</wp:posOffset>
                </wp:positionH>
                <wp:positionV relativeFrom="paragraph">
                  <wp:posOffset>90170</wp:posOffset>
                </wp:positionV>
                <wp:extent cx="5426075" cy="7648575"/>
                <wp:effectExtent l="36195" t="34925" r="33655" b="31750"/>
                <wp:wrapNone/>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6075" cy="764857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9E24AE5" w14:textId="77777777" w:rsidR="00E541E9" w:rsidRPr="00FA13DA" w:rsidRDefault="00E541E9" w:rsidP="001056D5">
                            <w:pPr>
                              <w:spacing w:line="360" w:lineRule="auto"/>
                              <w:jc w:val="center"/>
                              <w:rPr>
                                <w:sz w:val="30"/>
                                <w:szCs w:val="3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ADA2AD" id="_x0000_t202" coordsize="21600,21600" o:spt="202" path="m,l,21600r21600,l21600,xe">
                <v:stroke joinstyle="miter"/>
                <v:path gradientshapeok="t" o:connecttype="rect"/>
              </v:shapetype>
              <v:shape id="文本框 2" o:spid="_x0000_s1026" type="#_x0000_t202" style="position:absolute;left:0;text-align:left;margin-left:21.5pt;margin-top:7.1pt;width:427.25pt;height:602.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" filled="f" strokeweight="4.5pt">
                <v:stroke linestyle="thickThin"/>
                <v:textbox>
                  <w:txbxContent>
                    <w:p w14:paraId="59E24AE5" w14:textId="77777777" w:rsidR="00E541E9" w:rsidRPr="00FA13DA" w:rsidRDefault="00E541E9" w:rsidP="001056D5">
                      <w:pPr>
                        <w:spacing w:line="360" w:lineRule="auto"/>
                        <w:jc w:val="center"/>
                        <w:rPr>
                          <w:sz w:val="30"/>
                          <w:szCs w:val="30"/>
                        </w:rPr>
                      </w:pPr>
                    </w:p>
                  </w:txbxContent>
                </v:textbox>
              </v:shape>
            </w:pict>
          </mc:Fallback>
        </mc:AlternateContent>
      </w:r>
    </w:p>
    <w:p w14:paraId="4B6D9DE9" w14:textId="77777777" w:rsidR="001056D5" w:rsidRPr="00054779" w:rsidRDefault="001056D5" w:rsidP="001056D5">
      <w:pPr>
        <w:ind w:left="4200" w:firstLine="420"/>
        <w:rPr>
          <w:b/>
        </w:rPr>
      </w:pPr>
    </w:p>
    <w:p w14:paraId="474FC158" w14:textId="5F557915" w:rsidR="001056D5" w:rsidRPr="00054779" w:rsidRDefault="001056D5" w:rsidP="001056D5">
      <w:pPr>
        <w:tabs>
          <w:tab w:val="left" w:pos="2955"/>
        </w:tabs>
        <w:rPr>
          <w:b/>
          <w:szCs w:val="21"/>
        </w:rPr>
      </w:pPr>
      <w:r w:rsidRPr="00054779">
        <w:rPr>
          <w:b/>
        </w:rPr>
        <w:tab/>
      </w:r>
      <w:r w:rsidR="009B50E2" w:rsidRPr="00054779">
        <w:rPr>
          <w:noProof/>
        </w:rPr>
        <mc:AlternateContent>
          <mc:Choice Requires="wps">
            <w:drawing>
              <wp:anchor distT="0" distB="0" distL="114300" distR="114300" simplePos="0" relativeHeight="251654144" behindDoc="0" locked="0" layoutInCell="0" allowOverlap="1" wp14:anchorId="10468F4F" wp14:editId="4B2ED95C">
                <wp:simplePos x="0" y="0"/>
                <wp:positionH relativeFrom="column">
                  <wp:posOffset>-622300</wp:posOffset>
                </wp:positionH>
                <wp:positionV relativeFrom="paragraph">
                  <wp:posOffset>9207500</wp:posOffset>
                </wp:positionV>
                <wp:extent cx="1498600" cy="330200"/>
                <wp:effectExtent l="0" t="0" r="0" b="0"/>
                <wp:wrapNone/>
                <wp:docPr id="6"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86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3B867" w14:textId="77777777" w:rsidR="00E541E9" w:rsidRDefault="00E541E9" w:rsidP="001056D5">
                            <w:r>
                              <w:t>2cm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468F4F" id="矩形 18" o:spid="_x0000_s1027" style="position:absolute;left:0;text-align:left;margin-left:-49pt;margin-top:725pt;width:118pt;height:2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" o:allowincell="f" filled="f" stroked="f">
                <v:textbox>
                  <w:txbxContent>
                    <w:p w14:paraId="5553B867" w14:textId="77777777" w:rsidR="00E541E9" w:rsidRDefault="00E541E9" w:rsidP="001056D5">
                      <w:r>
                        <w:t>2cm</w:t>
                      </w:r>
                    </w:p>
                  </w:txbxContent>
                </v:textbox>
              </v:rect>
            </w:pict>
          </mc:Fallback>
        </mc:AlternateContent>
      </w:r>
      <w:r w:rsidR="009B50E2" w:rsidRPr="00054779">
        <w:rPr>
          <w:noProof/>
        </w:rPr>
        <mc:AlternateContent>
          <mc:Choice Requires="wps">
            <w:drawing>
              <wp:anchor distT="4294967295" distB="4294967295" distL="114300" distR="114300" simplePos="0" relativeHeight="251655168" behindDoc="0" locked="0" layoutInCell="0" allowOverlap="1" wp14:anchorId="7DF47B1C" wp14:editId="37117DC2">
                <wp:simplePos x="0" y="0"/>
                <wp:positionH relativeFrom="column">
                  <wp:posOffset>3784600</wp:posOffset>
                </wp:positionH>
                <wp:positionV relativeFrom="paragraph">
                  <wp:posOffset>9385300</wp:posOffset>
                </wp:positionV>
                <wp:extent cx="431800" cy="0"/>
                <wp:effectExtent l="23495" t="61595" r="11430" b="52705"/>
                <wp:wrapNone/>
                <wp:docPr id="5"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1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F4AE383" id="直接连接符 17" o:spid="_x0000_s1026" style="position:absolute;left:0;text-align:left;flip:x;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8pt,739pt" to="332pt,7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" o:allowincell="f">
                <v:stroke endarrow="block"/>
              </v:line>
            </w:pict>
          </mc:Fallback>
        </mc:AlternateContent>
      </w:r>
      <w:r w:rsidR="009B50E2" w:rsidRPr="00054779">
        <w:rPr>
          <w:noProof/>
        </w:rPr>
        <mc:AlternateContent>
          <mc:Choice Requires="wps">
            <w:drawing>
              <wp:anchor distT="0" distB="0" distL="114300" distR="114300" simplePos="0" relativeHeight="251656192" behindDoc="0" locked="0" layoutInCell="0" allowOverlap="1" wp14:anchorId="2723EC94" wp14:editId="3BE82B2E">
                <wp:simplePos x="0" y="0"/>
                <wp:positionH relativeFrom="column">
                  <wp:posOffset>4127500</wp:posOffset>
                </wp:positionH>
                <wp:positionV relativeFrom="paragraph">
                  <wp:posOffset>9232900</wp:posOffset>
                </wp:positionV>
                <wp:extent cx="2527300" cy="508000"/>
                <wp:effectExtent l="4445" t="4445" r="1905" b="1905"/>
                <wp:wrapNone/>
                <wp:docPr id="4"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0" cy="50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044DE" w14:textId="77777777" w:rsidR="00E541E9" w:rsidRDefault="00E541E9" w:rsidP="001056D5">
                            <w:pPr>
                              <w:rPr>
                                <w:rFonts w:ascii="宋体"/>
                              </w:rPr>
                            </w:pPr>
                            <w:r>
                              <w:rPr>
                                <w:rFonts w:ascii="宋体" w:hint="eastAsia"/>
                              </w:rPr>
                              <w:t>(文档控制编号 宋体居中 五号字)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23EC94" id="矩形 16" o:spid="_x0000_s1028" style="position:absolute;left:0;text-align:left;margin-left:325pt;margin-top:727pt;width:199pt;height:40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" o:allowincell="f" filled="f" stroked="f">
                <v:textbox>
                  <w:txbxContent>
                    <w:p w14:paraId="40C044DE" w14:textId="77777777" w:rsidR="00E541E9" w:rsidRDefault="00E541E9" w:rsidP="001056D5">
                      <w:pPr>
                        <w:rPr>
                          <w:rFonts w:ascii="宋体"/>
                        </w:rPr>
                      </w:pPr>
                      <w:r>
                        <w:rPr>
                          <w:rFonts w:ascii="宋体" w:hint="eastAsia"/>
                        </w:rPr>
                        <w:t>(文档控制编号 宋体居中 五号字)</w:t>
                      </w:r>
                    </w:p>
                  </w:txbxContent>
                </v:textbox>
              </v:rect>
            </w:pict>
          </mc:Fallback>
        </mc:AlternateContent>
      </w:r>
      <w:r w:rsidR="009B50E2" w:rsidRPr="00054779">
        <w:rPr>
          <w:noProof/>
        </w:rPr>
        <mc:AlternateContent>
          <mc:Choice Requires="wps">
            <w:drawing>
              <wp:anchor distT="0" distB="0" distL="114300" distR="114300" simplePos="0" relativeHeight="251657216" behindDoc="0" locked="0" layoutInCell="0" allowOverlap="1" wp14:anchorId="2837AE54" wp14:editId="08AB1D64">
                <wp:simplePos x="0" y="0"/>
                <wp:positionH relativeFrom="column">
                  <wp:posOffset>1905000</wp:posOffset>
                </wp:positionH>
                <wp:positionV relativeFrom="paragraph">
                  <wp:posOffset>9232900</wp:posOffset>
                </wp:positionV>
                <wp:extent cx="2032000" cy="330200"/>
                <wp:effectExtent l="1270" t="4445" r="0" b="0"/>
                <wp:wrapNone/>
                <wp:docPr id="3" name="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20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459AB" w14:textId="77777777" w:rsidR="00E541E9" w:rsidRDefault="00E541E9" w:rsidP="001056D5">
                            <w:pPr>
                              <w:jc w:val="center"/>
                              <w:rPr>
                                <w:rFonts w:ascii="宋体"/>
                              </w:rPr>
                            </w:pPr>
                            <w:r>
                              <w:rPr>
                                <w:rFonts w:ascii="宋体"/>
                              </w:rPr>
                              <w:t>××</w:t>
                            </w:r>
                            <w:r>
                              <w:rPr>
                                <w:rFonts w:ascii="宋体"/>
                              </w:rPr>
                              <w:t>-000-</w:t>
                            </w:r>
                            <w:r>
                              <w:rPr>
                                <w:rFonts w:ascii="宋体"/>
                              </w:rPr>
                              <w:t>×××</w:t>
                            </w:r>
                            <w:r>
                              <w:rPr>
                                <w:rFonts w:ascii="宋体" w:hint="eastAsia"/>
                              </w:rPr>
                              <w:t>00-1.0.0 年.月.日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7AE54" id="矩形 15" o:spid="_x0000_s1029" style="position:absolute;left:0;text-align:left;margin-left:150pt;margin-top:727pt;width:160pt;height: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" o:allowincell="f" filled="f" stroked="f">
                <v:textbox>
                  <w:txbxContent>
                    <w:p w14:paraId="584459AB" w14:textId="77777777" w:rsidR="00E541E9" w:rsidRDefault="00E541E9" w:rsidP="001056D5">
                      <w:pPr>
                        <w:jc w:val="center"/>
                        <w:rPr>
                          <w:rFonts w:ascii="宋体"/>
                        </w:rPr>
                      </w:pPr>
                      <w:r>
                        <w:rPr>
                          <w:rFonts w:ascii="宋体"/>
                        </w:rPr>
                        <w:t>××</w:t>
                      </w:r>
                      <w:r>
                        <w:rPr>
                          <w:rFonts w:ascii="宋体"/>
                        </w:rPr>
                        <w:t>-000-</w:t>
                      </w:r>
                      <w:r>
                        <w:rPr>
                          <w:rFonts w:ascii="宋体"/>
                        </w:rPr>
                        <w:t>×××</w:t>
                      </w:r>
                      <w:r>
                        <w:rPr>
                          <w:rFonts w:ascii="宋体" w:hint="eastAsia"/>
                        </w:rPr>
                        <w:t>00-1.0.0 年.月.日</w:t>
                      </w:r>
                    </w:p>
                  </w:txbxContent>
                </v:textbox>
              </v:rect>
            </w:pict>
          </mc:Fallback>
        </mc:AlternateContent>
      </w:r>
      <w:r w:rsidR="009B50E2" w:rsidRPr="00054779">
        <w:rPr>
          <w:noProof/>
        </w:rPr>
        <mc:AlternateContent>
          <mc:Choice Requires="wps">
            <w:drawing>
              <wp:anchor distT="0" distB="0" distL="114300" distR="114300" simplePos="0" relativeHeight="251658240" behindDoc="0" locked="0" layoutInCell="0" allowOverlap="1" wp14:anchorId="7B2787B5" wp14:editId="03F6B3F4">
                <wp:simplePos x="0" y="0"/>
                <wp:positionH relativeFrom="column">
                  <wp:posOffset>342900</wp:posOffset>
                </wp:positionH>
                <wp:positionV relativeFrom="paragraph">
                  <wp:posOffset>9497695</wp:posOffset>
                </wp:positionV>
                <wp:extent cx="1498600" cy="330200"/>
                <wp:effectExtent l="1270" t="2540" r="0" b="635"/>
                <wp:wrapNone/>
                <wp:docPr id="2" name="矩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8600"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49BBFC" w14:textId="77777777" w:rsidR="00E541E9" w:rsidRDefault="00E541E9" w:rsidP="001056D5">
                            <w:r>
                              <w:t>2cm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2787B5" id="矩形 14" o:spid="_x0000_s1030" style="position:absolute;left:0;text-align:left;margin-left:27pt;margin-top:747.85pt;width:118pt;height:2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" o:allowincell="f" filled="f" stroked="f">
                <v:textbox>
                  <w:txbxContent>
                    <w:p w14:paraId="5949BBFC" w14:textId="77777777" w:rsidR="00E541E9" w:rsidRDefault="00E541E9" w:rsidP="001056D5">
                      <w:r>
                        <w:t>2cm</w:t>
                      </w:r>
                    </w:p>
                  </w:txbxContent>
                </v:textbox>
              </v:rect>
            </w:pict>
          </mc:Fallback>
        </mc:AlternateContent>
      </w:r>
      <w:r w:rsidR="009B50E2" w:rsidRPr="00054779">
        <w:rPr>
          <w:noProof/>
        </w:rPr>
        <mc:AlternateContent>
          <mc:Choice Requires="wps">
            <w:drawing>
              <wp:anchor distT="0" distB="0" distL="114299" distR="114299" simplePos="0" relativeHeight="251659264" behindDoc="0" locked="0" layoutInCell="0" allowOverlap="1" wp14:anchorId="368E17A0" wp14:editId="0FCDE1E4">
                <wp:simplePos x="0" y="0"/>
                <wp:positionH relativeFrom="column">
                  <wp:posOffset>368300</wp:posOffset>
                </wp:positionH>
                <wp:positionV relativeFrom="paragraph">
                  <wp:posOffset>9271000</wp:posOffset>
                </wp:positionV>
                <wp:extent cx="0" cy="685800"/>
                <wp:effectExtent l="55245" t="23495" r="59055" b="14605"/>
                <wp:wrapNone/>
                <wp:docPr id="1"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5D0BD59E" id="直接连接符 13" o:spid="_x0000_s1026" style="position:absolute;left:0;text-align:lef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9pt,730pt" to="29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" o:allowincell="f">
                <v:stroke startarrow="block" endarrow="block"/>
              </v:line>
            </w:pict>
          </mc:Fallback>
        </mc:AlternateContent>
      </w:r>
    </w:p>
    <w:p w14:paraId="59B934AB" w14:textId="77777777" w:rsidR="00055471" w:rsidRPr="00054779" w:rsidRDefault="00055471" w:rsidP="0009733F">
      <w:pPr>
        <w:spacing w:line="360" w:lineRule="auto"/>
        <w:jc w:val="center"/>
        <w:rPr>
          <w:sz w:val="48"/>
          <w:szCs w:val="48"/>
        </w:rPr>
      </w:pPr>
    </w:p>
    <w:p w14:paraId="31266CF2" w14:textId="3B186E2E" w:rsidR="0005178A" w:rsidRPr="00054779" w:rsidRDefault="009B69FE" w:rsidP="0009733F">
      <w:pPr>
        <w:spacing w:line="360" w:lineRule="auto"/>
        <w:jc w:val="center"/>
        <w:rPr>
          <w:rFonts w:eastAsia="黑体"/>
          <w:sz w:val="48"/>
          <w:szCs w:val="48"/>
        </w:rPr>
      </w:pPr>
      <w:r>
        <w:rPr>
          <w:rFonts w:eastAsia="黑体"/>
          <w:sz w:val="48"/>
          <w:szCs w:val="48"/>
        </w:rPr>
        <w:t>协同办公平台软件</w:t>
      </w:r>
    </w:p>
    <w:p w14:paraId="2A2E5E2D" w14:textId="564E4B91" w:rsidR="0005178A" w:rsidRPr="00054779" w:rsidRDefault="009B69FE" w:rsidP="0009733F">
      <w:pPr>
        <w:spacing w:line="360" w:lineRule="auto"/>
        <w:jc w:val="center"/>
        <w:rPr>
          <w:rFonts w:eastAsia="黑体"/>
          <w:sz w:val="48"/>
          <w:szCs w:val="48"/>
        </w:rPr>
      </w:pPr>
      <w:r>
        <w:rPr>
          <w:rFonts w:eastAsia="黑体" w:hint="eastAsia"/>
          <w:sz w:val="48"/>
          <w:szCs w:val="48"/>
        </w:rPr>
        <w:t>安全</w:t>
      </w:r>
      <w:r w:rsidR="000B1FEC">
        <w:rPr>
          <w:rFonts w:eastAsia="黑体"/>
          <w:sz w:val="48"/>
          <w:szCs w:val="48"/>
        </w:rPr>
        <w:t>测评说明</w:t>
      </w:r>
    </w:p>
    <w:p w14:paraId="4FDFAB27" w14:textId="77777777" w:rsidR="00CA5BB9" w:rsidRPr="00054779" w:rsidRDefault="00CA5BB9" w:rsidP="001056D5">
      <w:pPr>
        <w:jc w:val="center"/>
        <w:rPr>
          <w:szCs w:val="21"/>
        </w:rPr>
      </w:pPr>
    </w:p>
    <w:p w14:paraId="52B5E9F5" w14:textId="77777777" w:rsidR="001056D5" w:rsidRPr="00054779" w:rsidRDefault="001056D5" w:rsidP="001056D5">
      <w:pPr>
        <w:spacing w:line="360" w:lineRule="exact"/>
        <w:jc w:val="center"/>
        <w:rPr>
          <w:sz w:val="32"/>
        </w:rPr>
      </w:pPr>
    </w:p>
    <w:p w14:paraId="27DD4056" w14:textId="77777777" w:rsidR="001056D5" w:rsidRPr="00054779" w:rsidRDefault="001056D5" w:rsidP="001056D5">
      <w:pPr>
        <w:spacing w:line="360" w:lineRule="exact"/>
        <w:rPr>
          <w:rFonts w:eastAsia="黑体"/>
          <w:sz w:val="32"/>
        </w:rPr>
      </w:pPr>
    </w:p>
    <w:tbl>
      <w:tblPr>
        <w:tblW w:w="0" w:type="auto"/>
        <w:jc w:val="center"/>
        <w:tblLook w:val="04A0" w:firstRow="1" w:lastRow="0" w:firstColumn="1" w:lastColumn="0" w:noHBand="0" w:noVBand="1"/>
      </w:tblPr>
      <w:tblGrid>
        <w:gridCol w:w="1116"/>
        <w:gridCol w:w="3561"/>
      </w:tblGrid>
      <w:tr w:rsidR="00054779" w:rsidRPr="00054779" w14:paraId="5D7A90D5" w14:textId="77777777" w:rsidTr="00054779">
        <w:trPr>
          <w:trHeight w:val="1015"/>
          <w:jc w:val="center"/>
        </w:trPr>
        <w:tc>
          <w:tcPr>
            <w:tcW w:w="0" w:type="auto"/>
            <w:vAlign w:val="bottom"/>
          </w:tcPr>
          <w:p w14:paraId="5C1AC2A5" w14:textId="77777777" w:rsidR="00054779" w:rsidRPr="00054779" w:rsidRDefault="00054779" w:rsidP="00054779">
            <w:pPr>
              <w:snapToGrid w:val="0"/>
              <w:jc w:val="distribute"/>
              <w:rPr>
                <w:sz w:val="30"/>
                <w:szCs w:val="30"/>
              </w:rPr>
            </w:pPr>
            <w:bookmarkStart w:id="1" w:name="_Hlk33559239"/>
            <w:r w:rsidRPr="00054779">
              <w:rPr>
                <w:sz w:val="30"/>
                <w:szCs w:val="30"/>
              </w:rPr>
              <w:t>编</w:t>
            </w:r>
            <w:r w:rsidRPr="00054779">
              <w:rPr>
                <w:sz w:val="30"/>
                <w:szCs w:val="30"/>
              </w:rPr>
              <w:t xml:space="preserve">  </w:t>
            </w:r>
            <w:r w:rsidRPr="00054779">
              <w:rPr>
                <w:sz w:val="30"/>
                <w:szCs w:val="30"/>
              </w:rPr>
              <w:t>写</w:t>
            </w:r>
          </w:p>
        </w:tc>
        <w:tc>
          <w:tcPr>
            <w:tcW w:w="3561" w:type="dxa"/>
            <w:tcBorders>
              <w:bottom w:val="single" w:sz="4" w:space="0" w:color="auto"/>
            </w:tcBorders>
            <w:vAlign w:val="bottom"/>
          </w:tcPr>
          <w:p w14:paraId="09AA1880" w14:textId="1F556631" w:rsidR="00054779" w:rsidRPr="00054779" w:rsidRDefault="009B69FE" w:rsidP="00054779">
            <w:pPr>
              <w:ind w:firstLineChars="113" w:firstLine="339"/>
              <w:rPr>
                <w:sz w:val="30"/>
                <w:szCs w:val="30"/>
              </w:rPr>
            </w:pPr>
            <w:r>
              <w:rPr>
                <w:rFonts w:hint="eastAsia"/>
                <w:sz w:val="30"/>
                <w:szCs w:val="30"/>
              </w:rPr>
              <w:t>陈</w:t>
            </w:r>
            <w:r>
              <w:rPr>
                <w:rFonts w:hint="eastAsia"/>
                <w:sz w:val="30"/>
                <w:szCs w:val="30"/>
              </w:rPr>
              <w:t xml:space="preserve">  </w:t>
            </w:r>
            <w:r>
              <w:rPr>
                <w:rFonts w:hint="eastAsia"/>
                <w:sz w:val="30"/>
                <w:szCs w:val="30"/>
              </w:rPr>
              <w:t>鹏</w:t>
            </w:r>
            <w:r w:rsidR="00054779" w:rsidRPr="00054779">
              <w:rPr>
                <w:sz w:val="30"/>
                <w:szCs w:val="30"/>
              </w:rPr>
              <w:t xml:space="preserve"> </w:t>
            </w:r>
            <w:r w:rsidR="00BE03C8" w:rsidRPr="00BE03C8">
              <w:rPr>
                <w:sz w:val="30"/>
                <w:szCs w:val="30"/>
              </w:rPr>
              <w:t>202</w:t>
            </w:r>
            <w:r>
              <w:rPr>
                <w:rFonts w:hint="eastAsia"/>
                <w:sz w:val="30"/>
                <w:szCs w:val="30"/>
              </w:rPr>
              <w:t>6</w:t>
            </w:r>
            <w:r w:rsidR="00BE03C8" w:rsidRPr="00BE03C8">
              <w:rPr>
                <w:sz w:val="30"/>
                <w:szCs w:val="30"/>
              </w:rPr>
              <w:t>0</w:t>
            </w:r>
            <w:r w:rsidR="008E2605">
              <w:rPr>
                <w:rFonts w:hint="eastAsia"/>
                <w:sz w:val="30"/>
                <w:szCs w:val="30"/>
              </w:rPr>
              <w:t>62</w:t>
            </w:r>
            <w:r w:rsidR="00336459">
              <w:rPr>
                <w:rFonts w:hint="eastAsia"/>
                <w:sz w:val="30"/>
                <w:szCs w:val="30"/>
              </w:rPr>
              <w:t>5</w:t>
            </w:r>
          </w:p>
        </w:tc>
      </w:tr>
      <w:tr w:rsidR="00054779" w:rsidRPr="00054779" w14:paraId="008D54C0" w14:textId="77777777" w:rsidTr="00054779">
        <w:trPr>
          <w:trHeight w:val="1015"/>
          <w:jc w:val="center"/>
        </w:trPr>
        <w:tc>
          <w:tcPr>
            <w:tcW w:w="0" w:type="auto"/>
            <w:vAlign w:val="bottom"/>
          </w:tcPr>
          <w:p w14:paraId="42132D45" w14:textId="77777777" w:rsidR="00054779" w:rsidRPr="00054779" w:rsidRDefault="00054779" w:rsidP="00054779">
            <w:pPr>
              <w:snapToGrid w:val="0"/>
              <w:jc w:val="distribute"/>
              <w:rPr>
                <w:sz w:val="30"/>
                <w:szCs w:val="30"/>
              </w:rPr>
            </w:pPr>
            <w:r w:rsidRPr="00054779">
              <w:rPr>
                <w:sz w:val="30"/>
                <w:szCs w:val="30"/>
              </w:rPr>
              <w:t>校对</w:t>
            </w:r>
          </w:p>
        </w:tc>
        <w:tc>
          <w:tcPr>
            <w:tcW w:w="3561" w:type="dxa"/>
            <w:tcBorders>
              <w:top w:val="single" w:sz="4" w:space="0" w:color="auto"/>
              <w:bottom w:val="single" w:sz="4" w:space="0" w:color="auto"/>
            </w:tcBorders>
            <w:vAlign w:val="bottom"/>
          </w:tcPr>
          <w:p w14:paraId="74BC8D80" w14:textId="3EBF1653" w:rsidR="00054779" w:rsidRPr="00054779" w:rsidRDefault="00BE03C8" w:rsidP="00054779">
            <w:pPr>
              <w:ind w:firstLineChars="113" w:firstLine="339"/>
              <w:rPr>
                <w:sz w:val="30"/>
                <w:szCs w:val="30"/>
              </w:rPr>
            </w:pPr>
            <w:r>
              <w:rPr>
                <w:rFonts w:hint="eastAsia"/>
                <w:sz w:val="30"/>
                <w:szCs w:val="30"/>
              </w:rPr>
              <w:t>李</w:t>
            </w:r>
            <w:r>
              <w:rPr>
                <w:rFonts w:hint="eastAsia"/>
                <w:sz w:val="30"/>
                <w:szCs w:val="30"/>
              </w:rPr>
              <w:t xml:space="preserve"> </w:t>
            </w:r>
            <w:r>
              <w:rPr>
                <w:sz w:val="30"/>
                <w:szCs w:val="30"/>
              </w:rPr>
              <w:t xml:space="preserve"> </w:t>
            </w:r>
            <w:r>
              <w:rPr>
                <w:rFonts w:hint="eastAsia"/>
                <w:sz w:val="30"/>
                <w:szCs w:val="30"/>
              </w:rPr>
              <w:t>鑫</w:t>
            </w:r>
            <w:r w:rsidR="00054779" w:rsidRPr="00054779">
              <w:rPr>
                <w:sz w:val="30"/>
                <w:szCs w:val="30"/>
              </w:rPr>
              <w:t xml:space="preserve"> </w:t>
            </w:r>
            <w:r w:rsidRPr="00CF1CDF">
              <w:rPr>
                <w:rFonts w:eastAsia="黑体"/>
                <w:sz w:val="30"/>
                <w:szCs w:val="30"/>
              </w:rPr>
              <w:t>20</w:t>
            </w:r>
            <w:r>
              <w:rPr>
                <w:rFonts w:eastAsia="黑体"/>
                <w:sz w:val="30"/>
                <w:szCs w:val="30"/>
              </w:rPr>
              <w:t>2</w:t>
            </w:r>
            <w:r w:rsidR="009B69FE">
              <w:rPr>
                <w:rFonts w:eastAsia="黑体" w:hint="eastAsia"/>
                <w:sz w:val="30"/>
                <w:szCs w:val="30"/>
              </w:rPr>
              <w:t>60</w:t>
            </w:r>
            <w:r w:rsidR="008E2605">
              <w:rPr>
                <w:rFonts w:eastAsia="黑体" w:hint="eastAsia"/>
                <w:sz w:val="30"/>
                <w:szCs w:val="30"/>
              </w:rPr>
              <w:t>62</w:t>
            </w:r>
            <w:r w:rsidR="00336459">
              <w:rPr>
                <w:rFonts w:eastAsia="黑体" w:hint="eastAsia"/>
                <w:sz w:val="30"/>
                <w:szCs w:val="30"/>
              </w:rPr>
              <w:t>5</w:t>
            </w:r>
          </w:p>
        </w:tc>
      </w:tr>
      <w:bookmarkEnd w:id="1"/>
    </w:tbl>
    <w:p w14:paraId="338FD393" w14:textId="145A5721" w:rsidR="006B22BC" w:rsidRDefault="006B22BC" w:rsidP="006B22BC">
      <w:pPr>
        <w:spacing w:line="600" w:lineRule="auto"/>
        <w:ind w:firstLineChars="567" w:firstLine="1701"/>
        <w:rPr>
          <w:rFonts w:eastAsia="黑体"/>
          <w:sz w:val="30"/>
          <w:szCs w:val="30"/>
        </w:rPr>
      </w:pPr>
    </w:p>
    <w:p w14:paraId="68CD59CA" w14:textId="4D635A75" w:rsidR="00C34BA3" w:rsidRDefault="00C34BA3" w:rsidP="006B22BC">
      <w:pPr>
        <w:spacing w:line="600" w:lineRule="auto"/>
        <w:ind w:firstLineChars="567" w:firstLine="1701"/>
        <w:rPr>
          <w:rFonts w:eastAsia="黑体"/>
          <w:sz w:val="30"/>
          <w:szCs w:val="30"/>
        </w:rPr>
      </w:pPr>
    </w:p>
    <w:p w14:paraId="7F77B812" w14:textId="77777777" w:rsidR="00C34BA3" w:rsidRPr="00054779" w:rsidRDefault="00C34BA3" w:rsidP="006B22BC">
      <w:pPr>
        <w:spacing w:line="600" w:lineRule="auto"/>
        <w:ind w:firstLineChars="567" w:firstLine="1701"/>
        <w:rPr>
          <w:rFonts w:eastAsia="黑体"/>
          <w:sz w:val="30"/>
          <w:szCs w:val="30"/>
        </w:rPr>
      </w:pPr>
    </w:p>
    <w:p w14:paraId="380A302B" w14:textId="77777777" w:rsidR="007F3333" w:rsidRPr="00054779" w:rsidRDefault="007F3333" w:rsidP="001056D5">
      <w:pPr>
        <w:jc w:val="center"/>
        <w:rPr>
          <w:szCs w:val="21"/>
        </w:rPr>
      </w:pPr>
    </w:p>
    <w:p w14:paraId="79E6A8BA" w14:textId="77777777" w:rsidR="006D3B1C" w:rsidRPr="00054779" w:rsidRDefault="006D3B1C" w:rsidP="001056D5">
      <w:pPr>
        <w:jc w:val="center"/>
        <w:rPr>
          <w:szCs w:val="21"/>
        </w:rPr>
      </w:pPr>
    </w:p>
    <w:p w14:paraId="20E3CFDF" w14:textId="77777777" w:rsidR="006D3B1C" w:rsidRPr="00054779" w:rsidRDefault="006D3B1C" w:rsidP="001056D5">
      <w:pPr>
        <w:jc w:val="center"/>
        <w:rPr>
          <w:szCs w:val="21"/>
        </w:rPr>
      </w:pPr>
    </w:p>
    <w:p w14:paraId="5EAA71DB" w14:textId="77777777" w:rsidR="001056D5" w:rsidRPr="00054779" w:rsidRDefault="007273CF" w:rsidP="00A25FEF">
      <w:pPr>
        <w:spacing w:line="360" w:lineRule="auto"/>
        <w:jc w:val="center"/>
        <w:rPr>
          <w:rFonts w:eastAsia="黑体"/>
          <w:sz w:val="36"/>
          <w:szCs w:val="36"/>
        </w:rPr>
      </w:pPr>
      <w:r w:rsidRPr="00054779">
        <w:rPr>
          <w:rFonts w:eastAsia="黑体"/>
          <w:sz w:val="36"/>
          <w:szCs w:val="36"/>
        </w:rPr>
        <w:t>上海微小卫星工程中心软件评测中心</w:t>
      </w:r>
    </w:p>
    <w:p w14:paraId="4BDEC236" w14:textId="76958066" w:rsidR="00D91FFB" w:rsidRPr="00054779" w:rsidRDefault="00BE03C8" w:rsidP="00A25FEF">
      <w:pPr>
        <w:spacing w:line="360" w:lineRule="auto"/>
        <w:jc w:val="center"/>
        <w:rPr>
          <w:rFonts w:eastAsia="黑体"/>
          <w:sz w:val="36"/>
          <w:szCs w:val="36"/>
        </w:rPr>
      </w:pPr>
      <w:r>
        <w:rPr>
          <w:rFonts w:eastAsia="黑体"/>
          <w:sz w:val="30"/>
          <w:szCs w:val="30"/>
        </w:rPr>
        <w:t>202</w:t>
      </w:r>
      <w:r w:rsidR="009B69FE">
        <w:rPr>
          <w:rFonts w:eastAsia="黑体" w:hint="eastAsia"/>
          <w:sz w:val="30"/>
          <w:szCs w:val="30"/>
        </w:rPr>
        <w:t>6</w:t>
      </w:r>
      <w:r w:rsidR="00D91FFB" w:rsidRPr="00054779">
        <w:rPr>
          <w:rFonts w:eastAsia="黑体"/>
          <w:sz w:val="30"/>
          <w:szCs w:val="30"/>
        </w:rPr>
        <w:t>年</w:t>
      </w:r>
      <w:r w:rsidR="008E2605">
        <w:rPr>
          <w:rFonts w:eastAsia="黑体" w:hint="eastAsia"/>
          <w:sz w:val="30"/>
          <w:szCs w:val="30"/>
        </w:rPr>
        <w:t>6</w:t>
      </w:r>
      <w:r w:rsidR="00D91FFB" w:rsidRPr="00054779">
        <w:rPr>
          <w:rFonts w:eastAsia="黑体"/>
          <w:sz w:val="30"/>
          <w:szCs w:val="30"/>
        </w:rPr>
        <w:t>月</w:t>
      </w:r>
    </w:p>
    <w:p w14:paraId="40F114BE" w14:textId="77777777" w:rsidR="00054779" w:rsidRDefault="00054779" w:rsidP="00976C70">
      <w:pPr>
        <w:jc w:val="center"/>
        <w:rPr>
          <w:sz w:val="28"/>
          <w:szCs w:val="28"/>
        </w:rPr>
        <w:sectPr w:rsidR="00054779" w:rsidSect="00E932D5">
          <w:headerReference w:type="default" r:id="rId9"/>
          <w:headerReference w:type="first" r:id="rId10"/>
          <w:footerReference w:type="first" r:id="rId11"/>
          <w:type w:val="nextColumn"/>
          <w:pgSz w:w="11906" w:h="16838"/>
          <w:pgMar w:top="1701" w:right="1247" w:bottom="1418" w:left="1247" w:header="851" w:footer="851" w:gutter="0"/>
          <w:cols w:space="720"/>
          <w:docGrid w:linePitch="383" w:charSpace="5921"/>
        </w:sectPr>
      </w:pPr>
    </w:p>
    <w:p w14:paraId="45B59028" w14:textId="53AA2242" w:rsidR="00976C70" w:rsidRPr="00054779" w:rsidRDefault="00976C70" w:rsidP="00976C70">
      <w:pPr>
        <w:jc w:val="center"/>
        <w:rPr>
          <w:rFonts w:ascii="黑体" w:eastAsia="黑体" w:hAnsi="黑体" w:hint="eastAsia"/>
          <w:sz w:val="28"/>
          <w:szCs w:val="28"/>
        </w:rPr>
      </w:pPr>
      <w:r w:rsidRPr="00054779">
        <w:rPr>
          <w:rFonts w:ascii="黑体" w:eastAsia="黑体" w:hAnsi="黑体"/>
          <w:sz w:val="28"/>
          <w:szCs w:val="28"/>
        </w:rPr>
        <w:lastRenderedPageBreak/>
        <w:t>文档修改记录</w:t>
      </w:r>
    </w:p>
    <w:p w14:paraId="719FD02D" w14:textId="77777777" w:rsidR="00976C70" w:rsidRPr="00054779" w:rsidRDefault="00976C70" w:rsidP="00976C7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260"/>
        <w:gridCol w:w="1843"/>
        <w:gridCol w:w="1694"/>
      </w:tblGrid>
      <w:tr w:rsidR="00976C70" w:rsidRPr="00054779" w14:paraId="7324E886" w14:textId="77777777" w:rsidTr="00976C70">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1B023E71" w14:textId="77777777" w:rsidR="00976C70" w:rsidRPr="00054779" w:rsidRDefault="00976C70">
            <w:pPr>
              <w:adjustRightInd w:val="0"/>
              <w:snapToGrid w:val="0"/>
              <w:spacing w:before="191" w:after="191"/>
              <w:jc w:val="center"/>
              <w:rPr>
                <w:b/>
                <w:bCs/>
              </w:rPr>
            </w:pPr>
            <w:r w:rsidRPr="00054779">
              <w:rPr>
                <w:b/>
                <w:bCs/>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02244B3" w14:textId="77777777" w:rsidR="00976C70" w:rsidRPr="00054779" w:rsidRDefault="00976C70">
            <w:pPr>
              <w:adjustRightInd w:val="0"/>
              <w:snapToGrid w:val="0"/>
              <w:spacing w:before="191" w:after="191"/>
              <w:jc w:val="center"/>
              <w:rPr>
                <w:b/>
                <w:bCs/>
              </w:rPr>
            </w:pPr>
            <w:r w:rsidRPr="00054779">
              <w:rPr>
                <w:b/>
                <w:bCs/>
              </w:rPr>
              <w:t>日期</w:t>
            </w:r>
          </w:p>
        </w:tc>
        <w:tc>
          <w:tcPr>
            <w:tcW w:w="3260" w:type="dxa"/>
            <w:tcBorders>
              <w:top w:val="single" w:sz="4" w:space="0" w:color="auto"/>
              <w:left w:val="single" w:sz="4" w:space="0" w:color="auto"/>
              <w:bottom w:val="single" w:sz="4" w:space="0" w:color="auto"/>
              <w:right w:val="single" w:sz="4" w:space="0" w:color="auto"/>
            </w:tcBorders>
            <w:vAlign w:val="center"/>
            <w:hideMark/>
          </w:tcPr>
          <w:p w14:paraId="7DB26416" w14:textId="77777777" w:rsidR="00976C70" w:rsidRPr="00054779" w:rsidRDefault="00976C70">
            <w:pPr>
              <w:adjustRightInd w:val="0"/>
              <w:snapToGrid w:val="0"/>
              <w:spacing w:before="191" w:after="191"/>
              <w:jc w:val="center"/>
              <w:rPr>
                <w:b/>
                <w:bCs/>
              </w:rPr>
            </w:pPr>
            <w:r w:rsidRPr="00054779">
              <w:rPr>
                <w:b/>
                <w:bCs/>
              </w:rPr>
              <w:t>更改摘要</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FB690C2" w14:textId="77777777" w:rsidR="00976C70" w:rsidRPr="00054779" w:rsidRDefault="00976C70">
            <w:pPr>
              <w:adjustRightInd w:val="0"/>
              <w:snapToGrid w:val="0"/>
              <w:spacing w:before="191" w:after="191"/>
              <w:jc w:val="center"/>
              <w:rPr>
                <w:b/>
                <w:bCs/>
              </w:rPr>
            </w:pPr>
            <w:r w:rsidRPr="00054779">
              <w:rPr>
                <w:b/>
                <w:bCs/>
              </w:rPr>
              <w:t>修改章节</w:t>
            </w:r>
          </w:p>
        </w:tc>
        <w:tc>
          <w:tcPr>
            <w:tcW w:w="1694" w:type="dxa"/>
            <w:tcBorders>
              <w:top w:val="single" w:sz="4" w:space="0" w:color="auto"/>
              <w:left w:val="single" w:sz="4" w:space="0" w:color="auto"/>
              <w:bottom w:val="single" w:sz="4" w:space="0" w:color="auto"/>
              <w:right w:val="single" w:sz="4" w:space="0" w:color="auto"/>
            </w:tcBorders>
            <w:vAlign w:val="center"/>
            <w:hideMark/>
          </w:tcPr>
          <w:p w14:paraId="59DC4A8D" w14:textId="77777777" w:rsidR="00976C70" w:rsidRPr="00054779" w:rsidRDefault="00976C70">
            <w:pPr>
              <w:adjustRightInd w:val="0"/>
              <w:snapToGrid w:val="0"/>
              <w:spacing w:before="191" w:after="191"/>
              <w:jc w:val="center"/>
              <w:rPr>
                <w:b/>
                <w:bCs/>
              </w:rPr>
            </w:pPr>
            <w:r w:rsidRPr="00054779">
              <w:rPr>
                <w:b/>
                <w:bCs/>
              </w:rPr>
              <w:t>备注</w:t>
            </w:r>
          </w:p>
        </w:tc>
      </w:tr>
      <w:tr w:rsidR="00BE03C8" w:rsidRPr="00054779" w14:paraId="2A00A27E" w14:textId="77777777" w:rsidTr="00976C70">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8F2DBDB" w14:textId="77777777" w:rsidR="00BE03C8" w:rsidRPr="00054779" w:rsidRDefault="00BE03C8" w:rsidP="00BE03C8">
            <w:pPr>
              <w:jc w:val="center"/>
            </w:pPr>
            <w:r w:rsidRPr="00054779">
              <w:t>V1.00</w:t>
            </w:r>
          </w:p>
        </w:tc>
        <w:tc>
          <w:tcPr>
            <w:tcW w:w="1418" w:type="dxa"/>
            <w:tcBorders>
              <w:top w:val="single" w:sz="4" w:space="0" w:color="auto"/>
              <w:left w:val="single" w:sz="4" w:space="0" w:color="auto"/>
              <w:bottom w:val="single" w:sz="4" w:space="0" w:color="auto"/>
              <w:right w:val="single" w:sz="4" w:space="0" w:color="auto"/>
            </w:tcBorders>
            <w:vAlign w:val="center"/>
          </w:tcPr>
          <w:p w14:paraId="47E962B5" w14:textId="7D4BDF6F" w:rsidR="00BE03C8" w:rsidRPr="00054779" w:rsidRDefault="00BE03C8" w:rsidP="00BE03C8">
            <w:pPr>
              <w:rPr>
                <w:szCs w:val="21"/>
              </w:rPr>
            </w:pPr>
            <w:r w:rsidRPr="00D81684">
              <w:rPr>
                <w:szCs w:val="21"/>
              </w:rPr>
              <w:t>202</w:t>
            </w:r>
            <w:r w:rsidR="009B69FE">
              <w:rPr>
                <w:rFonts w:hint="eastAsia"/>
                <w:szCs w:val="21"/>
              </w:rPr>
              <w:t>6</w:t>
            </w:r>
            <w:r w:rsidRPr="00D81684">
              <w:rPr>
                <w:rFonts w:hint="eastAsia"/>
                <w:szCs w:val="21"/>
              </w:rPr>
              <w:t>-</w:t>
            </w:r>
            <w:r w:rsidRPr="00D81684">
              <w:rPr>
                <w:szCs w:val="21"/>
              </w:rPr>
              <w:t>0</w:t>
            </w:r>
            <w:r w:rsidR="008E2605">
              <w:rPr>
                <w:rFonts w:hint="eastAsia"/>
                <w:szCs w:val="21"/>
              </w:rPr>
              <w:t>6</w:t>
            </w:r>
            <w:r w:rsidRPr="00D81684">
              <w:rPr>
                <w:rFonts w:hint="eastAsia"/>
                <w:szCs w:val="21"/>
              </w:rPr>
              <w:t>-</w:t>
            </w:r>
            <w:r w:rsidR="008E2605">
              <w:rPr>
                <w:rFonts w:hint="eastAsia"/>
                <w:szCs w:val="21"/>
              </w:rPr>
              <w:t>25</w:t>
            </w:r>
          </w:p>
        </w:tc>
        <w:tc>
          <w:tcPr>
            <w:tcW w:w="3260" w:type="dxa"/>
            <w:tcBorders>
              <w:top w:val="single" w:sz="4" w:space="0" w:color="auto"/>
              <w:left w:val="single" w:sz="4" w:space="0" w:color="auto"/>
              <w:bottom w:val="single" w:sz="4" w:space="0" w:color="auto"/>
              <w:right w:val="single" w:sz="4" w:space="0" w:color="auto"/>
            </w:tcBorders>
            <w:vAlign w:val="center"/>
          </w:tcPr>
          <w:p w14:paraId="5F7CA726" w14:textId="349CAC3B" w:rsidR="00BE03C8" w:rsidRPr="00054779" w:rsidRDefault="00C34BA3" w:rsidP="00BE03C8">
            <w:pPr>
              <w:rPr>
                <w:szCs w:val="21"/>
              </w:rPr>
            </w:pPr>
            <w:r>
              <w:rPr>
                <w:rFonts w:hint="eastAsia"/>
                <w:szCs w:val="21"/>
              </w:rPr>
              <w:t>完成文档</w:t>
            </w:r>
          </w:p>
        </w:tc>
        <w:tc>
          <w:tcPr>
            <w:tcW w:w="1843" w:type="dxa"/>
            <w:tcBorders>
              <w:top w:val="single" w:sz="4" w:space="0" w:color="auto"/>
              <w:left w:val="single" w:sz="4" w:space="0" w:color="auto"/>
              <w:bottom w:val="single" w:sz="4" w:space="0" w:color="auto"/>
              <w:right w:val="single" w:sz="4" w:space="0" w:color="auto"/>
            </w:tcBorders>
            <w:vAlign w:val="center"/>
          </w:tcPr>
          <w:p w14:paraId="4C253E23" w14:textId="75DC4384" w:rsidR="00BE03C8" w:rsidRPr="00054779" w:rsidRDefault="00C34BA3" w:rsidP="00BE03C8">
            <w:pPr>
              <w:rPr>
                <w:szCs w:val="21"/>
              </w:rPr>
            </w:pPr>
            <w:r>
              <w:rPr>
                <w:szCs w:val="21"/>
              </w:rPr>
              <w:t>/</w:t>
            </w:r>
          </w:p>
        </w:tc>
        <w:tc>
          <w:tcPr>
            <w:tcW w:w="1694" w:type="dxa"/>
            <w:tcBorders>
              <w:top w:val="single" w:sz="4" w:space="0" w:color="auto"/>
              <w:left w:val="single" w:sz="4" w:space="0" w:color="auto"/>
              <w:bottom w:val="single" w:sz="4" w:space="0" w:color="auto"/>
              <w:right w:val="single" w:sz="4" w:space="0" w:color="auto"/>
            </w:tcBorders>
            <w:vAlign w:val="center"/>
            <w:hideMark/>
          </w:tcPr>
          <w:p w14:paraId="4BCD9CAE" w14:textId="76BA22CB" w:rsidR="00BE03C8" w:rsidRPr="00054779" w:rsidRDefault="00C34BA3" w:rsidP="00BE03C8">
            <w:pPr>
              <w:jc w:val="center"/>
            </w:pPr>
            <w:r>
              <w:rPr>
                <w:rFonts w:hint="eastAsia"/>
              </w:rPr>
              <w:t>/</w:t>
            </w:r>
          </w:p>
        </w:tc>
      </w:tr>
      <w:tr w:rsidR="00BE03C8" w:rsidRPr="00054779" w14:paraId="27C6E389" w14:textId="77777777" w:rsidTr="00976C70">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75668919" w14:textId="77777777" w:rsidR="00BE03C8" w:rsidRPr="00054779" w:rsidRDefault="00BE03C8" w:rsidP="00BE03C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79A66F4D" w14:textId="77777777" w:rsidR="00BE03C8" w:rsidRPr="00054779" w:rsidRDefault="00BE03C8" w:rsidP="00BE03C8">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0108DA7B" w14:textId="77777777" w:rsidR="00BE03C8" w:rsidRPr="00054779" w:rsidRDefault="00BE03C8" w:rsidP="00BE03C8">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BB25DC0" w14:textId="77777777" w:rsidR="00BE03C8" w:rsidRPr="00054779" w:rsidRDefault="00BE03C8" w:rsidP="00BE03C8">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14C36A04" w14:textId="77777777" w:rsidR="00BE03C8" w:rsidRPr="00054779" w:rsidRDefault="00BE03C8" w:rsidP="00BE03C8">
            <w:pPr>
              <w:jc w:val="center"/>
            </w:pPr>
          </w:p>
        </w:tc>
      </w:tr>
      <w:tr w:rsidR="00BE03C8" w:rsidRPr="00054779" w14:paraId="774F07F6" w14:textId="77777777" w:rsidTr="00976C70">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413CE92" w14:textId="77777777" w:rsidR="00BE03C8" w:rsidRPr="00054779" w:rsidRDefault="00BE03C8" w:rsidP="00BE03C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56E87BAC" w14:textId="77777777" w:rsidR="00BE03C8" w:rsidRPr="00054779" w:rsidRDefault="00BE03C8" w:rsidP="00BE03C8">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2FDD5E03" w14:textId="77777777" w:rsidR="00BE03C8" w:rsidRPr="00054779" w:rsidRDefault="00BE03C8" w:rsidP="00BE03C8">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5A6C5B7A" w14:textId="77777777" w:rsidR="00BE03C8" w:rsidRPr="00054779" w:rsidRDefault="00BE03C8" w:rsidP="00BE03C8">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09FE2E9E" w14:textId="77777777" w:rsidR="00BE03C8" w:rsidRPr="00054779" w:rsidRDefault="00BE03C8" w:rsidP="00BE03C8">
            <w:pPr>
              <w:jc w:val="center"/>
            </w:pPr>
          </w:p>
        </w:tc>
      </w:tr>
      <w:tr w:rsidR="00BE03C8" w:rsidRPr="00054779" w14:paraId="5101BCC0" w14:textId="77777777" w:rsidTr="00976C70">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2DF15AC9" w14:textId="77777777" w:rsidR="00BE03C8" w:rsidRPr="00054779" w:rsidRDefault="00BE03C8" w:rsidP="00BE03C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1F349296" w14:textId="77777777" w:rsidR="00BE03C8" w:rsidRPr="00054779" w:rsidRDefault="00BE03C8" w:rsidP="00BE03C8">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3EE8357F" w14:textId="77777777" w:rsidR="00BE03C8" w:rsidRPr="00054779" w:rsidRDefault="00BE03C8" w:rsidP="00BE03C8">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6D591B08" w14:textId="77777777" w:rsidR="00BE03C8" w:rsidRPr="00054779" w:rsidRDefault="00BE03C8" w:rsidP="00BE03C8">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0E6EF034" w14:textId="77777777" w:rsidR="00BE03C8" w:rsidRPr="00054779" w:rsidRDefault="00BE03C8" w:rsidP="00BE03C8">
            <w:pPr>
              <w:jc w:val="center"/>
            </w:pPr>
          </w:p>
        </w:tc>
      </w:tr>
      <w:tr w:rsidR="00BE03C8" w:rsidRPr="00054779" w14:paraId="410F8D15" w14:textId="77777777" w:rsidTr="00976C70">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AB304FD" w14:textId="77777777" w:rsidR="00BE03C8" w:rsidRPr="00054779" w:rsidRDefault="00BE03C8" w:rsidP="00BE03C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50D345AF" w14:textId="77777777" w:rsidR="00BE03C8" w:rsidRPr="00054779" w:rsidRDefault="00BE03C8" w:rsidP="00BE03C8">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54253A5E" w14:textId="77777777" w:rsidR="00BE03C8" w:rsidRPr="00054779" w:rsidRDefault="00BE03C8" w:rsidP="00BE03C8">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333D024A" w14:textId="77777777" w:rsidR="00BE03C8" w:rsidRPr="00054779" w:rsidRDefault="00BE03C8" w:rsidP="00BE03C8">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468D9811" w14:textId="77777777" w:rsidR="00BE03C8" w:rsidRPr="00054779" w:rsidRDefault="00BE03C8" w:rsidP="00BE03C8">
            <w:pPr>
              <w:jc w:val="center"/>
            </w:pPr>
          </w:p>
        </w:tc>
      </w:tr>
      <w:tr w:rsidR="00BE03C8" w:rsidRPr="00054779" w14:paraId="567F13BA" w14:textId="77777777" w:rsidTr="00976C70">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CA42E5B" w14:textId="77777777" w:rsidR="00BE03C8" w:rsidRPr="00054779" w:rsidRDefault="00BE03C8" w:rsidP="00BE03C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119316BA" w14:textId="77777777" w:rsidR="00BE03C8" w:rsidRPr="00054779" w:rsidRDefault="00BE03C8" w:rsidP="00BE03C8">
            <w:pPr>
              <w:jc w:val="center"/>
              <w:rPr>
                <w:szCs w:val="21"/>
              </w:rPr>
            </w:pPr>
          </w:p>
        </w:tc>
        <w:tc>
          <w:tcPr>
            <w:tcW w:w="3260" w:type="dxa"/>
            <w:tcBorders>
              <w:top w:val="single" w:sz="4" w:space="0" w:color="auto"/>
              <w:left w:val="single" w:sz="4" w:space="0" w:color="auto"/>
              <w:bottom w:val="single" w:sz="4" w:space="0" w:color="auto"/>
              <w:right w:val="single" w:sz="4" w:space="0" w:color="auto"/>
            </w:tcBorders>
            <w:vAlign w:val="center"/>
          </w:tcPr>
          <w:p w14:paraId="52DBA3DA" w14:textId="77777777" w:rsidR="00BE03C8" w:rsidRPr="00054779" w:rsidRDefault="00BE03C8" w:rsidP="00BE03C8">
            <w:pPr>
              <w:jc w:val="center"/>
              <w:rPr>
                <w:szCs w:val="21"/>
              </w:rPr>
            </w:pPr>
          </w:p>
        </w:tc>
        <w:tc>
          <w:tcPr>
            <w:tcW w:w="1843" w:type="dxa"/>
            <w:tcBorders>
              <w:top w:val="single" w:sz="4" w:space="0" w:color="auto"/>
              <w:left w:val="single" w:sz="4" w:space="0" w:color="auto"/>
              <w:bottom w:val="single" w:sz="4" w:space="0" w:color="auto"/>
              <w:right w:val="single" w:sz="4" w:space="0" w:color="auto"/>
            </w:tcBorders>
            <w:vAlign w:val="center"/>
          </w:tcPr>
          <w:p w14:paraId="4F29CA92" w14:textId="77777777" w:rsidR="00BE03C8" w:rsidRPr="00054779" w:rsidRDefault="00BE03C8" w:rsidP="00BE03C8">
            <w:pPr>
              <w:jc w:val="center"/>
              <w:rPr>
                <w:szCs w:val="21"/>
              </w:rPr>
            </w:pPr>
          </w:p>
        </w:tc>
        <w:tc>
          <w:tcPr>
            <w:tcW w:w="1694" w:type="dxa"/>
            <w:tcBorders>
              <w:top w:val="single" w:sz="4" w:space="0" w:color="auto"/>
              <w:left w:val="single" w:sz="4" w:space="0" w:color="auto"/>
              <w:bottom w:val="single" w:sz="4" w:space="0" w:color="auto"/>
              <w:right w:val="single" w:sz="4" w:space="0" w:color="auto"/>
            </w:tcBorders>
            <w:vAlign w:val="center"/>
          </w:tcPr>
          <w:p w14:paraId="114D1DDB" w14:textId="77777777" w:rsidR="00BE03C8" w:rsidRPr="00054779" w:rsidRDefault="00BE03C8" w:rsidP="00BE03C8">
            <w:pPr>
              <w:jc w:val="center"/>
            </w:pPr>
          </w:p>
        </w:tc>
      </w:tr>
    </w:tbl>
    <w:p w14:paraId="6424B71C" w14:textId="77777777" w:rsidR="001056D5" w:rsidRPr="00054779" w:rsidRDefault="001056D5" w:rsidP="001056D5"/>
    <w:p w14:paraId="2439ACE2" w14:textId="77777777" w:rsidR="00054779" w:rsidRDefault="00054779" w:rsidP="001056D5">
      <w:pPr>
        <w:spacing w:line="360" w:lineRule="exact"/>
        <w:sectPr w:rsidR="00054779" w:rsidSect="0088559E">
          <w:headerReference w:type="default" r:id="rId12"/>
          <w:footerReference w:type="default" r:id="rId13"/>
          <w:pgSz w:w="11906" w:h="16838"/>
          <w:pgMar w:top="1701" w:right="1247" w:bottom="1418" w:left="1247" w:header="851" w:footer="851" w:gutter="0"/>
          <w:pgNumType w:fmt="upperRoman" w:start="1"/>
          <w:cols w:space="720"/>
          <w:docGrid w:linePitch="383" w:charSpace="5921"/>
        </w:sectPr>
      </w:pPr>
    </w:p>
    <w:p w14:paraId="72145316" w14:textId="77777777" w:rsidR="001056D5" w:rsidRPr="00054779" w:rsidRDefault="001056D5" w:rsidP="001056D5">
      <w:pPr>
        <w:jc w:val="center"/>
        <w:rPr>
          <w:sz w:val="36"/>
          <w:szCs w:val="36"/>
        </w:rPr>
      </w:pPr>
      <w:r w:rsidRPr="00054779">
        <w:rPr>
          <w:sz w:val="36"/>
          <w:szCs w:val="36"/>
        </w:rPr>
        <w:lastRenderedPageBreak/>
        <w:t>目</w:t>
      </w:r>
      <w:r w:rsidRPr="00054779">
        <w:rPr>
          <w:sz w:val="36"/>
          <w:szCs w:val="36"/>
        </w:rPr>
        <w:t xml:space="preserve">    </w:t>
      </w:r>
      <w:r w:rsidRPr="00054779">
        <w:rPr>
          <w:sz w:val="36"/>
          <w:szCs w:val="36"/>
        </w:rPr>
        <w:t>录</w:t>
      </w:r>
    </w:p>
    <w:bookmarkStart w:id="2" w:name="_Toc120092287"/>
    <w:bookmarkStart w:id="3" w:name="_Toc142293353"/>
    <w:bookmarkStart w:id="4" w:name="_Toc161650307"/>
    <w:bookmarkStart w:id="5" w:name="_Toc275093315"/>
    <w:bookmarkStart w:id="6" w:name="_Toc275094185"/>
    <w:bookmarkStart w:id="7" w:name="_Toc275094260"/>
    <w:bookmarkStart w:id="8" w:name="_Toc275094320"/>
    <w:bookmarkStart w:id="9" w:name="_Toc275094380"/>
    <w:p w14:paraId="02B3F74C" w14:textId="7668A466" w:rsidR="00C006BD" w:rsidRDefault="0088559E">
      <w:pPr>
        <w:pStyle w:val="TOC1"/>
        <w:tabs>
          <w:tab w:val="left" w:pos="420"/>
          <w:tab w:val="right" w:leader="dot" w:pos="9402"/>
        </w:tabs>
        <w:rPr>
          <w:rFonts w:eastAsiaTheme="minorEastAsia" w:hAnsiTheme="minorHAnsi" w:cstheme="minorBidi" w:hint="eastAsia"/>
          <w:b w:val="0"/>
          <w:bCs w:val="0"/>
          <w:caps w:val="0"/>
          <w:noProof/>
          <w:sz w:val="22"/>
          <w:szCs w:val="24"/>
          <w14:ligatures w14:val="standardContextual"/>
        </w:rPr>
      </w:pPr>
      <w:r>
        <w:rPr>
          <w:sz w:val="36"/>
          <w:szCs w:val="36"/>
        </w:rPr>
        <w:fldChar w:fldCharType="begin"/>
      </w:r>
      <w:r>
        <w:rPr>
          <w:sz w:val="36"/>
          <w:szCs w:val="36"/>
        </w:rPr>
        <w:instrText xml:space="preserve"> TOC \o "1-3" \h \z \u </w:instrText>
      </w:r>
      <w:r>
        <w:rPr>
          <w:sz w:val="36"/>
          <w:szCs w:val="36"/>
        </w:rPr>
        <w:fldChar w:fldCharType="separate"/>
      </w:r>
      <w:hyperlink w:anchor="_Toc238659796" w:history="1">
        <w:r w:rsidR="00C006BD" w:rsidRPr="003A5EEF">
          <w:rPr>
            <w:rStyle w:val="af2"/>
            <w:noProof/>
          </w:rPr>
          <w:t>1</w:t>
        </w:r>
        <w:r w:rsidR="00C006BD">
          <w:rPr>
            <w:rFonts w:eastAsiaTheme="minorEastAsia" w:hAnsiTheme="minorHAnsi" w:cstheme="minorBidi" w:hint="eastAsia"/>
            <w:b w:val="0"/>
            <w:bCs w:val="0"/>
            <w:caps w:val="0"/>
            <w:noProof/>
            <w:sz w:val="22"/>
            <w:szCs w:val="24"/>
            <w14:ligatures w14:val="standardContextual"/>
          </w:rPr>
          <w:tab/>
        </w:r>
        <w:r w:rsidR="00C006BD" w:rsidRPr="003A5EEF">
          <w:rPr>
            <w:rStyle w:val="af2"/>
            <w:noProof/>
          </w:rPr>
          <w:t>范围</w:t>
        </w:r>
        <w:r w:rsidR="00C006BD">
          <w:rPr>
            <w:rFonts w:hint="eastAsia"/>
            <w:noProof/>
            <w:webHidden/>
          </w:rPr>
          <w:tab/>
        </w:r>
        <w:r w:rsidR="00C006BD">
          <w:rPr>
            <w:rFonts w:hint="eastAsia"/>
            <w:noProof/>
            <w:webHidden/>
          </w:rPr>
          <w:fldChar w:fldCharType="begin"/>
        </w:r>
        <w:r w:rsidR="00C006BD">
          <w:rPr>
            <w:rFonts w:hint="eastAsia"/>
            <w:noProof/>
            <w:webHidden/>
          </w:rPr>
          <w:instrText xml:space="preserve"> </w:instrText>
        </w:r>
        <w:r w:rsidR="00C006BD">
          <w:rPr>
            <w:noProof/>
            <w:webHidden/>
          </w:rPr>
          <w:instrText>PAGEREF _Toc238659796 \h</w:instrText>
        </w:r>
        <w:r w:rsidR="00C006BD">
          <w:rPr>
            <w:rFonts w:hint="eastAsia"/>
            <w:noProof/>
            <w:webHidden/>
          </w:rPr>
          <w:instrText xml:space="preserve"> </w:instrText>
        </w:r>
        <w:r w:rsidR="00C006BD">
          <w:rPr>
            <w:rFonts w:hint="eastAsia"/>
            <w:noProof/>
            <w:webHidden/>
          </w:rPr>
        </w:r>
        <w:r w:rsidR="00C006BD">
          <w:rPr>
            <w:rFonts w:hint="eastAsia"/>
            <w:noProof/>
            <w:webHidden/>
          </w:rPr>
          <w:fldChar w:fldCharType="separate"/>
        </w:r>
        <w:r w:rsidR="00C006BD">
          <w:rPr>
            <w:noProof/>
            <w:webHidden/>
          </w:rPr>
          <w:t>2</w:t>
        </w:r>
        <w:r w:rsidR="00C006BD">
          <w:rPr>
            <w:rFonts w:hint="eastAsia"/>
            <w:noProof/>
            <w:webHidden/>
          </w:rPr>
          <w:fldChar w:fldCharType="end"/>
        </w:r>
      </w:hyperlink>
    </w:p>
    <w:p w14:paraId="4D22D9E1" w14:textId="3D953188"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797" w:history="1">
        <w:r w:rsidRPr="003A5EEF">
          <w:rPr>
            <w:rStyle w:val="af2"/>
            <w:noProof/>
          </w:rPr>
          <w:t>1.1</w:t>
        </w:r>
        <w:r>
          <w:rPr>
            <w:rFonts w:eastAsiaTheme="minorEastAsia" w:hAnsiTheme="minorHAnsi" w:cstheme="minorBidi" w:hint="eastAsia"/>
            <w:smallCaps w:val="0"/>
            <w:noProof/>
            <w:sz w:val="22"/>
            <w:szCs w:val="24"/>
            <w14:ligatures w14:val="standardContextual"/>
          </w:rPr>
          <w:tab/>
        </w:r>
        <w:r w:rsidRPr="003A5EEF">
          <w:rPr>
            <w:rStyle w:val="af2"/>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D0D5A37" w14:textId="74747C76"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798" w:history="1">
        <w:r w:rsidRPr="003A5EEF">
          <w:rPr>
            <w:rStyle w:val="af2"/>
            <w:noProof/>
          </w:rPr>
          <w:t>1.2</w:t>
        </w:r>
        <w:r>
          <w:rPr>
            <w:rFonts w:eastAsiaTheme="minorEastAsia" w:hAnsiTheme="minorHAnsi" w:cstheme="minorBidi" w:hint="eastAsia"/>
            <w:smallCaps w:val="0"/>
            <w:noProof/>
            <w:sz w:val="22"/>
            <w:szCs w:val="24"/>
            <w14:ligatures w14:val="standardContextual"/>
          </w:rPr>
          <w:tab/>
        </w:r>
        <w:r w:rsidRPr="003A5EEF">
          <w:rPr>
            <w:rStyle w:val="af2"/>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44AD9C8" w14:textId="720BC314"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799" w:history="1">
        <w:r w:rsidRPr="003A5EEF">
          <w:rPr>
            <w:rStyle w:val="af2"/>
            <w:noProof/>
          </w:rPr>
          <w:t>1.3</w:t>
        </w:r>
        <w:r>
          <w:rPr>
            <w:rFonts w:eastAsiaTheme="minorEastAsia" w:hAnsiTheme="minorHAnsi" w:cstheme="minorBidi" w:hint="eastAsia"/>
            <w:smallCaps w:val="0"/>
            <w:noProof/>
            <w:sz w:val="22"/>
            <w:szCs w:val="24"/>
            <w14:ligatures w14:val="standardContextual"/>
          </w:rPr>
          <w:tab/>
        </w:r>
        <w:r w:rsidRPr="003A5EEF">
          <w:rPr>
            <w:rStyle w:val="af2"/>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691936B" w14:textId="06ED2C11" w:rsidR="00C006BD" w:rsidRDefault="00C006BD">
      <w:pPr>
        <w:pStyle w:val="TOC1"/>
        <w:tabs>
          <w:tab w:val="left" w:pos="420"/>
          <w:tab w:val="right" w:leader="dot" w:pos="9402"/>
        </w:tabs>
        <w:rPr>
          <w:rFonts w:eastAsiaTheme="minorEastAsia" w:hAnsiTheme="minorHAnsi" w:cstheme="minorBidi" w:hint="eastAsia"/>
          <w:b w:val="0"/>
          <w:bCs w:val="0"/>
          <w:caps w:val="0"/>
          <w:noProof/>
          <w:sz w:val="22"/>
          <w:szCs w:val="24"/>
          <w14:ligatures w14:val="standardContextual"/>
        </w:rPr>
      </w:pPr>
      <w:hyperlink w:anchor="_Toc238659800" w:history="1">
        <w:r w:rsidRPr="003A5EEF">
          <w:rPr>
            <w:rStyle w:val="af2"/>
            <w:noProof/>
          </w:rPr>
          <w:t>2</w:t>
        </w:r>
        <w:r>
          <w:rPr>
            <w:rFonts w:eastAsiaTheme="minorEastAsia" w:hAnsiTheme="minorHAnsi" w:cstheme="minorBidi" w:hint="eastAsia"/>
            <w:b w:val="0"/>
            <w:bCs w:val="0"/>
            <w:caps w:val="0"/>
            <w:noProof/>
            <w:sz w:val="22"/>
            <w:szCs w:val="24"/>
            <w14:ligatures w14:val="standardContextual"/>
          </w:rPr>
          <w:tab/>
        </w:r>
        <w:r w:rsidRPr="003A5EEF">
          <w:rPr>
            <w:rStyle w:val="af2"/>
            <w:noProof/>
          </w:rPr>
          <w:t>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9D12777" w14:textId="10196EB7"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01" w:history="1">
        <w:r w:rsidRPr="003A5EEF">
          <w:rPr>
            <w:rStyle w:val="af2"/>
            <w:noProof/>
          </w:rPr>
          <w:t>2.1</w:t>
        </w:r>
        <w:r>
          <w:rPr>
            <w:rFonts w:eastAsiaTheme="minorEastAsia" w:hAnsiTheme="minorHAnsi" w:cstheme="minorBidi" w:hint="eastAsia"/>
            <w:smallCaps w:val="0"/>
            <w:noProof/>
            <w:sz w:val="22"/>
            <w:szCs w:val="24"/>
            <w14:ligatures w14:val="standardContextual"/>
          </w:rPr>
          <w:tab/>
        </w:r>
        <w:r w:rsidRPr="003A5EEF">
          <w:rPr>
            <w:rStyle w:val="af2"/>
            <w:noProof/>
          </w:rPr>
          <w:t>标准类引用文档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7E3F7E5" w14:textId="6A30024D"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02" w:history="1">
        <w:r w:rsidRPr="003A5EEF">
          <w:rPr>
            <w:rStyle w:val="af2"/>
            <w:noProof/>
          </w:rPr>
          <w:t>2.2</w:t>
        </w:r>
        <w:r>
          <w:rPr>
            <w:rFonts w:eastAsiaTheme="minorEastAsia" w:hAnsiTheme="minorHAnsi" w:cstheme="minorBidi" w:hint="eastAsia"/>
            <w:smallCaps w:val="0"/>
            <w:noProof/>
            <w:sz w:val="22"/>
            <w:szCs w:val="24"/>
            <w14:ligatures w14:val="standardContextual"/>
          </w:rPr>
          <w:tab/>
        </w:r>
        <w:r w:rsidRPr="003A5EEF">
          <w:rPr>
            <w:rStyle w:val="af2"/>
            <w:noProof/>
          </w:rPr>
          <w:t>技术类引用文档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FA9C2BE" w14:textId="65DEECF1" w:rsidR="00C006BD" w:rsidRDefault="00C006BD">
      <w:pPr>
        <w:pStyle w:val="TOC1"/>
        <w:tabs>
          <w:tab w:val="left" w:pos="420"/>
          <w:tab w:val="right" w:leader="dot" w:pos="9402"/>
        </w:tabs>
        <w:rPr>
          <w:rFonts w:eastAsiaTheme="minorEastAsia" w:hAnsiTheme="minorHAnsi" w:cstheme="minorBidi" w:hint="eastAsia"/>
          <w:b w:val="0"/>
          <w:bCs w:val="0"/>
          <w:caps w:val="0"/>
          <w:noProof/>
          <w:sz w:val="22"/>
          <w:szCs w:val="24"/>
          <w14:ligatures w14:val="standardContextual"/>
        </w:rPr>
      </w:pPr>
      <w:hyperlink w:anchor="_Toc238659803" w:history="1">
        <w:r w:rsidRPr="003A5EEF">
          <w:rPr>
            <w:rStyle w:val="af2"/>
            <w:noProof/>
          </w:rPr>
          <w:t>3</w:t>
        </w:r>
        <w:r>
          <w:rPr>
            <w:rFonts w:eastAsiaTheme="minorEastAsia" w:hAnsiTheme="minorHAnsi" w:cstheme="minorBidi" w:hint="eastAsia"/>
            <w:b w:val="0"/>
            <w:bCs w:val="0"/>
            <w:caps w:val="0"/>
            <w:noProof/>
            <w:sz w:val="22"/>
            <w:szCs w:val="24"/>
            <w14:ligatures w14:val="standardContextual"/>
          </w:rPr>
          <w:tab/>
        </w:r>
        <w:r w:rsidRPr="003A5EEF">
          <w:rPr>
            <w:rStyle w:val="af2"/>
            <w:noProof/>
          </w:rPr>
          <w:t>测评说明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EA0AF7D" w14:textId="67201A7C"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04" w:history="1">
        <w:r w:rsidRPr="003A5EEF">
          <w:rPr>
            <w:rStyle w:val="af2"/>
            <w:noProof/>
          </w:rPr>
          <w:t>3.1</w:t>
        </w:r>
        <w:r>
          <w:rPr>
            <w:rFonts w:eastAsiaTheme="minorEastAsia" w:hAnsiTheme="minorHAnsi" w:cstheme="minorBidi" w:hint="eastAsia"/>
            <w:smallCaps w:val="0"/>
            <w:noProof/>
            <w:sz w:val="22"/>
            <w:szCs w:val="24"/>
            <w14:ligatures w14:val="standardContextual"/>
          </w:rPr>
          <w:tab/>
        </w:r>
        <w:r w:rsidRPr="003A5EEF">
          <w:rPr>
            <w:rStyle w:val="af2"/>
            <w:noProof/>
          </w:rPr>
          <w:t>用户身份鉴别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5793EA8" w14:textId="36E3161F" w:rsidR="00C006BD" w:rsidRDefault="00C006BD">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05" w:history="1">
        <w:r w:rsidRPr="003A5EEF">
          <w:rPr>
            <w:rStyle w:val="af2"/>
            <w:b/>
            <w:noProof/>
          </w:rPr>
          <w:t>3.1.1</w:t>
        </w:r>
        <w:r>
          <w:rPr>
            <w:rFonts w:eastAsiaTheme="minorEastAsia" w:hAnsiTheme="minorHAnsi" w:cstheme="minorBidi" w:hint="eastAsia"/>
            <w:i w:val="0"/>
            <w:iCs w:val="0"/>
            <w:noProof/>
            <w:sz w:val="22"/>
            <w:szCs w:val="24"/>
            <w14:ligatures w14:val="standardContextual"/>
          </w:rPr>
          <w:tab/>
        </w:r>
        <w:r w:rsidRPr="003A5EEF">
          <w:rPr>
            <w:rStyle w:val="af2"/>
            <w:noProof/>
          </w:rPr>
          <w:t>用户注册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7656A42" w14:textId="31BF0C68" w:rsidR="00C006BD" w:rsidRDefault="00C006BD">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06" w:history="1">
        <w:r w:rsidRPr="003A5EEF">
          <w:rPr>
            <w:rStyle w:val="af2"/>
            <w:b/>
            <w:noProof/>
          </w:rPr>
          <w:t>3.1.2</w:t>
        </w:r>
        <w:r>
          <w:rPr>
            <w:rFonts w:eastAsiaTheme="minorEastAsia" w:hAnsiTheme="minorHAnsi" w:cstheme="minorBidi" w:hint="eastAsia"/>
            <w:i w:val="0"/>
            <w:iCs w:val="0"/>
            <w:noProof/>
            <w:sz w:val="22"/>
            <w:szCs w:val="24"/>
            <w14:ligatures w14:val="standardContextual"/>
          </w:rPr>
          <w:tab/>
        </w:r>
        <w:r w:rsidRPr="003A5EEF">
          <w:rPr>
            <w:rStyle w:val="af2"/>
            <w:noProof/>
          </w:rPr>
          <w:t>用户登录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8AA146F" w14:textId="372C39D9" w:rsidR="00C006BD" w:rsidRDefault="00C006BD">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07" w:history="1">
        <w:r w:rsidRPr="003A5EEF">
          <w:rPr>
            <w:rStyle w:val="af2"/>
            <w:b/>
            <w:noProof/>
          </w:rPr>
          <w:t>3.1.3</w:t>
        </w:r>
        <w:r>
          <w:rPr>
            <w:rFonts w:eastAsiaTheme="minorEastAsia" w:hAnsiTheme="minorHAnsi" w:cstheme="minorBidi" w:hint="eastAsia"/>
            <w:i w:val="0"/>
            <w:iCs w:val="0"/>
            <w:noProof/>
            <w:sz w:val="22"/>
            <w:szCs w:val="24"/>
            <w14:ligatures w14:val="standardContextual"/>
          </w:rPr>
          <w:tab/>
        </w:r>
        <w:r w:rsidRPr="003A5EEF">
          <w:rPr>
            <w:rStyle w:val="af2"/>
            <w:noProof/>
          </w:rPr>
          <w:t>用户主体绑定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FDEB17B" w14:textId="31AC09F7"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08" w:history="1">
        <w:r w:rsidRPr="003A5EEF">
          <w:rPr>
            <w:rStyle w:val="af2"/>
            <w:noProof/>
          </w:rPr>
          <w:t>3.2</w:t>
        </w:r>
        <w:r>
          <w:rPr>
            <w:rFonts w:eastAsiaTheme="minorEastAsia" w:hAnsiTheme="minorHAnsi" w:cstheme="minorBidi" w:hint="eastAsia"/>
            <w:smallCaps w:val="0"/>
            <w:noProof/>
            <w:sz w:val="22"/>
            <w:szCs w:val="24"/>
            <w14:ligatures w14:val="standardContextual"/>
          </w:rPr>
          <w:tab/>
        </w:r>
        <w:r w:rsidRPr="003A5EEF">
          <w:rPr>
            <w:rStyle w:val="af2"/>
            <w:noProof/>
          </w:rPr>
          <w:t>抗抵赖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D4B7647" w14:textId="1A284AD9" w:rsidR="00C006BD" w:rsidRDefault="00C006BD">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09" w:history="1">
        <w:r w:rsidRPr="003A5EEF">
          <w:rPr>
            <w:rStyle w:val="af2"/>
            <w:b/>
            <w:noProof/>
          </w:rPr>
          <w:t>3.2.1</w:t>
        </w:r>
        <w:r>
          <w:rPr>
            <w:rFonts w:eastAsiaTheme="minorEastAsia" w:hAnsiTheme="minorHAnsi" w:cstheme="minorBidi" w:hint="eastAsia"/>
            <w:i w:val="0"/>
            <w:iCs w:val="0"/>
            <w:noProof/>
            <w:sz w:val="22"/>
            <w:szCs w:val="24"/>
            <w14:ligatures w14:val="standardContextual"/>
          </w:rPr>
          <w:tab/>
        </w:r>
        <w:r w:rsidRPr="003A5EEF">
          <w:rPr>
            <w:rStyle w:val="af2"/>
            <w:noProof/>
          </w:rPr>
          <w:t>抗原发抵赖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3055D49" w14:textId="2F33F935" w:rsidR="00C006BD" w:rsidRDefault="00C006BD">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10" w:history="1">
        <w:r w:rsidRPr="003A5EEF">
          <w:rPr>
            <w:rStyle w:val="af2"/>
            <w:b/>
            <w:noProof/>
          </w:rPr>
          <w:t>3.2.2</w:t>
        </w:r>
        <w:r>
          <w:rPr>
            <w:rFonts w:eastAsiaTheme="minorEastAsia" w:hAnsiTheme="minorHAnsi" w:cstheme="minorBidi" w:hint="eastAsia"/>
            <w:i w:val="0"/>
            <w:iCs w:val="0"/>
            <w:noProof/>
            <w:sz w:val="22"/>
            <w:szCs w:val="24"/>
            <w14:ligatures w14:val="standardContextual"/>
          </w:rPr>
          <w:tab/>
        </w:r>
        <w:r w:rsidRPr="003A5EEF">
          <w:rPr>
            <w:rStyle w:val="af2"/>
            <w:noProof/>
          </w:rPr>
          <w:t>抗接收抵赖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D864AD" w14:textId="3D8348F8"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11" w:history="1">
        <w:r w:rsidRPr="003A5EEF">
          <w:rPr>
            <w:rStyle w:val="af2"/>
            <w:noProof/>
          </w:rPr>
          <w:t>3.3</w:t>
        </w:r>
        <w:r>
          <w:rPr>
            <w:rFonts w:eastAsiaTheme="minorEastAsia" w:hAnsiTheme="minorHAnsi" w:cstheme="minorBidi" w:hint="eastAsia"/>
            <w:smallCaps w:val="0"/>
            <w:noProof/>
            <w:sz w:val="22"/>
            <w:szCs w:val="24"/>
            <w14:ligatures w14:val="standardContextual"/>
          </w:rPr>
          <w:tab/>
        </w:r>
        <w:r w:rsidRPr="003A5EEF">
          <w:rPr>
            <w:rStyle w:val="af2"/>
            <w:noProof/>
          </w:rPr>
          <w:t>自主访问控制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9B32AA" w14:textId="57EF8E2B" w:rsidR="00C006BD" w:rsidRDefault="00C006BD">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12" w:history="1">
        <w:r w:rsidRPr="003A5EEF">
          <w:rPr>
            <w:rStyle w:val="af2"/>
            <w:b/>
            <w:noProof/>
          </w:rPr>
          <w:t>3.3.1</w:t>
        </w:r>
        <w:r>
          <w:rPr>
            <w:rFonts w:eastAsiaTheme="minorEastAsia" w:hAnsiTheme="minorHAnsi" w:cstheme="minorBidi" w:hint="eastAsia"/>
            <w:i w:val="0"/>
            <w:iCs w:val="0"/>
            <w:noProof/>
            <w:sz w:val="22"/>
            <w:szCs w:val="24"/>
            <w14:ligatures w14:val="standardContextual"/>
          </w:rPr>
          <w:tab/>
        </w:r>
        <w:r w:rsidRPr="003A5EEF">
          <w:rPr>
            <w:rStyle w:val="af2"/>
            <w:noProof/>
          </w:rPr>
          <w:t>自主访问控制功能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F37A3A" w14:textId="2A261B66" w:rsidR="00C006BD" w:rsidRDefault="00C006BD">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13" w:history="1">
        <w:r w:rsidRPr="003A5EEF">
          <w:rPr>
            <w:rStyle w:val="af2"/>
            <w:b/>
            <w:noProof/>
          </w:rPr>
          <w:t>3.3.2</w:t>
        </w:r>
        <w:r>
          <w:rPr>
            <w:rFonts w:eastAsiaTheme="minorEastAsia" w:hAnsiTheme="minorHAnsi" w:cstheme="minorBidi" w:hint="eastAsia"/>
            <w:i w:val="0"/>
            <w:iCs w:val="0"/>
            <w:noProof/>
            <w:sz w:val="22"/>
            <w:szCs w:val="24"/>
            <w14:ligatures w14:val="standardContextual"/>
          </w:rPr>
          <w:tab/>
        </w:r>
        <w:r w:rsidRPr="003A5EEF">
          <w:rPr>
            <w:rStyle w:val="af2"/>
            <w:noProof/>
          </w:rPr>
          <w:t>自主访问控制策略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6A4CE13" w14:textId="7E2B886F"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14" w:history="1">
        <w:r w:rsidRPr="003A5EEF">
          <w:rPr>
            <w:rStyle w:val="af2"/>
            <w:noProof/>
          </w:rPr>
          <w:t>3.4</w:t>
        </w:r>
        <w:r>
          <w:rPr>
            <w:rFonts w:eastAsiaTheme="minorEastAsia" w:hAnsiTheme="minorHAnsi" w:cstheme="minorBidi" w:hint="eastAsia"/>
            <w:smallCaps w:val="0"/>
            <w:noProof/>
            <w:sz w:val="22"/>
            <w:szCs w:val="24"/>
            <w14:ligatures w14:val="standardContextual"/>
          </w:rPr>
          <w:tab/>
        </w:r>
        <w:r w:rsidRPr="003A5EEF">
          <w:rPr>
            <w:rStyle w:val="af2"/>
            <w:noProof/>
          </w:rPr>
          <w:t>标记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B8281ED" w14:textId="031156A0"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15" w:history="1">
        <w:r w:rsidRPr="003A5EEF">
          <w:rPr>
            <w:rStyle w:val="af2"/>
            <w:noProof/>
          </w:rPr>
          <w:t>3.5</w:t>
        </w:r>
        <w:r>
          <w:rPr>
            <w:rFonts w:eastAsiaTheme="minorEastAsia" w:hAnsiTheme="minorHAnsi" w:cstheme="minorBidi" w:hint="eastAsia"/>
            <w:smallCaps w:val="0"/>
            <w:noProof/>
            <w:sz w:val="22"/>
            <w:szCs w:val="24"/>
            <w14:ligatures w14:val="standardContextual"/>
          </w:rPr>
          <w:tab/>
        </w:r>
        <w:r w:rsidRPr="003A5EEF">
          <w:rPr>
            <w:rStyle w:val="af2"/>
            <w:noProof/>
          </w:rPr>
          <w:t>强制访问控制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8BF1E77" w14:textId="49B7D3AD" w:rsidR="00C006BD" w:rsidRDefault="00C006BD">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16" w:history="1">
        <w:r w:rsidRPr="003A5EEF">
          <w:rPr>
            <w:rStyle w:val="af2"/>
            <w:b/>
            <w:noProof/>
          </w:rPr>
          <w:t>3.5.1</w:t>
        </w:r>
        <w:r>
          <w:rPr>
            <w:rFonts w:eastAsiaTheme="minorEastAsia" w:hAnsiTheme="minorHAnsi" w:cstheme="minorBidi" w:hint="eastAsia"/>
            <w:i w:val="0"/>
            <w:iCs w:val="0"/>
            <w:noProof/>
            <w:sz w:val="22"/>
            <w:szCs w:val="24"/>
            <w14:ligatures w14:val="standardContextual"/>
          </w:rPr>
          <w:tab/>
        </w:r>
        <w:r w:rsidRPr="003A5EEF">
          <w:rPr>
            <w:rStyle w:val="af2"/>
            <w:noProof/>
          </w:rPr>
          <w:t>强制访问控制功能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7008C01" w14:textId="41B3A878" w:rsidR="00C006BD" w:rsidRDefault="00C006BD">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17" w:history="1">
        <w:r w:rsidRPr="003A5EEF">
          <w:rPr>
            <w:rStyle w:val="af2"/>
            <w:b/>
            <w:noProof/>
          </w:rPr>
          <w:t>3.5.2</w:t>
        </w:r>
        <w:r>
          <w:rPr>
            <w:rFonts w:eastAsiaTheme="minorEastAsia" w:hAnsiTheme="minorHAnsi" w:cstheme="minorBidi" w:hint="eastAsia"/>
            <w:i w:val="0"/>
            <w:iCs w:val="0"/>
            <w:noProof/>
            <w:sz w:val="22"/>
            <w:szCs w:val="24"/>
            <w14:ligatures w14:val="standardContextual"/>
          </w:rPr>
          <w:tab/>
        </w:r>
        <w:r w:rsidRPr="003A5EEF">
          <w:rPr>
            <w:rStyle w:val="af2"/>
            <w:noProof/>
          </w:rPr>
          <w:t>强制访问控制的范围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B07D4DB" w14:textId="17E39592" w:rsidR="00C006BD" w:rsidRDefault="00C006BD">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18" w:history="1">
        <w:r w:rsidRPr="003A5EEF">
          <w:rPr>
            <w:rStyle w:val="af2"/>
            <w:b/>
            <w:noProof/>
          </w:rPr>
          <w:t>3.5.3</w:t>
        </w:r>
        <w:r>
          <w:rPr>
            <w:rFonts w:eastAsiaTheme="minorEastAsia" w:hAnsiTheme="minorHAnsi" w:cstheme="minorBidi" w:hint="eastAsia"/>
            <w:i w:val="0"/>
            <w:iCs w:val="0"/>
            <w:noProof/>
            <w:sz w:val="22"/>
            <w:szCs w:val="24"/>
            <w14:ligatures w14:val="standardContextual"/>
          </w:rPr>
          <w:tab/>
        </w:r>
        <w:r w:rsidRPr="003A5EEF">
          <w:rPr>
            <w:rStyle w:val="af2"/>
            <w:noProof/>
          </w:rPr>
          <w:t>权限分离与最小授权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67DD53C" w14:textId="0CA3C03F"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19" w:history="1">
        <w:r w:rsidRPr="003A5EEF">
          <w:rPr>
            <w:rStyle w:val="af2"/>
            <w:noProof/>
          </w:rPr>
          <w:t>3.6</w:t>
        </w:r>
        <w:r>
          <w:rPr>
            <w:rFonts w:eastAsiaTheme="minorEastAsia" w:hAnsiTheme="minorHAnsi" w:cstheme="minorBidi" w:hint="eastAsia"/>
            <w:smallCaps w:val="0"/>
            <w:noProof/>
            <w:sz w:val="22"/>
            <w:szCs w:val="24"/>
            <w14:ligatures w14:val="standardContextual"/>
          </w:rPr>
          <w:tab/>
        </w:r>
        <w:r w:rsidRPr="003A5EEF">
          <w:rPr>
            <w:rStyle w:val="af2"/>
            <w:noProof/>
          </w:rPr>
          <w:t>安全审计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46A4C6B" w14:textId="4D3CD08B" w:rsidR="00C006BD" w:rsidRDefault="00C006BD">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20" w:history="1">
        <w:r w:rsidRPr="003A5EEF">
          <w:rPr>
            <w:rStyle w:val="af2"/>
            <w:b/>
            <w:noProof/>
          </w:rPr>
          <w:t>3.6.1</w:t>
        </w:r>
        <w:r>
          <w:rPr>
            <w:rFonts w:eastAsiaTheme="minorEastAsia" w:hAnsiTheme="minorHAnsi" w:cstheme="minorBidi" w:hint="eastAsia"/>
            <w:i w:val="0"/>
            <w:iCs w:val="0"/>
            <w:noProof/>
            <w:sz w:val="22"/>
            <w:szCs w:val="24"/>
            <w14:ligatures w14:val="standardContextual"/>
          </w:rPr>
          <w:tab/>
        </w:r>
        <w:r w:rsidRPr="003A5EEF">
          <w:rPr>
            <w:rStyle w:val="af2"/>
            <w:noProof/>
          </w:rPr>
          <w:t>安全审计内容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D0274D3" w14:textId="2FEF4C96" w:rsidR="00C006BD" w:rsidRDefault="00C006BD">
      <w:pPr>
        <w:pStyle w:val="TOC3"/>
        <w:tabs>
          <w:tab w:val="left" w:pos="1260"/>
          <w:tab w:val="right" w:leader="dot" w:pos="9402"/>
        </w:tabs>
        <w:rPr>
          <w:rFonts w:eastAsiaTheme="minorEastAsia" w:hAnsiTheme="minorHAnsi" w:cstheme="minorBidi" w:hint="eastAsia"/>
          <w:i w:val="0"/>
          <w:iCs w:val="0"/>
          <w:noProof/>
          <w:sz w:val="22"/>
          <w:szCs w:val="24"/>
          <w14:ligatures w14:val="standardContextual"/>
        </w:rPr>
      </w:pPr>
      <w:hyperlink w:anchor="_Toc238659821" w:history="1">
        <w:r w:rsidRPr="003A5EEF">
          <w:rPr>
            <w:rStyle w:val="af2"/>
            <w:b/>
            <w:noProof/>
          </w:rPr>
          <w:t>3.6.2</w:t>
        </w:r>
        <w:r>
          <w:rPr>
            <w:rFonts w:eastAsiaTheme="minorEastAsia" w:hAnsiTheme="minorHAnsi" w:cstheme="minorBidi" w:hint="eastAsia"/>
            <w:i w:val="0"/>
            <w:iCs w:val="0"/>
            <w:noProof/>
            <w:sz w:val="22"/>
            <w:szCs w:val="24"/>
            <w14:ligatures w14:val="standardContextual"/>
          </w:rPr>
          <w:tab/>
        </w:r>
        <w:r w:rsidRPr="003A5EEF">
          <w:rPr>
            <w:rStyle w:val="af2"/>
            <w:noProof/>
          </w:rPr>
          <w:t>安全审计处理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2486EDC" w14:textId="3706E2D2"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22" w:history="1">
        <w:r w:rsidRPr="003A5EEF">
          <w:rPr>
            <w:rStyle w:val="af2"/>
            <w:noProof/>
          </w:rPr>
          <w:t>3.7</w:t>
        </w:r>
        <w:r>
          <w:rPr>
            <w:rFonts w:eastAsiaTheme="minorEastAsia" w:hAnsiTheme="minorHAnsi" w:cstheme="minorBidi" w:hint="eastAsia"/>
            <w:smallCaps w:val="0"/>
            <w:noProof/>
            <w:sz w:val="22"/>
            <w:szCs w:val="24"/>
            <w14:ligatures w14:val="standardContextual"/>
          </w:rPr>
          <w:tab/>
        </w:r>
        <w:r w:rsidRPr="003A5EEF">
          <w:rPr>
            <w:rStyle w:val="af2"/>
            <w:noProof/>
          </w:rPr>
          <w:t>用户数据完整性保护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FD1CE35" w14:textId="72E9FE91"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23" w:history="1">
        <w:r w:rsidRPr="003A5EEF">
          <w:rPr>
            <w:rStyle w:val="af2"/>
            <w:noProof/>
          </w:rPr>
          <w:t>3.8</w:t>
        </w:r>
        <w:r>
          <w:rPr>
            <w:rFonts w:eastAsiaTheme="minorEastAsia" w:hAnsiTheme="minorHAnsi" w:cstheme="minorBidi" w:hint="eastAsia"/>
            <w:smallCaps w:val="0"/>
            <w:noProof/>
            <w:sz w:val="22"/>
            <w:szCs w:val="24"/>
            <w14:ligatures w14:val="standardContextual"/>
          </w:rPr>
          <w:tab/>
        </w:r>
        <w:r w:rsidRPr="003A5EEF">
          <w:rPr>
            <w:rStyle w:val="af2"/>
            <w:noProof/>
          </w:rPr>
          <w:t>用户数据保密性保护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EE08A64" w14:textId="18B53FF0" w:rsidR="00C006BD" w:rsidRDefault="00C006BD">
      <w:pPr>
        <w:pStyle w:val="TOC2"/>
        <w:tabs>
          <w:tab w:val="left" w:pos="840"/>
          <w:tab w:val="right" w:leader="dot" w:pos="9402"/>
        </w:tabs>
        <w:rPr>
          <w:rFonts w:eastAsiaTheme="minorEastAsia" w:hAnsiTheme="minorHAnsi" w:cstheme="minorBidi" w:hint="eastAsia"/>
          <w:smallCaps w:val="0"/>
          <w:noProof/>
          <w:sz w:val="22"/>
          <w:szCs w:val="24"/>
          <w14:ligatures w14:val="standardContextual"/>
        </w:rPr>
      </w:pPr>
      <w:hyperlink w:anchor="_Toc238659824" w:history="1">
        <w:r w:rsidRPr="003A5EEF">
          <w:rPr>
            <w:rStyle w:val="af2"/>
            <w:noProof/>
          </w:rPr>
          <w:t>3.9</w:t>
        </w:r>
        <w:r>
          <w:rPr>
            <w:rFonts w:eastAsiaTheme="minorEastAsia" w:hAnsiTheme="minorHAnsi" w:cstheme="minorBidi" w:hint="eastAsia"/>
            <w:smallCaps w:val="0"/>
            <w:noProof/>
            <w:sz w:val="22"/>
            <w:szCs w:val="24"/>
            <w14:ligatures w14:val="standardContextual"/>
          </w:rPr>
          <w:tab/>
        </w:r>
        <w:r w:rsidRPr="003A5EEF">
          <w:rPr>
            <w:rStyle w:val="af2"/>
            <w:noProof/>
          </w:rPr>
          <w:t>备份与故障恢复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729EE94" w14:textId="6B82A8B2" w:rsidR="00C006BD" w:rsidRDefault="00C006BD">
      <w:pPr>
        <w:pStyle w:val="TOC2"/>
        <w:tabs>
          <w:tab w:val="left" w:pos="1050"/>
          <w:tab w:val="right" w:leader="dot" w:pos="9402"/>
        </w:tabs>
        <w:rPr>
          <w:rFonts w:eastAsiaTheme="minorEastAsia" w:hAnsiTheme="minorHAnsi" w:cstheme="minorBidi" w:hint="eastAsia"/>
          <w:smallCaps w:val="0"/>
          <w:noProof/>
          <w:sz w:val="22"/>
          <w:szCs w:val="24"/>
          <w14:ligatures w14:val="standardContextual"/>
        </w:rPr>
      </w:pPr>
      <w:hyperlink w:anchor="_Toc238659825" w:history="1">
        <w:r w:rsidRPr="003A5EEF">
          <w:rPr>
            <w:rStyle w:val="af2"/>
            <w:noProof/>
          </w:rPr>
          <w:t>3.10</w:t>
        </w:r>
        <w:r>
          <w:rPr>
            <w:rFonts w:eastAsiaTheme="minorEastAsia" w:hAnsiTheme="minorHAnsi" w:cstheme="minorBidi" w:hint="eastAsia"/>
            <w:smallCaps w:val="0"/>
            <w:noProof/>
            <w:sz w:val="22"/>
            <w:szCs w:val="24"/>
            <w14:ligatures w14:val="standardContextual"/>
          </w:rPr>
          <w:tab/>
        </w:r>
        <w:r w:rsidRPr="003A5EEF">
          <w:rPr>
            <w:rStyle w:val="af2"/>
            <w:noProof/>
          </w:rPr>
          <w:t>系统安全性检测分析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EB26BD9" w14:textId="1111592E" w:rsidR="00C006BD" w:rsidRDefault="00C006BD">
      <w:pPr>
        <w:pStyle w:val="TOC1"/>
        <w:tabs>
          <w:tab w:val="right" w:leader="dot" w:pos="9402"/>
        </w:tabs>
        <w:rPr>
          <w:rFonts w:eastAsiaTheme="minorEastAsia" w:hAnsiTheme="minorHAnsi" w:cstheme="minorBidi" w:hint="eastAsia"/>
          <w:b w:val="0"/>
          <w:bCs w:val="0"/>
          <w:caps w:val="0"/>
          <w:noProof/>
          <w:sz w:val="22"/>
          <w:szCs w:val="24"/>
          <w14:ligatures w14:val="standardContextual"/>
        </w:rPr>
      </w:pPr>
      <w:hyperlink w:anchor="_Toc238659826" w:history="1">
        <w:r w:rsidRPr="003A5EEF">
          <w:rPr>
            <w:rStyle w:val="af2"/>
            <w:noProof/>
          </w:rPr>
          <w:t>附录A  软件安全需求追踪表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_Toc238659826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C4607B0" w14:textId="5DE033A1" w:rsidR="00054779" w:rsidRPr="00054779" w:rsidRDefault="0088559E" w:rsidP="00054779">
      <w:pPr>
        <w:jc w:val="left"/>
        <w:rPr>
          <w:sz w:val="36"/>
          <w:szCs w:val="36"/>
        </w:rPr>
        <w:sectPr w:rsidR="00054779" w:rsidRPr="00054779" w:rsidSect="0088559E">
          <w:footerReference w:type="default" r:id="rId14"/>
          <w:pgSz w:w="11906" w:h="16838"/>
          <w:pgMar w:top="1701" w:right="1247" w:bottom="1418" w:left="1247" w:header="851" w:footer="851" w:gutter="0"/>
          <w:pgNumType w:fmt="upperRoman" w:start="1"/>
          <w:cols w:space="720"/>
          <w:docGrid w:linePitch="383" w:charSpace="5921"/>
        </w:sectPr>
      </w:pPr>
      <w:r>
        <w:rPr>
          <w:sz w:val="36"/>
          <w:szCs w:val="36"/>
        </w:rPr>
        <w:fldChar w:fldCharType="end"/>
      </w:r>
    </w:p>
    <w:p w14:paraId="6EB43BDA" w14:textId="62485732" w:rsidR="001056D5" w:rsidRPr="0088559E" w:rsidRDefault="001056D5" w:rsidP="0088559E">
      <w:pPr>
        <w:pStyle w:val="1"/>
        <w:spacing w:before="120" w:after="120"/>
      </w:pPr>
      <w:bookmarkStart w:id="10" w:name="_Toc238659796"/>
      <w:r w:rsidRPr="0088559E">
        <w:lastRenderedPageBreak/>
        <w:t>范围</w:t>
      </w:r>
      <w:bookmarkEnd w:id="2"/>
      <w:bookmarkEnd w:id="3"/>
      <w:bookmarkEnd w:id="4"/>
      <w:bookmarkEnd w:id="5"/>
      <w:bookmarkEnd w:id="6"/>
      <w:bookmarkEnd w:id="7"/>
      <w:bookmarkEnd w:id="8"/>
      <w:bookmarkEnd w:id="9"/>
      <w:bookmarkEnd w:id="10"/>
    </w:p>
    <w:p w14:paraId="1369099E" w14:textId="77777777" w:rsidR="001056D5" w:rsidRPr="0088559E" w:rsidRDefault="001056D5" w:rsidP="0088559E">
      <w:pPr>
        <w:pStyle w:val="2"/>
        <w:spacing w:before="120" w:after="120"/>
      </w:pPr>
      <w:bookmarkStart w:id="11" w:name="_Toc120092288"/>
      <w:bookmarkStart w:id="12" w:name="_Toc142293354"/>
      <w:bookmarkStart w:id="13" w:name="_Toc161650308"/>
      <w:bookmarkStart w:id="14" w:name="_Toc275093316"/>
      <w:bookmarkStart w:id="15" w:name="_Toc275094186"/>
      <w:bookmarkStart w:id="16" w:name="_Toc275094261"/>
      <w:bookmarkStart w:id="17" w:name="_Toc275094321"/>
      <w:bookmarkStart w:id="18" w:name="_Toc275094381"/>
      <w:bookmarkStart w:id="19" w:name="_Toc238659797"/>
      <w:r w:rsidRPr="0088559E">
        <w:t>标识</w:t>
      </w:r>
      <w:bookmarkEnd w:id="11"/>
      <w:bookmarkEnd w:id="12"/>
      <w:bookmarkEnd w:id="13"/>
      <w:bookmarkEnd w:id="14"/>
      <w:bookmarkEnd w:id="15"/>
      <w:bookmarkEnd w:id="16"/>
      <w:bookmarkEnd w:id="17"/>
      <w:bookmarkEnd w:id="18"/>
      <w:bookmarkEnd w:id="19"/>
    </w:p>
    <w:p w14:paraId="3FA2A9C5" w14:textId="54F4477C" w:rsidR="005166F7" w:rsidRPr="00054779" w:rsidRDefault="005166F7">
      <w:pPr>
        <w:pStyle w:val="aa"/>
        <w:numPr>
          <w:ilvl w:val="0"/>
          <w:numId w:val="3"/>
        </w:numPr>
      </w:pPr>
      <w:bookmarkStart w:id="20" w:name="_Toc120092289"/>
      <w:bookmarkStart w:id="21" w:name="_Toc142293355"/>
      <w:bookmarkStart w:id="22" w:name="_Toc161650309"/>
      <w:bookmarkStart w:id="23" w:name="_Toc182993201"/>
      <w:bookmarkStart w:id="24" w:name="_Toc182993334"/>
      <w:bookmarkStart w:id="25" w:name="_Toc183223364"/>
      <w:bookmarkStart w:id="26" w:name="_Toc183253833"/>
      <w:bookmarkStart w:id="27" w:name="_Toc183254322"/>
      <w:bookmarkStart w:id="28" w:name="_Toc275093317"/>
      <w:bookmarkStart w:id="29" w:name="_Toc275094187"/>
      <w:bookmarkStart w:id="30" w:name="_Toc275094262"/>
      <w:bookmarkStart w:id="31" w:name="_Toc275094322"/>
      <w:bookmarkStart w:id="32" w:name="_Toc275094382"/>
      <w:bookmarkStart w:id="33" w:name="_Toc120092290"/>
      <w:bookmarkStart w:id="34" w:name="_Toc142293356"/>
      <w:bookmarkStart w:id="35" w:name="_Toc161650310"/>
      <w:r w:rsidRPr="00054779">
        <w:t>本文档的标识号：</w:t>
      </w:r>
      <w:r w:rsidR="00E2440A" w:rsidRPr="00054779">
        <w:t>PT-</w:t>
      </w:r>
      <w:r w:rsidR="004D04B5">
        <w:t>S2601</w:t>
      </w:r>
      <w:r w:rsidR="00023C89" w:rsidRPr="00054779">
        <w:t>-</w:t>
      </w:r>
      <w:r w:rsidR="0005178A" w:rsidRPr="00054779">
        <w:t>T</w:t>
      </w:r>
      <w:r w:rsidR="00A85DD4">
        <w:rPr>
          <w:rFonts w:hint="eastAsia"/>
        </w:rPr>
        <w:t>N</w:t>
      </w:r>
    </w:p>
    <w:p w14:paraId="5E57CD52" w14:textId="0AFD30C9" w:rsidR="005166F7" w:rsidRPr="00054779" w:rsidRDefault="005166F7">
      <w:pPr>
        <w:pStyle w:val="aa"/>
        <w:numPr>
          <w:ilvl w:val="0"/>
          <w:numId w:val="3"/>
        </w:numPr>
      </w:pPr>
      <w:r w:rsidRPr="00054779">
        <w:t>本文档的标题：</w:t>
      </w:r>
      <w:r w:rsidR="009B69FE" w:rsidRPr="009B69FE">
        <w:t>协同办公平台软件</w:t>
      </w:r>
      <w:r w:rsidR="009B69FE">
        <w:rPr>
          <w:rFonts w:hint="eastAsia"/>
        </w:rPr>
        <w:t>安全</w:t>
      </w:r>
      <w:r w:rsidR="000B1FEC">
        <w:rPr>
          <w:rFonts w:hint="eastAsia"/>
        </w:rPr>
        <w:t>测评说明</w:t>
      </w:r>
    </w:p>
    <w:p w14:paraId="696CAC10" w14:textId="3220534B" w:rsidR="005166F7" w:rsidRPr="00054779" w:rsidRDefault="005166F7">
      <w:pPr>
        <w:pStyle w:val="aa"/>
        <w:numPr>
          <w:ilvl w:val="0"/>
          <w:numId w:val="3"/>
        </w:numPr>
      </w:pPr>
      <w:r w:rsidRPr="00054779">
        <w:t>本文档适用的范围：定义</w:t>
      </w:r>
      <w:r w:rsidR="009B69FE" w:rsidRPr="009B69FE">
        <w:t>协同办公平台软件</w:t>
      </w:r>
      <w:r w:rsidRPr="00054779">
        <w:t>的</w:t>
      </w:r>
      <w:r w:rsidR="009B69FE">
        <w:rPr>
          <w:rFonts w:hint="eastAsia"/>
        </w:rPr>
        <w:t>安全</w:t>
      </w:r>
      <w:r w:rsidR="000B1FEC">
        <w:t>测评说明</w:t>
      </w:r>
      <w:r w:rsidRPr="00054779">
        <w:t>。</w:t>
      </w:r>
      <w:r w:rsidR="00E913FF" w:rsidRPr="00054779">
        <w:t xml:space="preserve"> </w:t>
      </w:r>
    </w:p>
    <w:p w14:paraId="0911C386" w14:textId="77777777" w:rsidR="001056D5" w:rsidRPr="00054779" w:rsidRDefault="001056D5" w:rsidP="0088559E">
      <w:pPr>
        <w:pStyle w:val="2"/>
        <w:spacing w:before="120" w:after="120"/>
      </w:pPr>
      <w:bookmarkStart w:id="36" w:name="_Toc238659798"/>
      <w:bookmarkEnd w:id="20"/>
      <w:bookmarkEnd w:id="21"/>
      <w:bookmarkEnd w:id="22"/>
      <w:r w:rsidRPr="00054779">
        <w:t>系统概述</w:t>
      </w:r>
      <w:bookmarkEnd w:id="23"/>
      <w:bookmarkEnd w:id="24"/>
      <w:bookmarkEnd w:id="25"/>
      <w:bookmarkEnd w:id="26"/>
      <w:bookmarkEnd w:id="27"/>
      <w:bookmarkEnd w:id="28"/>
      <w:bookmarkEnd w:id="29"/>
      <w:bookmarkEnd w:id="30"/>
      <w:bookmarkEnd w:id="31"/>
      <w:bookmarkEnd w:id="32"/>
      <w:bookmarkEnd w:id="36"/>
    </w:p>
    <w:p w14:paraId="53C23E60" w14:textId="7A9CDECC" w:rsidR="009B69FE" w:rsidRPr="00220900" w:rsidRDefault="009B69FE" w:rsidP="00220900">
      <w:pPr>
        <w:pStyle w:val="aa"/>
      </w:pPr>
      <w:r w:rsidRPr="009B69FE">
        <w:t>协同办公平台软件是一款面向中大型企业的协同管理平台，集成</w:t>
      </w:r>
      <w:r w:rsidRPr="009B69FE">
        <w:t>OA</w:t>
      </w:r>
      <w:r w:rsidRPr="009B69FE">
        <w:t>办公、流程管理、知识管理及多种企业资源管理功能。协同办公平台软件采用齿轮联动模型和协同矩阵模型，实现企业信息和应用的紧密集成与统一管理。系统基于</w:t>
      </w:r>
      <w:r w:rsidRPr="009B69FE">
        <w:t>Java</w:t>
      </w:r>
      <w:r w:rsidRPr="009B69FE">
        <w:t>平台开发，支持多种云服务，保证了系统的稳定性和可扩展性。</w:t>
      </w:r>
    </w:p>
    <w:p w14:paraId="6D08C3C9" w14:textId="77777777" w:rsidR="00023C89" w:rsidRPr="00054779" w:rsidRDefault="00023C89" w:rsidP="00220900">
      <w:pPr>
        <w:pStyle w:val="aa"/>
        <w:rPr>
          <w:noProof/>
        </w:rPr>
      </w:pPr>
      <w:r w:rsidRPr="00054779">
        <w:rPr>
          <w:noProof/>
        </w:rPr>
        <w:t>被测软件信息如下表所示。</w:t>
      </w:r>
    </w:p>
    <w:p w14:paraId="044BDBC7" w14:textId="218455DB" w:rsidR="00023C89" w:rsidRPr="00054779" w:rsidRDefault="00220900" w:rsidP="00220900">
      <w:pPr>
        <w:pStyle w:val="a3"/>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rsidR="00C006BD">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C006BD">
        <w:rPr>
          <w:noProof/>
        </w:rPr>
        <w:t>1</w:t>
      </w:r>
      <w:r>
        <w:fldChar w:fldCharType="end"/>
      </w:r>
      <w:r w:rsidR="00023C89" w:rsidRPr="00054779">
        <w:t>被测对象一览表</w:t>
      </w:r>
    </w:p>
    <w:tbl>
      <w:tblPr>
        <w:tblStyle w:val="a9"/>
        <w:tblW w:w="5000" w:type="pct"/>
        <w:tblLook w:val="04A0" w:firstRow="1" w:lastRow="0" w:firstColumn="1" w:lastColumn="0" w:noHBand="0" w:noVBand="1"/>
      </w:tblPr>
      <w:tblGrid>
        <w:gridCol w:w="902"/>
        <w:gridCol w:w="1363"/>
        <w:gridCol w:w="854"/>
        <w:gridCol w:w="1002"/>
        <w:gridCol w:w="717"/>
        <w:gridCol w:w="2004"/>
        <w:gridCol w:w="1651"/>
        <w:gridCol w:w="889"/>
      </w:tblGrid>
      <w:tr w:rsidR="009B69FE" w:rsidRPr="00CF1CDF" w14:paraId="0313DF3D" w14:textId="77777777" w:rsidTr="00C41C9D">
        <w:trPr>
          <w:cnfStyle w:val="100000000000" w:firstRow="1" w:lastRow="0" w:firstColumn="0" w:lastColumn="0" w:oddVBand="0" w:evenVBand="0" w:oddHBand="0" w:evenHBand="0" w:firstRowFirstColumn="0" w:firstRowLastColumn="0" w:lastRowFirstColumn="0" w:lastRowLastColumn="0"/>
        </w:trPr>
        <w:tc>
          <w:tcPr>
            <w:tcW w:w="480" w:type="pct"/>
          </w:tcPr>
          <w:p w14:paraId="4088054B" w14:textId="77777777" w:rsidR="009B69FE" w:rsidRPr="00CF1CDF" w:rsidRDefault="009B69FE" w:rsidP="00C41C9D">
            <w:pPr>
              <w:spacing w:line="320" w:lineRule="exact"/>
              <w:jc w:val="center"/>
              <w:rPr>
                <w:bCs/>
                <w:szCs w:val="21"/>
              </w:rPr>
            </w:pPr>
            <w:r w:rsidRPr="00CF1CDF">
              <w:rPr>
                <w:bCs/>
                <w:szCs w:val="21"/>
              </w:rPr>
              <w:t>序号</w:t>
            </w:r>
          </w:p>
        </w:tc>
        <w:tc>
          <w:tcPr>
            <w:tcW w:w="726" w:type="pct"/>
          </w:tcPr>
          <w:p w14:paraId="3D3FEADC" w14:textId="77777777" w:rsidR="009B69FE" w:rsidRPr="00CF1CDF" w:rsidRDefault="009B69FE" w:rsidP="00C41C9D">
            <w:pPr>
              <w:spacing w:line="320" w:lineRule="exact"/>
              <w:jc w:val="center"/>
              <w:rPr>
                <w:bCs/>
                <w:szCs w:val="21"/>
              </w:rPr>
            </w:pPr>
            <w:r w:rsidRPr="00CF1CDF">
              <w:rPr>
                <w:bCs/>
                <w:szCs w:val="21"/>
              </w:rPr>
              <w:t>被测对象名称</w:t>
            </w:r>
          </w:p>
        </w:tc>
        <w:tc>
          <w:tcPr>
            <w:tcW w:w="455" w:type="pct"/>
          </w:tcPr>
          <w:p w14:paraId="5821C0E1" w14:textId="77777777" w:rsidR="009B69FE" w:rsidRPr="00CF1CDF" w:rsidRDefault="009B69FE" w:rsidP="00C41C9D">
            <w:pPr>
              <w:spacing w:line="320" w:lineRule="exact"/>
              <w:jc w:val="center"/>
              <w:rPr>
                <w:bCs/>
                <w:szCs w:val="21"/>
              </w:rPr>
            </w:pPr>
            <w:r w:rsidRPr="00CF1CDF">
              <w:rPr>
                <w:bCs/>
                <w:szCs w:val="21"/>
              </w:rPr>
              <w:t>软件版本</w:t>
            </w:r>
          </w:p>
        </w:tc>
        <w:tc>
          <w:tcPr>
            <w:tcW w:w="534" w:type="pct"/>
          </w:tcPr>
          <w:p w14:paraId="21F1521B" w14:textId="77777777" w:rsidR="009B69FE" w:rsidRPr="00CF1CDF" w:rsidRDefault="009B69FE" w:rsidP="00C41C9D">
            <w:pPr>
              <w:spacing w:line="320" w:lineRule="exact"/>
              <w:jc w:val="center"/>
              <w:rPr>
                <w:bCs/>
                <w:szCs w:val="21"/>
              </w:rPr>
            </w:pPr>
            <w:r w:rsidRPr="00CF1CDF">
              <w:rPr>
                <w:bCs/>
                <w:szCs w:val="21"/>
              </w:rPr>
              <w:t>规模</w:t>
            </w:r>
          </w:p>
        </w:tc>
        <w:tc>
          <w:tcPr>
            <w:tcW w:w="382" w:type="pct"/>
          </w:tcPr>
          <w:p w14:paraId="41E78B88" w14:textId="77777777" w:rsidR="009B69FE" w:rsidRPr="00CF1CDF" w:rsidRDefault="009B69FE" w:rsidP="00C41C9D">
            <w:pPr>
              <w:spacing w:line="320" w:lineRule="exact"/>
              <w:jc w:val="center"/>
              <w:rPr>
                <w:bCs/>
                <w:szCs w:val="21"/>
              </w:rPr>
            </w:pPr>
            <w:r w:rsidRPr="00CF1CDF">
              <w:rPr>
                <w:bCs/>
                <w:szCs w:val="21"/>
              </w:rPr>
              <w:t>编程语言</w:t>
            </w:r>
          </w:p>
        </w:tc>
        <w:tc>
          <w:tcPr>
            <w:tcW w:w="1068" w:type="pct"/>
          </w:tcPr>
          <w:p w14:paraId="6AE0C34F" w14:textId="77777777" w:rsidR="009B69FE" w:rsidRPr="00CF1CDF" w:rsidRDefault="009B69FE" w:rsidP="00C41C9D">
            <w:pPr>
              <w:spacing w:line="320" w:lineRule="exact"/>
              <w:jc w:val="center"/>
              <w:rPr>
                <w:bCs/>
                <w:szCs w:val="21"/>
              </w:rPr>
            </w:pPr>
            <w:r w:rsidRPr="00CF1CDF">
              <w:rPr>
                <w:bCs/>
                <w:szCs w:val="21"/>
              </w:rPr>
              <w:t>开发环境</w:t>
            </w:r>
          </w:p>
        </w:tc>
        <w:tc>
          <w:tcPr>
            <w:tcW w:w="880" w:type="pct"/>
          </w:tcPr>
          <w:p w14:paraId="4BB1A4E9" w14:textId="77777777" w:rsidR="009B69FE" w:rsidRPr="00CF1CDF" w:rsidRDefault="009B69FE" w:rsidP="00C41C9D">
            <w:pPr>
              <w:spacing w:line="320" w:lineRule="exact"/>
              <w:jc w:val="center"/>
              <w:rPr>
                <w:bCs/>
                <w:szCs w:val="21"/>
              </w:rPr>
            </w:pPr>
            <w:r w:rsidRPr="00CF1CDF">
              <w:rPr>
                <w:bCs/>
                <w:szCs w:val="21"/>
              </w:rPr>
              <w:t>运行平台</w:t>
            </w:r>
          </w:p>
        </w:tc>
        <w:tc>
          <w:tcPr>
            <w:tcW w:w="474" w:type="pct"/>
          </w:tcPr>
          <w:p w14:paraId="7910582E" w14:textId="77777777" w:rsidR="009B69FE" w:rsidRPr="00CF1CDF" w:rsidRDefault="009B69FE" w:rsidP="00C41C9D">
            <w:pPr>
              <w:spacing w:line="320" w:lineRule="exact"/>
              <w:jc w:val="center"/>
              <w:rPr>
                <w:bCs/>
                <w:szCs w:val="21"/>
              </w:rPr>
            </w:pPr>
            <w:r w:rsidRPr="00CF1CDF">
              <w:rPr>
                <w:bCs/>
                <w:szCs w:val="21"/>
              </w:rPr>
              <w:t>测试类别</w:t>
            </w:r>
          </w:p>
        </w:tc>
      </w:tr>
      <w:tr w:rsidR="009B69FE" w:rsidRPr="00CF1CDF" w14:paraId="58A32AFB" w14:textId="77777777" w:rsidTr="00C41C9D">
        <w:tc>
          <w:tcPr>
            <w:tcW w:w="480" w:type="pct"/>
          </w:tcPr>
          <w:p w14:paraId="2C67EAD2" w14:textId="77777777" w:rsidR="009B69FE" w:rsidRPr="00CF1CDF" w:rsidRDefault="009B69FE" w:rsidP="00C41C9D">
            <w:pPr>
              <w:spacing w:line="320" w:lineRule="exact"/>
              <w:jc w:val="center"/>
              <w:rPr>
                <w:szCs w:val="21"/>
              </w:rPr>
            </w:pPr>
            <w:r w:rsidRPr="00CF1CDF">
              <w:rPr>
                <w:noProof/>
                <w:szCs w:val="21"/>
              </w:rPr>
              <w:t>1</w:t>
            </w:r>
          </w:p>
        </w:tc>
        <w:tc>
          <w:tcPr>
            <w:tcW w:w="726" w:type="pct"/>
          </w:tcPr>
          <w:p w14:paraId="29A854F5" w14:textId="77777777" w:rsidR="009B69FE" w:rsidRPr="00CF1CDF" w:rsidRDefault="009B69FE" w:rsidP="00C41C9D">
            <w:pPr>
              <w:spacing w:line="320" w:lineRule="exact"/>
              <w:rPr>
                <w:szCs w:val="21"/>
              </w:rPr>
            </w:pPr>
            <w:r w:rsidRPr="008E781B">
              <w:rPr>
                <w:rFonts w:hint="eastAsia"/>
                <w:szCs w:val="21"/>
              </w:rPr>
              <w:t>协同办公平台软件</w:t>
            </w:r>
          </w:p>
        </w:tc>
        <w:tc>
          <w:tcPr>
            <w:tcW w:w="455" w:type="pct"/>
          </w:tcPr>
          <w:p w14:paraId="39CFFD3E" w14:textId="77777777" w:rsidR="009B69FE" w:rsidRPr="00CF1CDF" w:rsidRDefault="009B69FE" w:rsidP="00C41C9D">
            <w:pPr>
              <w:spacing w:line="320" w:lineRule="exact"/>
              <w:jc w:val="center"/>
              <w:rPr>
                <w:szCs w:val="21"/>
              </w:rPr>
            </w:pPr>
            <w:r w:rsidRPr="00CF1CDF">
              <w:rPr>
                <w:szCs w:val="21"/>
              </w:rPr>
              <w:t>V</w:t>
            </w:r>
            <w:r>
              <w:rPr>
                <w:szCs w:val="21"/>
              </w:rPr>
              <w:t>10.0</w:t>
            </w:r>
            <w:r w:rsidRPr="00CF1CDF">
              <w:rPr>
                <w:szCs w:val="21"/>
              </w:rPr>
              <w:t xml:space="preserve"> </w:t>
            </w:r>
          </w:p>
        </w:tc>
        <w:tc>
          <w:tcPr>
            <w:tcW w:w="534" w:type="pct"/>
          </w:tcPr>
          <w:p w14:paraId="7B32FCE0" w14:textId="77777777" w:rsidR="009B69FE" w:rsidRPr="00CF1CDF" w:rsidRDefault="009B69FE" w:rsidP="00C41C9D">
            <w:pPr>
              <w:spacing w:line="320" w:lineRule="exact"/>
              <w:jc w:val="center"/>
              <w:rPr>
                <w:szCs w:val="21"/>
              </w:rPr>
            </w:pPr>
            <w:r w:rsidRPr="00CF1CDF">
              <w:rPr>
                <w:szCs w:val="21"/>
              </w:rPr>
              <w:t>大型</w:t>
            </w:r>
          </w:p>
        </w:tc>
        <w:tc>
          <w:tcPr>
            <w:tcW w:w="382" w:type="pct"/>
          </w:tcPr>
          <w:p w14:paraId="6E1C16E8" w14:textId="77777777" w:rsidR="009B69FE" w:rsidRPr="00CF1CDF" w:rsidRDefault="009B69FE" w:rsidP="00C41C9D">
            <w:pPr>
              <w:spacing w:line="320" w:lineRule="exact"/>
              <w:jc w:val="center"/>
              <w:rPr>
                <w:szCs w:val="21"/>
              </w:rPr>
            </w:pPr>
            <w:r>
              <w:rPr>
                <w:rFonts w:hint="eastAsia"/>
                <w:szCs w:val="21"/>
              </w:rPr>
              <w:t>Java</w:t>
            </w:r>
          </w:p>
        </w:tc>
        <w:tc>
          <w:tcPr>
            <w:tcW w:w="1068" w:type="pct"/>
          </w:tcPr>
          <w:p w14:paraId="46A7B419" w14:textId="77777777" w:rsidR="009B69FE" w:rsidRPr="00CF1CDF" w:rsidRDefault="009B69FE" w:rsidP="00C41C9D">
            <w:pPr>
              <w:spacing w:line="320" w:lineRule="exact"/>
              <w:rPr>
                <w:szCs w:val="21"/>
              </w:rPr>
            </w:pPr>
            <w:r>
              <w:rPr>
                <w:szCs w:val="21"/>
              </w:rPr>
              <w:t xml:space="preserve">IntelliJ </w:t>
            </w:r>
            <w:r>
              <w:rPr>
                <w:rFonts w:hint="eastAsia"/>
                <w:szCs w:val="21"/>
              </w:rPr>
              <w:t>IDEA</w:t>
            </w:r>
          </w:p>
        </w:tc>
        <w:tc>
          <w:tcPr>
            <w:tcW w:w="880" w:type="pct"/>
          </w:tcPr>
          <w:p w14:paraId="2AB4F9A0" w14:textId="77777777" w:rsidR="009B69FE" w:rsidRPr="00CF1CDF" w:rsidRDefault="009B69FE" w:rsidP="00C41C9D">
            <w:pPr>
              <w:spacing w:line="320" w:lineRule="exact"/>
              <w:rPr>
                <w:szCs w:val="21"/>
              </w:rPr>
            </w:pPr>
            <w:r>
              <w:rPr>
                <w:rFonts w:hint="eastAsia"/>
                <w:szCs w:val="21"/>
              </w:rPr>
              <w:t>Windows 10</w:t>
            </w:r>
          </w:p>
        </w:tc>
        <w:tc>
          <w:tcPr>
            <w:tcW w:w="474" w:type="pct"/>
          </w:tcPr>
          <w:p w14:paraId="7BD94118" w14:textId="77777777" w:rsidR="009B69FE" w:rsidRPr="00CF1CDF" w:rsidRDefault="009B69FE" w:rsidP="00C41C9D">
            <w:pPr>
              <w:spacing w:line="320" w:lineRule="exact"/>
              <w:rPr>
                <w:szCs w:val="21"/>
              </w:rPr>
            </w:pPr>
            <w:r>
              <w:rPr>
                <w:rFonts w:hint="eastAsia"/>
                <w:szCs w:val="21"/>
              </w:rPr>
              <w:t>安全测评</w:t>
            </w:r>
          </w:p>
        </w:tc>
      </w:tr>
    </w:tbl>
    <w:p w14:paraId="101526A9" w14:textId="77777777" w:rsidR="008A248B" w:rsidRPr="00054779" w:rsidRDefault="008A248B" w:rsidP="00B5233D">
      <w:pPr>
        <w:spacing w:line="360" w:lineRule="auto"/>
      </w:pPr>
    </w:p>
    <w:p w14:paraId="1678D52C" w14:textId="77777777" w:rsidR="001056D5" w:rsidRPr="00054779" w:rsidRDefault="001056D5" w:rsidP="0088559E">
      <w:pPr>
        <w:pStyle w:val="2"/>
        <w:spacing w:before="120" w:after="120"/>
      </w:pPr>
      <w:bookmarkStart w:id="37" w:name="_Toc238659799"/>
      <w:bookmarkEnd w:id="33"/>
      <w:bookmarkEnd w:id="34"/>
      <w:bookmarkEnd w:id="35"/>
      <w:r w:rsidRPr="00054779">
        <w:t>文档概述</w:t>
      </w:r>
      <w:bookmarkEnd w:id="37"/>
    </w:p>
    <w:p w14:paraId="3496C02B" w14:textId="4E4A4313" w:rsidR="001056D5" w:rsidRPr="00054779" w:rsidRDefault="001056D5" w:rsidP="00220900">
      <w:pPr>
        <w:pStyle w:val="aa"/>
      </w:pPr>
      <w:r w:rsidRPr="00054779">
        <w:rPr>
          <w:noProof/>
        </w:rPr>
        <w:t>本文档是对本项目进行测试的</w:t>
      </w:r>
      <w:r w:rsidR="000B1FEC">
        <w:rPr>
          <w:noProof/>
        </w:rPr>
        <w:t>测评说明</w:t>
      </w:r>
      <w:r w:rsidRPr="00054779">
        <w:rPr>
          <w:noProof/>
        </w:rPr>
        <w:t>，包括测试输入设计、测试操作设计、期望测试结果等。</w:t>
      </w:r>
    </w:p>
    <w:p w14:paraId="64AD76C0" w14:textId="48A6E677" w:rsidR="00E2440A" w:rsidRPr="00FC6390" w:rsidRDefault="001056D5" w:rsidP="00B5233D">
      <w:pPr>
        <w:pStyle w:val="1"/>
        <w:spacing w:before="120" w:after="120"/>
      </w:pPr>
      <w:bookmarkStart w:id="38" w:name="_Toc275093349"/>
      <w:bookmarkStart w:id="39" w:name="_Toc275094219"/>
      <w:bookmarkStart w:id="40" w:name="_Toc275094294"/>
      <w:bookmarkStart w:id="41" w:name="_Toc275094354"/>
      <w:bookmarkStart w:id="42" w:name="_Toc275094414"/>
      <w:bookmarkStart w:id="43" w:name="_Toc238659800"/>
      <w:r w:rsidRPr="00054779">
        <w:t>引用</w:t>
      </w:r>
      <w:bookmarkEnd w:id="38"/>
      <w:bookmarkEnd w:id="39"/>
      <w:bookmarkEnd w:id="40"/>
      <w:bookmarkEnd w:id="41"/>
      <w:bookmarkEnd w:id="42"/>
      <w:r w:rsidRPr="00054779">
        <w:t>文档</w:t>
      </w:r>
      <w:bookmarkEnd w:id="43"/>
    </w:p>
    <w:p w14:paraId="203C4FB8" w14:textId="77777777" w:rsidR="00FC6390" w:rsidRPr="000B1843" w:rsidRDefault="00FC6390" w:rsidP="00FC6390">
      <w:pPr>
        <w:pStyle w:val="2"/>
        <w:spacing w:before="120" w:after="120"/>
        <w:ind w:left="578" w:hanging="578"/>
      </w:pPr>
      <w:bookmarkStart w:id="44" w:name="_Toc70607051"/>
      <w:bookmarkStart w:id="45" w:name="_Toc232512020"/>
      <w:bookmarkStart w:id="46" w:name="_Toc238659801"/>
      <w:r w:rsidRPr="000B1843">
        <w:rPr>
          <w:rFonts w:hint="eastAsia"/>
        </w:rPr>
        <w:t>标准类</w:t>
      </w:r>
      <w:r w:rsidRPr="000B1843">
        <w:t>引用</w:t>
      </w:r>
      <w:bookmarkEnd w:id="44"/>
      <w:r w:rsidRPr="000B1843">
        <w:rPr>
          <w:rFonts w:hint="eastAsia"/>
        </w:rPr>
        <w:t>文档</w:t>
      </w:r>
      <w:bookmarkEnd w:id="45"/>
      <w:bookmarkEnd w:id="46"/>
    </w:p>
    <w:p w14:paraId="44CB07B5" w14:textId="77777777" w:rsidR="00FC6390" w:rsidRPr="000B1843" w:rsidRDefault="00FC6390" w:rsidP="00FC6390">
      <w:pPr>
        <w:spacing w:line="360" w:lineRule="auto"/>
        <w:ind w:firstLineChars="200" w:firstLine="480"/>
        <w:rPr>
          <w:sz w:val="24"/>
          <w:szCs w:val="28"/>
        </w:rPr>
      </w:pPr>
      <w:r w:rsidRPr="000B1843">
        <w:rPr>
          <w:sz w:val="24"/>
          <w:szCs w:val="28"/>
        </w:rPr>
        <w:t>本文引用的</w:t>
      </w:r>
      <w:r w:rsidRPr="000B1843">
        <w:rPr>
          <w:rFonts w:hint="eastAsia"/>
          <w:sz w:val="24"/>
          <w:szCs w:val="28"/>
        </w:rPr>
        <w:t>标准</w:t>
      </w:r>
      <w:r w:rsidRPr="000B1843">
        <w:rPr>
          <w:sz w:val="24"/>
          <w:szCs w:val="28"/>
        </w:rPr>
        <w:t>类文档如下所示</w:t>
      </w:r>
      <w:r w:rsidRPr="000B1843">
        <w:rPr>
          <w:rFonts w:hint="eastAsia"/>
          <w:sz w:val="24"/>
          <w:szCs w:val="28"/>
        </w:rPr>
        <w:t>：</w:t>
      </w:r>
    </w:p>
    <w:p w14:paraId="3BF38322" w14:textId="77777777" w:rsidR="00FC6390" w:rsidRPr="000B1843" w:rsidRDefault="00FC6390" w:rsidP="00FC6390">
      <w:pPr>
        <w:keepNext/>
        <w:spacing w:before="120"/>
        <w:jc w:val="center"/>
        <w:rPr>
          <w:rFonts w:eastAsia="黑体"/>
          <w:b/>
          <w:szCs w:val="21"/>
        </w:rPr>
      </w:pPr>
      <w:bookmarkStart w:id="47" w:name="_Toc467051180"/>
      <w:r w:rsidRPr="000B1843">
        <w:rPr>
          <w:rFonts w:eastAsia="黑体"/>
          <w:szCs w:val="21"/>
        </w:rPr>
        <w:t>表</w:t>
      </w:r>
      <w:r w:rsidRPr="000B1843">
        <w:rPr>
          <w:rFonts w:eastAsia="黑体"/>
          <w:szCs w:val="21"/>
        </w:rPr>
        <w:t xml:space="preserve">2-1 </w:t>
      </w:r>
      <w:r w:rsidRPr="000B1843">
        <w:rPr>
          <w:rFonts w:eastAsia="黑体" w:hint="eastAsia"/>
          <w:szCs w:val="21"/>
        </w:rPr>
        <w:t>标准类</w:t>
      </w:r>
      <w:r w:rsidRPr="000B1843">
        <w:rPr>
          <w:rFonts w:eastAsia="黑体"/>
          <w:szCs w:val="21"/>
        </w:rPr>
        <w:t>引用</w:t>
      </w:r>
      <w:r w:rsidRPr="000B1843">
        <w:rPr>
          <w:rFonts w:eastAsia="黑体" w:hint="eastAsia"/>
          <w:szCs w:val="21"/>
        </w:rPr>
        <w:t>文档</w:t>
      </w:r>
    </w:p>
    <w:tbl>
      <w:tblPr>
        <w:tblStyle w:val="12"/>
        <w:tblW w:w="5000" w:type="pct"/>
        <w:tblLayout w:type="fixed"/>
        <w:tblLook w:val="01E0" w:firstRow="1" w:lastRow="1" w:firstColumn="1" w:lastColumn="1" w:noHBand="0" w:noVBand="0"/>
      </w:tblPr>
      <w:tblGrid>
        <w:gridCol w:w="704"/>
        <w:gridCol w:w="2836"/>
        <w:gridCol w:w="2552"/>
        <w:gridCol w:w="1486"/>
        <w:gridCol w:w="1824"/>
      </w:tblGrid>
      <w:tr w:rsidR="00FC6390" w:rsidRPr="000B1843" w14:paraId="6109967E" w14:textId="77777777" w:rsidTr="00C41C9D">
        <w:trPr>
          <w:cnfStyle w:val="100000000000" w:firstRow="1" w:lastRow="0" w:firstColumn="0" w:lastColumn="0" w:oddVBand="0" w:evenVBand="0" w:oddHBand="0" w:evenHBand="0" w:firstRowFirstColumn="0" w:firstRowLastColumn="0" w:lastRowFirstColumn="0" w:lastRowLastColumn="0"/>
        </w:trPr>
        <w:tc>
          <w:tcPr>
            <w:tcW w:w="375" w:type="pct"/>
          </w:tcPr>
          <w:p w14:paraId="07FA7F61" w14:textId="77777777" w:rsidR="00FC6390" w:rsidRPr="000B1843" w:rsidRDefault="00FC6390" w:rsidP="00C41C9D">
            <w:pPr>
              <w:jc w:val="center"/>
              <w:rPr>
                <w:color w:val="000000"/>
                <w:szCs w:val="21"/>
              </w:rPr>
            </w:pPr>
            <w:r w:rsidRPr="000B1843">
              <w:rPr>
                <w:color w:val="000000"/>
                <w:szCs w:val="21"/>
              </w:rPr>
              <w:t>序号</w:t>
            </w:r>
          </w:p>
        </w:tc>
        <w:tc>
          <w:tcPr>
            <w:tcW w:w="1508" w:type="pct"/>
          </w:tcPr>
          <w:p w14:paraId="2FF55F6A" w14:textId="77777777" w:rsidR="00FC6390" w:rsidRPr="000B1843" w:rsidRDefault="00FC6390" w:rsidP="00C41C9D">
            <w:pPr>
              <w:jc w:val="center"/>
              <w:rPr>
                <w:color w:val="000000"/>
                <w:szCs w:val="21"/>
              </w:rPr>
            </w:pPr>
            <w:r w:rsidRPr="000B1843">
              <w:rPr>
                <w:color w:val="000000"/>
                <w:szCs w:val="21"/>
              </w:rPr>
              <w:t>文档名称</w:t>
            </w:r>
          </w:p>
        </w:tc>
        <w:tc>
          <w:tcPr>
            <w:tcW w:w="1357" w:type="pct"/>
          </w:tcPr>
          <w:p w14:paraId="735A41AB" w14:textId="77777777" w:rsidR="00FC6390" w:rsidRPr="000B1843" w:rsidRDefault="00FC6390" w:rsidP="00C41C9D">
            <w:pPr>
              <w:jc w:val="center"/>
              <w:rPr>
                <w:color w:val="000000"/>
                <w:szCs w:val="21"/>
              </w:rPr>
            </w:pPr>
            <w:r w:rsidRPr="000B1843">
              <w:rPr>
                <w:color w:val="000000"/>
                <w:szCs w:val="21"/>
              </w:rPr>
              <w:t>标识</w:t>
            </w:r>
            <w:r w:rsidRPr="000B1843">
              <w:rPr>
                <w:color w:val="000000"/>
                <w:szCs w:val="21"/>
              </w:rPr>
              <w:t>/</w:t>
            </w:r>
            <w:r w:rsidRPr="000B1843">
              <w:rPr>
                <w:color w:val="000000"/>
                <w:szCs w:val="21"/>
              </w:rPr>
              <w:t>版本</w:t>
            </w:r>
          </w:p>
        </w:tc>
        <w:tc>
          <w:tcPr>
            <w:tcW w:w="790" w:type="pct"/>
          </w:tcPr>
          <w:p w14:paraId="689626FE" w14:textId="77777777" w:rsidR="00FC6390" w:rsidRPr="000B1843" w:rsidRDefault="00FC6390" w:rsidP="00C41C9D">
            <w:pPr>
              <w:jc w:val="center"/>
              <w:rPr>
                <w:color w:val="000000"/>
                <w:szCs w:val="21"/>
              </w:rPr>
            </w:pPr>
            <w:r w:rsidRPr="000B1843">
              <w:rPr>
                <w:color w:val="000000"/>
                <w:szCs w:val="21"/>
              </w:rPr>
              <w:t>发布日期</w:t>
            </w:r>
          </w:p>
        </w:tc>
        <w:tc>
          <w:tcPr>
            <w:tcW w:w="970" w:type="pct"/>
          </w:tcPr>
          <w:p w14:paraId="6362D170" w14:textId="77777777" w:rsidR="00FC6390" w:rsidRPr="000B1843" w:rsidRDefault="00FC6390" w:rsidP="00C41C9D">
            <w:pPr>
              <w:jc w:val="center"/>
              <w:rPr>
                <w:color w:val="000000"/>
                <w:szCs w:val="21"/>
              </w:rPr>
            </w:pPr>
            <w:r w:rsidRPr="000B1843">
              <w:rPr>
                <w:color w:val="000000"/>
                <w:szCs w:val="21"/>
              </w:rPr>
              <w:t>来源</w:t>
            </w:r>
          </w:p>
        </w:tc>
      </w:tr>
      <w:tr w:rsidR="00FC6390" w:rsidRPr="000B1843" w14:paraId="460C8ADE" w14:textId="77777777" w:rsidTr="00C41C9D">
        <w:tc>
          <w:tcPr>
            <w:tcW w:w="375" w:type="pct"/>
          </w:tcPr>
          <w:p w14:paraId="47DF53B0" w14:textId="77777777" w:rsidR="00FC6390" w:rsidRPr="00FC6390" w:rsidRDefault="00FC6390">
            <w:pPr>
              <w:numPr>
                <w:ilvl w:val="0"/>
                <w:numId w:val="4"/>
              </w:numPr>
              <w:spacing w:line="360" w:lineRule="exact"/>
              <w:jc w:val="center"/>
              <w:rPr>
                <w:szCs w:val="21"/>
              </w:rPr>
            </w:pPr>
          </w:p>
        </w:tc>
        <w:tc>
          <w:tcPr>
            <w:tcW w:w="1508" w:type="pct"/>
          </w:tcPr>
          <w:p w14:paraId="5D9A60B3" w14:textId="77777777" w:rsidR="00FC6390" w:rsidRPr="000B1843" w:rsidRDefault="00FC6390" w:rsidP="00C41C9D">
            <w:pPr>
              <w:rPr>
                <w:color w:val="000000"/>
                <w:szCs w:val="21"/>
              </w:rPr>
            </w:pPr>
            <w:r w:rsidRPr="00DB6AEB">
              <w:rPr>
                <w:rFonts w:hint="eastAsia"/>
                <w:color w:val="000000"/>
                <w:szCs w:val="21"/>
              </w:rPr>
              <w:t>检测和校准实验室能力认可准则</w:t>
            </w:r>
          </w:p>
        </w:tc>
        <w:tc>
          <w:tcPr>
            <w:tcW w:w="1357" w:type="pct"/>
          </w:tcPr>
          <w:p w14:paraId="067CA419" w14:textId="77777777" w:rsidR="00FC6390" w:rsidRPr="000B1843" w:rsidRDefault="00FC6390" w:rsidP="00C41C9D">
            <w:pPr>
              <w:rPr>
                <w:szCs w:val="21"/>
              </w:rPr>
            </w:pPr>
            <w:r w:rsidRPr="00DB6AEB">
              <w:rPr>
                <w:szCs w:val="21"/>
              </w:rPr>
              <w:t>CNAS-CL01</w:t>
            </w:r>
          </w:p>
        </w:tc>
        <w:tc>
          <w:tcPr>
            <w:tcW w:w="790" w:type="pct"/>
          </w:tcPr>
          <w:p w14:paraId="76B00A3A" w14:textId="77777777" w:rsidR="00FC6390" w:rsidRPr="000B1843" w:rsidRDefault="00FC6390" w:rsidP="00C41C9D">
            <w:pPr>
              <w:rPr>
                <w:szCs w:val="21"/>
              </w:rPr>
            </w:pPr>
            <w:r>
              <w:rPr>
                <w:rFonts w:hint="eastAsia"/>
                <w:szCs w:val="21"/>
              </w:rPr>
              <w:t>2018-03-01</w:t>
            </w:r>
          </w:p>
        </w:tc>
        <w:tc>
          <w:tcPr>
            <w:tcW w:w="970" w:type="pct"/>
          </w:tcPr>
          <w:p w14:paraId="5A854748" w14:textId="77777777" w:rsidR="00FC6390" w:rsidRPr="000B1843" w:rsidRDefault="00FC6390" w:rsidP="00C41C9D">
            <w:pPr>
              <w:rPr>
                <w:color w:val="000000"/>
                <w:szCs w:val="21"/>
              </w:rPr>
            </w:pPr>
            <w:r w:rsidRPr="00DB6AEB">
              <w:rPr>
                <w:rFonts w:hint="eastAsia"/>
                <w:color w:val="000000"/>
                <w:szCs w:val="21"/>
              </w:rPr>
              <w:t>中国合格评定国家认可委员会</w:t>
            </w:r>
          </w:p>
        </w:tc>
      </w:tr>
      <w:tr w:rsidR="00FC6390" w:rsidRPr="000B1843" w14:paraId="55DB489B" w14:textId="77777777" w:rsidTr="00C41C9D">
        <w:tc>
          <w:tcPr>
            <w:tcW w:w="375" w:type="pct"/>
          </w:tcPr>
          <w:p w14:paraId="6A384E32" w14:textId="77777777" w:rsidR="00FC6390" w:rsidRPr="00FC6390" w:rsidRDefault="00FC6390">
            <w:pPr>
              <w:numPr>
                <w:ilvl w:val="0"/>
                <w:numId w:val="4"/>
              </w:numPr>
              <w:spacing w:line="360" w:lineRule="exact"/>
              <w:jc w:val="center"/>
              <w:rPr>
                <w:szCs w:val="21"/>
              </w:rPr>
            </w:pPr>
          </w:p>
        </w:tc>
        <w:tc>
          <w:tcPr>
            <w:tcW w:w="1508" w:type="pct"/>
          </w:tcPr>
          <w:p w14:paraId="0D1CD56B" w14:textId="77777777" w:rsidR="00FC6390" w:rsidRPr="000B1843" w:rsidRDefault="00FC6390" w:rsidP="00C41C9D">
            <w:pPr>
              <w:rPr>
                <w:color w:val="000000"/>
                <w:szCs w:val="21"/>
              </w:rPr>
            </w:pPr>
            <w:r w:rsidRPr="00A750BC">
              <w:rPr>
                <w:rFonts w:hint="eastAsia"/>
                <w:color w:val="000000"/>
                <w:szCs w:val="21"/>
              </w:rPr>
              <w:t>检测和校准实验室能力认可准则在信息安全检测领域的</w:t>
            </w:r>
            <w:r w:rsidRPr="00A750BC">
              <w:rPr>
                <w:rFonts w:hint="eastAsia"/>
                <w:color w:val="000000"/>
                <w:szCs w:val="21"/>
              </w:rPr>
              <w:lastRenderedPageBreak/>
              <w:t>应用说明</w:t>
            </w:r>
          </w:p>
        </w:tc>
        <w:tc>
          <w:tcPr>
            <w:tcW w:w="1357" w:type="pct"/>
          </w:tcPr>
          <w:p w14:paraId="26342A03" w14:textId="77777777" w:rsidR="00FC6390" w:rsidRPr="000B1843" w:rsidRDefault="00FC6390" w:rsidP="00C41C9D">
            <w:pPr>
              <w:rPr>
                <w:szCs w:val="21"/>
              </w:rPr>
            </w:pPr>
            <w:r w:rsidRPr="00DB6AEB">
              <w:rPr>
                <w:szCs w:val="21"/>
              </w:rPr>
              <w:lastRenderedPageBreak/>
              <w:t>CNAS-CL01-A020</w:t>
            </w:r>
          </w:p>
        </w:tc>
        <w:tc>
          <w:tcPr>
            <w:tcW w:w="790" w:type="pct"/>
          </w:tcPr>
          <w:p w14:paraId="3A3C7B26" w14:textId="77777777" w:rsidR="00FC6390" w:rsidRPr="000B1843" w:rsidRDefault="00FC6390" w:rsidP="00C41C9D">
            <w:pPr>
              <w:rPr>
                <w:szCs w:val="21"/>
              </w:rPr>
            </w:pPr>
            <w:r>
              <w:rPr>
                <w:rFonts w:hint="eastAsia"/>
                <w:szCs w:val="21"/>
              </w:rPr>
              <w:t>2018-03-01</w:t>
            </w:r>
          </w:p>
        </w:tc>
        <w:tc>
          <w:tcPr>
            <w:tcW w:w="970" w:type="pct"/>
          </w:tcPr>
          <w:p w14:paraId="3D4D3446" w14:textId="77777777" w:rsidR="00FC6390" w:rsidRPr="000B1843" w:rsidRDefault="00FC6390" w:rsidP="00C41C9D">
            <w:pPr>
              <w:rPr>
                <w:color w:val="000000"/>
                <w:szCs w:val="21"/>
              </w:rPr>
            </w:pPr>
            <w:r w:rsidRPr="00DB6AEB">
              <w:rPr>
                <w:rFonts w:hint="eastAsia"/>
                <w:color w:val="000000"/>
                <w:szCs w:val="21"/>
              </w:rPr>
              <w:t>中国合格评定国家认可委员会</w:t>
            </w:r>
          </w:p>
        </w:tc>
      </w:tr>
      <w:tr w:rsidR="00FC6390" w:rsidRPr="000B1843" w14:paraId="09AA7D7B" w14:textId="77777777" w:rsidTr="00C41C9D">
        <w:tc>
          <w:tcPr>
            <w:tcW w:w="375" w:type="pct"/>
          </w:tcPr>
          <w:p w14:paraId="587D40B8" w14:textId="77777777" w:rsidR="00FC6390" w:rsidRPr="00FC6390" w:rsidRDefault="00FC6390">
            <w:pPr>
              <w:numPr>
                <w:ilvl w:val="0"/>
                <w:numId w:val="4"/>
              </w:numPr>
              <w:spacing w:line="360" w:lineRule="exact"/>
              <w:jc w:val="center"/>
              <w:rPr>
                <w:szCs w:val="21"/>
              </w:rPr>
            </w:pPr>
          </w:p>
        </w:tc>
        <w:tc>
          <w:tcPr>
            <w:tcW w:w="1508" w:type="pct"/>
          </w:tcPr>
          <w:p w14:paraId="5828A796" w14:textId="77777777" w:rsidR="00FC6390" w:rsidRPr="000B1843" w:rsidRDefault="00FC6390" w:rsidP="00C41C9D">
            <w:pPr>
              <w:rPr>
                <w:color w:val="000000"/>
                <w:szCs w:val="21"/>
              </w:rPr>
            </w:pPr>
            <w:r w:rsidRPr="00954067">
              <w:rPr>
                <w:rFonts w:hint="eastAsia"/>
                <w:color w:val="000000"/>
                <w:szCs w:val="21"/>
              </w:rPr>
              <w:t>信息安全技术应用软件系统通用安全技术要求</w:t>
            </w:r>
          </w:p>
        </w:tc>
        <w:tc>
          <w:tcPr>
            <w:tcW w:w="1357" w:type="pct"/>
          </w:tcPr>
          <w:p w14:paraId="2AB2100B" w14:textId="77777777" w:rsidR="00FC6390" w:rsidRPr="000B1843" w:rsidRDefault="00FC6390" w:rsidP="00C41C9D">
            <w:pPr>
              <w:rPr>
                <w:szCs w:val="21"/>
              </w:rPr>
            </w:pPr>
            <w:r>
              <w:rPr>
                <w:szCs w:val="21"/>
              </w:rPr>
              <w:t>GB/T</w:t>
            </w:r>
            <w:r w:rsidRPr="00954067">
              <w:rPr>
                <w:szCs w:val="21"/>
              </w:rPr>
              <w:t>28452</w:t>
            </w:r>
            <w:r>
              <w:rPr>
                <w:rFonts w:hint="eastAsia"/>
                <w:szCs w:val="21"/>
              </w:rPr>
              <w:t>-</w:t>
            </w:r>
            <w:r w:rsidRPr="00954067">
              <w:rPr>
                <w:szCs w:val="21"/>
              </w:rPr>
              <w:t>2012</w:t>
            </w:r>
          </w:p>
        </w:tc>
        <w:tc>
          <w:tcPr>
            <w:tcW w:w="790" w:type="pct"/>
          </w:tcPr>
          <w:p w14:paraId="0C1E34B7" w14:textId="77777777" w:rsidR="00FC6390" w:rsidRPr="000B1843" w:rsidRDefault="00FC6390" w:rsidP="00C41C9D">
            <w:pPr>
              <w:rPr>
                <w:szCs w:val="21"/>
              </w:rPr>
            </w:pPr>
            <w:r>
              <w:rPr>
                <w:rFonts w:hint="eastAsia"/>
                <w:szCs w:val="21"/>
              </w:rPr>
              <w:t>201</w:t>
            </w:r>
            <w:r>
              <w:rPr>
                <w:szCs w:val="21"/>
              </w:rPr>
              <w:t>2</w:t>
            </w:r>
            <w:r>
              <w:rPr>
                <w:rFonts w:hint="eastAsia"/>
                <w:szCs w:val="21"/>
              </w:rPr>
              <w:t>-</w:t>
            </w:r>
            <w:r>
              <w:rPr>
                <w:szCs w:val="21"/>
              </w:rPr>
              <w:t>06</w:t>
            </w:r>
            <w:r>
              <w:rPr>
                <w:rFonts w:hint="eastAsia"/>
                <w:szCs w:val="21"/>
              </w:rPr>
              <w:t>-</w:t>
            </w:r>
            <w:r>
              <w:rPr>
                <w:szCs w:val="21"/>
              </w:rPr>
              <w:t>29</w:t>
            </w:r>
          </w:p>
        </w:tc>
        <w:tc>
          <w:tcPr>
            <w:tcW w:w="970" w:type="pct"/>
          </w:tcPr>
          <w:p w14:paraId="7DD9053A" w14:textId="77777777" w:rsidR="00FC6390" w:rsidRPr="000B1843" w:rsidRDefault="00FC6390" w:rsidP="00C41C9D">
            <w:pPr>
              <w:rPr>
                <w:color w:val="000000"/>
                <w:szCs w:val="21"/>
              </w:rPr>
            </w:pPr>
            <w:r>
              <w:rPr>
                <w:rFonts w:hint="eastAsia"/>
                <w:color w:val="000000"/>
                <w:szCs w:val="21"/>
              </w:rPr>
              <w:t>国家质量监督检验检疫总局</w:t>
            </w:r>
            <w:r>
              <w:rPr>
                <w:rFonts w:hint="eastAsia"/>
                <w:color w:val="000000"/>
                <w:szCs w:val="21"/>
              </w:rPr>
              <w:t>/</w:t>
            </w:r>
            <w:r>
              <w:rPr>
                <w:rFonts w:hint="eastAsia"/>
                <w:color w:val="000000"/>
                <w:szCs w:val="21"/>
              </w:rPr>
              <w:t>中国国家标准化管理委员会</w:t>
            </w:r>
          </w:p>
        </w:tc>
      </w:tr>
      <w:tr w:rsidR="00FC6390" w:rsidRPr="000B1843" w14:paraId="27853A54" w14:textId="77777777" w:rsidTr="00C41C9D">
        <w:tc>
          <w:tcPr>
            <w:tcW w:w="375" w:type="pct"/>
          </w:tcPr>
          <w:p w14:paraId="6C9C9173" w14:textId="77777777" w:rsidR="00FC6390" w:rsidRPr="00FC6390" w:rsidRDefault="00FC6390">
            <w:pPr>
              <w:numPr>
                <w:ilvl w:val="0"/>
                <w:numId w:val="4"/>
              </w:numPr>
              <w:spacing w:line="360" w:lineRule="exact"/>
              <w:jc w:val="center"/>
              <w:rPr>
                <w:szCs w:val="21"/>
              </w:rPr>
            </w:pPr>
          </w:p>
        </w:tc>
        <w:tc>
          <w:tcPr>
            <w:tcW w:w="1508" w:type="pct"/>
          </w:tcPr>
          <w:p w14:paraId="4D84EAB4" w14:textId="77777777" w:rsidR="00FC6390" w:rsidRPr="000B1843" w:rsidRDefault="00FC6390" w:rsidP="00C41C9D">
            <w:pPr>
              <w:rPr>
                <w:color w:val="000000"/>
                <w:szCs w:val="21"/>
              </w:rPr>
            </w:pPr>
            <w:r w:rsidRPr="009976E9">
              <w:rPr>
                <w:rFonts w:hint="eastAsia"/>
                <w:color w:val="000000"/>
                <w:szCs w:val="21"/>
              </w:rPr>
              <w:t>信息安全技术信息系统通用安全技术要求</w:t>
            </w:r>
          </w:p>
        </w:tc>
        <w:tc>
          <w:tcPr>
            <w:tcW w:w="1357" w:type="pct"/>
          </w:tcPr>
          <w:p w14:paraId="7F2CD407" w14:textId="77777777" w:rsidR="00FC6390" w:rsidRPr="000B1843" w:rsidRDefault="00FC6390" w:rsidP="00C41C9D">
            <w:pPr>
              <w:rPr>
                <w:szCs w:val="21"/>
              </w:rPr>
            </w:pPr>
            <w:r>
              <w:rPr>
                <w:szCs w:val="21"/>
              </w:rPr>
              <w:t>GB/T</w:t>
            </w:r>
            <w:r w:rsidRPr="00954067">
              <w:rPr>
                <w:szCs w:val="21"/>
              </w:rPr>
              <w:t>2</w:t>
            </w:r>
            <w:r>
              <w:rPr>
                <w:szCs w:val="21"/>
              </w:rPr>
              <w:t>0271</w:t>
            </w:r>
            <w:r>
              <w:rPr>
                <w:rFonts w:hint="eastAsia"/>
                <w:szCs w:val="21"/>
              </w:rPr>
              <w:t>-</w:t>
            </w:r>
            <w:r w:rsidRPr="00954067">
              <w:rPr>
                <w:szCs w:val="21"/>
              </w:rPr>
              <w:t>20</w:t>
            </w:r>
            <w:r>
              <w:rPr>
                <w:szCs w:val="21"/>
              </w:rPr>
              <w:t>06</w:t>
            </w:r>
          </w:p>
        </w:tc>
        <w:tc>
          <w:tcPr>
            <w:tcW w:w="790" w:type="pct"/>
          </w:tcPr>
          <w:p w14:paraId="75CF0C2C" w14:textId="77777777" w:rsidR="00FC6390" w:rsidRPr="000B1843" w:rsidRDefault="00FC6390" w:rsidP="00C41C9D">
            <w:pPr>
              <w:rPr>
                <w:szCs w:val="21"/>
              </w:rPr>
            </w:pPr>
            <w:r w:rsidRPr="000B1843">
              <w:rPr>
                <w:szCs w:val="21"/>
              </w:rPr>
              <w:t>20</w:t>
            </w:r>
            <w:r>
              <w:rPr>
                <w:szCs w:val="21"/>
              </w:rPr>
              <w:t>0</w:t>
            </w:r>
            <w:r w:rsidRPr="000B1843">
              <w:rPr>
                <w:szCs w:val="21"/>
              </w:rPr>
              <w:t>6-</w:t>
            </w:r>
            <w:r>
              <w:rPr>
                <w:szCs w:val="21"/>
              </w:rPr>
              <w:t>05</w:t>
            </w:r>
            <w:r w:rsidRPr="000B1843">
              <w:rPr>
                <w:szCs w:val="21"/>
              </w:rPr>
              <w:t>-</w:t>
            </w:r>
            <w:r>
              <w:rPr>
                <w:szCs w:val="21"/>
              </w:rPr>
              <w:t>31</w:t>
            </w:r>
          </w:p>
        </w:tc>
        <w:tc>
          <w:tcPr>
            <w:tcW w:w="970" w:type="pct"/>
          </w:tcPr>
          <w:p w14:paraId="2312E919" w14:textId="77777777" w:rsidR="00FC6390" w:rsidRPr="000B1843" w:rsidRDefault="00FC6390" w:rsidP="00C41C9D">
            <w:pPr>
              <w:rPr>
                <w:color w:val="000000"/>
                <w:szCs w:val="21"/>
              </w:rPr>
            </w:pPr>
            <w:r>
              <w:rPr>
                <w:rFonts w:hint="eastAsia"/>
                <w:color w:val="000000"/>
                <w:szCs w:val="21"/>
              </w:rPr>
              <w:t>国家质量监督检验检疫总局</w:t>
            </w:r>
            <w:r>
              <w:rPr>
                <w:rFonts w:hint="eastAsia"/>
                <w:color w:val="000000"/>
                <w:szCs w:val="21"/>
              </w:rPr>
              <w:t>/</w:t>
            </w:r>
            <w:r>
              <w:rPr>
                <w:rFonts w:hint="eastAsia"/>
                <w:color w:val="000000"/>
                <w:szCs w:val="21"/>
              </w:rPr>
              <w:t>中国国家标准化管理委员会</w:t>
            </w:r>
          </w:p>
        </w:tc>
      </w:tr>
    </w:tbl>
    <w:p w14:paraId="3D1B5E9D" w14:textId="77777777" w:rsidR="00FC6390" w:rsidRPr="000B1843" w:rsidRDefault="00FC6390" w:rsidP="00FC6390">
      <w:pPr>
        <w:pStyle w:val="2"/>
        <w:spacing w:before="120" w:after="120"/>
        <w:ind w:left="578" w:hanging="578"/>
      </w:pPr>
      <w:bookmarkStart w:id="48" w:name="_Toc70607052"/>
      <w:bookmarkStart w:id="49" w:name="_Toc232512021"/>
      <w:bookmarkStart w:id="50" w:name="_Toc238659802"/>
      <w:bookmarkEnd w:id="47"/>
      <w:r w:rsidRPr="000B1843">
        <w:rPr>
          <w:rFonts w:hint="eastAsia"/>
        </w:rPr>
        <w:t>技术类</w:t>
      </w:r>
      <w:r w:rsidRPr="000B1843">
        <w:t>引用</w:t>
      </w:r>
      <w:r w:rsidRPr="000B1843">
        <w:rPr>
          <w:rFonts w:hint="eastAsia"/>
        </w:rPr>
        <w:t>文</w:t>
      </w:r>
      <w:bookmarkEnd w:id="48"/>
      <w:r w:rsidRPr="000B1843">
        <w:rPr>
          <w:rFonts w:hint="eastAsia"/>
        </w:rPr>
        <w:t>档</w:t>
      </w:r>
      <w:bookmarkEnd w:id="49"/>
      <w:bookmarkEnd w:id="50"/>
    </w:p>
    <w:p w14:paraId="5E098C6B" w14:textId="77777777" w:rsidR="00FC6390" w:rsidRPr="000B1843" w:rsidRDefault="00FC6390" w:rsidP="00FC6390">
      <w:pPr>
        <w:spacing w:line="360" w:lineRule="auto"/>
        <w:ind w:firstLineChars="200" w:firstLine="480"/>
        <w:rPr>
          <w:sz w:val="24"/>
          <w:szCs w:val="28"/>
        </w:rPr>
      </w:pPr>
      <w:r w:rsidRPr="000B1843">
        <w:rPr>
          <w:sz w:val="24"/>
          <w:szCs w:val="28"/>
        </w:rPr>
        <w:t>本文引用的</w:t>
      </w:r>
      <w:r w:rsidRPr="000B1843">
        <w:rPr>
          <w:rFonts w:hint="eastAsia"/>
          <w:sz w:val="24"/>
          <w:szCs w:val="28"/>
        </w:rPr>
        <w:t>技术</w:t>
      </w:r>
      <w:r w:rsidRPr="000B1843">
        <w:rPr>
          <w:sz w:val="24"/>
          <w:szCs w:val="28"/>
        </w:rPr>
        <w:t>类文档如下所示</w:t>
      </w:r>
      <w:r w:rsidRPr="000B1843">
        <w:rPr>
          <w:rFonts w:hint="eastAsia"/>
          <w:sz w:val="24"/>
          <w:szCs w:val="28"/>
        </w:rPr>
        <w:t>：</w:t>
      </w:r>
    </w:p>
    <w:p w14:paraId="2F5CC77A" w14:textId="77777777" w:rsidR="00FC6390" w:rsidRPr="000B1843" w:rsidRDefault="00FC6390" w:rsidP="00FC6390">
      <w:pPr>
        <w:keepNext/>
        <w:spacing w:before="120"/>
        <w:jc w:val="center"/>
        <w:rPr>
          <w:rFonts w:eastAsia="黑体"/>
          <w:b/>
          <w:szCs w:val="21"/>
        </w:rPr>
      </w:pPr>
      <w:r w:rsidRPr="000B1843">
        <w:rPr>
          <w:rFonts w:eastAsia="黑体"/>
          <w:szCs w:val="21"/>
        </w:rPr>
        <w:t>表</w:t>
      </w:r>
      <w:r w:rsidRPr="000B1843">
        <w:rPr>
          <w:rFonts w:eastAsia="黑体"/>
          <w:szCs w:val="21"/>
        </w:rPr>
        <w:t xml:space="preserve">2-1 </w:t>
      </w:r>
      <w:r w:rsidRPr="000B1843">
        <w:rPr>
          <w:rFonts w:eastAsia="黑体" w:hint="eastAsia"/>
          <w:szCs w:val="21"/>
        </w:rPr>
        <w:t>技术类</w:t>
      </w:r>
      <w:r w:rsidRPr="000B1843">
        <w:rPr>
          <w:rFonts w:eastAsia="黑体"/>
          <w:szCs w:val="21"/>
        </w:rPr>
        <w:t>引用</w:t>
      </w:r>
      <w:r w:rsidRPr="000B1843">
        <w:rPr>
          <w:rFonts w:eastAsia="黑体" w:hint="eastAsia"/>
          <w:szCs w:val="21"/>
        </w:rPr>
        <w:t>文档</w:t>
      </w:r>
    </w:p>
    <w:tbl>
      <w:tblPr>
        <w:tblStyle w:val="12"/>
        <w:tblW w:w="5000" w:type="pct"/>
        <w:tblLayout w:type="fixed"/>
        <w:tblLook w:val="01E0" w:firstRow="1" w:lastRow="1" w:firstColumn="1" w:lastColumn="1" w:noHBand="0" w:noVBand="0"/>
      </w:tblPr>
      <w:tblGrid>
        <w:gridCol w:w="707"/>
        <w:gridCol w:w="3407"/>
        <w:gridCol w:w="1978"/>
        <w:gridCol w:w="1486"/>
        <w:gridCol w:w="1824"/>
      </w:tblGrid>
      <w:tr w:rsidR="00FC6390" w:rsidRPr="000B1843" w14:paraId="03DF5A18" w14:textId="77777777" w:rsidTr="00C41C9D">
        <w:trPr>
          <w:cnfStyle w:val="100000000000" w:firstRow="1" w:lastRow="0" w:firstColumn="0" w:lastColumn="0" w:oddVBand="0" w:evenVBand="0" w:oddHBand="0" w:evenHBand="0" w:firstRowFirstColumn="0" w:firstRowLastColumn="0" w:lastRowFirstColumn="0" w:lastRowLastColumn="0"/>
        </w:trPr>
        <w:tc>
          <w:tcPr>
            <w:tcW w:w="376" w:type="pct"/>
          </w:tcPr>
          <w:p w14:paraId="155D6EA9" w14:textId="77777777" w:rsidR="00FC6390" w:rsidRPr="000B1843" w:rsidRDefault="00FC6390" w:rsidP="00C41C9D">
            <w:pPr>
              <w:jc w:val="center"/>
              <w:rPr>
                <w:color w:val="000000"/>
                <w:szCs w:val="21"/>
              </w:rPr>
            </w:pPr>
            <w:r w:rsidRPr="000B1843">
              <w:rPr>
                <w:color w:val="000000"/>
                <w:szCs w:val="21"/>
              </w:rPr>
              <w:t>序号</w:t>
            </w:r>
          </w:p>
        </w:tc>
        <w:tc>
          <w:tcPr>
            <w:tcW w:w="1812" w:type="pct"/>
          </w:tcPr>
          <w:p w14:paraId="3C6B0CFB" w14:textId="77777777" w:rsidR="00FC6390" w:rsidRPr="000B1843" w:rsidRDefault="00FC6390" w:rsidP="00C41C9D">
            <w:pPr>
              <w:jc w:val="center"/>
              <w:rPr>
                <w:color w:val="000000"/>
                <w:szCs w:val="21"/>
              </w:rPr>
            </w:pPr>
            <w:r w:rsidRPr="000B1843">
              <w:rPr>
                <w:color w:val="000000"/>
                <w:szCs w:val="21"/>
              </w:rPr>
              <w:t>文档名称</w:t>
            </w:r>
          </w:p>
        </w:tc>
        <w:tc>
          <w:tcPr>
            <w:tcW w:w="1052" w:type="pct"/>
          </w:tcPr>
          <w:p w14:paraId="71DDCCE0" w14:textId="77777777" w:rsidR="00FC6390" w:rsidRPr="000B1843" w:rsidRDefault="00FC6390" w:rsidP="00C41C9D">
            <w:pPr>
              <w:jc w:val="center"/>
              <w:rPr>
                <w:color w:val="000000"/>
                <w:szCs w:val="21"/>
              </w:rPr>
            </w:pPr>
            <w:r w:rsidRPr="000B1843">
              <w:rPr>
                <w:color w:val="000000"/>
                <w:szCs w:val="21"/>
              </w:rPr>
              <w:t>标识</w:t>
            </w:r>
            <w:r w:rsidRPr="000B1843">
              <w:rPr>
                <w:color w:val="000000"/>
                <w:szCs w:val="21"/>
              </w:rPr>
              <w:t>/</w:t>
            </w:r>
            <w:r w:rsidRPr="000B1843">
              <w:rPr>
                <w:color w:val="000000"/>
                <w:szCs w:val="21"/>
              </w:rPr>
              <w:t>版本</w:t>
            </w:r>
          </w:p>
        </w:tc>
        <w:tc>
          <w:tcPr>
            <w:tcW w:w="790" w:type="pct"/>
          </w:tcPr>
          <w:p w14:paraId="6509A974" w14:textId="77777777" w:rsidR="00FC6390" w:rsidRPr="000B1843" w:rsidRDefault="00FC6390" w:rsidP="00C41C9D">
            <w:pPr>
              <w:jc w:val="center"/>
              <w:rPr>
                <w:color w:val="000000"/>
                <w:szCs w:val="21"/>
              </w:rPr>
            </w:pPr>
            <w:r w:rsidRPr="000B1843">
              <w:rPr>
                <w:color w:val="000000"/>
                <w:szCs w:val="21"/>
              </w:rPr>
              <w:t>发布日期</w:t>
            </w:r>
          </w:p>
        </w:tc>
        <w:tc>
          <w:tcPr>
            <w:tcW w:w="970" w:type="pct"/>
          </w:tcPr>
          <w:p w14:paraId="3EB6BF8D" w14:textId="77777777" w:rsidR="00FC6390" w:rsidRPr="000B1843" w:rsidRDefault="00FC6390" w:rsidP="00C41C9D">
            <w:pPr>
              <w:jc w:val="center"/>
              <w:rPr>
                <w:color w:val="000000"/>
                <w:szCs w:val="21"/>
              </w:rPr>
            </w:pPr>
            <w:r w:rsidRPr="000B1843">
              <w:rPr>
                <w:color w:val="000000"/>
                <w:szCs w:val="21"/>
              </w:rPr>
              <w:t>来源</w:t>
            </w:r>
          </w:p>
        </w:tc>
      </w:tr>
      <w:tr w:rsidR="00FC6390" w:rsidRPr="00A90C2D" w14:paraId="1A5AD984" w14:textId="77777777" w:rsidTr="00C41C9D">
        <w:tc>
          <w:tcPr>
            <w:tcW w:w="376" w:type="pct"/>
          </w:tcPr>
          <w:p w14:paraId="2A900457" w14:textId="77777777" w:rsidR="00FC6390" w:rsidRPr="00A90C2D" w:rsidRDefault="00FC6390">
            <w:pPr>
              <w:numPr>
                <w:ilvl w:val="0"/>
                <w:numId w:val="5"/>
              </w:numPr>
              <w:spacing w:line="360" w:lineRule="exact"/>
              <w:jc w:val="center"/>
              <w:rPr>
                <w:szCs w:val="21"/>
              </w:rPr>
            </w:pPr>
          </w:p>
        </w:tc>
        <w:tc>
          <w:tcPr>
            <w:tcW w:w="1812" w:type="pct"/>
          </w:tcPr>
          <w:p w14:paraId="72034B3A" w14:textId="77777777" w:rsidR="00FC6390" w:rsidRPr="00A90C2D" w:rsidRDefault="00FC6390" w:rsidP="00C41C9D">
            <w:pPr>
              <w:rPr>
                <w:szCs w:val="21"/>
              </w:rPr>
            </w:pPr>
            <w:r w:rsidRPr="00A90C2D">
              <w:rPr>
                <w:rFonts w:hint="eastAsia"/>
                <w:szCs w:val="21"/>
              </w:rPr>
              <w:t>协同办公平台</w:t>
            </w:r>
            <w:r w:rsidRPr="00A90C2D">
              <w:rPr>
                <w:szCs w:val="21"/>
              </w:rPr>
              <w:t>使用手册</w:t>
            </w:r>
          </w:p>
        </w:tc>
        <w:tc>
          <w:tcPr>
            <w:tcW w:w="1052" w:type="pct"/>
          </w:tcPr>
          <w:p w14:paraId="0369F72C" w14:textId="77777777" w:rsidR="00FC6390" w:rsidRPr="00A90C2D" w:rsidRDefault="00FC6390" w:rsidP="00C41C9D">
            <w:pPr>
              <w:rPr>
                <w:szCs w:val="21"/>
              </w:rPr>
            </w:pPr>
            <w:r w:rsidRPr="00A90C2D">
              <w:rPr>
                <w:rFonts w:hint="eastAsia"/>
                <w:szCs w:val="21"/>
              </w:rPr>
              <w:t>V</w:t>
            </w:r>
            <w:r w:rsidRPr="00A90C2D">
              <w:rPr>
                <w:szCs w:val="21"/>
              </w:rPr>
              <w:t>1.0</w:t>
            </w:r>
          </w:p>
        </w:tc>
        <w:tc>
          <w:tcPr>
            <w:tcW w:w="790" w:type="pct"/>
          </w:tcPr>
          <w:p w14:paraId="133BF348" w14:textId="77777777" w:rsidR="00FC6390" w:rsidRPr="00A90C2D" w:rsidRDefault="00FC6390" w:rsidP="00C41C9D">
            <w:pPr>
              <w:rPr>
                <w:szCs w:val="21"/>
              </w:rPr>
            </w:pPr>
            <w:r w:rsidRPr="00A90C2D">
              <w:rPr>
                <w:rFonts w:hint="eastAsia"/>
                <w:szCs w:val="21"/>
              </w:rPr>
              <w:t>/</w:t>
            </w:r>
          </w:p>
        </w:tc>
        <w:tc>
          <w:tcPr>
            <w:tcW w:w="970" w:type="pct"/>
          </w:tcPr>
          <w:p w14:paraId="7DF0CFA5" w14:textId="77777777" w:rsidR="00FC6390" w:rsidRPr="00A90C2D" w:rsidRDefault="00FC6390" w:rsidP="00C41C9D">
            <w:pPr>
              <w:rPr>
                <w:szCs w:val="21"/>
              </w:rPr>
            </w:pPr>
            <w:r w:rsidRPr="0017253F">
              <w:rPr>
                <w:szCs w:val="21"/>
              </w:rPr>
              <w:t>浙江兰德纵横网络技术股份有限公司</w:t>
            </w:r>
          </w:p>
        </w:tc>
      </w:tr>
      <w:tr w:rsidR="00FC6390" w:rsidRPr="00A90C2D" w14:paraId="521C26F0" w14:textId="77777777" w:rsidTr="00C41C9D">
        <w:tc>
          <w:tcPr>
            <w:tcW w:w="376" w:type="pct"/>
          </w:tcPr>
          <w:p w14:paraId="44610A82" w14:textId="77777777" w:rsidR="00FC6390" w:rsidRPr="00A90C2D" w:rsidRDefault="00FC6390">
            <w:pPr>
              <w:numPr>
                <w:ilvl w:val="0"/>
                <w:numId w:val="5"/>
              </w:numPr>
              <w:spacing w:line="360" w:lineRule="exact"/>
              <w:jc w:val="center"/>
              <w:rPr>
                <w:szCs w:val="21"/>
              </w:rPr>
            </w:pPr>
          </w:p>
        </w:tc>
        <w:tc>
          <w:tcPr>
            <w:tcW w:w="1812" w:type="pct"/>
          </w:tcPr>
          <w:p w14:paraId="59DCE575" w14:textId="4CF476D6" w:rsidR="00FC6390" w:rsidRPr="00A90C2D" w:rsidRDefault="00FC6390" w:rsidP="00FC6390">
            <w:pPr>
              <w:rPr>
                <w:szCs w:val="21"/>
              </w:rPr>
            </w:pPr>
            <w:r>
              <w:rPr>
                <w:rFonts w:hint="eastAsia"/>
                <w:szCs w:val="21"/>
              </w:rPr>
              <w:t>协同办公平台软件安全</w:t>
            </w:r>
            <w:r w:rsidRPr="003D761B">
              <w:rPr>
                <w:rFonts w:hint="eastAsia"/>
                <w:szCs w:val="21"/>
              </w:rPr>
              <w:t>测评大纲</w:t>
            </w:r>
          </w:p>
        </w:tc>
        <w:tc>
          <w:tcPr>
            <w:tcW w:w="1052" w:type="pct"/>
          </w:tcPr>
          <w:p w14:paraId="0A5B973E" w14:textId="5CE32312" w:rsidR="00FC6390" w:rsidRPr="00A90C2D" w:rsidRDefault="00FC6390" w:rsidP="00FC6390">
            <w:pPr>
              <w:rPr>
                <w:szCs w:val="21"/>
              </w:rPr>
            </w:pPr>
            <w:r w:rsidRPr="003D761B">
              <w:rPr>
                <w:szCs w:val="21"/>
              </w:rPr>
              <w:t>PT-</w:t>
            </w:r>
            <w:r w:rsidR="004D04B5">
              <w:rPr>
                <w:szCs w:val="21"/>
              </w:rPr>
              <w:t>S2601</w:t>
            </w:r>
            <w:r w:rsidRPr="003D761B">
              <w:rPr>
                <w:szCs w:val="21"/>
              </w:rPr>
              <w:t>-TO-1.00</w:t>
            </w:r>
          </w:p>
        </w:tc>
        <w:tc>
          <w:tcPr>
            <w:tcW w:w="790" w:type="pct"/>
          </w:tcPr>
          <w:p w14:paraId="76C5E1EA" w14:textId="6210B547" w:rsidR="00FC6390" w:rsidRPr="00A90C2D" w:rsidRDefault="00FC6390" w:rsidP="00FC6390">
            <w:pPr>
              <w:rPr>
                <w:szCs w:val="21"/>
              </w:rPr>
            </w:pPr>
            <w:r>
              <w:rPr>
                <w:rFonts w:hint="eastAsia"/>
              </w:rPr>
              <w:t>2026-05-25</w:t>
            </w:r>
          </w:p>
        </w:tc>
        <w:tc>
          <w:tcPr>
            <w:tcW w:w="970" w:type="pct"/>
          </w:tcPr>
          <w:p w14:paraId="2078B749" w14:textId="4DCF6675" w:rsidR="00FC6390" w:rsidRPr="0017253F" w:rsidRDefault="00FC6390" w:rsidP="00FC6390">
            <w:pPr>
              <w:rPr>
                <w:szCs w:val="21"/>
              </w:rPr>
            </w:pPr>
            <w:r w:rsidRPr="00486769">
              <w:rPr>
                <w:szCs w:val="21"/>
              </w:rPr>
              <w:t>上海微小卫星工程中心软件评测中心</w:t>
            </w:r>
          </w:p>
        </w:tc>
      </w:tr>
    </w:tbl>
    <w:p w14:paraId="015E785E" w14:textId="77777777" w:rsidR="00FC6390" w:rsidRPr="00FC6390" w:rsidRDefault="00FC6390" w:rsidP="00B5233D">
      <w:pPr>
        <w:spacing w:line="360" w:lineRule="auto"/>
      </w:pPr>
    </w:p>
    <w:p w14:paraId="638B419D" w14:textId="4D25E749" w:rsidR="00DC60DE" w:rsidRPr="00054779" w:rsidRDefault="000B1FEC" w:rsidP="0088559E">
      <w:pPr>
        <w:pStyle w:val="1"/>
        <w:spacing w:before="120" w:after="120"/>
      </w:pPr>
      <w:bookmarkStart w:id="51" w:name="_Toc238659803"/>
      <w:r>
        <w:t>测评说明</w:t>
      </w:r>
      <w:bookmarkEnd w:id="51"/>
    </w:p>
    <w:p w14:paraId="7061089F" w14:textId="3D026D71" w:rsidR="00AE5DFE" w:rsidRPr="00054779" w:rsidRDefault="00AE5DFE" w:rsidP="000F4ABA">
      <w:pPr>
        <w:pStyle w:val="2"/>
        <w:spacing w:before="120" w:after="120"/>
        <w:ind w:left="578" w:hanging="578"/>
      </w:pPr>
      <w:bookmarkStart w:id="52" w:name="_Toc238659804"/>
      <w:r w:rsidRPr="00054779">
        <w:t>用户</w:t>
      </w:r>
      <w:r w:rsidR="000F4ABA">
        <w:rPr>
          <w:rFonts w:hint="eastAsia"/>
        </w:rPr>
        <w:t>身份鉴别</w:t>
      </w:r>
      <w:bookmarkEnd w:id="52"/>
    </w:p>
    <w:p w14:paraId="5594B286" w14:textId="4781858A" w:rsidR="00A23E0D" w:rsidRDefault="000F4ABA" w:rsidP="000F4ABA">
      <w:pPr>
        <w:pStyle w:val="3"/>
        <w:numPr>
          <w:ilvl w:val="2"/>
          <w:numId w:val="1"/>
        </w:numPr>
        <w:spacing w:before="120" w:after="120"/>
        <w:rPr>
          <w:szCs w:val="21"/>
        </w:rPr>
      </w:pPr>
      <w:bookmarkStart w:id="53" w:name="_Toc238659805"/>
      <w:r w:rsidRPr="000F4ABA">
        <w:rPr>
          <w:rFonts w:hint="eastAsia"/>
          <w:szCs w:val="21"/>
        </w:rPr>
        <w:t>用户注册</w:t>
      </w:r>
      <w:bookmarkEnd w:id="53"/>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FE470F" w:rsidRPr="002843F1" w14:paraId="72B5C4DB"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D510DF9" w14:textId="77777777" w:rsidR="00FE470F" w:rsidRPr="002843F1" w:rsidRDefault="00FE470F"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3991F847" w14:textId="22956CBB" w:rsidR="00FE470F" w:rsidRPr="00A824A6" w:rsidRDefault="00FE470F" w:rsidP="00C41C9D">
            <w:pPr>
              <w:jc w:val="center"/>
              <w:rPr>
                <w:bCs/>
                <w:szCs w:val="21"/>
              </w:rPr>
            </w:pPr>
            <w:r w:rsidRPr="00A824A6">
              <w:rPr>
                <w:bCs/>
                <w:szCs w:val="21"/>
              </w:rPr>
              <w:t>注册强制校验</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2FEE8812" w14:textId="77777777" w:rsidR="00FE470F" w:rsidRPr="00A824A6" w:rsidRDefault="00FE470F"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6CE6F0EE" w14:textId="535F3EB8" w:rsidR="00FE470F" w:rsidRPr="00A824A6" w:rsidRDefault="00FE470F" w:rsidP="00C41C9D">
            <w:pPr>
              <w:jc w:val="center"/>
              <w:rPr>
                <w:b/>
                <w:szCs w:val="21"/>
              </w:rPr>
            </w:pPr>
            <w:r w:rsidRPr="00A824A6">
              <w:rPr>
                <w:noProof/>
                <w:szCs w:val="21"/>
              </w:rPr>
              <w:t>IS_</w:t>
            </w:r>
            <w:r w:rsidRPr="00A824A6">
              <w:rPr>
                <w:rFonts w:hint="eastAsia"/>
                <w:noProof/>
                <w:szCs w:val="21"/>
              </w:rPr>
              <w:t>YL</w:t>
            </w:r>
            <w:r w:rsidRPr="00A824A6">
              <w:rPr>
                <w:noProof/>
                <w:szCs w:val="21"/>
              </w:rPr>
              <w:t>_WHZC</w:t>
            </w:r>
            <w:r w:rsidRPr="00A824A6">
              <w:rPr>
                <w:rFonts w:hint="eastAsia"/>
                <w:noProof/>
                <w:szCs w:val="21"/>
              </w:rPr>
              <w:t>_1</w:t>
            </w:r>
          </w:p>
        </w:tc>
      </w:tr>
      <w:tr w:rsidR="00FE470F" w:rsidRPr="002843F1" w14:paraId="1CE67ED2"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24E0310" w14:textId="77777777" w:rsidR="00FE470F" w:rsidRPr="002843F1" w:rsidRDefault="00FE470F"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5D8603E" w14:textId="125FDDC4" w:rsidR="00FE470F" w:rsidRPr="00A824A6" w:rsidRDefault="00FE470F" w:rsidP="00C41C9D">
            <w:pPr>
              <w:rPr>
                <w:noProof/>
                <w:szCs w:val="21"/>
              </w:rPr>
            </w:pPr>
            <w:r w:rsidRPr="00A824A6">
              <w:rPr>
                <w:noProof/>
                <w:szCs w:val="21"/>
              </w:rPr>
              <w:t>软件测试依据：</w:t>
            </w:r>
            <w:r w:rsidRPr="00A824A6">
              <w:rPr>
                <w:rFonts w:hint="eastAsia"/>
                <w:noProof/>
                <w:szCs w:val="21"/>
              </w:rPr>
              <w:t>安全测评大纲</w:t>
            </w:r>
          </w:p>
          <w:p w14:paraId="18F105CA" w14:textId="7B6F5B09" w:rsidR="00FE470F" w:rsidRPr="00A824A6" w:rsidRDefault="00FE470F" w:rsidP="00C41C9D">
            <w:pPr>
              <w:rPr>
                <w:noProof/>
                <w:szCs w:val="21"/>
              </w:rPr>
            </w:pPr>
            <w:r w:rsidRPr="00A824A6">
              <w:rPr>
                <w:noProof/>
                <w:szCs w:val="21"/>
              </w:rPr>
              <w:t>测试需求分析：</w:t>
            </w:r>
            <w:r w:rsidRPr="00A824A6">
              <w:rPr>
                <w:noProof/>
                <w:szCs w:val="21"/>
              </w:rPr>
              <w:t>3.2.1.1</w:t>
            </w:r>
            <w:r w:rsidRPr="00A824A6">
              <w:rPr>
                <w:noProof/>
                <w:szCs w:val="21"/>
              </w:rPr>
              <w:tab/>
            </w:r>
            <w:r w:rsidRPr="00A824A6">
              <w:rPr>
                <w:noProof/>
                <w:szCs w:val="21"/>
              </w:rPr>
              <w:t>用户注册</w:t>
            </w:r>
          </w:p>
          <w:p w14:paraId="7177D2FF" w14:textId="42C907B8" w:rsidR="00FE470F" w:rsidRPr="00A824A6" w:rsidRDefault="00FE470F" w:rsidP="00C41C9D">
            <w:pPr>
              <w:rPr>
                <w:i/>
                <w:szCs w:val="21"/>
              </w:rPr>
            </w:pPr>
            <w:r w:rsidRPr="00A824A6">
              <w:rPr>
                <w:noProof/>
                <w:szCs w:val="21"/>
              </w:rPr>
              <w:t>测试需求标识：</w:t>
            </w:r>
            <w:r w:rsidRPr="00A824A6">
              <w:rPr>
                <w:noProof/>
                <w:szCs w:val="21"/>
              </w:rPr>
              <w:t>IS_XQ_WHZC</w:t>
            </w:r>
          </w:p>
        </w:tc>
      </w:tr>
      <w:tr w:rsidR="00FE470F" w:rsidRPr="002843F1" w14:paraId="677E425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19BED45" w14:textId="77777777" w:rsidR="00FE470F" w:rsidRPr="002843F1" w:rsidRDefault="00FE470F"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65EA45A2" w14:textId="50DDD85B" w:rsidR="00FE470F" w:rsidRPr="002843F1" w:rsidRDefault="00A824A6" w:rsidP="00C41C9D">
            <w:pPr>
              <w:rPr>
                <w:szCs w:val="21"/>
              </w:rPr>
            </w:pPr>
            <w:r>
              <w:rPr>
                <w:rFonts w:hint="eastAsia"/>
                <w:szCs w:val="21"/>
              </w:rPr>
              <w:t>验证针对注册的强制校验功能是否正常生效</w:t>
            </w:r>
          </w:p>
        </w:tc>
      </w:tr>
      <w:tr w:rsidR="00FE470F" w:rsidRPr="002843F1" w14:paraId="0F870926"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1C34842" w14:textId="77777777" w:rsidR="00FE470F" w:rsidRPr="002843F1" w:rsidRDefault="00FE470F"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BB81192" w14:textId="182D0D65" w:rsidR="00FE470F" w:rsidRPr="00A824A6" w:rsidRDefault="00FE470F" w:rsidP="00C41C9D">
            <w:pPr>
              <w:rPr>
                <w:iCs/>
                <w:color w:val="FF0000"/>
                <w:szCs w:val="21"/>
              </w:rPr>
            </w:pPr>
            <w:r w:rsidRPr="00A824A6">
              <w:rPr>
                <w:iCs/>
                <w:noProof/>
                <w:szCs w:val="21"/>
              </w:rPr>
              <w:t>软件</w:t>
            </w:r>
            <w:r w:rsidR="00A824A6" w:rsidRPr="00A824A6">
              <w:rPr>
                <w:rFonts w:hint="eastAsia"/>
                <w:iCs/>
                <w:noProof/>
                <w:szCs w:val="21"/>
              </w:rPr>
              <w:t>服务正常启动</w:t>
            </w:r>
          </w:p>
        </w:tc>
      </w:tr>
      <w:tr w:rsidR="00FE470F" w:rsidRPr="002843F1" w14:paraId="5A0C0EEA"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A76BB10" w14:textId="77777777" w:rsidR="00FE470F" w:rsidRPr="002843F1" w:rsidRDefault="00FE470F"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7F340DC" w14:textId="1F060652" w:rsidR="00FE470F" w:rsidRPr="002843F1" w:rsidRDefault="002E7DDC" w:rsidP="00C41C9D">
            <w:pPr>
              <w:rPr>
                <w:i/>
                <w:color w:val="FF0000"/>
                <w:szCs w:val="21"/>
              </w:rPr>
            </w:pPr>
            <w:r w:rsidRPr="002E7DDC">
              <w:rPr>
                <w:rFonts w:hint="eastAsia"/>
                <w:noProof/>
                <w:szCs w:val="21"/>
              </w:rPr>
              <w:t>在服务器上</w:t>
            </w:r>
            <w:r w:rsidR="00FE470F" w:rsidRPr="002E7DDC">
              <w:rPr>
                <w:noProof/>
                <w:szCs w:val="21"/>
              </w:rPr>
              <w:t>程序正确安装，软件运行正确。</w:t>
            </w:r>
          </w:p>
        </w:tc>
      </w:tr>
      <w:tr w:rsidR="00FE470F" w:rsidRPr="002843F1" w14:paraId="2374BE23"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1BA4FC6E" w14:textId="77777777" w:rsidR="00FE470F" w:rsidRPr="002843F1" w:rsidRDefault="00FE470F" w:rsidP="00C41C9D">
            <w:pPr>
              <w:jc w:val="center"/>
              <w:rPr>
                <w:b/>
                <w:szCs w:val="21"/>
              </w:rPr>
            </w:pPr>
            <w:r w:rsidRPr="002843F1">
              <w:rPr>
                <w:b/>
                <w:szCs w:val="21"/>
              </w:rPr>
              <w:t>测试步骤</w:t>
            </w:r>
          </w:p>
        </w:tc>
      </w:tr>
      <w:tr w:rsidR="00FE470F" w:rsidRPr="002843F1" w14:paraId="6CD5D8DD"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50AF04B4" w14:textId="77777777" w:rsidR="00FE470F" w:rsidRPr="002843F1" w:rsidRDefault="00FE470F"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65544BE0" w14:textId="77777777" w:rsidR="00FE470F" w:rsidRPr="002843F1" w:rsidRDefault="00FE470F"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6DEFAC16" w14:textId="77777777" w:rsidR="00FE470F" w:rsidRPr="002843F1" w:rsidRDefault="00FE470F"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1EA9AE6C" w14:textId="77777777" w:rsidR="00FE470F" w:rsidRPr="002843F1" w:rsidRDefault="00FE470F"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6E952465" w14:textId="77777777" w:rsidR="00FE470F" w:rsidRPr="002843F1" w:rsidRDefault="00FE470F" w:rsidP="00C41C9D">
            <w:pPr>
              <w:jc w:val="center"/>
              <w:rPr>
                <w:b/>
                <w:color w:val="000000"/>
                <w:szCs w:val="21"/>
              </w:rPr>
            </w:pPr>
            <w:r w:rsidRPr="002843F1">
              <w:rPr>
                <w:b/>
                <w:color w:val="000000"/>
                <w:szCs w:val="21"/>
              </w:rPr>
              <w:t>通过</w:t>
            </w:r>
          </w:p>
          <w:p w14:paraId="6AA23B9D" w14:textId="77777777" w:rsidR="00FE470F" w:rsidRPr="002843F1" w:rsidRDefault="00FE470F" w:rsidP="00C41C9D">
            <w:pPr>
              <w:jc w:val="center"/>
              <w:rPr>
                <w:b/>
                <w:color w:val="000000"/>
                <w:szCs w:val="21"/>
              </w:rPr>
            </w:pPr>
            <w:r w:rsidRPr="002843F1">
              <w:rPr>
                <w:b/>
                <w:color w:val="000000"/>
                <w:szCs w:val="21"/>
              </w:rPr>
              <w:t>与否</w:t>
            </w:r>
          </w:p>
        </w:tc>
      </w:tr>
      <w:tr w:rsidR="00FE470F" w:rsidRPr="00F707CC" w14:paraId="43F61665"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62ED8687" w14:textId="77777777" w:rsidR="00FE470F" w:rsidRPr="00F707CC" w:rsidRDefault="00FE470F" w:rsidP="00C41C9D">
            <w:pPr>
              <w:jc w:val="center"/>
              <w:rPr>
                <w:szCs w:val="21"/>
              </w:rPr>
            </w:pPr>
            <w:r w:rsidRPr="00F707CC">
              <w:rPr>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4D4EC6C7" w14:textId="28ED9925" w:rsidR="00FE470F" w:rsidRPr="00F707CC" w:rsidRDefault="00F707CC" w:rsidP="00C41C9D">
            <w:pPr>
              <w:rPr>
                <w:szCs w:val="21"/>
              </w:rPr>
            </w:pPr>
            <w:r w:rsidRPr="00F707CC">
              <w:rPr>
                <w:rFonts w:hint="eastAsia"/>
                <w:szCs w:val="21"/>
              </w:rPr>
              <w:t>打开平台软件登录页面，使用未注册的用户登录软件</w:t>
            </w:r>
            <w:r w:rsidR="00A824A6">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22CA30C" w14:textId="49E8A1D2" w:rsidR="00FE470F" w:rsidRPr="00F707CC" w:rsidRDefault="00F707CC" w:rsidP="00C41C9D">
            <w:pPr>
              <w:rPr>
                <w:szCs w:val="21"/>
              </w:rPr>
            </w:pPr>
            <w:r w:rsidRPr="00F707CC">
              <w:rPr>
                <w:rFonts w:hint="eastAsia"/>
                <w:szCs w:val="21"/>
              </w:rPr>
              <w:t>登录失败</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577ECA2" w14:textId="0FB4F12D" w:rsidR="00F707CC" w:rsidRPr="00F707CC" w:rsidRDefault="00F707CC" w:rsidP="00C41C9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44BDE48F" w14:textId="11FC1B6D" w:rsidR="00FE470F" w:rsidRPr="00F707CC" w:rsidRDefault="00FE470F" w:rsidP="00C41C9D">
            <w:pPr>
              <w:rPr>
                <w:noProof/>
                <w:szCs w:val="21"/>
              </w:rPr>
            </w:pPr>
          </w:p>
        </w:tc>
      </w:tr>
      <w:tr w:rsidR="00FE470F" w:rsidRPr="002843F1" w14:paraId="0F8BD3DB"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52C5EF5E" w14:textId="77777777" w:rsidR="00FE470F" w:rsidRPr="002843F1" w:rsidRDefault="00FE470F" w:rsidP="00C41C9D">
            <w:pPr>
              <w:jc w:val="center"/>
              <w:rPr>
                <w:szCs w:val="21"/>
              </w:rPr>
            </w:pPr>
            <w:r w:rsidRPr="002843F1">
              <w:rPr>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0E7CB85A" w14:textId="70611BCE" w:rsidR="00FE470F" w:rsidRPr="0007456C" w:rsidRDefault="002E7DDC" w:rsidP="00C41C9D">
            <w:pPr>
              <w:rPr>
                <w:szCs w:val="21"/>
              </w:rPr>
            </w:pPr>
            <w:r w:rsidRPr="0007456C">
              <w:rPr>
                <w:rFonts w:hint="eastAsia"/>
                <w:szCs w:val="21"/>
              </w:rPr>
              <w:t>用户未登录的情况下，直接进入用户功能页面的链接，检查软件反馈是否正常；</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1B907F2" w14:textId="643D7BD5" w:rsidR="00FE470F" w:rsidRPr="0007456C" w:rsidRDefault="002E7DDC" w:rsidP="00C41C9D">
            <w:pPr>
              <w:rPr>
                <w:szCs w:val="21"/>
              </w:rPr>
            </w:pPr>
            <w:r w:rsidRPr="0007456C">
              <w:rPr>
                <w:rFonts w:hint="eastAsia"/>
                <w:szCs w:val="21"/>
              </w:rPr>
              <w:t>页面访问失败</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272B20C" w14:textId="11A9CC2B" w:rsidR="0007456C" w:rsidRPr="0007456C" w:rsidRDefault="0007456C" w:rsidP="00C41C9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552535BF" w14:textId="2B951740" w:rsidR="00FE470F" w:rsidRPr="0007456C" w:rsidRDefault="00FE470F" w:rsidP="00C41C9D">
            <w:pPr>
              <w:rPr>
                <w:noProof/>
                <w:szCs w:val="21"/>
              </w:rPr>
            </w:pPr>
          </w:p>
        </w:tc>
      </w:tr>
      <w:tr w:rsidR="00FE470F" w:rsidRPr="002843F1" w14:paraId="67F5CEFF"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24B2884" w14:textId="77777777" w:rsidR="00FE470F" w:rsidRPr="002843F1" w:rsidRDefault="00FE470F"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85E0D06" w14:textId="3A0A3FE6" w:rsidR="00FE470F" w:rsidRPr="0007456C" w:rsidRDefault="00FE470F" w:rsidP="00C41C9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6B265414" w14:textId="77777777" w:rsidR="00FE470F" w:rsidRPr="0007456C" w:rsidRDefault="00FE470F"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38747D40" w14:textId="24318041" w:rsidR="00FE470F" w:rsidRPr="0007456C" w:rsidRDefault="00FE470F" w:rsidP="00C41C9D">
            <w:pPr>
              <w:rPr>
                <w:noProof/>
                <w:szCs w:val="21"/>
              </w:rPr>
            </w:pPr>
          </w:p>
        </w:tc>
      </w:tr>
      <w:tr w:rsidR="00FE470F" w:rsidRPr="002843F1" w14:paraId="5FA31225"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5C13092B" w14:textId="77777777" w:rsidR="00FE470F" w:rsidRPr="002843F1" w:rsidRDefault="00FE470F" w:rsidP="00C41C9D">
            <w:pPr>
              <w:jc w:val="center"/>
              <w:rPr>
                <w:b/>
                <w:szCs w:val="21"/>
              </w:rPr>
            </w:pPr>
            <w:r w:rsidRPr="002843F1">
              <w:rPr>
                <w:b/>
                <w:szCs w:val="21"/>
              </w:rPr>
              <w:lastRenderedPageBreak/>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61538C1D" w14:textId="36422FD3" w:rsidR="00FE470F" w:rsidRPr="0007456C" w:rsidRDefault="00FE470F" w:rsidP="00C41C9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5D33180A" w14:textId="77777777" w:rsidR="00FE470F" w:rsidRPr="0007456C" w:rsidRDefault="00FE470F"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C2E19DE" w14:textId="1A1205D9" w:rsidR="00FE470F" w:rsidRPr="0007456C" w:rsidRDefault="00FE470F" w:rsidP="00C41C9D">
            <w:pPr>
              <w:rPr>
                <w:noProof/>
                <w:szCs w:val="21"/>
              </w:rPr>
            </w:pPr>
          </w:p>
        </w:tc>
      </w:tr>
      <w:tr w:rsidR="00FE470F" w:rsidRPr="002843F1" w14:paraId="44F67ACF"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DFBEDA3" w14:textId="77777777" w:rsidR="00FE470F" w:rsidRPr="002843F1" w:rsidRDefault="00FE470F"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4D831AD" w14:textId="40770D34" w:rsidR="00FE470F" w:rsidRPr="002843F1" w:rsidRDefault="00FE470F" w:rsidP="00C41C9D">
            <w:pPr>
              <w:rPr>
                <w:noProof/>
                <w:szCs w:val="21"/>
              </w:rPr>
            </w:pPr>
          </w:p>
        </w:tc>
      </w:tr>
      <w:tr w:rsidR="00FE470F" w:rsidRPr="002843F1" w14:paraId="05779AB9"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ED2438C" w14:textId="77777777" w:rsidR="00FE470F" w:rsidRPr="002843F1" w:rsidRDefault="00FE470F"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23761E5D" w14:textId="324266A6" w:rsidR="00FE470F" w:rsidRPr="002843F1" w:rsidRDefault="00FE470F" w:rsidP="00C41C9D">
            <w:pPr>
              <w:rPr>
                <w:noProof/>
                <w:szCs w:val="21"/>
              </w:rPr>
            </w:pPr>
          </w:p>
        </w:tc>
      </w:tr>
    </w:tbl>
    <w:p w14:paraId="252EC188" w14:textId="77777777" w:rsidR="000F4ABA" w:rsidRDefault="000F4ABA" w:rsidP="000F4ABA"/>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07456C" w:rsidRPr="002843F1" w14:paraId="02D929D9"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AF55501" w14:textId="77777777" w:rsidR="0007456C" w:rsidRPr="002843F1" w:rsidRDefault="0007456C"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30CAEE9E" w14:textId="4294F6A5" w:rsidR="0007456C" w:rsidRPr="00A824A6" w:rsidRDefault="003849AE" w:rsidP="00C41C9D">
            <w:pPr>
              <w:jc w:val="center"/>
              <w:rPr>
                <w:bCs/>
                <w:szCs w:val="21"/>
              </w:rPr>
            </w:pPr>
            <w:r w:rsidRPr="003849AE">
              <w:rPr>
                <w:bCs/>
                <w:szCs w:val="21"/>
              </w:rPr>
              <w:t>用户标识唯一性</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7430E28F" w14:textId="77777777" w:rsidR="0007456C" w:rsidRPr="00A824A6" w:rsidRDefault="0007456C"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12708CE0" w14:textId="5650362A" w:rsidR="0007456C" w:rsidRPr="00A824A6" w:rsidRDefault="0007456C" w:rsidP="00C41C9D">
            <w:pPr>
              <w:jc w:val="center"/>
              <w:rPr>
                <w:b/>
                <w:szCs w:val="21"/>
              </w:rPr>
            </w:pPr>
            <w:r w:rsidRPr="00A824A6">
              <w:rPr>
                <w:noProof/>
                <w:szCs w:val="21"/>
              </w:rPr>
              <w:t>IS_</w:t>
            </w:r>
            <w:r w:rsidRPr="00A824A6">
              <w:rPr>
                <w:rFonts w:hint="eastAsia"/>
                <w:noProof/>
                <w:szCs w:val="21"/>
              </w:rPr>
              <w:t>YL</w:t>
            </w:r>
            <w:r w:rsidRPr="00A824A6">
              <w:rPr>
                <w:noProof/>
                <w:szCs w:val="21"/>
              </w:rPr>
              <w:t>_WHZC</w:t>
            </w:r>
            <w:r w:rsidRPr="00A824A6">
              <w:rPr>
                <w:rFonts w:hint="eastAsia"/>
                <w:noProof/>
                <w:szCs w:val="21"/>
              </w:rPr>
              <w:t>_</w:t>
            </w:r>
            <w:r w:rsidR="003849AE">
              <w:rPr>
                <w:rFonts w:hint="eastAsia"/>
                <w:noProof/>
                <w:szCs w:val="21"/>
              </w:rPr>
              <w:t>2</w:t>
            </w:r>
          </w:p>
        </w:tc>
      </w:tr>
      <w:tr w:rsidR="0007456C" w:rsidRPr="002843F1" w14:paraId="510BD008"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0270D59" w14:textId="77777777" w:rsidR="0007456C" w:rsidRPr="002843F1" w:rsidRDefault="0007456C"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537ECEB" w14:textId="77777777" w:rsidR="0007456C" w:rsidRPr="00A824A6" w:rsidRDefault="0007456C" w:rsidP="00C41C9D">
            <w:pPr>
              <w:rPr>
                <w:noProof/>
                <w:szCs w:val="21"/>
              </w:rPr>
            </w:pPr>
            <w:r w:rsidRPr="00A824A6">
              <w:rPr>
                <w:noProof/>
                <w:szCs w:val="21"/>
              </w:rPr>
              <w:t>软件测试依据：</w:t>
            </w:r>
            <w:r w:rsidRPr="00A824A6">
              <w:rPr>
                <w:rFonts w:hint="eastAsia"/>
                <w:noProof/>
                <w:szCs w:val="21"/>
              </w:rPr>
              <w:t>安全测评大纲</w:t>
            </w:r>
          </w:p>
          <w:p w14:paraId="5D88DF31" w14:textId="77777777" w:rsidR="0007456C" w:rsidRPr="00A824A6" w:rsidRDefault="0007456C" w:rsidP="00C41C9D">
            <w:pPr>
              <w:rPr>
                <w:noProof/>
                <w:szCs w:val="21"/>
              </w:rPr>
            </w:pPr>
            <w:r w:rsidRPr="00A824A6">
              <w:rPr>
                <w:noProof/>
                <w:szCs w:val="21"/>
              </w:rPr>
              <w:t>测试需求分析：</w:t>
            </w:r>
            <w:r w:rsidRPr="00A824A6">
              <w:rPr>
                <w:noProof/>
                <w:szCs w:val="21"/>
              </w:rPr>
              <w:t>3.2.1.1</w:t>
            </w:r>
            <w:r w:rsidRPr="00A824A6">
              <w:rPr>
                <w:noProof/>
                <w:szCs w:val="21"/>
              </w:rPr>
              <w:tab/>
            </w:r>
            <w:r w:rsidRPr="00A824A6">
              <w:rPr>
                <w:noProof/>
                <w:szCs w:val="21"/>
              </w:rPr>
              <w:t>用户注册</w:t>
            </w:r>
          </w:p>
          <w:p w14:paraId="66E74340" w14:textId="77777777" w:rsidR="0007456C" w:rsidRPr="00A824A6" w:rsidRDefault="0007456C" w:rsidP="00C41C9D">
            <w:pPr>
              <w:rPr>
                <w:i/>
                <w:szCs w:val="21"/>
              </w:rPr>
            </w:pPr>
            <w:r w:rsidRPr="00A824A6">
              <w:rPr>
                <w:noProof/>
                <w:szCs w:val="21"/>
              </w:rPr>
              <w:t>测试需求标识：</w:t>
            </w:r>
            <w:r w:rsidRPr="00A824A6">
              <w:rPr>
                <w:noProof/>
                <w:szCs w:val="21"/>
              </w:rPr>
              <w:t>IS_XQ_WHZC</w:t>
            </w:r>
          </w:p>
        </w:tc>
      </w:tr>
      <w:tr w:rsidR="0007456C" w:rsidRPr="002843F1" w14:paraId="7C48518A"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D389E51" w14:textId="77777777" w:rsidR="0007456C" w:rsidRPr="002843F1" w:rsidRDefault="0007456C"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101E7A59" w14:textId="3BEABD75" w:rsidR="0007456C" w:rsidRPr="002843F1" w:rsidRDefault="0007456C" w:rsidP="00C41C9D">
            <w:pPr>
              <w:rPr>
                <w:szCs w:val="21"/>
              </w:rPr>
            </w:pPr>
            <w:r>
              <w:rPr>
                <w:rFonts w:hint="eastAsia"/>
                <w:szCs w:val="21"/>
              </w:rPr>
              <w:t>验证</w:t>
            </w:r>
            <w:r w:rsidR="003849AE">
              <w:rPr>
                <w:rFonts w:hint="eastAsia"/>
                <w:szCs w:val="21"/>
              </w:rPr>
              <w:t>用户标识是否符合唯一性要求</w:t>
            </w:r>
          </w:p>
        </w:tc>
      </w:tr>
      <w:tr w:rsidR="0007456C" w:rsidRPr="002843F1" w14:paraId="6719B2C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D6D1796" w14:textId="77777777" w:rsidR="0007456C" w:rsidRPr="002843F1" w:rsidRDefault="0007456C"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D2ECA74" w14:textId="77777777" w:rsidR="0007456C" w:rsidRPr="00A824A6" w:rsidRDefault="0007456C" w:rsidP="00C41C9D">
            <w:pPr>
              <w:rPr>
                <w:iCs/>
                <w:color w:val="FF0000"/>
                <w:szCs w:val="21"/>
              </w:rPr>
            </w:pPr>
            <w:r w:rsidRPr="00A824A6">
              <w:rPr>
                <w:iCs/>
                <w:noProof/>
                <w:szCs w:val="21"/>
              </w:rPr>
              <w:t>软件</w:t>
            </w:r>
            <w:r w:rsidRPr="00A824A6">
              <w:rPr>
                <w:rFonts w:hint="eastAsia"/>
                <w:iCs/>
                <w:noProof/>
                <w:szCs w:val="21"/>
              </w:rPr>
              <w:t>服务正常启动</w:t>
            </w:r>
          </w:p>
        </w:tc>
      </w:tr>
      <w:tr w:rsidR="0007456C" w:rsidRPr="002843F1" w14:paraId="6BD981D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FED93E7" w14:textId="77777777" w:rsidR="0007456C" w:rsidRPr="002843F1" w:rsidRDefault="0007456C"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84FE38E" w14:textId="77777777" w:rsidR="0007456C" w:rsidRPr="002843F1" w:rsidRDefault="0007456C"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07456C" w:rsidRPr="002843F1" w14:paraId="5ABE3271"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12582633" w14:textId="77777777" w:rsidR="0007456C" w:rsidRPr="002843F1" w:rsidRDefault="0007456C" w:rsidP="00C41C9D">
            <w:pPr>
              <w:jc w:val="center"/>
              <w:rPr>
                <w:b/>
                <w:szCs w:val="21"/>
              </w:rPr>
            </w:pPr>
            <w:r w:rsidRPr="002843F1">
              <w:rPr>
                <w:b/>
                <w:szCs w:val="21"/>
              </w:rPr>
              <w:t>测试步骤</w:t>
            </w:r>
          </w:p>
        </w:tc>
      </w:tr>
      <w:tr w:rsidR="0007456C" w:rsidRPr="002843F1" w14:paraId="4EEDBBB9"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4DA1F091" w14:textId="77777777" w:rsidR="0007456C" w:rsidRPr="002843F1" w:rsidRDefault="0007456C"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5896CA82" w14:textId="77777777" w:rsidR="0007456C" w:rsidRPr="002843F1" w:rsidRDefault="0007456C"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2BE3C348" w14:textId="77777777" w:rsidR="0007456C" w:rsidRPr="002843F1" w:rsidRDefault="0007456C"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5BC763C4" w14:textId="77777777" w:rsidR="0007456C" w:rsidRPr="002843F1" w:rsidRDefault="0007456C"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0B4B4267" w14:textId="77777777" w:rsidR="0007456C" w:rsidRPr="002843F1" w:rsidRDefault="0007456C" w:rsidP="00C41C9D">
            <w:pPr>
              <w:jc w:val="center"/>
              <w:rPr>
                <w:b/>
                <w:color w:val="000000"/>
                <w:szCs w:val="21"/>
              </w:rPr>
            </w:pPr>
            <w:r w:rsidRPr="002843F1">
              <w:rPr>
                <w:b/>
                <w:color w:val="000000"/>
                <w:szCs w:val="21"/>
              </w:rPr>
              <w:t>通过</w:t>
            </w:r>
          </w:p>
          <w:p w14:paraId="613F27FB" w14:textId="77777777" w:rsidR="0007456C" w:rsidRPr="002843F1" w:rsidRDefault="0007456C" w:rsidP="00C41C9D">
            <w:pPr>
              <w:jc w:val="center"/>
              <w:rPr>
                <w:b/>
                <w:color w:val="000000"/>
                <w:szCs w:val="21"/>
              </w:rPr>
            </w:pPr>
            <w:r w:rsidRPr="002843F1">
              <w:rPr>
                <w:b/>
                <w:color w:val="000000"/>
                <w:szCs w:val="21"/>
              </w:rPr>
              <w:t>与否</w:t>
            </w:r>
          </w:p>
        </w:tc>
      </w:tr>
      <w:tr w:rsidR="0007456C" w:rsidRPr="00F707CC" w14:paraId="36BB52BA"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1147857F" w14:textId="77777777" w:rsidR="0007456C" w:rsidRPr="00F707CC" w:rsidRDefault="0007456C" w:rsidP="00C41C9D">
            <w:pPr>
              <w:jc w:val="center"/>
              <w:rPr>
                <w:szCs w:val="21"/>
              </w:rPr>
            </w:pPr>
            <w:r w:rsidRPr="00F707CC">
              <w:rPr>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7FD91214" w14:textId="0884E2D2" w:rsidR="0007456C" w:rsidRPr="00F707CC" w:rsidRDefault="00697A70" w:rsidP="00C41C9D">
            <w:pPr>
              <w:rPr>
                <w:szCs w:val="21"/>
              </w:rPr>
            </w:pPr>
            <w:r>
              <w:rPr>
                <w:rFonts w:hint="eastAsia"/>
                <w:szCs w:val="21"/>
              </w:rPr>
              <w:t>使用系统管理员登录软件管理界面，查看用户清单，查看</w:t>
            </w:r>
            <w:r w:rsidRPr="00697A70">
              <w:rPr>
                <w:szCs w:val="21"/>
              </w:rPr>
              <w:t>用户名、用户标识符（</w:t>
            </w:r>
            <w:r w:rsidRPr="00697A70">
              <w:rPr>
                <w:szCs w:val="21"/>
              </w:rPr>
              <w:t>UID</w:t>
            </w:r>
            <w:r w:rsidRPr="00697A70">
              <w:rPr>
                <w:szCs w:val="21"/>
              </w:rPr>
              <w:t>）</w:t>
            </w:r>
            <w:r>
              <w:rPr>
                <w:rFonts w:hint="eastAsia"/>
                <w:szCs w:val="21"/>
              </w:rPr>
              <w:t>在用户清单里面是否存在重复的情况</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5978B44" w14:textId="4B872F77" w:rsidR="0007456C" w:rsidRPr="00F707CC" w:rsidRDefault="00697A70" w:rsidP="00C41C9D">
            <w:pPr>
              <w:rPr>
                <w:szCs w:val="21"/>
              </w:rPr>
            </w:pPr>
            <w:r w:rsidRPr="00697A70">
              <w:rPr>
                <w:szCs w:val="21"/>
              </w:rPr>
              <w:t>用户名、用户标识符（</w:t>
            </w:r>
            <w:r w:rsidRPr="00697A70">
              <w:rPr>
                <w:szCs w:val="21"/>
              </w:rPr>
              <w:t>UID</w:t>
            </w:r>
            <w:r w:rsidRPr="00697A70">
              <w:rPr>
                <w:szCs w:val="21"/>
              </w:rPr>
              <w:t>）</w:t>
            </w:r>
            <w:r>
              <w:rPr>
                <w:rFonts w:hint="eastAsia"/>
                <w:szCs w:val="21"/>
              </w:rPr>
              <w:t>无重复情况</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971E158" w14:textId="23636CB0" w:rsidR="00D526FB" w:rsidRPr="00F707CC" w:rsidRDefault="00D526FB" w:rsidP="00C41C9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40DE99B4" w14:textId="3868B137" w:rsidR="0007456C" w:rsidRPr="00F707CC" w:rsidRDefault="0007456C" w:rsidP="00C41C9D">
            <w:pPr>
              <w:rPr>
                <w:noProof/>
                <w:szCs w:val="21"/>
              </w:rPr>
            </w:pPr>
          </w:p>
        </w:tc>
      </w:tr>
      <w:tr w:rsidR="0007456C" w:rsidRPr="002843F1" w14:paraId="19B36285"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B617639" w14:textId="77777777" w:rsidR="0007456C" w:rsidRPr="002843F1" w:rsidRDefault="0007456C" w:rsidP="00C41C9D">
            <w:pPr>
              <w:jc w:val="center"/>
              <w:rPr>
                <w:szCs w:val="21"/>
              </w:rPr>
            </w:pPr>
            <w:r w:rsidRPr="002843F1">
              <w:rPr>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75013B93" w14:textId="2DDB23D3" w:rsidR="0007456C" w:rsidRPr="0007456C" w:rsidRDefault="00D526FB" w:rsidP="00C41C9D">
            <w:pPr>
              <w:rPr>
                <w:szCs w:val="21"/>
              </w:rPr>
            </w:pPr>
            <w:r>
              <w:rPr>
                <w:rFonts w:hint="eastAsia"/>
                <w:szCs w:val="21"/>
              </w:rPr>
              <w:t>系统管理员在用户注册节目</w:t>
            </w:r>
            <w:r w:rsidRPr="00D526FB">
              <w:rPr>
                <w:szCs w:val="21"/>
              </w:rPr>
              <w:t>提交注册请求，</w:t>
            </w:r>
            <w:r>
              <w:rPr>
                <w:rFonts w:hint="eastAsia"/>
                <w:szCs w:val="21"/>
              </w:rPr>
              <w:t>使用</w:t>
            </w:r>
            <w:r w:rsidRPr="00D526FB">
              <w:rPr>
                <w:szCs w:val="21"/>
              </w:rPr>
              <w:t>使用系统中已存在</w:t>
            </w:r>
            <w:r>
              <w:rPr>
                <w:rFonts w:hint="eastAsia"/>
                <w:szCs w:val="21"/>
              </w:rPr>
              <w:t>唯一编码</w:t>
            </w:r>
            <w:r w:rsidRPr="00D526FB">
              <w:rPr>
                <w:szCs w:val="21"/>
              </w:rPr>
              <w:t>，观察系统响应；</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B57728F" w14:textId="45F745B4" w:rsidR="0007456C" w:rsidRPr="0007456C" w:rsidRDefault="00D526FB" w:rsidP="00C41C9D">
            <w:pPr>
              <w:rPr>
                <w:szCs w:val="21"/>
              </w:rPr>
            </w:pPr>
            <w:r>
              <w:rPr>
                <w:rFonts w:hint="eastAsia"/>
                <w:szCs w:val="21"/>
              </w:rPr>
              <w:t>软件提示唯一编码重复</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1DEA559" w14:textId="0DDD2E48" w:rsidR="00D526FB" w:rsidRPr="0007456C" w:rsidRDefault="00D526FB" w:rsidP="00C41C9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657A2391" w14:textId="384D7062" w:rsidR="0007456C" w:rsidRPr="0007456C" w:rsidRDefault="0007456C" w:rsidP="00C41C9D">
            <w:pPr>
              <w:rPr>
                <w:noProof/>
                <w:szCs w:val="21"/>
              </w:rPr>
            </w:pPr>
          </w:p>
        </w:tc>
      </w:tr>
      <w:tr w:rsidR="0007456C" w:rsidRPr="002843F1" w14:paraId="7E280A7B"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1D750ED" w14:textId="77777777" w:rsidR="0007456C" w:rsidRPr="002843F1" w:rsidRDefault="0007456C"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C4847F4" w14:textId="2917F499" w:rsidR="0007456C" w:rsidRPr="0007456C" w:rsidRDefault="0007456C" w:rsidP="00C41C9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BFD036D" w14:textId="77777777" w:rsidR="0007456C" w:rsidRPr="0007456C" w:rsidRDefault="0007456C"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47957BF" w14:textId="794528FD" w:rsidR="0007456C" w:rsidRPr="0007456C" w:rsidRDefault="0007456C" w:rsidP="00C41C9D">
            <w:pPr>
              <w:rPr>
                <w:noProof/>
                <w:szCs w:val="21"/>
              </w:rPr>
            </w:pPr>
          </w:p>
        </w:tc>
      </w:tr>
      <w:tr w:rsidR="0007456C" w:rsidRPr="002843F1" w14:paraId="4CCF4CDD"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6127178E" w14:textId="77777777" w:rsidR="0007456C" w:rsidRPr="002843F1" w:rsidRDefault="0007456C"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3BF7AA1" w14:textId="170F510D" w:rsidR="0007456C" w:rsidRPr="0007456C" w:rsidRDefault="0007456C" w:rsidP="00C41C9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53D0365F" w14:textId="77777777" w:rsidR="0007456C" w:rsidRPr="0007456C" w:rsidRDefault="0007456C"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75C2CA14" w14:textId="6D4271E3" w:rsidR="0007456C" w:rsidRPr="0007456C" w:rsidRDefault="0007456C" w:rsidP="00C41C9D">
            <w:pPr>
              <w:rPr>
                <w:noProof/>
                <w:szCs w:val="21"/>
              </w:rPr>
            </w:pPr>
          </w:p>
        </w:tc>
      </w:tr>
      <w:tr w:rsidR="0007456C" w:rsidRPr="002843F1" w14:paraId="454DBB2F"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7C48DD4" w14:textId="77777777" w:rsidR="0007456C" w:rsidRPr="002843F1" w:rsidRDefault="0007456C"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A81EC29" w14:textId="41A50D6E" w:rsidR="0007456C" w:rsidRPr="002843F1" w:rsidRDefault="0007456C" w:rsidP="00C41C9D">
            <w:pPr>
              <w:rPr>
                <w:noProof/>
                <w:szCs w:val="21"/>
              </w:rPr>
            </w:pPr>
          </w:p>
        </w:tc>
      </w:tr>
      <w:tr w:rsidR="0007456C" w:rsidRPr="002843F1" w14:paraId="3752A27D"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212CF31" w14:textId="77777777" w:rsidR="0007456C" w:rsidRPr="002843F1" w:rsidRDefault="0007456C"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36A371D4" w14:textId="74010728" w:rsidR="0007456C" w:rsidRPr="002843F1" w:rsidRDefault="0007456C" w:rsidP="00C41C9D">
            <w:pPr>
              <w:rPr>
                <w:noProof/>
                <w:szCs w:val="21"/>
              </w:rPr>
            </w:pPr>
          </w:p>
        </w:tc>
      </w:tr>
    </w:tbl>
    <w:p w14:paraId="68EA2E0B" w14:textId="77777777" w:rsidR="0007456C" w:rsidRDefault="0007456C" w:rsidP="000F4ABA"/>
    <w:p w14:paraId="266A09AA" w14:textId="77777777" w:rsidR="00D526FB" w:rsidRDefault="00D526FB" w:rsidP="000F4ABA"/>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D526FB" w:rsidRPr="002843F1" w14:paraId="2D9331EC"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B7A6A9F" w14:textId="77777777" w:rsidR="00D526FB" w:rsidRPr="002843F1" w:rsidRDefault="00D526FB"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02594DA7" w14:textId="26757251" w:rsidR="00D526FB" w:rsidRPr="00A824A6" w:rsidRDefault="00D526FB" w:rsidP="00C41C9D">
            <w:pPr>
              <w:jc w:val="center"/>
              <w:rPr>
                <w:bCs/>
                <w:szCs w:val="21"/>
              </w:rPr>
            </w:pPr>
            <w:r w:rsidRPr="003849AE">
              <w:rPr>
                <w:bCs/>
                <w:szCs w:val="21"/>
              </w:rPr>
              <w:t>用户标识</w:t>
            </w:r>
            <w:r>
              <w:rPr>
                <w:rFonts w:hint="eastAsia"/>
                <w:bCs/>
                <w:szCs w:val="21"/>
              </w:rPr>
              <w:t>一致</w:t>
            </w:r>
            <w:r w:rsidRPr="003849AE">
              <w:rPr>
                <w:bCs/>
                <w:szCs w:val="21"/>
              </w:rPr>
              <w:t>性</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3704A4C2" w14:textId="77777777" w:rsidR="00D526FB" w:rsidRPr="00A824A6" w:rsidRDefault="00D526FB"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48317CF2" w14:textId="18766E4D" w:rsidR="00D526FB" w:rsidRPr="00A824A6" w:rsidRDefault="00D526FB" w:rsidP="00C41C9D">
            <w:pPr>
              <w:jc w:val="center"/>
              <w:rPr>
                <w:b/>
                <w:szCs w:val="21"/>
              </w:rPr>
            </w:pPr>
            <w:r w:rsidRPr="00A824A6">
              <w:rPr>
                <w:noProof/>
                <w:szCs w:val="21"/>
              </w:rPr>
              <w:t>IS_</w:t>
            </w:r>
            <w:r w:rsidRPr="00A824A6">
              <w:rPr>
                <w:rFonts w:hint="eastAsia"/>
                <w:noProof/>
                <w:szCs w:val="21"/>
              </w:rPr>
              <w:t>YL</w:t>
            </w:r>
            <w:r w:rsidRPr="00A824A6">
              <w:rPr>
                <w:noProof/>
                <w:szCs w:val="21"/>
              </w:rPr>
              <w:t>_WHZC</w:t>
            </w:r>
            <w:r w:rsidRPr="00A824A6">
              <w:rPr>
                <w:rFonts w:hint="eastAsia"/>
                <w:noProof/>
                <w:szCs w:val="21"/>
              </w:rPr>
              <w:t>_</w:t>
            </w:r>
            <w:r>
              <w:rPr>
                <w:rFonts w:hint="eastAsia"/>
                <w:noProof/>
                <w:szCs w:val="21"/>
              </w:rPr>
              <w:t>3</w:t>
            </w:r>
          </w:p>
        </w:tc>
      </w:tr>
      <w:tr w:rsidR="00D526FB" w:rsidRPr="002843F1" w14:paraId="5A6E4DC7"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2EEF4B1" w14:textId="77777777" w:rsidR="00D526FB" w:rsidRPr="002843F1" w:rsidRDefault="00D526FB"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42DE87E" w14:textId="77777777" w:rsidR="00D526FB" w:rsidRPr="00A824A6" w:rsidRDefault="00D526FB" w:rsidP="00C41C9D">
            <w:pPr>
              <w:rPr>
                <w:noProof/>
                <w:szCs w:val="21"/>
              </w:rPr>
            </w:pPr>
            <w:r w:rsidRPr="00A824A6">
              <w:rPr>
                <w:noProof/>
                <w:szCs w:val="21"/>
              </w:rPr>
              <w:t>软件测试依据：</w:t>
            </w:r>
            <w:r w:rsidRPr="00A824A6">
              <w:rPr>
                <w:rFonts w:hint="eastAsia"/>
                <w:noProof/>
                <w:szCs w:val="21"/>
              </w:rPr>
              <w:t>安全测评大纲</w:t>
            </w:r>
          </w:p>
          <w:p w14:paraId="103CFA7A" w14:textId="77777777" w:rsidR="00D526FB" w:rsidRPr="00A824A6" w:rsidRDefault="00D526FB" w:rsidP="00C41C9D">
            <w:pPr>
              <w:rPr>
                <w:noProof/>
                <w:szCs w:val="21"/>
              </w:rPr>
            </w:pPr>
            <w:r w:rsidRPr="00A824A6">
              <w:rPr>
                <w:noProof/>
                <w:szCs w:val="21"/>
              </w:rPr>
              <w:t>测试需求分析：</w:t>
            </w:r>
            <w:r w:rsidRPr="00A824A6">
              <w:rPr>
                <w:noProof/>
                <w:szCs w:val="21"/>
              </w:rPr>
              <w:t>3.2.1.1</w:t>
            </w:r>
            <w:r w:rsidRPr="00A824A6">
              <w:rPr>
                <w:noProof/>
                <w:szCs w:val="21"/>
              </w:rPr>
              <w:tab/>
            </w:r>
            <w:r w:rsidRPr="00A824A6">
              <w:rPr>
                <w:noProof/>
                <w:szCs w:val="21"/>
              </w:rPr>
              <w:t>用户注册</w:t>
            </w:r>
          </w:p>
          <w:p w14:paraId="0E61D67E" w14:textId="77777777" w:rsidR="00D526FB" w:rsidRPr="00A824A6" w:rsidRDefault="00D526FB" w:rsidP="00C41C9D">
            <w:pPr>
              <w:rPr>
                <w:i/>
                <w:szCs w:val="21"/>
              </w:rPr>
            </w:pPr>
            <w:r w:rsidRPr="00A824A6">
              <w:rPr>
                <w:noProof/>
                <w:szCs w:val="21"/>
              </w:rPr>
              <w:t>测试需求标识：</w:t>
            </w:r>
            <w:r w:rsidRPr="00A824A6">
              <w:rPr>
                <w:noProof/>
                <w:szCs w:val="21"/>
              </w:rPr>
              <w:t>IS_XQ_WHZC</w:t>
            </w:r>
          </w:p>
        </w:tc>
      </w:tr>
      <w:tr w:rsidR="00D526FB" w:rsidRPr="002843F1" w14:paraId="785BFD0C"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4AAB95D" w14:textId="77777777" w:rsidR="00D526FB" w:rsidRPr="002843F1" w:rsidRDefault="00D526FB"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3495F81B" w14:textId="72DF99A3" w:rsidR="00D526FB" w:rsidRPr="002843F1" w:rsidRDefault="00D526FB" w:rsidP="00C41C9D">
            <w:pPr>
              <w:rPr>
                <w:szCs w:val="21"/>
              </w:rPr>
            </w:pPr>
            <w:r>
              <w:rPr>
                <w:rFonts w:hint="eastAsia"/>
                <w:szCs w:val="21"/>
              </w:rPr>
              <w:t>验证用户标识是否符合一致性要求</w:t>
            </w:r>
          </w:p>
        </w:tc>
      </w:tr>
      <w:tr w:rsidR="00D526FB" w:rsidRPr="002843F1" w14:paraId="4B981E09"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C079C02" w14:textId="77777777" w:rsidR="00D526FB" w:rsidRPr="002843F1" w:rsidRDefault="00D526FB"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AF8F33C" w14:textId="77777777" w:rsidR="00D526FB" w:rsidRPr="00A824A6" w:rsidRDefault="00D526FB" w:rsidP="00C41C9D">
            <w:pPr>
              <w:rPr>
                <w:iCs/>
                <w:color w:val="FF0000"/>
                <w:szCs w:val="21"/>
              </w:rPr>
            </w:pPr>
            <w:r w:rsidRPr="00A824A6">
              <w:rPr>
                <w:iCs/>
                <w:noProof/>
                <w:szCs w:val="21"/>
              </w:rPr>
              <w:t>软件</w:t>
            </w:r>
            <w:r w:rsidRPr="00A824A6">
              <w:rPr>
                <w:rFonts w:hint="eastAsia"/>
                <w:iCs/>
                <w:noProof/>
                <w:szCs w:val="21"/>
              </w:rPr>
              <w:t>服务正常启动</w:t>
            </w:r>
          </w:p>
        </w:tc>
      </w:tr>
      <w:tr w:rsidR="00D526FB" w:rsidRPr="002843F1" w14:paraId="720BAB29"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5C525EC" w14:textId="77777777" w:rsidR="00D526FB" w:rsidRPr="002843F1" w:rsidRDefault="00D526FB"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174CA2BB" w14:textId="77777777" w:rsidR="00D526FB" w:rsidRPr="002843F1" w:rsidRDefault="00D526FB"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D526FB" w:rsidRPr="002843F1" w14:paraId="0247EEBC"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44B22BD2" w14:textId="77777777" w:rsidR="00D526FB" w:rsidRPr="002843F1" w:rsidRDefault="00D526FB" w:rsidP="00C41C9D">
            <w:pPr>
              <w:jc w:val="center"/>
              <w:rPr>
                <w:b/>
                <w:szCs w:val="21"/>
              </w:rPr>
            </w:pPr>
            <w:r w:rsidRPr="002843F1">
              <w:rPr>
                <w:b/>
                <w:szCs w:val="21"/>
              </w:rPr>
              <w:t>测试步骤</w:t>
            </w:r>
          </w:p>
        </w:tc>
      </w:tr>
      <w:tr w:rsidR="00D526FB" w:rsidRPr="002843F1" w14:paraId="7E0B5FE2"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1C9E54CD" w14:textId="77777777" w:rsidR="00D526FB" w:rsidRPr="002843F1" w:rsidRDefault="00D526FB"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0128004A" w14:textId="77777777" w:rsidR="00D526FB" w:rsidRPr="002843F1" w:rsidRDefault="00D526FB"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769FC9C2" w14:textId="77777777" w:rsidR="00D526FB" w:rsidRPr="002843F1" w:rsidRDefault="00D526FB"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6B0BFE21" w14:textId="77777777" w:rsidR="00D526FB" w:rsidRPr="002843F1" w:rsidRDefault="00D526FB"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46211786" w14:textId="77777777" w:rsidR="00D526FB" w:rsidRPr="002843F1" w:rsidRDefault="00D526FB" w:rsidP="00C41C9D">
            <w:pPr>
              <w:jc w:val="center"/>
              <w:rPr>
                <w:b/>
                <w:color w:val="000000"/>
                <w:szCs w:val="21"/>
              </w:rPr>
            </w:pPr>
            <w:r w:rsidRPr="002843F1">
              <w:rPr>
                <w:b/>
                <w:color w:val="000000"/>
                <w:szCs w:val="21"/>
              </w:rPr>
              <w:t>通过</w:t>
            </w:r>
          </w:p>
          <w:p w14:paraId="7E9039EE" w14:textId="77777777" w:rsidR="00D526FB" w:rsidRPr="002843F1" w:rsidRDefault="00D526FB" w:rsidP="00C41C9D">
            <w:pPr>
              <w:jc w:val="center"/>
              <w:rPr>
                <w:b/>
                <w:color w:val="000000"/>
                <w:szCs w:val="21"/>
              </w:rPr>
            </w:pPr>
            <w:r w:rsidRPr="002843F1">
              <w:rPr>
                <w:b/>
                <w:color w:val="000000"/>
                <w:szCs w:val="21"/>
              </w:rPr>
              <w:t>与否</w:t>
            </w:r>
          </w:p>
        </w:tc>
      </w:tr>
      <w:tr w:rsidR="00D526FB" w:rsidRPr="00F707CC" w14:paraId="62234656"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156A6E32" w14:textId="77777777" w:rsidR="00D526FB" w:rsidRPr="00F707CC" w:rsidRDefault="00D526FB" w:rsidP="00C41C9D">
            <w:pPr>
              <w:jc w:val="center"/>
              <w:rPr>
                <w:szCs w:val="21"/>
              </w:rPr>
            </w:pPr>
            <w:r w:rsidRPr="00F707CC">
              <w:rPr>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2F1228D7" w14:textId="67ECD092" w:rsidR="00D526FB" w:rsidRPr="00F707CC" w:rsidRDefault="00613531" w:rsidP="00C41C9D">
            <w:pPr>
              <w:rPr>
                <w:szCs w:val="21"/>
              </w:rPr>
            </w:pPr>
            <w:r>
              <w:rPr>
                <w:rFonts w:hint="eastAsia"/>
                <w:szCs w:val="21"/>
              </w:rPr>
              <w:t>使用用户账户登录软件，在个人设置页面查看人员名称</w:t>
            </w:r>
            <w:r w:rsidRPr="00613531">
              <w:rPr>
                <w:szCs w:val="21"/>
              </w:rPr>
              <w:t>、</w:t>
            </w:r>
            <w:r>
              <w:rPr>
                <w:rFonts w:hint="eastAsia"/>
                <w:szCs w:val="21"/>
              </w:rPr>
              <w:t>唯一编码</w:t>
            </w:r>
            <w:r w:rsidRPr="00613531">
              <w:rPr>
                <w:szCs w:val="21"/>
              </w:rPr>
              <w:t>、</w:t>
            </w:r>
            <w:r>
              <w:rPr>
                <w:rFonts w:hint="eastAsia"/>
                <w:szCs w:val="21"/>
              </w:rPr>
              <w:t>手机号码</w:t>
            </w:r>
            <w:r w:rsidRPr="00613531">
              <w:rPr>
                <w:szCs w:val="21"/>
              </w:rPr>
              <w:t>之间一一对应</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6B58E2E" w14:textId="407CB3E4" w:rsidR="00D526FB" w:rsidRPr="00613531" w:rsidRDefault="00613531" w:rsidP="00C41C9D">
            <w:pPr>
              <w:rPr>
                <w:szCs w:val="21"/>
              </w:rPr>
            </w:pPr>
            <w:r>
              <w:rPr>
                <w:rFonts w:hint="eastAsia"/>
                <w:szCs w:val="21"/>
              </w:rPr>
              <w:t>人员名称</w:t>
            </w:r>
            <w:r w:rsidRPr="00613531">
              <w:rPr>
                <w:szCs w:val="21"/>
              </w:rPr>
              <w:t>、</w:t>
            </w:r>
            <w:r>
              <w:rPr>
                <w:rFonts w:hint="eastAsia"/>
                <w:szCs w:val="21"/>
              </w:rPr>
              <w:t>唯一编码</w:t>
            </w:r>
            <w:r w:rsidRPr="00613531">
              <w:rPr>
                <w:szCs w:val="21"/>
              </w:rPr>
              <w:t>、</w:t>
            </w:r>
            <w:r>
              <w:rPr>
                <w:rFonts w:hint="eastAsia"/>
                <w:szCs w:val="21"/>
              </w:rPr>
              <w:t>手机号码</w:t>
            </w:r>
            <w:r w:rsidRPr="00613531">
              <w:rPr>
                <w:szCs w:val="21"/>
              </w:rPr>
              <w:t>之间一一对应</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171250D" w14:textId="4E7B53FC" w:rsidR="00613531" w:rsidRPr="00613531" w:rsidRDefault="00613531" w:rsidP="00C41C9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6CA71D7D" w14:textId="667C6D55" w:rsidR="00D526FB" w:rsidRPr="00F707CC" w:rsidRDefault="00D526FB" w:rsidP="00C41C9D">
            <w:pPr>
              <w:rPr>
                <w:noProof/>
                <w:szCs w:val="21"/>
              </w:rPr>
            </w:pPr>
          </w:p>
        </w:tc>
      </w:tr>
      <w:tr w:rsidR="00D526FB" w:rsidRPr="002843F1" w14:paraId="2E45947C"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7E4E3545" w14:textId="77777777" w:rsidR="00D526FB" w:rsidRPr="002843F1" w:rsidRDefault="00D526FB" w:rsidP="00C41C9D">
            <w:pPr>
              <w:jc w:val="center"/>
              <w:rPr>
                <w:szCs w:val="21"/>
              </w:rPr>
            </w:pPr>
            <w:r w:rsidRPr="002843F1">
              <w:rPr>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195E84B7" w14:textId="11B07964" w:rsidR="00D526FB" w:rsidRPr="0007456C" w:rsidRDefault="00613531" w:rsidP="00C41C9D">
            <w:pPr>
              <w:rPr>
                <w:szCs w:val="21"/>
              </w:rPr>
            </w:pPr>
            <w:r>
              <w:rPr>
                <w:rFonts w:hint="eastAsia"/>
                <w:szCs w:val="21"/>
              </w:rPr>
              <w:t>使用系统管理员登录软件，在组织管理页</w:t>
            </w:r>
            <w:r>
              <w:rPr>
                <w:rFonts w:hint="eastAsia"/>
                <w:szCs w:val="21"/>
              </w:rPr>
              <w:lastRenderedPageBreak/>
              <w:t>面查看人员名称</w:t>
            </w:r>
            <w:r w:rsidRPr="00613531">
              <w:rPr>
                <w:szCs w:val="21"/>
              </w:rPr>
              <w:t>、</w:t>
            </w:r>
            <w:r>
              <w:rPr>
                <w:rFonts w:hint="eastAsia"/>
                <w:szCs w:val="21"/>
              </w:rPr>
              <w:t>唯一编码</w:t>
            </w:r>
            <w:r w:rsidRPr="00613531">
              <w:rPr>
                <w:szCs w:val="21"/>
              </w:rPr>
              <w:t>、</w:t>
            </w:r>
            <w:r>
              <w:rPr>
                <w:rFonts w:hint="eastAsia"/>
                <w:szCs w:val="21"/>
              </w:rPr>
              <w:t>手机号码</w:t>
            </w:r>
            <w:r w:rsidRPr="00613531">
              <w:rPr>
                <w:szCs w:val="21"/>
              </w:rPr>
              <w:t>之间一一对应</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5A1622A4" w14:textId="389AD4F9" w:rsidR="00D526FB" w:rsidRPr="0007456C" w:rsidRDefault="00613531" w:rsidP="00C41C9D">
            <w:pPr>
              <w:rPr>
                <w:szCs w:val="21"/>
              </w:rPr>
            </w:pPr>
            <w:r>
              <w:rPr>
                <w:rFonts w:hint="eastAsia"/>
                <w:szCs w:val="21"/>
              </w:rPr>
              <w:lastRenderedPageBreak/>
              <w:t>人员名称</w:t>
            </w:r>
            <w:r w:rsidRPr="00613531">
              <w:rPr>
                <w:szCs w:val="21"/>
              </w:rPr>
              <w:t>、</w:t>
            </w:r>
            <w:r>
              <w:rPr>
                <w:rFonts w:hint="eastAsia"/>
                <w:szCs w:val="21"/>
              </w:rPr>
              <w:t>唯一编码</w:t>
            </w:r>
            <w:r w:rsidRPr="00613531">
              <w:rPr>
                <w:szCs w:val="21"/>
              </w:rPr>
              <w:t>、</w:t>
            </w:r>
            <w:r>
              <w:rPr>
                <w:rFonts w:hint="eastAsia"/>
                <w:szCs w:val="21"/>
              </w:rPr>
              <w:t>手机号码</w:t>
            </w:r>
            <w:r w:rsidRPr="00613531">
              <w:rPr>
                <w:szCs w:val="21"/>
              </w:rPr>
              <w:t>之间一一对应</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D8F6F21" w14:textId="16300F6D" w:rsidR="00613531" w:rsidRPr="0007456C" w:rsidRDefault="00613531" w:rsidP="00C41C9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12A7110B" w14:textId="6C51B8EB" w:rsidR="00D526FB" w:rsidRPr="0007456C" w:rsidRDefault="00D526FB" w:rsidP="00C41C9D">
            <w:pPr>
              <w:rPr>
                <w:noProof/>
                <w:szCs w:val="21"/>
              </w:rPr>
            </w:pPr>
          </w:p>
        </w:tc>
      </w:tr>
      <w:tr w:rsidR="00D526FB" w:rsidRPr="002843F1" w14:paraId="446B2EAE"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E5E2972" w14:textId="77777777" w:rsidR="00D526FB" w:rsidRPr="002843F1" w:rsidRDefault="00D526FB"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D68D06F" w14:textId="4CCC8C68" w:rsidR="00D526FB" w:rsidRPr="0007456C" w:rsidRDefault="00D526FB" w:rsidP="00C41C9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910F9E1" w14:textId="77777777" w:rsidR="00D526FB" w:rsidRPr="0007456C" w:rsidRDefault="00D526FB"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1B4F187D" w14:textId="731F2AF4" w:rsidR="00D526FB" w:rsidRPr="0007456C" w:rsidRDefault="00D526FB" w:rsidP="00C41C9D">
            <w:pPr>
              <w:rPr>
                <w:noProof/>
                <w:szCs w:val="21"/>
              </w:rPr>
            </w:pPr>
          </w:p>
        </w:tc>
      </w:tr>
      <w:tr w:rsidR="00D526FB" w:rsidRPr="002843F1" w14:paraId="5FF2D76D"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5EEA96AF" w14:textId="77777777" w:rsidR="00D526FB" w:rsidRPr="002843F1" w:rsidRDefault="00D526FB"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68A3B0BB" w14:textId="5E335A61" w:rsidR="00D526FB" w:rsidRPr="0007456C" w:rsidRDefault="00D526FB" w:rsidP="00C41C9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6ABFEB1F" w14:textId="77777777" w:rsidR="00D526FB" w:rsidRPr="0007456C" w:rsidRDefault="00D526FB"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5FABE165" w14:textId="0DBFCC2D" w:rsidR="00D526FB" w:rsidRPr="0007456C" w:rsidRDefault="00D526FB" w:rsidP="00C41C9D">
            <w:pPr>
              <w:rPr>
                <w:noProof/>
                <w:szCs w:val="21"/>
              </w:rPr>
            </w:pPr>
          </w:p>
        </w:tc>
      </w:tr>
      <w:tr w:rsidR="00D526FB" w:rsidRPr="002843F1" w14:paraId="45E61C2A"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23F547B" w14:textId="77777777" w:rsidR="00D526FB" w:rsidRPr="002843F1" w:rsidRDefault="00D526FB"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298AB07" w14:textId="1208A5CE" w:rsidR="00D526FB" w:rsidRPr="002843F1" w:rsidRDefault="00D526FB" w:rsidP="00C41C9D">
            <w:pPr>
              <w:rPr>
                <w:noProof/>
                <w:szCs w:val="21"/>
              </w:rPr>
            </w:pPr>
          </w:p>
        </w:tc>
      </w:tr>
      <w:tr w:rsidR="00D526FB" w:rsidRPr="002843F1" w14:paraId="18B62097"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7D341F7" w14:textId="77777777" w:rsidR="00D526FB" w:rsidRPr="002843F1" w:rsidRDefault="00D526FB"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6E9657E0" w14:textId="70CD7FF0" w:rsidR="00D526FB" w:rsidRPr="002843F1" w:rsidRDefault="00D526FB" w:rsidP="00C41C9D">
            <w:pPr>
              <w:rPr>
                <w:noProof/>
                <w:szCs w:val="21"/>
              </w:rPr>
            </w:pPr>
          </w:p>
        </w:tc>
      </w:tr>
    </w:tbl>
    <w:p w14:paraId="642E337F" w14:textId="77777777" w:rsidR="00D526FB" w:rsidRPr="000F4ABA" w:rsidRDefault="00D526FB" w:rsidP="000F4ABA"/>
    <w:p w14:paraId="757C623F" w14:textId="6475807E" w:rsidR="000F4ABA" w:rsidRPr="000F4ABA" w:rsidRDefault="000F4ABA" w:rsidP="000F4ABA">
      <w:pPr>
        <w:pStyle w:val="3"/>
        <w:numPr>
          <w:ilvl w:val="2"/>
          <w:numId w:val="1"/>
        </w:numPr>
        <w:spacing w:before="120" w:after="120"/>
        <w:rPr>
          <w:szCs w:val="21"/>
        </w:rPr>
      </w:pPr>
      <w:bookmarkStart w:id="54" w:name="_Toc238659806"/>
      <w:r w:rsidRPr="000F4ABA">
        <w:rPr>
          <w:rFonts w:hint="eastAsia"/>
          <w:szCs w:val="21"/>
        </w:rPr>
        <w:t>用户登录</w:t>
      </w:r>
      <w:bookmarkEnd w:id="54"/>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B46FFD" w:rsidRPr="002843F1" w14:paraId="3458B91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666AE14" w14:textId="77777777" w:rsidR="00B46FFD" w:rsidRPr="002843F1" w:rsidRDefault="00B46FFD"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3C3118B2" w14:textId="36587F7E" w:rsidR="00B46FFD" w:rsidRPr="00A824A6" w:rsidRDefault="00B46FFD" w:rsidP="00C41C9D">
            <w:pPr>
              <w:jc w:val="center"/>
              <w:rPr>
                <w:bCs/>
                <w:szCs w:val="21"/>
              </w:rPr>
            </w:pPr>
            <w:r w:rsidRPr="00B46FFD">
              <w:rPr>
                <w:bCs/>
                <w:szCs w:val="21"/>
              </w:rPr>
              <w:t>多因素身份鉴别</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428D3FED" w14:textId="77777777" w:rsidR="00B46FFD" w:rsidRPr="00A824A6" w:rsidRDefault="00B46FFD"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3FDA4A14" w14:textId="42EAE615" w:rsidR="00B46FFD" w:rsidRPr="00A824A6" w:rsidRDefault="00B46FFD" w:rsidP="00C41C9D">
            <w:pPr>
              <w:jc w:val="center"/>
              <w:rPr>
                <w:b/>
                <w:szCs w:val="21"/>
              </w:rPr>
            </w:pPr>
            <w:r w:rsidRPr="00A824A6">
              <w:rPr>
                <w:noProof/>
                <w:szCs w:val="21"/>
              </w:rPr>
              <w:t>IS_</w:t>
            </w:r>
            <w:r w:rsidRPr="00A824A6">
              <w:rPr>
                <w:rFonts w:hint="eastAsia"/>
                <w:noProof/>
                <w:szCs w:val="21"/>
              </w:rPr>
              <w:t>YL</w:t>
            </w:r>
            <w:r w:rsidRPr="00A824A6">
              <w:rPr>
                <w:noProof/>
                <w:szCs w:val="21"/>
              </w:rPr>
              <w:t>_WH</w:t>
            </w:r>
            <w:r>
              <w:rPr>
                <w:rFonts w:hint="eastAsia"/>
                <w:noProof/>
                <w:szCs w:val="21"/>
              </w:rPr>
              <w:t>DL</w:t>
            </w:r>
            <w:r w:rsidRPr="00A824A6">
              <w:rPr>
                <w:rFonts w:hint="eastAsia"/>
                <w:noProof/>
                <w:szCs w:val="21"/>
              </w:rPr>
              <w:t>_</w:t>
            </w:r>
            <w:r>
              <w:rPr>
                <w:rFonts w:hint="eastAsia"/>
                <w:noProof/>
                <w:szCs w:val="21"/>
              </w:rPr>
              <w:t>1</w:t>
            </w:r>
          </w:p>
        </w:tc>
      </w:tr>
      <w:tr w:rsidR="00B46FFD" w:rsidRPr="002843F1" w14:paraId="617CD26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AC12FF9" w14:textId="77777777" w:rsidR="00B46FFD" w:rsidRPr="002843F1" w:rsidRDefault="00B46FFD"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05A3906" w14:textId="77777777" w:rsidR="00B46FFD" w:rsidRPr="00A824A6" w:rsidRDefault="00B46FFD" w:rsidP="00C41C9D">
            <w:pPr>
              <w:rPr>
                <w:noProof/>
                <w:szCs w:val="21"/>
              </w:rPr>
            </w:pPr>
            <w:r w:rsidRPr="00A824A6">
              <w:rPr>
                <w:noProof/>
                <w:szCs w:val="21"/>
              </w:rPr>
              <w:t>软件测试依据：</w:t>
            </w:r>
            <w:r w:rsidRPr="00A824A6">
              <w:rPr>
                <w:rFonts w:hint="eastAsia"/>
                <w:noProof/>
                <w:szCs w:val="21"/>
              </w:rPr>
              <w:t>安全测评大纲</w:t>
            </w:r>
          </w:p>
          <w:p w14:paraId="504A85A7" w14:textId="7A16E366" w:rsidR="00B46FFD" w:rsidRPr="00A824A6" w:rsidRDefault="00B46FFD" w:rsidP="00C41C9D">
            <w:pPr>
              <w:rPr>
                <w:noProof/>
                <w:szCs w:val="21"/>
              </w:rPr>
            </w:pPr>
            <w:r w:rsidRPr="00A824A6">
              <w:rPr>
                <w:noProof/>
                <w:szCs w:val="21"/>
              </w:rPr>
              <w:t>测试需求分析：</w:t>
            </w:r>
            <w:r w:rsidRPr="00B46FFD">
              <w:rPr>
                <w:noProof/>
                <w:szCs w:val="21"/>
              </w:rPr>
              <w:t>3.2.1.2</w:t>
            </w:r>
            <w:r w:rsidRPr="00B46FFD">
              <w:rPr>
                <w:noProof/>
                <w:szCs w:val="21"/>
              </w:rPr>
              <w:tab/>
            </w:r>
            <w:r w:rsidRPr="00B46FFD">
              <w:rPr>
                <w:noProof/>
                <w:szCs w:val="21"/>
              </w:rPr>
              <w:t>用户登录</w:t>
            </w:r>
          </w:p>
          <w:p w14:paraId="55F635DA" w14:textId="40F3FA0E" w:rsidR="00B46FFD" w:rsidRPr="00A824A6" w:rsidRDefault="00B46FFD" w:rsidP="00C41C9D">
            <w:pPr>
              <w:rPr>
                <w:i/>
                <w:szCs w:val="21"/>
              </w:rPr>
            </w:pPr>
            <w:r w:rsidRPr="00A824A6">
              <w:rPr>
                <w:noProof/>
                <w:szCs w:val="21"/>
              </w:rPr>
              <w:t>测试需求标识：</w:t>
            </w:r>
            <w:r w:rsidRPr="00A824A6">
              <w:rPr>
                <w:noProof/>
                <w:szCs w:val="21"/>
              </w:rPr>
              <w:t>IS_XQ_WH</w:t>
            </w:r>
            <w:r>
              <w:rPr>
                <w:rFonts w:hint="eastAsia"/>
                <w:noProof/>
                <w:szCs w:val="21"/>
              </w:rPr>
              <w:t>DL</w:t>
            </w:r>
          </w:p>
        </w:tc>
      </w:tr>
      <w:tr w:rsidR="00B46FFD" w:rsidRPr="002843F1" w14:paraId="7DEED33B"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CA0639B" w14:textId="77777777" w:rsidR="00B46FFD" w:rsidRPr="002843F1" w:rsidRDefault="00B46FFD"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0019EEE7" w14:textId="30523FB5" w:rsidR="00B46FFD" w:rsidRPr="002843F1" w:rsidRDefault="00B46FFD" w:rsidP="00C41C9D">
            <w:pPr>
              <w:rPr>
                <w:szCs w:val="21"/>
              </w:rPr>
            </w:pPr>
            <w:r>
              <w:rPr>
                <w:rFonts w:hint="eastAsia"/>
                <w:szCs w:val="21"/>
              </w:rPr>
              <w:t>验证</w:t>
            </w:r>
            <w:r w:rsidR="00E061C9">
              <w:rPr>
                <w:rFonts w:hint="eastAsia"/>
                <w:szCs w:val="21"/>
              </w:rPr>
              <w:t>软件双因素身份鉴别功能</w:t>
            </w:r>
            <w:r>
              <w:rPr>
                <w:rFonts w:hint="eastAsia"/>
                <w:szCs w:val="21"/>
              </w:rPr>
              <w:t>符合一要求</w:t>
            </w:r>
          </w:p>
        </w:tc>
      </w:tr>
      <w:tr w:rsidR="00B46FFD" w:rsidRPr="002843F1" w14:paraId="770770D0"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E2A6AEE" w14:textId="77777777" w:rsidR="00B46FFD" w:rsidRPr="002843F1" w:rsidRDefault="00B46FFD"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C5514B0" w14:textId="77777777" w:rsidR="00B46FFD" w:rsidRPr="00A824A6" w:rsidRDefault="00B46FFD" w:rsidP="00C41C9D">
            <w:pPr>
              <w:rPr>
                <w:iCs/>
                <w:color w:val="FF0000"/>
                <w:szCs w:val="21"/>
              </w:rPr>
            </w:pPr>
            <w:r w:rsidRPr="00A824A6">
              <w:rPr>
                <w:iCs/>
                <w:noProof/>
                <w:szCs w:val="21"/>
              </w:rPr>
              <w:t>软件</w:t>
            </w:r>
            <w:r w:rsidRPr="00A824A6">
              <w:rPr>
                <w:rFonts w:hint="eastAsia"/>
                <w:iCs/>
                <w:noProof/>
                <w:szCs w:val="21"/>
              </w:rPr>
              <w:t>服务正常启动</w:t>
            </w:r>
          </w:p>
        </w:tc>
      </w:tr>
      <w:tr w:rsidR="00B46FFD" w:rsidRPr="002843F1" w14:paraId="480BD55B"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37FC356" w14:textId="77777777" w:rsidR="00B46FFD" w:rsidRPr="002843F1" w:rsidRDefault="00B46FFD"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775AA1D" w14:textId="77777777" w:rsidR="00B46FFD" w:rsidRPr="002843F1" w:rsidRDefault="00B46FFD"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B46FFD" w:rsidRPr="002843F1" w14:paraId="18630D84"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0904CE17" w14:textId="77777777" w:rsidR="00B46FFD" w:rsidRPr="002843F1" w:rsidRDefault="00B46FFD" w:rsidP="00C41C9D">
            <w:pPr>
              <w:jc w:val="center"/>
              <w:rPr>
                <w:b/>
                <w:szCs w:val="21"/>
              </w:rPr>
            </w:pPr>
            <w:r w:rsidRPr="002843F1">
              <w:rPr>
                <w:b/>
                <w:szCs w:val="21"/>
              </w:rPr>
              <w:t>测试步骤</w:t>
            </w:r>
          </w:p>
        </w:tc>
      </w:tr>
      <w:tr w:rsidR="00B46FFD" w:rsidRPr="002843F1" w14:paraId="1FB8FABC"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2B0A4D88" w14:textId="77777777" w:rsidR="00B46FFD" w:rsidRPr="002843F1" w:rsidRDefault="00B46FFD"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454D264F" w14:textId="77777777" w:rsidR="00B46FFD" w:rsidRPr="002843F1" w:rsidRDefault="00B46FFD"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3BC37E9D" w14:textId="77777777" w:rsidR="00B46FFD" w:rsidRPr="002843F1" w:rsidRDefault="00B46FFD"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55DD25AD" w14:textId="77777777" w:rsidR="00B46FFD" w:rsidRPr="002843F1" w:rsidRDefault="00B46FFD"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1FFB331E" w14:textId="77777777" w:rsidR="00B46FFD" w:rsidRPr="002843F1" w:rsidRDefault="00B46FFD" w:rsidP="00C41C9D">
            <w:pPr>
              <w:jc w:val="center"/>
              <w:rPr>
                <w:b/>
                <w:color w:val="000000"/>
                <w:szCs w:val="21"/>
              </w:rPr>
            </w:pPr>
            <w:r w:rsidRPr="002843F1">
              <w:rPr>
                <w:b/>
                <w:color w:val="000000"/>
                <w:szCs w:val="21"/>
              </w:rPr>
              <w:t>通过</w:t>
            </w:r>
          </w:p>
          <w:p w14:paraId="02E4D481" w14:textId="77777777" w:rsidR="00B46FFD" w:rsidRPr="002843F1" w:rsidRDefault="00B46FFD" w:rsidP="00C41C9D">
            <w:pPr>
              <w:jc w:val="center"/>
              <w:rPr>
                <w:b/>
                <w:color w:val="000000"/>
                <w:szCs w:val="21"/>
              </w:rPr>
            </w:pPr>
            <w:r w:rsidRPr="002843F1">
              <w:rPr>
                <w:b/>
                <w:color w:val="000000"/>
                <w:szCs w:val="21"/>
              </w:rPr>
              <w:t>与否</w:t>
            </w:r>
          </w:p>
        </w:tc>
      </w:tr>
      <w:tr w:rsidR="00B46FFD" w:rsidRPr="00F707CC" w14:paraId="14AB9465"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1677B5AD" w14:textId="77777777" w:rsidR="00B46FFD" w:rsidRPr="00F707CC" w:rsidRDefault="00B46FFD" w:rsidP="00C41C9D">
            <w:pPr>
              <w:jc w:val="center"/>
              <w:rPr>
                <w:szCs w:val="21"/>
              </w:rPr>
            </w:pPr>
            <w:r w:rsidRPr="00F707CC">
              <w:rPr>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0CB1D912" w14:textId="4EBE2662" w:rsidR="00B46FFD" w:rsidRDefault="00B46FFD" w:rsidP="00C41C9D">
            <w:pPr>
              <w:rPr>
                <w:szCs w:val="21"/>
              </w:rPr>
            </w:pPr>
            <w:r>
              <w:rPr>
                <w:rFonts w:hint="eastAsia"/>
                <w:szCs w:val="21"/>
              </w:rPr>
              <w:t>在系统管理员界面开启</w:t>
            </w:r>
            <w:r w:rsidR="006223A3">
              <w:rPr>
                <w:rFonts w:hint="eastAsia"/>
                <w:szCs w:val="21"/>
              </w:rPr>
              <w:t>双因素认证登录，开启后，检查软件登录界面是否要求输入短信验证码。</w:t>
            </w:r>
          </w:p>
          <w:p w14:paraId="09815AE2" w14:textId="6DE7D0B1" w:rsidR="006223A3" w:rsidRPr="00F707CC" w:rsidRDefault="006223A3" w:rsidP="00C41C9D">
            <w:pPr>
              <w:rPr>
                <w:szCs w:val="21"/>
              </w:rPr>
            </w:pP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28849F2" w14:textId="7D1FAB11" w:rsidR="00B46FFD" w:rsidRPr="00613531" w:rsidRDefault="006223A3" w:rsidP="00C41C9D">
            <w:pPr>
              <w:rPr>
                <w:szCs w:val="21"/>
              </w:rPr>
            </w:pPr>
            <w:r>
              <w:rPr>
                <w:rFonts w:hint="eastAsia"/>
                <w:szCs w:val="21"/>
              </w:rPr>
              <w:t>双因素认证登录设置成功，软件登录界面显示短信验证码框。</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98308C9" w14:textId="2A7F6D1B" w:rsidR="00FF4EC7" w:rsidRPr="00613531" w:rsidRDefault="00FF4EC7" w:rsidP="00C41C9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52F4CEBA" w14:textId="74242A80" w:rsidR="00B46FFD" w:rsidRPr="00F707CC" w:rsidRDefault="00B46FFD" w:rsidP="00C41C9D">
            <w:pPr>
              <w:rPr>
                <w:noProof/>
                <w:szCs w:val="21"/>
              </w:rPr>
            </w:pPr>
          </w:p>
        </w:tc>
      </w:tr>
      <w:tr w:rsidR="00B46FFD" w:rsidRPr="002843F1" w14:paraId="04D22326"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1568A82F" w14:textId="77777777" w:rsidR="00B46FFD" w:rsidRPr="002843F1" w:rsidRDefault="00B46FFD" w:rsidP="00C41C9D">
            <w:pPr>
              <w:jc w:val="center"/>
              <w:rPr>
                <w:szCs w:val="21"/>
              </w:rPr>
            </w:pPr>
            <w:r w:rsidRPr="002843F1">
              <w:rPr>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6B08BD1B" w14:textId="55CFEBDD" w:rsidR="00B46FFD" w:rsidRPr="0007456C" w:rsidRDefault="00DE2879" w:rsidP="00C41C9D">
            <w:pPr>
              <w:rPr>
                <w:szCs w:val="21"/>
              </w:rPr>
            </w:pPr>
            <w:r>
              <w:rPr>
                <w:rFonts w:hint="eastAsia"/>
                <w:szCs w:val="21"/>
              </w:rPr>
              <w:t>用户</w:t>
            </w:r>
            <w:r w:rsidRPr="00DE2879">
              <w:rPr>
                <w:szCs w:val="21"/>
              </w:rPr>
              <w:t>仅输入</w:t>
            </w:r>
            <w:r>
              <w:rPr>
                <w:rFonts w:hint="eastAsia"/>
                <w:szCs w:val="21"/>
              </w:rPr>
              <w:t>密码</w:t>
            </w:r>
            <w:r w:rsidRPr="00DE2879">
              <w:rPr>
                <w:szCs w:val="21"/>
              </w:rPr>
              <w:t>（不</w:t>
            </w:r>
            <w:r>
              <w:rPr>
                <w:rFonts w:hint="eastAsia"/>
                <w:szCs w:val="21"/>
              </w:rPr>
              <w:t>输入验证码</w:t>
            </w:r>
            <w:r w:rsidRPr="00DE2879">
              <w:rPr>
                <w:szCs w:val="21"/>
              </w:rPr>
              <w:t>），提交登录请求，验证登录是否正常；</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94BB130" w14:textId="6AF91089" w:rsidR="00B46FFD" w:rsidRPr="0007456C" w:rsidRDefault="00DE2879" w:rsidP="00C41C9D">
            <w:pPr>
              <w:rPr>
                <w:szCs w:val="21"/>
              </w:rPr>
            </w:pPr>
            <w:r>
              <w:rPr>
                <w:rFonts w:hint="eastAsia"/>
                <w:szCs w:val="21"/>
              </w:rPr>
              <w:t>登录失败</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B1ECACE" w14:textId="3733F352" w:rsidR="00DE2879" w:rsidRPr="0007456C" w:rsidRDefault="00DE2879" w:rsidP="00C41C9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17572278" w14:textId="75898158" w:rsidR="00B46FFD" w:rsidRPr="0007456C" w:rsidRDefault="00B46FFD" w:rsidP="00C41C9D">
            <w:pPr>
              <w:rPr>
                <w:noProof/>
                <w:szCs w:val="21"/>
              </w:rPr>
            </w:pPr>
          </w:p>
        </w:tc>
      </w:tr>
      <w:tr w:rsidR="00B46FFD" w:rsidRPr="002843F1" w14:paraId="39B6861C"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C9B1C35" w14:textId="77777777" w:rsidR="00B46FFD" w:rsidRPr="002843F1" w:rsidRDefault="00B46FFD"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595E7F5" w14:textId="5F0A6F6C" w:rsidR="00B46FFD" w:rsidRPr="0007456C" w:rsidRDefault="00B46FFD" w:rsidP="00C41C9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2F07F83" w14:textId="77777777" w:rsidR="00B46FFD" w:rsidRPr="0007456C" w:rsidRDefault="00B46FFD"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F58B8CD" w14:textId="6A749B49" w:rsidR="00B46FFD" w:rsidRPr="0007456C" w:rsidRDefault="00B46FFD" w:rsidP="00C41C9D">
            <w:pPr>
              <w:rPr>
                <w:noProof/>
                <w:szCs w:val="21"/>
              </w:rPr>
            </w:pPr>
          </w:p>
        </w:tc>
      </w:tr>
      <w:tr w:rsidR="00B46FFD" w:rsidRPr="002843F1" w14:paraId="4D23C618"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2A43C0E8" w14:textId="77777777" w:rsidR="00B46FFD" w:rsidRPr="002843F1" w:rsidRDefault="00B46FFD"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44C4ADE" w14:textId="2E616BE2" w:rsidR="00B46FFD" w:rsidRPr="0007456C" w:rsidRDefault="00B46FFD" w:rsidP="00C41C9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7DE0DE2B" w14:textId="77777777" w:rsidR="00B46FFD" w:rsidRPr="0007456C" w:rsidRDefault="00B46FFD"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36B80850" w14:textId="167625B9" w:rsidR="00B46FFD" w:rsidRPr="0007456C" w:rsidRDefault="00B46FFD" w:rsidP="00C41C9D">
            <w:pPr>
              <w:rPr>
                <w:noProof/>
                <w:szCs w:val="21"/>
              </w:rPr>
            </w:pPr>
          </w:p>
        </w:tc>
      </w:tr>
      <w:tr w:rsidR="00B46FFD" w:rsidRPr="002843F1" w14:paraId="2E0781A7"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7073692C" w14:textId="77777777" w:rsidR="00B46FFD" w:rsidRPr="002843F1" w:rsidRDefault="00B46FFD"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696B0C0" w14:textId="77777777" w:rsidR="00B46FFD" w:rsidRPr="002843F1" w:rsidRDefault="00B46FFD" w:rsidP="00C41C9D">
            <w:pPr>
              <w:rPr>
                <w:noProof/>
                <w:szCs w:val="21"/>
              </w:rPr>
            </w:pPr>
            <w:r>
              <w:rPr>
                <w:rFonts w:hint="eastAsia"/>
                <w:noProof/>
                <w:szCs w:val="21"/>
              </w:rPr>
              <w:t>/</w:t>
            </w:r>
          </w:p>
        </w:tc>
      </w:tr>
      <w:tr w:rsidR="00B46FFD" w:rsidRPr="002843F1" w14:paraId="2C83BBE9"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7105BD94" w14:textId="77777777" w:rsidR="00B46FFD" w:rsidRPr="002843F1" w:rsidRDefault="00B46FFD"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0446D5C6" w14:textId="77777777" w:rsidR="00B46FFD" w:rsidRPr="002843F1" w:rsidRDefault="00B46FFD" w:rsidP="00C41C9D">
            <w:pPr>
              <w:rPr>
                <w:noProof/>
                <w:szCs w:val="21"/>
              </w:rPr>
            </w:pPr>
            <w:r>
              <w:rPr>
                <w:rFonts w:hint="eastAsia"/>
                <w:noProof/>
                <w:szCs w:val="21"/>
              </w:rPr>
              <w:t>/</w:t>
            </w:r>
          </w:p>
        </w:tc>
      </w:tr>
    </w:tbl>
    <w:p w14:paraId="4D6ACDF8" w14:textId="77777777" w:rsidR="000F4ABA" w:rsidRDefault="000F4ABA" w:rsidP="000F4ABA"/>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E061C9" w:rsidRPr="002843F1" w14:paraId="7AE1D624"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06EAE53" w14:textId="77777777" w:rsidR="00E061C9" w:rsidRPr="002843F1" w:rsidRDefault="00E061C9"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6122A5FA" w14:textId="786DECD7" w:rsidR="00E061C9" w:rsidRPr="00A824A6" w:rsidRDefault="00E061C9" w:rsidP="00C41C9D">
            <w:pPr>
              <w:jc w:val="center"/>
              <w:rPr>
                <w:bCs/>
                <w:szCs w:val="21"/>
              </w:rPr>
            </w:pPr>
            <w:r w:rsidRPr="00E061C9">
              <w:rPr>
                <w:bCs/>
                <w:szCs w:val="21"/>
              </w:rPr>
              <w:t>鉴别信息安全保护</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09466388" w14:textId="77777777" w:rsidR="00E061C9" w:rsidRPr="00A824A6" w:rsidRDefault="00E061C9"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6C65079C" w14:textId="787D622B" w:rsidR="00E061C9" w:rsidRPr="00A824A6" w:rsidRDefault="00E061C9" w:rsidP="00C41C9D">
            <w:pPr>
              <w:jc w:val="center"/>
              <w:rPr>
                <w:b/>
                <w:szCs w:val="21"/>
              </w:rPr>
            </w:pPr>
            <w:r w:rsidRPr="00A824A6">
              <w:rPr>
                <w:noProof/>
                <w:szCs w:val="21"/>
              </w:rPr>
              <w:t>IS_</w:t>
            </w:r>
            <w:r w:rsidRPr="00A824A6">
              <w:rPr>
                <w:rFonts w:hint="eastAsia"/>
                <w:noProof/>
                <w:szCs w:val="21"/>
              </w:rPr>
              <w:t>YL</w:t>
            </w:r>
            <w:r w:rsidRPr="00A824A6">
              <w:rPr>
                <w:noProof/>
                <w:szCs w:val="21"/>
              </w:rPr>
              <w:t>_WH</w:t>
            </w:r>
            <w:r>
              <w:rPr>
                <w:rFonts w:hint="eastAsia"/>
                <w:noProof/>
                <w:szCs w:val="21"/>
              </w:rPr>
              <w:t>DL</w:t>
            </w:r>
            <w:r w:rsidRPr="00A824A6">
              <w:rPr>
                <w:rFonts w:hint="eastAsia"/>
                <w:noProof/>
                <w:szCs w:val="21"/>
              </w:rPr>
              <w:t>_</w:t>
            </w:r>
            <w:r>
              <w:rPr>
                <w:rFonts w:hint="eastAsia"/>
                <w:noProof/>
                <w:szCs w:val="21"/>
              </w:rPr>
              <w:t>2</w:t>
            </w:r>
          </w:p>
        </w:tc>
      </w:tr>
      <w:tr w:rsidR="00E061C9" w:rsidRPr="002843F1" w14:paraId="4211301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4E127A0" w14:textId="77777777" w:rsidR="00E061C9" w:rsidRPr="002843F1" w:rsidRDefault="00E061C9"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CBA0B68" w14:textId="77777777" w:rsidR="00E061C9" w:rsidRPr="00A824A6" w:rsidRDefault="00E061C9" w:rsidP="00C41C9D">
            <w:pPr>
              <w:rPr>
                <w:noProof/>
                <w:szCs w:val="21"/>
              </w:rPr>
            </w:pPr>
            <w:r w:rsidRPr="00A824A6">
              <w:rPr>
                <w:noProof/>
                <w:szCs w:val="21"/>
              </w:rPr>
              <w:t>软件测试依据：</w:t>
            </w:r>
            <w:r w:rsidRPr="00A824A6">
              <w:rPr>
                <w:rFonts w:hint="eastAsia"/>
                <w:noProof/>
                <w:szCs w:val="21"/>
              </w:rPr>
              <w:t>安全测评大纲</w:t>
            </w:r>
          </w:p>
          <w:p w14:paraId="585445EF" w14:textId="77777777" w:rsidR="00E061C9" w:rsidRPr="00A824A6" w:rsidRDefault="00E061C9" w:rsidP="00C41C9D">
            <w:pPr>
              <w:rPr>
                <w:noProof/>
                <w:szCs w:val="21"/>
              </w:rPr>
            </w:pPr>
            <w:r w:rsidRPr="00A824A6">
              <w:rPr>
                <w:noProof/>
                <w:szCs w:val="21"/>
              </w:rPr>
              <w:t>测试需求分析：</w:t>
            </w:r>
            <w:r w:rsidRPr="00B46FFD">
              <w:rPr>
                <w:noProof/>
                <w:szCs w:val="21"/>
              </w:rPr>
              <w:t>3.2.1.2</w:t>
            </w:r>
            <w:r w:rsidRPr="00B46FFD">
              <w:rPr>
                <w:noProof/>
                <w:szCs w:val="21"/>
              </w:rPr>
              <w:tab/>
            </w:r>
            <w:r w:rsidRPr="00B46FFD">
              <w:rPr>
                <w:noProof/>
                <w:szCs w:val="21"/>
              </w:rPr>
              <w:t>用户登录</w:t>
            </w:r>
          </w:p>
          <w:p w14:paraId="340BC1A9" w14:textId="77777777" w:rsidR="00E061C9" w:rsidRPr="00A824A6" w:rsidRDefault="00E061C9" w:rsidP="00C41C9D">
            <w:pPr>
              <w:rPr>
                <w:i/>
                <w:szCs w:val="21"/>
              </w:rPr>
            </w:pPr>
            <w:r w:rsidRPr="00A824A6">
              <w:rPr>
                <w:noProof/>
                <w:szCs w:val="21"/>
              </w:rPr>
              <w:t>测试需求标识：</w:t>
            </w:r>
            <w:r w:rsidRPr="00A824A6">
              <w:rPr>
                <w:noProof/>
                <w:szCs w:val="21"/>
              </w:rPr>
              <w:t>IS_XQ_WH</w:t>
            </w:r>
            <w:r>
              <w:rPr>
                <w:rFonts w:hint="eastAsia"/>
                <w:noProof/>
                <w:szCs w:val="21"/>
              </w:rPr>
              <w:t>DL</w:t>
            </w:r>
          </w:p>
        </w:tc>
      </w:tr>
      <w:tr w:rsidR="00E061C9" w:rsidRPr="002843F1" w14:paraId="22ED3802"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86E7E9B" w14:textId="77777777" w:rsidR="00E061C9" w:rsidRPr="002843F1" w:rsidRDefault="00E061C9"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31FBC625" w14:textId="041B9ACB" w:rsidR="00E061C9" w:rsidRPr="002843F1" w:rsidRDefault="00E061C9" w:rsidP="00C41C9D">
            <w:pPr>
              <w:rPr>
                <w:szCs w:val="21"/>
              </w:rPr>
            </w:pPr>
            <w:r>
              <w:rPr>
                <w:rFonts w:hint="eastAsia"/>
                <w:szCs w:val="21"/>
              </w:rPr>
              <w:t>验证</w:t>
            </w:r>
            <w:r w:rsidR="008D3783">
              <w:rPr>
                <w:rFonts w:hint="eastAsia"/>
                <w:szCs w:val="21"/>
              </w:rPr>
              <w:t>鉴别信息保护符合安全性</w:t>
            </w:r>
            <w:r>
              <w:rPr>
                <w:rFonts w:hint="eastAsia"/>
                <w:szCs w:val="21"/>
              </w:rPr>
              <w:t>要求</w:t>
            </w:r>
          </w:p>
        </w:tc>
      </w:tr>
      <w:tr w:rsidR="00E061C9" w:rsidRPr="002843F1" w14:paraId="41B6123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18A71E8" w14:textId="77777777" w:rsidR="00E061C9" w:rsidRPr="002843F1" w:rsidRDefault="00E061C9"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7408834" w14:textId="77777777" w:rsidR="00E061C9" w:rsidRPr="00A824A6" w:rsidRDefault="00E061C9" w:rsidP="00C41C9D">
            <w:pPr>
              <w:rPr>
                <w:iCs/>
                <w:color w:val="FF0000"/>
                <w:szCs w:val="21"/>
              </w:rPr>
            </w:pPr>
            <w:r w:rsidRPr="00A824A6">
              <w:rPr>
                <w:iCs/>
                <w:noProof/>
                <w:szCs w:val="21"/>
              </w:rPr>
              <w:t>软件</w:t>
            </w:r>
            <w:r w:rsidRPr="00A824A6">
              <w:rPr>
                <w:rFonts w:hint="eastAsia"/>
                <w:iCs/>
                <w:noProof/>
                <w:szCs w:val="21"/>
              </w:rPr>
              <w:t>服务正常启动</w:t>
            </w:r>
          </w:p>
        </w:tc>
      </w:tr>
      <w:tr w:rsidR="00E061C9" w:rsidRPr="002843F1" w14:paraId="73A6BB5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0E515A2" w14:textId="77777777" w:rsidR="00E061C9" w:rsidRPr="002843F1" w:rsidRDefault="00E061C9"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F7B98ED" w14:textId="77777777" w:rsidR="00E061C9" w:rsidRPr="002843F1" w:rsidRDefault="00E061C9"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E061C9" w:rsidRPr="002843F1" w14:paraId="235D89EA"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5E6D54DD" w14:textId="77777777" w:rsidR="00E061C9" w:rsidRPr="002843F1" w:rsidRDefault="00E061C9" w:rsidP="00C41C9D">
            <w:pPr>
              <w:jc w:val="center"/>
              <w:rPr>
                <w:b/>
                <w:szCs w:val="21"/>
              </w:rPr>
            </w:pPr>
            <w:r w:rsidRPr="002843F1">
              <w:rPr>
                <w:b/>
                <w:szCs w:val="21"/>
              </w:rPr>
              <w:t>测试步骤</w:t>
            </w:r>
          </w:p>
        </w:tc>
      </w:tr>
      <w:tr w:rsidR="00E061C9" w:rsidRPr="002843F1" w14:paraId="3D3345A0"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56809180" w14:textId="77777777" w:rsidR="00E061C9" w:rsidRPr="002843F1" w:rsidRDefault="00E061C9"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1D5ABDE2" w14:textId="77777777" w:rsidR="00E061C9" w:rsidRPr="002843F1" w:rsidRDefault="00E061C9"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3D334D89" w14:textId="77777777" w:rsidR="00E061C9" w:rsidRPr="002843F1" w:rsidRDefault="00E061C9"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743250B7" w14:textId="77777777" w:rsidR="00E061C9" w:rsidRPr="002843F1" w:rsidRDefault="00E061C9"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494F756A" w14:textId="77777777" w:rsidR="00E061C9" w:rsidRPr="002843F1" w:rsidRDefault="00E061C9" w:rsidP="00C41C9D">
            <w:pPr>
              <w:jc w:val="center"/>
              <w:rPr>
                <w:b/>
                <w:color w:val="000000"/>
                <w:szCs w:val="21"/>
              </w:rPr>
            </w:pPr>
            <w:r w:rsidRPr="002843F1">
              <w:rPr>
                <w:b/>
                <w:color w:val="000000"/>
                <w:szCs w:val="21"/>
              </w:rPr>
              <w:t>通过</w:t>
            </w:r>
          </w:p>
          <w:p w14:paraId="085843F2" w14:textId="77777777" w:rsidR="00E061C9" w:rsidRPr="002843F1" w:rsidRDefault="00E061C9" w:rsidP="00C41C9D">
            <w:pPr>
              <w:jc w:val="center"/>
              <w:rPr>
                <w:b/>
                <w:color w:val="000000"/>
                <w:szCs w:val="21"/>
              </w:rPr>
            </w:pPr>
            <w:r w:rsidRPr="002843F1">
              <w:rPr>
                <w:b/>
                <w:color w:val="000000"/>
                <w:szCs w:val="21"/>
              </w:rPr>
              <w:t>与否</w:t>
            </w:r>
          </w:p>
        </w:tc>
      </w:tr>
      <w:tr w:rsidR="008D3783" w:rsidRPr="002843F1" w14:paraId="1D69EE0E"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59E92259" w14:textId="45F4A1DF" w:rsidR="008D3783" w:rsidRPr="002843F1" w:rsidRDefault="00FF025E"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5FD795DC" w14:textId="6FE4DAC7" w:rsidR="008D3783" w:rsidRDefault="008D3783" w:rsidP="00C41C9D">
            <w:pPr>
              <w:rPr>
                <w:szCs w:val="21"/>
              </w:rPr>
            </w:pPr>
            <w:r>
              <w:rPr>
                <w:rFonts w:hint="eastAsia"/>
                <w:szCs w:val="21"/>
              </w:rPr>
              <w:t>使用</w:t>
            </w:r>
            <w:r>
              <w:rPr>
                <w:rFonts w:hint="eastAsia"/>
                <w:szCs w:val="21"/>
              </w:rPr>
              <w:t>wireshark</w:t>
            </w:r>
            <w:r>
              <w:rPr>
                <w:rFonts w:hint="eastAsia"/>
                <w:szCs w:val="21"/>
              </w:rPr>
              <w:t>工具抓包，检查</w:t>
            </w:r>
            <w:r w:rsidRPr="008D3783">
              <w:rPr>
                <w:szCs w:val="21"/>
              </w:rPr>
              <w:t>鉴别信息</w:t>
            </w:r>
            <w:r>
              <w:rPr>
                <w:rFonts w:hint="eastAsia"/>
                <w:szCs w:val="21"/>
              </w:rPr>
              <w:t>是否</w:t>
            </w:r>
            <w:r w:rsidRPr="008D3783">
              <w:rPr>
                <w:szCs w:val="21"/>
              </w:rPr>
              <w:t>可见，传输</w:t>
            </w:r>
            <w:r>
              <w:rPr>
                <w:rFonts w:hint="eastAsia"/>
                <w:szCs w:val="21"/>
              </w:rPr>
              <w:t>是否</w:t>
            </w:r>
            <w:r>
              <w:rPr>
                <w:rFonts w:hint="eastAsia"/>
                <w:szCs w:val="21"/>
              </w:rPr>
              <w:lastRenderedPageBreak/>
              <w:t>有</w:t>
            </w:r>
            <w:r w:rsidRPr="008D3783">
              <w:rPr>
                <w:szCs w:val="21"/>
              </w:rPr>
              <w:t>加密</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C9CF77B" w14:textId="2BE3F9BE" w:rsidR="008D3783" w:rsidRPr="008D3783" w:rsidRDefault="008D3783" w:rsidP="00C41C9D">
            <w:pPr>
              <w:rPr>
                <w:szCs w:val="21"/>
              </w:rPr>
            </w:pPr>
            <w:r w:rsidRPr="008D3783">
              <w:rPr>
                <w:szCs w:val="21"/>
              </w:rPr>
              <w:lastRenderedPageBreak/>
              <w:t>鉴别信息</w:t>
            </w:r>
            <w:r>
              <w:rPr>
                <w:rFonts w:hint="eastAsia"/>
                <w:szCs w:val="21"/>
              </w:rPr>
              <w:t>不</w:t>
            </w:r>
            <w:r w:rsidRPr="008D3783">
              <w:rPr>
                <w:szCs w:val="21"/>
              </w:rPr>
              <w:t>可见，传输</w:t>
            </w:r>
            <w:r>
              <w:rPr>
                <w:rFonts w:hint="eastAsia"/>
                <w:szCs w:val="21"/>
              </w:rPr>
              <w:t>有</w:t>
            </w:r>
            <w:r w:rsidRPr="008D3783">
              <w:rPr>
                <w:szCs w:val="21"/>
              </w:rPr>
              <w:t>加密</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CCF0C5D" w14:textId="744DA211" w:rsidR="008D3783" w:rsidRDefault="008D3783"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0E1A2E2B" w14:textId="4D91FAC1" w:rsidR="008D3783" w:rsidRPr="0007456C" w:rsidRDefault="008D3783" w:rsidP="00C41C9D">
            <w:pPr>
              <w:rPr>
                <w:noProof/>
                <w:szCs w:val="21"/>
              </w:rPr>
            </w:pPr>
          </w:p>
        </w:tc>
      </w:tr>
      <w:tr w:rsidR="00E061C9" w:rsidRPr="002843F1" w14:paraId="142F870D"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75947FD" w14:textId="77777777" w:rsidR="00E061C9" w:rsidRPr="002843F1" w:rsidRDefault="00E061C9"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72B8F5A" w14:textId="614F4BDA" w:rsidR="00E061C9" w:rsidRPr="0007456C" w:rsidRDefault="00E061C9" w:rsidP="00C41C9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D272C62" w14:textId="77777777" w:rsidR="00E061C9" w:rsidRPr="0007456C" w:rsidRDefault="00E061C9"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2DEB0BF" w14:textId="25C4FE9D" w:rsidR="00E061C9" w:rsidRPr="0007456C" w:rsidRDefault="00E061C9" w:rsidP="00C41C9D">
            <w:pPr>
              <w:rPr>
                <w:noProof/>
                <w:szCs w:val="21"/>
              </w:rPr>
            </w:pPr>
          </w:p>
        </w:tc>
      </w:tr>
      <w:tr w:rsidR="00E061C9" w:rsidRPr="002843F1" w14:paraId="1B35665B"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7E5CB444" w14:textId="77777777" w:rsidR="00E061C9" w:rsidRPr="002843F1" w:rsidRDefault="00E061C9"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457C9DE6" w14:textId="3A1DD6C4" w:rsidR="00E061C9" w:rsidRPr="0007456C" w:rsidRDefault="00E061C9" w:rsidP="00C41C9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58C24A82" w14:textId="77777777" w:rsidR="00E061C9" w:rsidRPr="0007456C" w:rsidRDefault="00E061C9"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30B141C8" w14:textId="1168859C" w:rsidR="00E061C9" w:rsidRPr="0007456C" w:rsidRDefault="00E061C9" w:rsidP="00C41C9D">
            <w:pPr>
              <w:rPr>
                <w:noProof/>
                <w:szCs w:val="21"/>
              </w:rPr>
            </w:pPr>
          </w:p>
        </w:tc>
      </w:tr>
      <w:tr w:rsidR="00E061C9" w:rsidRPr="002843F1" w14:paraId="64A26857"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6AA47C96" w14:textId="77777777" w:rsidR="00E061C9" w:rsidRPr="002843F1" w:rsidRDefault="00E061C9"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434C63EE" w14:textId="71DA6A77" w:rsidR="00E061C9" w:rsidRPr="002843F1" w:rsidRDefault="00E061C9" w:rsidP="00C41C9D">
            <w:pPr>
              <w:rPr>
                <w:noProof/>
                <w:szCs w:val="21"/>
              </w:rPr>
            </w:pPr>
          </w:p>
        </w:tc>
      </w:tr>
      <w:tr w:rsidR="00E061C9" w:rsidRPr="002843F1" w14:paraId="37B988CE"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589CB5D" w14:textId="77777777" w:rsidR="00E061C9" w:rsidRPr="002843F1" w:rsidRDefault="00E061C9"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24B8EFE" w14:textId="63334B4B" w:rsidR="00E061C9" w:rsidRPr="002843F1" w:rsidRDefault="00E061C9" w:rsidP="00C41C9D">
            <w:pPr>
              <w:rPr>
                <w:noProof/>
                <w:szCs w:val="21"/>
              </w:rPr>
            </w:pPr>
          </w:p>
        </w:tc>
      </w:tr>
    </w:tbl>
    <w:p w14:paraId="20B2C8CA" w14:textId="77777777" w:rsidR="00E061C9" w:rsidRDefault="00E061C9" w:rsidP="000F4ABA"/>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FF025E" w:rsidRPr="002843F1" w14:paraId="62C77E57"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AB06E06" w14:textId="77777777" w:rsidR="00FF025E" w:rsidRPr="002843F1" w:rsidRDefault="00FF025E"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7D79A322" w14:textId="322A61EE" w:rsidR="00FF025E" w:rsidRPr="00A824A6" w:rsidRDefault="00FF025E" w:rsidP="00C41C9D">
            <w:pPr>
              <w:jc w:val="center"/>
              <w:rPr>
                <w:bCs/>
                <w:szCs w:val="21"/>
              </w:rPr>
            </w:pPr>
            <w:r w:rsidRPr="00FF025E">
              <w:rPr>
                <w:bCs/>
                <w:szCs w:val="21"/>
              </w:rPr>
              <w:t>鉴别失败处理</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3E745014" w14:textId="77777777" w:rsidR="00FF025E" w:rsidRPr="00A824A6" w:rsidRDefault="00FF025E"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0F30EB81" w14:textId="3739E66D" w:rsidR="00FF025E" w:rsidRPr="00A824A6" w:rsidRDefault="00FF025E" w:rsidP="00C41C9D">
            <w:pPr>
              <w:jc w:val="center"/>
              <w:rPr>
                <w:b/>
                <w:szCs w:val="21"/>
              </w:rPr>
            </w:pPr>
            <w:r w:rsidRPr="00A824A6">
              <w:rPr>
                <w:noProof/>
                <w:szCs w:val="21"/>
              </w:rPr>
              <w:t>IS_</w:t>
            </w:r>
            <w:r w:rsidRPr="00A824A6">
              <w:rPr>
                <w:rFonts w:hint="eastAsia"/>
                <w:noProof/>
                <w:szCs w:val="21"/>
              </w:rPr>
              <w:t>YL</w:t>
            </w:r>
            <w:r w:rsidRPr="00A824A6">
              <w:rPr>
                <w:noProof/>
                <w:szCs w:val="21"/>
              </w:rPr>
              <w:t>_WH</w:t>
            </w:r>
            <w:r>
              <w:rPr>
                <w:rFonts w:hint="eastAsia"/>
                <w:noProof/>
                <w:szCs w:val="21"/>
              </w:rPr>
              <w:t>DL</w:t>
            </w:r>
            <w:r w:rsidRPr="00A824A6">
              <w:rPr>
                <w:rFonts w:hint="eastAsia"/>
                <w:noProof/>
                <w:szCs w:val="21"/>
              </w:rPr>
              <w:t>_</w:t>
            </w:r>
            <w:r>
              <w:rPr>
                <w:rFonts w:hint="eastAsia"/>
                <w:noProof/>
                <w:szCs w:val="21"/>
              </w:rPr>
              <w:t>3</w:t>
            </w:r>
          </w:p>
        </w:tc>
      </w:tr>
      <w:tr w:rsidR="00FF025E" w:rsidRPr="002843F1" w14:paraId="669EC0D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A46BE94" w14:textId="77777777" w:rsidR="00FF025E" w:rsidRPr="002843F1" w:rsidRDefault="00FF025E"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709E79E" w14:textId="77777777" w:rsidR="00FF025E" w:rsidRPr="00A824A6" w:rsidRDefault="00FF025E" w:rsidP="00C41C9D">
            <w:pPr>
              <w:rPr>
                <w:noProof/>
                <w:szCs w:val="21"/>
              </w:rPr>
            </w:pPr>
            <w:r w:rsidRPr="00A824A6">
              <w:rPr>
                <w:noProof/>
                <w:szCs w:val="21"/>
              </w:rPr>
              <w:t>软件测试依据：</w:t>
            </w:r>
            <w:r w:rsidRPr="00A824A6">
              <w:rPr>
                <w:rFonts w:hint="eastAsia"/>
                <w:noProof/>
                <w:szCs w:val="21"/>
              </w:rPr>
              <w:t>安全测评大纲</w:t>
            </w:r>
          </w:p>
          <w:p w14:paraId="4207668D" w14:textId="77777777" w:rsidR="00FF025E" w:rsidRPr="00A824A6" w:rsidRDefault="00FF025E" w:rsidP="00C41C9D">
            <w:pPr>
              <w:rPr>
                <w:noProof/>
                <w:szCs w:val="21"/>
              </w:rPr>
            </w:pPr>
            <w:r w:rsidRPr="00A824A6">
              <w:rPr>
                <w:noProof/>
                <w:szCs w:val="21"/>
              </w:rPr>
              <w:t>测试需求分析：</w:t>
            </w:r>
            <w:r w:rsidRPr="00B46FFD">
              <w:rPr>
                <w:noProof/>
                <w:szCs w:val="21"/>
              </w:rPr>
              <w:t>3.2.1.2</w:t>
            </w:r>
            <w:r w:rsidRPr="00B46FFD">
              <w:rPr>
                <w:noProof/>
                <w:szCs w:val="21"/>
              </w:rPr>
              <w:tab/>
            </w:r>
            <w:r w:rsidRPr="00B46FFD">
              <w:rPr>
                <w:noProof/>
                <w:szCs w:val="21"/>
              </w:rPr>
              <w:t>用户登录</w:t>
            </w:r>
          </w:p>
          <w:p w14:paraId="30F5F402" w14:textId="77777777" w:rsidR="00FF025E" w:rsidRPr="00A824A6" w:rsidRDefault="00FF025E" w:rsidP="00C41C9D">
            <w:pPr>
              <w:rPr>
                <w:i/>
                <w:szCs w:val="21"/>
              </w:rPr>
            </w:pPr>
            <w:r w:rsidRPr="00A824A6">
              <w:rPr>
                <w:noProof/>
                <w:szCs w:val="21"/>
              </w:rPr>
              <w:t>测试需求标识：</w:t>
            </w:r>
            <w:r w:rsidRPr="00A824A6">
              <w:rPr>
                <w:noProof/>
                <w:szCs w:val="21"/>
              </w:rPr>
              <w:t>IS_XQ_WH</w:t>
            </w:r>
            <w:r>
              <w:rPr>
                <w:rFonts w:hint="eastAsia"/>
                <w:noProof/>
                <w:szCs w:val="21"/>
              </w:rPr>
              <w:t>DL</w:t>
            </w:r>
          </w:p>
        </w:tc>
      </w:tr>
      <w:tr w:rsidR="00FF025E" w:rsidRPr="002843F1" w14:paraId="7A4ABE2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3583F28" w14:textId="77777777" w:rsidR="00FF025E" w:rsidRPr="002843F1" w:rsidRDefault="00FF025E"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1B7BDFF0" w14:textId="77777777" w:rsidR="00FF025E" w:rsidRPr="002843F1" w:rsidRDefault="00FF025E" w:rsidP="00C41C9D">
            <w:pPr>
              <w:rPr>
                <w:szCs w:val="21"/>
              </w:rPr>
            </w:pPr>
            <w:r>
              <w:rPr>
                <w:rFonts w:hint="eastAsia"/>
                <w:szCs w:val="21"/>
              </w:rPr>
              <w:t>验证鉴别信息保护符合安全性要求</w:t>
            </w:r>
          </w:p>
        </w:tc>
      </w:tr>
      <w:tr w:rsidR="00FF025E" w:rsidRPr="002843F1" w14:paraId="02081C46"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06D87FB" w14:textId="77777777" w:rsidR="00FF025E" w:rsidRPr="002843F1" w:rsidRDefault="00FF025E"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5066973" w14:textId="77777777" w:rsidR="00FF025E" w:rsidRPr="00A824A6" w:rsidRDefault="00FF025E" w:rsidP="00C41C9D">
            <w:pPr>
              <w:rPr>
                <w:iCs/>
                <w:color w:val="FF0000"/>
                <w:szCs w:val="21"/>
              </w:rPr>
            </w:pPr>
            <w:r w:rsidRPr="00A824A6">
              <w:rPr>
                <w:iCs/>
                <w:noProof/>
                <w:szCs w:val="21"/>
              </w:rPr>
              <w:t>软件</w:t>
            </w:r>
            <w:r w:rsidRPr="00A824A6">
              <w:rPr>
                <w:rFonts w:hint="eastAsia"/>
                <w:iCs/>
                <w:noProof/>
                <w:szCs w:val="21"/>
              </w:rPr>
              <w:t>服务正常启动</w:t>
            </w:r>
          </w:p>
        </w:tc>
      </w:tr>
      <w:tr w:rsidR="00FF025E" w:rsidRPr="002843F1" w14:paraId="4EA1058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C316573" w14:textId="77777777" w:rsidR="00FF025E" w:rsidRPr="002843F1" w:rsidRDefault="00FF025E"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E0DB336" w14:textId="77777777" w:rsidR="00FF025E" w:rsidRPr="002843F1" w:rsidRDefault="00FF025E"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FF025E" w:rsidRPr="002843F1" w14:paraId="6649836A"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125F1F89" w14:textId="77777777" w:rsidR="00FF025E" w:rsidRPr="002843F1" w:rsidRDefault="00FF025E" w:rsidP="00C41C9D">
            <w:pPr>
              <w:jc w:val="center"/>
              <w:rPr>
                <w:b/>
                <w:szCs w:val="21"/>
              </w:rPr>
            </w:pPr>
            <w:r w:rsidRPr="002843F1">
              <w:rPr>
                <w:b/>
                <w:szCs w:val="21"/>
              </w:rPr>
              <w:t>测试步骤</w:t>
            </w:r>
          </w:p>
        </w:tc>
      </w:tr>
      <w:tr w:rsidR="00FF025E" w:rsidRPr="002843F1" w14:paraId="5DA69544"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2D435FA3" w14:textId="77777777" w:rsidR="00FF025E" w:rsidRPr="002843F1" w:rsidRDefault="00FF025E"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0CB8B9CC" w14:textId="77777777" w:rsidR="00FF025E" w:rsidRPr="002843F1" w:rsidRDefault="00FF025E"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25BC88D3" w14:textId="77777777" w:rsidR="00FF025E" w:rsidRPr="002843F1" w:rsidRDefault="00FF025E"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4CD9C597" w14:textId="77777777" w:rsidR="00FF025E" w:rsidRPr="002843F1" w:rsidRDefault="00FF025E"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597E21DF" w14:textId="77777777" w:rsidR="00FF025E" w:rsidRPr="002843F1" w:rsidRDefault="00FF025E" w:rsidP="00C41C9D">
            <w:pPr>
              <w:jc w:val="center"/>
              <w:rPr>
                <w:b/>
                <w:color w:val="000000"/>
                <w:szCs w:val="21"/>
              </w:rPr>
            </w:pPr>
            <w:r w:rsidRPr="002843F1">
              <w:rPr>
                <w:b/>
                <w:color w:val="000000"/>
                <w:szCs w:val="21"/>
              </w:rPr>
              <w:t>通过</w:t>
            </w:r>
          </w:p>
          <w:p w14:paraId="56E6570E" w14:textId="77777777" w:rsidR="00FF025E" w:rsidRPr="002843F1" w:rsidRDefault="00FF025E" w:rsidP="00C41C9D">
            <w:pPr>
              <w:jc w:val="center"/>
              <w:rPr>
                <w:b/>
                <w:color w:val="000000"/>
                <w:szCs w:val="21"/>
              </w:rPr>
            </w:pPr>
            <w:r w:rsidRPr="002843F1">
              <w:rPr>
                <w:b/>
                <w:color w:val="000000"/>
                <w:szCs w:val="21"/>
              </w:rPr>
              <w:t>与否</w:t>
            </w:r>
          </w:p>
        </w:tc>
      </w:tr>
      <w:tr w:rsidR="00FF025E" w:rsidRPr="002843F1" w14:paraId="15E62750"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5AB94218" w14:textId="77777777" w:rsidR="00FF025E" w:rsidRPr="002843F1" w:rsidRDefault="00FF025E"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10297E3E" w14:textId="0A6FAAC4" w:rsidR="00FF025E" w:rsidRDefault="00ED40D0" w:rsidP="00C41C9D">
            <w:pPr>
              <w:rPr>
                <w:szCs w:val="21"/>
              </w:rPr>
            </w:pPr>
            <w:r>
              <w:rPr>
                <w:rFonts w:hint="eastAsia"/>
                <w:szCs w:val="21"/>
              </w:rPr>
              <w:t>使用系统管理员</w:t>
            </w:r>
            <w:r w:rsidR="00FF025E">
              <w:rPr>
                <w:rFonts w:hint="eastAsia"/>
                <w:szCs w:val="21"/>
              </w:rPr>
              <w:t>设置</w:t>
            </w:r>
            <w:r w:rsidRPr="00ED40D0">
              <w:rPr>
                <w:szCs w:val="21"/>
              </w:rPr>
              <w:t>置连续登录错误次数上限</w:t>
            </w:r>
            <w:r>
              <w:rPr>
                <w:rFonts w:hint="eastAsia"/>
                <w:szCs w:val="21"/>
              </w:rPr>
              <w:t>5</w:t>
            </w:r>
            <w:r>
              <w:rPr>
                <w:rFonts w:hint="eastAsia"/>
                <w:szCs w:val="21"/>
              </w:rPr>
              <w:t>次</w:t>
            </w:r>
            <w:r w:rsidRPr="00ED40D0">
              <w:rPr>
                <w:szCs w:val="21"/>
              </w:rPr>
              <w:t>，及账号锁定的时长</w:t>
            </w:r>
            <w:r>
              <w:rPr>
                <w:rFonts w:hint="eastAsia"/>
                <w:szCs w:val="21"/>
              </w:rPr>
              <w:t>15</w:t>
            </w:r>
            <w:r>
              <w:rPr>
                <w:rFonts w:hint="eastAsia"/>
                <w:szCs w:val="21"/>
              </w:rPr>
              <w:t>分钟</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2DCDD1A" w14:textId="76CFED54" w:rsidR="00FF025E" w:rsidRPr="008D3783" w:rsidRDefault="00ED40D0" w:rsidP="00C41C9D">
            <w:pPr>
              <w:rPr>
                <w:szCs w:val="21"/>
              </w:rPr>
            </w:pPr>
            <w:r>
              <w:rPr>
                <w:rFonts w:hint="eastAsia"/>
                <w:szCs w:val="21"/>
              </w:rPr>
              <w:t>设置成功并保存设置</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C03023F" w14:textId="3EF6039C" w:rsidR="00ED40D0" w:rsidRDefault="00ED40D0"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5A7A0387" w14:textId="41DC6406" w:rsidR="00FF025E" w:rsidRPr="0007456C" w:rsidRDefault="00FF025E" w:rsidP="00C41C9D">
            <w:pPr>
              <w:rPr>
                <w:noProof/>
                <w:szCs w:val="21"/>
              </w:rPr>
            </w:pPr>
          </w:p>
        </w:tc>
      </w:tr>
      <w:tr w:rsidR="00FF025E" w:rsidRPr="002843F1" w14:paraId="03DDC2D3"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335716D6" w14:textId="6D87D4BE" w:rsidR="00FF025E" w:rsidRDefault="00FF025E"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2F13D99F" w14:textId="1728083F" w:rsidR="00FF025E" w:rsidRDefault="00ED40D0" w:rsidP="00C41C9D">
            <w:pPr>
              <w:rPr>
                <w:szCs w:val="21"/>
              </w:rPr>
            </w:pPr>
            <w:r>
              <w:rPr>
                <w:rFonts w:hint="eastAsia"/>
                <w:szCs w:val="21"/>
              </w:rPr>
              <w:t>尝试输入错误密码</w:t>
            </w:r>
            <w:r>
              <w:rPr>
                <w:rFonts w:hint="eastAsia"/>
                <w:szCs w:val="21"/>
              </w:rPr>
              <w:t>4</w:t>
            </w:r>
            <w:r>
              <w:rPr>
                <w:rFonts w:hint="eastAsia"/>
                <w:szCs w:val="21"/>
              </w:rPr>
              <w:t>次，检查软件是否可以正常登录。</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7908659" w14:textId="79B7F428" w:rsidR="00FF025E" w:rsidRPr="008D3783" w:rsidRDefault="00ED40D0" w:rsidP="00C41C9D">
            <w:pPr>
              <w:rPr>
                <w:szCs w:val="21"/>
              </w:rPr>
            </w:pPr>
            <w:r>
              <w:rPr>
                <w:rFonts w:hint="eastAsia"/>
                <w:szCs w:val="21"/>
              </w:rPr>
              <w:t>软件可以正常登录</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E7ED926" w14:textId="24505FBF" w:rsidR="00FF025E" w:rsidRDefault="00FF025E"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135D7853" w14:textId="7EF551CF" w:rsidR="00FF025E" w:rsidRPr="0007456C" w:rsidRDefault="00FF025E" w:rsidP="00C41C9D">
            <w:pPr>
              <w:rPr>
                <w:noProof/>
                <w:szCs w:val="21"/>
              </w:rPr>
            </w:pPr>
          </w:p>
        </w:tc>
      </w:tr>
      <w:tr w:rsidR="00ED40D0" w:rsidRPr="002843F1" w14:paraId="0BF4E00E"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17232419" w14:textId="4C443926" w:rsidR="00ED40D0" w:rsidRDefault="00ED40D0" w:rsidP="00C41C9D">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3A2C97F1" w14:textId="75D121B7" w:rsidR="00ED40D0" w:rsidRDefault="00E85070" w:rsidP="00C41C9D">
            <w:pPr>
              <w:rPr>
                <w:szCs w:val="21"/>
              </w:rPr>
            </w:pPr>
            <w:r>
              <w:rPr>
                <w:rFonts w:hint="eastAsia"/>
                <w:szCs w:val="21"/>
              </w:rPr>
              <w:t>尝试输入错误密码</w:t>
            </w:r>
            <w:r>
              <w:rPr>
                <w:rFonts w:hint="eastAsia"/>
                <w:szCs w:val="21"/>
              </w:rPr>
              <w:t>5</w:t>
            </w:r>
            <w:r>
              <w:rPr>
                <w:rFonts w:hint="eastAsia"/>
                <w:szCs w:val="21"/>
              </w:rPr>
              <w:t>次，检查软件是否可以正常登录。</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5BCDCF9E" w14:textId="5184E9A3" w:rsidR="00ED40D0" w:rsidRPr="008D3783" w:rsidRDefault="00E85070" w:rsidP="00C41C9D">
            <w:pPr>
              <w:rPr>
                <w:szCs w:val="21"/>
              </w:rPr>
            </w:pPr>
            <w:r>
              <w:rPr>
                <w:rFonts w:hint="eastAsia"/>
                <w:szCs w:val="21"/>
              </w:rPr>
              <w:t>用户账号被锁定，无法正常登录</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1A2BCCA" w14:textId="58D62BB6" w:rsidR="00E85070" w:rsidRDefault="00E85070"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5B31436F" w14:textId="3A75EB71" w:rsidR="00ED40D0" w:rsidRPr="0007456C" w:rsidRDefault="00ED40D0" w:rsidP="00C41C9D">
            <w:pPr>
              <w:rPr>
                <w:noProof/>
                <w:szCs w:val="21"/>
              </w:rPr>
            </w:pPr>
          </w:p>
        </w:tc>
      </w:tr>
      <w:tr w:rsidR="00E85070" w:rsidRPr="002843F1" w14:paraId="74DF405A"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0166A9D2" w14:textId="33B4B52E" w:rsidR="00E85070" w:rsidRDefault="00E85070" w:rsidP="00C41C9D">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5A8D82D4" w14:textId="52861491" w:rsidR="00E85070" w:rsidRDefault="00E85070" w:rsidP="00C41C9D">
            <w:pPr>
              <w:rPr>
                <w:szCs w:val="21"/>
              </w:rPr>
            </w:pPr>
            <w:r>
              <w:rPr>
                <w:rFonts w:hint="eastAsia"/>
                <w:szCs w:val="21"/>
              </w:rPr>
              <w:t>用户账号被锁定后，检查</w:t>
            </w:r>
            <w:r>
              <w:rPr>
                <w:rFonts w:hint="eastAsia"/>
                <w:szCs w:val="21"/>
              </w:rPr>
              <w:t>15</w:t>
            </w:r>
            <w:r>
              <w:rPr>
                <w:rFonts w:hint="eastAsia"/>
                <w:szCs w:val="21"/>
              </w:rPr>
              <w:t>分钟后，用户账号是否能够正常登录。</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1E0D8EF" w14:textId="402A94B0" w:rsidR="00E85070" w:rsidRPr="008D3783" w:rsidRDefault="00E85070" w:rsidP="00C41C9D">
            <w:pPr>
              <w:rPr>
                <w:szCs w:val="21"/>
              </w:rPr>
            </w:pPr>
            <w:r>
              <w:rPr>
                <w:rFonts w:hint="eastAsia"/>
                <w:szCs w:val="21"/>
              </w:rPr>
              <w:t>用户账号能够正常登录。</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29EF0691" w14:textId="71C283A8" w:rsidR="00E85070" w:rsidRPr="00E85070" w:rsidRDefault="00E85070"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51DBB5EE" w14:textId="1AA61D66" w:rsidR="00E85070" w:rsidRPr="0007456C" w:rsidRDefault="00E85070" w:rsidP="00C41C9D">
            <w:pPr>
              <w:rPr>
                <w:noProof/>
                <w:szCs w:val="21"/>
              </w:rPr>
            </w:pPr>
          </w:p>
        </w:tc>
      </w:tr>
      <w:tr w:rsidR="00FF025E" w:rsidRPr="002843F1" w14:paraId="20EA9BF1"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97EF6AA" w14:textId="77777777" w:rsidR="00FF025E" w:rsidRPr="002843F1" w:rsidRDefault="00FF025E"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6C99FFD" w14:textId="4E41A750" w:rsidR="00FF025E" w:rsidRPr="0007456C" w:rsidRDefault="00FF025E" w:rsidP="00C41C9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00B8AA6" w14:textId="77777777" w:rsidR="00FF025E" w:rsidRPr="0007456C" w:rsidRDefault="00FF025E"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25D2BEB3" w14:textId="2B57C0E8" w:rsidR="00FF025E" w:rsidRPr="0007456C" w:rsidRDefault="00FF025E" w:rsidP="00C41C9D">
            <w:pPr>
              <w:rPr>
                <w:noProof/>
                <w:szCs w:val="21"/>
              </w:rPr>
            </w:pPr>
          </w:p>
        </w:tc>
      </w:tr>
      <w:tr w:rsidR="00FF025E" w:rsidRPr="002843F1" w14:paraId="18AC5AE7"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636D27E4" w14:textId="77777777" w:rsidR="00FF025E" w:rsidRPr="002843F1" w:rsidRDefault="00FF025E"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6DA050A2" w14:textId="47BC7577" w:rsidR="00FF025E" w:rsidRPr="0007456C" w:rsidRDefault="00FF025E" w:rsidP="00C41C9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A424BE4" w14:textId="77777777" w:rsidR="00FF025E" w:rsidRPr="0007456C" w:rsidRDefault="00FF025E"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1C66392E" w14:textId="60904B50" w:rsidR="00FF025E" w:rsidRPr="0007456C" w:rsidRDefault="00FF025E" w:rsidP="00C41C9D">
            <w:pPr>
              <w:rPr>
                <w:noProof/>
                <w:szCs w:val="21"/>
              </w:rPr>
            </w:pPr>
          </w:p>
        </w:tc>
      </w:tr>
      <w:tr w:rsidR="00FF025E" w:rsidRPr="002843F1" w14:paraId="27F592A5"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7280472" w14:textId="77777777" w:rsidR="00FF025E" w:rsidRPr="002843F1" w:rsidRDefault="00FF025E"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453F498D" w14:textId="23F3220F" w:rsidR="00FF025E" w:rsidRPr="002843F1" w:rsidRDefault="00FF025E" w:rsidP="00C41C9D">
            <w:pPr>
              <w:rPr>
                <w:noProof/>
                <w:szCs w:val="21"/>
              </w:rPr>
            </w:pPr>
          </w:p>
        </w:tc>
      </w:tr>
      <w:tr w:rsidR="00FF025E" w:rsidRPr="002843F1" w14:paraId="6922EE32"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307976A" w14:textId="77777777" w:rsidR="00FF025E" w:rsidRPr="002843F1" w:rsidRDefault="00FF025E"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25487E53" w14:textId="416E6C65" w:rsidR="00FF025E" w:rsidRPr="002843F1" w:rsidRDefault="00FF025E" w:rsidP="00C41C9D">
            <w:pPr>
              <w:rPr>
                <w:noProof/>
                <w:szCs w:val="21"/>
              </w:rPr>
            </w:pPr>
          </w:p>
        </w:tc>
      </w:tr>
    </w:tbl>
    <w:p w14:paraId="6E06EC9E" w14:textId="77777777" w:rsidR="00FF025E" w:rsidRDefault="00FF025E" w:rsidP="000F4ABA"/>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305937" w:rsidRPr="002843F1" w14:paraId="1902C61A"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AD6FA34" w14:textId="77777777" w:rsidR="00305937" w:rsidRPr="002843F1" w:rsidRDefault="00305937"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744953A9" w14:textId="05CCC3AA" w:rsidR="00305937" w:rsidRPr="00A824A6" w:rsidRDefault="00305937" w:rsidP="00C41C9D">
            <w:pPr>
              <w:jc w:val="center"/>
              <w:rPr>
                <w:bCs/>
                <w:szCs w:val="21"/>
              </w:rPr>
            </w:pPr>
            <w:r w:rsidRPr="00305937">
              <w:rPr>
                <w:bCs/>
                <w:szCs w:val="21"/>
              </w:rPr>
              <w:t>鉴别信息加密</w:t>
            </w:r>
            <w:r w:rsidRPr="00305937">
              <w:rPr>
                <w:bCs/>
                <w:szCs w:val="21"/>
              </w:rPr>
              <w:t>/</w:t>
            </w:r>
            <w:r w:rsidRPr="00305937">
              <w:rPr>
                <w:bCs/>
                <w:szCs w:val="21"/>
              </w:rPr>
              <w:t>存储</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3C1B7221" w14:textId="77777777" w:rsidR="00305937" w:rsidRPr="00A824A6" w:rsidRDefault="00305937"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03F64006" w14:textId="5B720B8B" w:rsidR="00305937" w:rsidRPr="00A824A6" w:rsidRDefault="00305937" w:rsidP="00C41C9D">
            <w:pPr>
              <w:jc w:val="center"/>
              <w:rPr>
                <w:b/>
                <w:szCs w:val="21"/>
              </w:rPr>
            </w:pPr>
            <w:r w:rsidRPr="00A824A6">
              <w:rPr>
                <w:noProof/>
                <w:szCs w:val="21"/>
              </w:rPr>
              <w:t>IS_</w:t>
            </w:r>
            <w:r w:rsidRPr="00A824A6">
              <w:rPr>
                <w:rFonts w:hint="eastAsia"/>
                <w:noProof/>
                <w:szCs w:val="21"/>
              </w:rPr>
              <w:t>YL</w:t>
            </w:r>
            <w:r w:rsidRPr="00A824A6">
              <w:rPr>
                <w:noProof/>
                <w:szCs w:val="21"/>
              </w:rPr>
              <w:t>_WH</w:t>
            </w:r>
            <w:r>
              <w:rPr>
                <w:rFonts w:hint="eastAsia"/>
                <w:noProof/>
                <w:szCs w:val="21"/>
              </w:rPr>
              <w:t>DL</w:t>
            </w:r>
            <w:r w:rsidRPr="00A824A6">
              <w:rPr>
                <w:rFonts w:hint="eastAsia"/>
                <w:noProof/>
                <w:szCs w:val="21"/>
              </w:rPr>
              <w:t>_</w:t>
            </w:r>
            <w:r>
              <w:rPr>
                <w:rFonts w:hint="eastAsia"/>
                <w:noProof/>
                <w:szCs w:val="21"/>
              </w:rPr>
              <w:t>4</w:t>
            </w:r>
          </w:p>
        </w:tc>
      </w:tr>
      <w:tr w:rsidR="00305937" w:rsidRPr="002843F1" w14:paraId="64C49F1A"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A769576" w14:textId="77777777" w:rsidR="00305937" w:rsidRPr="002843F1" w:rsidRDefault="00305937"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2508451" w14:textId="77777777" w:rsidR="00305937" w:rsidRPr="00A824A6" w:rsidRDefault="00305937" w:rsidP="00C41C9D">
            <w:pPr>
              <w:rPr>
                <w:noProof/>
                <w:szCs w:val="21"/>
              </w:rPr>
            </w:pPr>
            <w:r w:rsidRPr="00A824A6">
              <w:rPr>
                <w:noProof/>
                <w:szCs w:val="21"/>
              </w:rPr>
              <w:t>软件测试依据：</w:t>
            </w:r>
            <w:r w:rsidRPr="00A824A6">
              <w:rPr>
                <w:rFonts w:hint="eastAsia"/>
                <w:noProof/>
                <w:szCs w:val="21"/>
              </w:rPr>
              <w:t>安全测评大纲</w:t>
            </w:r>
          </w:p>
          <w:p w14:paraId="75F0F6F5" w14:textId="77777777" w:rsidR="00305937" w:rsidRPr="00A824A6" w:rsidRDefault="00305937" w:rsidP="00C41C9D">
            <w:pPr>
              <w:rPr>
                <w:noProof/>
                <w:szCs w:val="21"/>
              </w:rPr>
            </w:pPr>
            <w:r w:rsidRPr="00A824A6">
              <w:rPr>
                <w:noProof/>
                <w:szCs w:val="21"/>
              </w:rPr>
              <w:t>测试需求分析：</w:t>
            </w:r>
            <w:r w:rsidRPr="00B46FFD">
              <w:rPr>
                <w:noProof/>
                <w:szCs w:val="21"/>
              </w:rPr>
              <w:t>3.2.1.2</w:t>
            </w:r>
            <w:r w:rsidRPr="00B46FFD">
              <w:rPr>
                <w:noProof/>
                <w:szCs w:val="21"/>
              </w:rPr>
              <w:tab/>
            </w:r>
            <w:r w:rsidRPr="00B46FFD">
              <w:rPr>
                <w:noProof/>
                <w:szCs w:val="21"/>
              </w:rPr>
              <w:t>用户登录</w:t>
            </w:r>
          </w:p>
          <w:p w14:paraId="383F058C" w14:textId="77777777" w:rsidR="00305937" w:rsidRPr="00A824A6" w:rsidRDefault="00305937" w:rsidP="00C41C9D">
            <w:pPr>
              <w:rPr>
                <w:i/>
                <w:szCs w:val="21"/>
              </w:rPr>
            </w:pPr>
            <w:r w:rsidRPr="00A824A6">
              <w:rPr>
                <w:noProof/>
                <w:szCs w:val="21"/>
              </w:rPr>
              <w:t>测试需求标识：</w:t>
            </w:r>
            <w:r w:rsidRPr="00A824A6">
              <w:rPr>
                <w:noProof/>
                <w:szCs w:val="21"/>
              </w:rPr>
              <w:t>IS_XQ_WH</w:t>
            </w:r>
            <w:r>
              <w:rPr>
                <w:rFonts w:hint="eastAsia"/>
                <w:noProof/>
                <w:szCs w:val="21"/>
              </w:rPr>
              <w:t>DL</w:t>
            </w:r>
          </w:p>
        </w:tc>
      </w:tr>
      <w:tr w:rsidR="00305937" w:rsidRPr="002843F1" w14:paraId="43C5BE41"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618A114" w14:textId="77777777" w:rsidR="00305937" w:rsidRPr="002843F1" w:rsidRDefault="00305937"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59E8670A" w14:textId="77777777" w:rsidR="00305937" w:rsidRPr="002843F1" w:rsidRDefault="00305937" w:rsidP="00C41C9D">
            <w:pPr>
              <w:rPr>
                <w:szCs w:val="21"/>
              </w:rPr>
            </w:pPr>
            <w:r>
              <w:rPr>
                <w:rFonts w:hint="eastAsia"/>
                <w:szCs w:val="21"/>
              </w:rPr>
              <w:t>验证鉴别信息保护符合安全性要求</w:t>
            </w:r>
          </w:p>
        </w:tc>
      </w:tr>
      <w:tr w:rsidR="00305937" w:rsidRPr="002843F1" w14:paraId="3485992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420925E" w14:textId="77777777" w:rsidR="00305937" w:rsidRPr="002843F1" w:rsidRDefault="00305937"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09BCFF4" w14:textId="77777777" w:rsidR="00305937" w:rsidRPr="00A824A6" w:rsidRDefault="00305937" w:rsidP="00C41C9D">
            <w:pPr>
              <w:rPr>
                <w:iCs/>
                <w:color w:val="FF0000"/>
                <w:szCs w:val="21"/>
              </w:rPr>
            </w:pPr>
            <w:r w:rsidRPr="00A824A6">
              <w:rPr>
                <w:iCs/>
                <w:noProof/>
                <w:szCs w:val="21"/>
              </w:rPr>
              <w:t>软件</w:t>
            </w:r>
            <w:r w:rsidRPr="00A824A6">
              <w:rPr>
                <w:rFonts w:hint="eastAsia"/>
                <w:iCs/>
                <w:noProof/>
                <w:szCs w:val="21"/>
              </w:rPr>
              <w:t>服务正常启动</w:t>
            </w:r>
          </w:p>
        </w:tc>
      </w:tr>
      <w:tr w:rsidR="00305937" w:rsidRPr="002843F1" w14:paraId="10E83B3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45090DC" w14:textId="77777777" w:rsidR="00305937" w:rsidRPr="002843F1" w:rsidRDefault="00305937"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1D203CB" w14:textId="77777777" w:rsidR="00305937" w:rsidRPr="002843F1" w:rsidRDefault="00305937"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305937" w:rsidRPr="002843F1" w14:paraId="7A23EB4D"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383591B7" w14:textId="77777777" w:rsidR="00305937" w:rsidRPr="002843F1" w:rsidRDefault="00305937" w:rsidP="00C41C9D">
            <w:pPr>
              <w:jc w:val="center"/>
              <w:rPr>
                <w:b/>
                <w:szCs w:val="21"/>
              </w:rPr>
            </w:pPr>
            <w:r w:rsidRPr="002843F1">
              <w:rPr>
                <w:b/>
                <w:szCs w:val="21"/>
              </w:rPr>
              <w:t>测试步骤</w:t>
            </w:r>
          </w:p>
        </w:tc>
      </w:tr>
      <w:tr w:rsidR="00305937" w:rsidRPr="002843F1" w14:paraId="2AD26D45"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4F06D04C" w14:textId="77777777" w:rsidR="00305937" w:rsidRPr="002843F1" w:rsidRDefault="00305937"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5371E008" w14:textId="77777777" w:rsidR="00305937" w:rsidRPr="002843F1" w:rsidRDefault="00305937"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52AC6660" w14:textId="77777777" w:rsidR="00305937" w:rsidRPr="002843F1" w:rsidRDefault="00305937"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3AE0580D" w14:textId="77777777" w:rsidR="00305937" w:rsidRPr="002843F1" w:rsidRDefault="00305937"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4B9EC922" w14:textId="77777777" w:rsidR="00305937" w:rsidRPr="002843F1" w:rsidRDefault="00305937" w:rsidP="00C41C9D">
            <w:pPr>
              <w:jc w:val="center"/>
              <w:rPr>
                <w:b/>
                <w:color w:val="000000"/>
                <w:szCs w:val="21"/>
              </w:rPr>
            </w:pPr>
            <w:r w:rsidRPr="002843F1">
              <w:rPr>
                <w:b/>
                <w:color w:val="000000"/>
                <w:szCs w:val="21"/>
              </w:rPr>
              <w:t>通过</w:t>
            </w:r>
          </w:p>
          <w:p w14:paraId="2596F219" w14:textId="77777777" w:rsidR="00305937" w:rsidRPr="002843F1" w:rsidRDefault="00305937" w:rsidP="00C41C9D">
            <w:pPr>
              <w:jc w:val="center"/>
              <w:rPr>
                <w:b/>
                <w:color w:val="000000"/>
                <w:szCs w:val="21"/>
              </w:rPr>
            </w:pPr>
            <w:r w:rsidRPr="002843F1">
              <w:rPr>
                <w:b/>
                <w:color w:val="000000"/>
                <w:szCs w:val="21"/>
              </w:rPr>
              <w:t>与否</w:t>
            </w:r>
          </w:p>
        </w:tc>
      </w:tr>
      <w:tr w:rsidR="00305937" w:rsidRPr="002843F1" w14:paraId="58E987FD" w14:textId="77777777" w:rsidTr="00A2415A">
        <w:tc>
          <w:tcPr>
            <w:tcW w:w="817" w:type="dxa"/>
            <w:tcBorders>
              <w:top w:val="single" w:sz="4" w:space="0" w:color="auto"/>
              <w:left w:val="single" w:sz="4" w:space="0" w:color="auto"/>
              <w:bottom w:val="single" w:sz="4" w:space="0" w:color="auto"/>
              <w:right w:val="single" w:sz="4" w:space="0" w:color="auto"/>
            </w:tcBorders>
            <w:vAlign w:val="center"/>
          </w:tcPr>
          <w:p w14:paraId="65B6AEC8" w14:textId="77777777" w:rsidR="00305937" w:rsidRPr="002843F1" w:rsidRDefault="00305937" w:rsidP="00305937">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2C5C09C5" w14:textId="58F403EC" w:rsidR="00305937" w:rsidRDefault="00305937" w:rsidP="00305937">
            <w:pPr>
              <w:rPr>
                <w:szCs w:val="21"/>
              </w:rPr>
            </w:pPr>
            <w:r>
              <w:rPr>
                <w:rFonts w:hint="eastAsia"/>
                <w:szCs w:val="21"/>
              </w:rPr>
              <w:t>使用管理员账号</w:t>
            </w:r>
            <w:r w:rsidRPr="002E5C6A">
              <w:rPr>
                <w:szCs w:val="21"/>
              </w:rPr>
              <w:t>访问</w:t>
            </w:r>
            <w:r>
              <w:rPr>
                <w:rFonts w:hint="eastAsia"/>
                <w:szCs w:val="21"/>
              </w:rPr>
              <w:t>软件</w:t>
            </w:r>
            <w:r w:rsidRPr="002E5C6A">
              <w:rPr>
                <w:szCs w:val="21"/>
              </w:rPr>
              <w:t>数据库，查看鉴别信息存储形式；</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1EF9F9C" w14:textId="44006F5B" w:rsidR="00305937" w:rsidRPr="008D3783" w:rsidRDefault="00AE5C6E" w:rsidP="00305937">
            <w:pPr>
              <w:rPr>
                <w:szCs w:val="21"/>
              </w:rPr>
            </w:pPr>
            <w:r w:rsidRPr="002E5C6A">
              <w:rPr>
                <w:szCs w:val="21"/>
              </w:rPr>
              <w:t>鉴别信息</w:t>
            </w:r>
            <w:r>
              <w:rPr>
                <w:rFonts w:hint="eastAsia"/>
                <w:szCs w:val="21"/>
              </w:rPr>
              <w:t>以加密后的信息存储在本地数据库。</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75AF187" w14:textId="1592A60A" w:rsidR="00305937" w:rsidRDefault="00305937" w:rsidP="00305937">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06F0A4A8" w14:textId="44413B74" w:rsidR="00305937" w:rsidRPr="0007456C" w:rsidRDefault="00305937" w:rsidP="00305937">
            <w:pPr>
              <w:rPr>
                <w:noProof/>
                <w:szCs w:val="21"/>
              </w:rPr>
            </w:pPr>
          </w:p>
        </w:tc>
      </w:tr>
      <w:tr w:rsidR="00305937" w:rsidRPr="002843F1" w14:paraId="29E910F9" w14:textId="77777777" w:rsidTr="00A2415A">
        <w:tc>
          <w:tcPr>
            <w:tcW w:w="817" w:type="dxa"/>
            <w:tcBorders>
              <w:top w:val="single" w:sz="4" w:space="0" w:color="auto"/>
              <w:left w:val="single" w:sz="4" w:space="0" w:color="auto"/>
              <w:bottom w:val="single" w:sz="4" w:space="0" w:color="auto"/>
              <w:right w:val="single" w:sz="4" w:space="0" w:color="auto"/>
            </w:tcBorders>
            <w:vAlign w:val="center"/>
          </w:tcPr>
          <w:p w14:paraId="1212CF47" w14:textId="77777777" w:rsidR="00305937" w:rsidRDefault="00305937" w:rsidP="00305937">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76A68C83" w14:textId="0F014306" w:rsidR="00305937" w:rsidRDefault="00305937" w:rsidP="00305937">
            <w:pPr>
              <w:rPr>
                <w:szCs w:val="21"/>
              </w:rPr>
            </w:pPr>
            <w:r w:rsidRPr="002E5C6A">
              <w:rPr>
                <w:szCs w:val="21"/>
              </w:rPr>
              <w:t>尝试破解存储的鉴别</w:t>
            </w:r>
            <w:r w:rsidRPr="002E5C6A">
              <w:rPr>
                <w:szCs w:val="21"/>
              </w:rPr>
              <w:lastRenderedPageBreak/>
              <w:t>信息（如弱哈希、无盐加密）</w:t>
            </w:r>
            <w:r w:rsidRPr="002E5C6A">
              <w:rPr>
                <w:rFonts w:hint="eastAsia"/>
                <w:szCs w:val="21"/>
              </w:rPr>
              <w:t>，</w:t>
            </w:r>
            <w:r w:rsidRPr="002E5C6A">
              <w:rPr>
                <w:szCs w:val="21"/>
              </w:rPr>
              <w:t>用破解后的信息登录</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E6986DB" w14:textId="58DF43BF" w:rsidR="00305937" w:rsidRPr="008D3783" w:rsidRDefault="00AE5C6E" w:rsidP="00305937">
            <w:pPr>
              <w:rPr>
                <w:szCs w:val="21"/>
              </w:rPr>
            </w:pPr>
            <w:r>
              <w:rPr>
                <w:rFonts w:hint="eastAsia"/>
                <w:szCs w:val="21"/>
              </w:rPr>
              <w:lastRenderedPageBreak/>
              <w:t>无法使用破解后的信息登</w:t>
            </w:r>
            <w:r>
              <w:rPr>
                <w:rFonts w:hint="eastAsia"/>
                <w:szCs w:val="21"/>
              </w:rPr>
              <w:lastRenderedPageBreak/>
              <w:t>录。</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16776C5" w14:textId="1855CE2B" w:rsidR="00305937" w:rsidRDefault="00305937" w:rsidP="00305937">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59443D1B" w14:textId="35F87964" w:rsidR="00305937" w:rsidRPr="0007456C" w:rsidRDefault="00305937" w:rsidP="00305937">
            <w:pPr>
              <w:rPr>
                <w:noProof/>
                <w:szCs w:val="21"/>
              </w:rPr>
            </w:pPr>
          </w:p>
        </w:tc>
      </w:tr>
      <w:tr w:rsidR="00305937" w:rsidRPr="002843F1" w14:paraId="65A2F57B"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0EFDB6E" w14:textId="77777777" w:rsidR="00305937" w:rsidRPr="002843F1" w:rsidRDefault="00305937"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CC1D6B6" w14:textId="52F1538D" w:rsidR="00305937" w:rsidRPr="0007456C" w:rsidRDefault="00305937" w:rsidP="00C41C9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356F676" w14:textId="77777777" w:rsidR="00305937" w:rsidRPr="0007456C" w:rsidRDefault="00305937"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A39C764" w14:textId="2ED2FD1F" w:rsidR="00305937" w:rsidRPr="0007456C" w:rsidRDefault="00305937" w:rsidP="00C41C9D">
            <w:pPr>
              <w:rPr>
                <w:noProof/>
                <w:szCs w:val="21"/>
              </w:rPr>
            </w:pPr>
          </w:p>
        </w:tc>
      </w:tr>
      <w:tr w:rsidR="00305937" w:rsidRPr="002843F1" w14:paraId="5714DF5B"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37B06BB1" w14:textId="77777777" w:rsidR="00305937" w:rsidRPr="002843F1" w:rsidRDefault="00305937"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6203062" w14:textId="0F1F2091" w:rsidR="00305937" w:rsidRPr="0007456C" w:rsidRDefault="00305937" w:rsidP="00C41C9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BECD33B" w14:textId="77777777" w:rsidR="00305937" w:rsidRPr="0007456C" w:rsidRDefault="00305937"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77037AD" w14:textId="6F455C42" w:rsidR="00305937" w:rsidRPr="0007456C" w:rsidRDefault="00305937" w:rsidP="00C41C9D">
            <w:pPr>
              <w:rPr>
                <w:noProof/>
                <w:szCs w:val="21"/>
              </w:rPr>
            </w:pPr>
          </w:p>
        </w:tc>
      </w:tr>
      <w:tr w:rsidR="00305937" w:rsidRPr="002843F1" w14:paraId="3F029455"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6C99B65" w14:textId="77777777" w:rsidR="00305937" w:rsidRPr="002843F1" w:rsidRDefault="00305937"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0F5B5CC4" w14:textId="38311412" w:rsidR="00305937" w:rsidRPr="002843F1" w:rsidRDefault="00305937" w:rsidP="00C41C9D">
            <w:pPr>
              <w:rPr>
                <w:noProof/>
                <w:szCs w:val="21"/>
              </w:rPr>
            </w:pPr>
          </w:p>
        </w:tc>
      </w:tr>
      <w:tr w:rsidR="00305937" w:rsidRPr="002843F1" w14:paraId="4EC22F99"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61016582" w14:textId="77777777" w:rsidR="00305937" w:rsidRPr="002843F1" w:rsidRDefault="00305937"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0DA003E5" w14:textId="4DDBD59F" w:rsidR="00305937" w:rsidRPr="002843F1" w:rsidRDefault="00305937" w:rsidP="00C41C9D">
            <w:pPr>
              <w:rPr>
                <w:noProof/>
                <w:szCs w:val="21"/>
              </w:rPr>
            </w:pPr>
          </w:p>
        </w:tc>
      </w:tr>
    </w:tbl>
    <w:p w14:paraId="3CF725B7" w14:textId="77777777" w:rsidR="00E061C9" w:rsidRDefault="00E061C9" w:rsidP="000F4ABA"/>
    <w:p w14:paraId="434D62E0" w14:textId="77777777" w:rsidR="00305937" w:rsidRDefault="00305937" w:rsidP="000F4ABA"/>
    <w:p w14:paraId="01856605" w14:textId="32D0EBEA" w:rsidR="000F4ABA" w:rsidRPr="000F4ABA" w:rsidRDefault="000F4ABA" w:rsidP="000F4ABA">
      <w:pPr>
        <w:pStyle w:val="3"/>
        <w:numPr>
          <w:ilvl w:val="2"/>
          <w:numId w:val="1"/>
        </w:numPr>
        <w:spacing w:before="120" w:after="120"/>
        <w:rPr>
          <w:szCs w:val="21"/>
        </w:rPr>
      </w:pPr>
      <w:bookmarkStart w:id="55" w:name="_Toc238659807"/>
      <w:r w:rsidRPr="000F4ABA">
        <w:rPr>
          <w:rFonts w:hint="eastAsia"/>
          <w:szCs w:val="21"/>
        </w:rPr>
        <w:t>用户主体绑定</w:t>
      </w:r>
      <w:bookmarkEnd w:id="55"/>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AE5C6E" w:rsidRPr="002843F1" w14:paraId="7E240330"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21632CC" w14:textId="77777777" w:rsidR="00AE5C6E" w:rsidRPr="002843F1" w:rsidRDefault="00AE5C6E"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28A75E5A" w14:textId="644FCE39" w:rsidR="00AE5C6E" w:rsidRPr="00A824A6" w:rsidRDefault="00E95597" w:rsidP="00C41C9D">
            <w:pPr>
              <w:jc w:val="center"/>
              <w:rPr>
                <w:bCs/>
                <w:szCs w:val="21"/>
              </w:rPr>
            </w:pPr>
            <w:r w:rsidRPr="00E95597">
              <w:rPr>
                <w:bCs/>
                <w:szCs w:val="21"/>
              </w:rPr>
              <w:t>用户主体绑定安全测试</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37DB7CEA" w14:textId="77777777" w:rsidR="00AE5C6E" w:rsidRPr="00A824A6" w:rsidRDefault="00AE5C6E"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7A53DBCB" w14:textId="6E00DB32" w:rsidR="00AE5C6E" w:rsidRPr="00A824A6" w:rsidRDefault="00AE5C6E"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00213DB9" w:rsidRPr="00213DB9">
              <w:rPr>
                <w:noProof/>
                <w:szCs w:val="21"/>
              </w:rPr>
              <w:t>WHBD</w:t>
            </w:r>
            <w:r w:rsidRPr="00A824A6">
              <w:rPr>
                <w:rFonts w:hint="eastAsia"/>
                <w:noProof/>
                <w:szCs w:val="21"/>
              </w:rPr>
              <w:t>_</w:t>
            </w:r>
            <w:r w:rsidR="00213DB9">
              <w:rPr>
                <w:rFonts w:hint="eastAsia"/>
                <w:noProof/>
                <w:szCs w:val="21"/>
              </w:rPr>
              <w:t>1</w:t>
            </w:r>
          </w:p>
        </w:tc>
      </w:tr>
      <w:tr w:rsidR="00AE5C6E" w:rsidRPr="002843F1" w14:paraId="7AFDA352"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69B3FCC" w14:textId="77777777" w:rsidR="00AE5C6E" w:rsidRPr="002843F1" w:rsidRDefault="00AE5C6E"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CEB5C96" w14:textId="77777777" w:rsidR="00AE5C6E" w:rsidRPr="00A824A6" w:rsidRDefault="00AE5C6E" w:rsidP="00C41C9D">
            <w:pPr>
              <w:rPr>
                <w:noProof/>
                <w:szCs w:val="21"/>
              </w:rPr>
            </w:pPr>
            <w:r w:rsidRPr="00A824A6">
              <w:rPr>
                <w:noProof/>
                <w:szCs w:val="21"/>
              </w:rPr>
              <w:t>软件测试依据：</w:t>
            </w:r>
            <w:r w:rsidRPr="00A824A6">
              <w:rPr>
                <w:rFonts w:hint="eastAsia"/>
                <w:noProof/>
                <w:szCs w:val="21"/>
              </w:rPr>
              <w:t>安全测评大纲</w:t>
            </w:r>
          </w:p>
          <w:p w14:paraId="7C4BBA69" w14:textId="77777777" w:rsidR="00AE5C6E" w:rsidRPr="00A824A6" w:rsidRDefault="00AE5C6E" w:rsidP="00C41C9D">
            <w:pPr>
              <w:rPr>
                <w:noProof/>
                <w:szCs w:val="21"/>
              </w:rPr>
            </w:pPr>
            <w:r w:rsidRPr="00A824A6">
              <w:rPr>
                <w:noProof/>
                <w:szCs w:val="21"/>
              </w:rPr>
              <w:t>测试需求分析：</w:t>
            </w:r>
            <w:r w:rsidRPr="00B46FFD">
              <w:rPr>
                <w:noProof/>
                <w:szCs w:val="21"/>
              </w:rPr>
              <w:t>3.2.1.2</w:t>
            </w:r>
            <w:r w:rsidRPr="00B46FFD">
              <w:rPr>
                <w:noProof/>
                <w:szCs w:val="21"/>
              </w:rPr>
              <w:tab/>
            </w:r>
            <w:r w:rsidRPr="00B46FFD">
              <w:rPr>
                <w:noProof/>
                <w:szCs w:val="21"/>
              </w:rPr>
              <w:t>用户登录</w:t>
            </w:r>
          </w:p>
          <w:p w14:paraId="003B38C6" w14:textId="7EA7312F" w:rsidR="00AE5C6E" w:rsidRPr="00A824A6" w:rsidRDefault="00AE5C6E" w:rsidP="00C41C9D">
            <w:pPr>
              <w:rPr>
                <w:i/>
                <w:szCs w:val="21"/>
              </w:rPr>
            </w:pPr>
            <w:r w:rsidRPr="00A824A6">
              <w:rPr>
                <w:noProof/>
                <w:szCs w:val="21"/>
              </w:rPr>
              <w:t>测试需求标识：</w:t>
            </w:r>
            <w:r w:rsidRPr="00AE5C6E">
              <w:rPr>
                <w:noProof/>
                <w:szCs w:val="21"/>
              </w:rPr>
              <w:t>IS_XQ_WHBD</w:t>
            </w:r>
          </w:p>
        </w:tc>
      </w:tr>
      <w:tr w:rsidR="00AE5C6E" w:rsidRPr="002843F1" w14:paraId="0D67018A"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F6F851C" w14:textId="77777777" w:rsidR="00AE5C6E" w:rsidRPr="002843F1" w:rsidRDefault="00AE5C6E"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24528938" w14:textId="77777777" w:rsidR="00AE5C6E" w:rsidRPr="002843F1" w:rsidRDefault="00AE5C6E" w:rsidP="00C41C9D">
            <w:pPr>
              <w:rPr>
                <w:szCs w:val="21"/>
              </w:rPr>
            </w:pPr>
            <w:r>
              <w:rPr>
                <w:rFonts w:hint="eastAsia"/>
                <w:szCs w:val="21"/>
              </w:rPr>
              <w:t>验证鉴别信息保护符合安全性要求</w:t>
            </w:r>
          </w:p>
        </w:tc>
      </w:tr>
      <w:tr w:rsidR="00AE5C6E" w:rsidRPr="002843F1" w14:paraId="1EDB1F0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3B2B697" w14:textId="77777777" w:rsidR="00AE5C6E" w:rsidRPr="002843F1" w:rsidRDefault="00AE5C6E"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A13A62F" w14:textId="77777777" w:rsidR="00AE5C6E" w:rsidRPr="00A824A6" w:rsidRDefault="00AE5C6E" w:rsidP="00C41C9D">
            <w:pPr>
              <w:rPr>
                <w:iCs/>
                <w:color w:val="FF0000"/>
                <w:szCs w:val="21"/>
              </w:rPr>
            </w:pPr>
            <w:r w:rsidRPr="00A824A6">
              <w:rPr>
                <w:iCs/>
                <w:noProof/>
                <w:szCs w:val="21"/>
              </w:rPr>
              <w:t>软件</w:t>
            </w:r>
            <w:r w:rsidRPr="00A824A6">
              <w:rPr>
                <w:rFonts w:hint="eastAsia"/>
                <w:iCs/>
                <w:noProof/>
                <w:szCs w:val="21"/>
              </w:rPr>
              <w:t>服务正常启动</w:t>
            </w:r>
          </w:p>
        </w:tc>
      </w:tr>
      <w:tr w:rsidR="00AE5C6E" w:rsidRPr="002843F1" w14:paraId="351B0470"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7434EF3" w14:textId="77777777" w:rsidR="00AE5C6E" w:rsidRPr="002843F1" w:rsidRDefault="00AE5C6E"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C38AB93" w14:textId="77777777" w:rsidR="00AE5C6E" w:rsidRPr="002843F1" w:rsidRDefault="00AE5C6E"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AE5C6E" w:rsidRPr="002843F1" w14:paraId="7ADEAD6D"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688614F3" w14:textId="77777777" w:rsidR="00AE5C6E" w:rsidRPr="002843F1" w:rsidRDefault="00AE5C6E" w:rsidP="00C41C9D">
            <w:pPr>
              <w:jc w:val="center"/>
              <w:rPr>
                <w:b/>
                <w:szCs w:val="21"/>
              </w:rPr>
            </w:pPr>
            <w:r w:rsidRPr="002843F1">
              <w:rPr>
                <w:b/>
                <w:szCs w:val="21"/>
              </w:rPr>
              <w:t>测试步骤</w:t>
            </w:r>
          </w:p>
        </w:tc>
      </w:tr>
      <w:tr w:rsidR="00AE5C6E" w:rsidRPr="002843F1" w14:paraId="7BB0FD92"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4BB0382A" w14:textId="77777777" w:rsidR="00AE5C6E" w:rsidRPr="002843F1" w:rsidRDefault="00AE5C6E"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42678FFB" w14:textId="77777777" w:rsidR="00AE5C6E" w:rsidRPr="002843F1" w:rsidRDefault="00AE5C6E"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1A0B592B" w14:textId="77777777" w:rsidR="00AE5C6E" w:rsidRPr="002843F1" w:rsidRDefault="00AE5C6E"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406876F3" w14:textId="77777777" w:rsidR="00AE5C6E" w:rsidRPr="002843F1" w:rsidRDefault="00AE5C6E"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02A82831" w14:textId="77777777" w:rsidR="00AE5C6E" w:rsidRPr="002843F1" w:rsidRDefault="00AE5C6E" w:rsidP="00C41C9D">
            <w:pPr>
              <w:jc w:val="center"/>
              <w:rPr>
                <w:b/>
                <w:color w:val="000000"/>
                <w:szCs w:val="21"/>
              </w:rPr>
            </w:pPr>
            <w:r w:rsidRPr="002843F1">
              <w:rPr>
                <w:b/>
                <w:color w:val="000000"/>
                <w:szCs w:val="21"/>
              </w:rPr>
              <w:t>通过</w:t>
            </w:r>
          </w:p>
          <w:p w14:paraId="081A8019" w14:textId="77777777" w:rsidR="00AE5C6E" w:rsidRPr="002843F1" w:rsidRDefault="00AE5C6E" w:rsidP="00C41C9D">
            <w:pPr>
              <w:jc w:val="center"/>
              <w:rPr>
                <w:b/>
                <w:color w:val="000000"/>
                <w:szCs w:val="21"/>
              </w:rPr>
            </w:pPr>
            <w:r w:rsidRPr="002843F1">
              <w:rPr>
                <w:b/>
                <w:color w:val="000000"/>
                <w:szCs w:val="21"/>
              </w:rPr>
              <w:t>与否</w:t>
            </w:r>
          </w:p>
        </w:tc>
      </w:tr>
      <w:tr w:rsidR="00AE5C6E" w:rsidRPr="002843F1" w14:paraId="3EBF10F4"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FFCCD9A" w14:textId="77777777" w:rsidR="00AE5C6E" w:rsidRPr="002843F1" w:rsidRDefault="00AE5C6E"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30687C84" w14:textId="5EDDF7F1" w:rsidR="00AE5C6E" w:rsidRPr="00E95597" w:rsidRDefault="00E95597" w:rsidP="00C41C9D">
            <w:pPr>
              <w:rPr>
                <w:szCs w:val="21"/>
              </w:rPr>
            </w:pPr>
            <w:r w:rsidRPr="00E95597">
              <w:rPr>
                <w:szCs w:val="21"/>
              </w:rPr>
              <w:t>验证系统中用户发起的流程，流程日志可追溯到所属用户。</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37D9930" w14:textId="0DEE1BFC" w:rsidR="00AE5C6E" w:rsidRPr="00E95597" w:rsidRDefault="00E95597" w:rsidP="00C41C9D">
            <w:pPr>
              <w:rPr>
                <w:szCs w:val="21"/>
              </w:rPr>
            </w:pPr>
            <w:r w:rsidRPr="00E95597">
              <w:rPr>
                <w:szCs w:val="21"/>
              </w:rPr>
              <w:t>流程日志可追溯到所属用户。</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46A99FB" w14:textId="44E2BA61" w:rsidR="00E95597" w:rsidRDefault="00E95597"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38A22054" w14:textId="059F21DC" w:rsidR="00AE5C6E" w:rsidRPr="0007456C" w:rsidRDefault="00AE5C6E" w:rsidP="00C41C9D">
            <w:pPr>
              <w:rPr>
                <w:noProof/>
                <w:szCs w:val="21"/>
              </w:rPr>
            </w:pPr>
          </w:p>
        </w:tc>
      </w:tr>
      <w:tr w:rsidR="00AE5C6E" w:rsidRPr="002843F1" w14:paraId="65B2925E"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2FA43B2" w14:textId="77777777" w:rsidR="00AE5C6E" w:rsidRDefault="00AE5C6E"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1603E274" w14:textId="7218D60D" w:rsidR="00AE5C6E" w:rsidRDefault="00E95597" w:rsidP="00C41C9D">
            <w:pPr>
              <w:rPr>
                <w:szCs w:val="21"/>
              </w:rPr>
            </w:pPr>
            <w:r>
              <w:rPr>
                <w:rFonts w:hint="eastAsia"/>
                <w:szCs w:val="21"/>
              </w:rPr>
              <w:t>登录系统管理员账号，进入日志界面，</w:t>
            </w:r>
            <w:r w:rsidRPr="00E95597">
              <w:rPr>
                <w:szCs w:val="21"/>
              </w:rPr>
              <w:t>验证系统进程处理用户请求时，动态关联当前服务请求用户，行为可追溯。</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E132700" w14:textId="412E0A04" w:rsidR="00AE5C6E" w:rsidRPr="008D3783" w:rsidRDefault="00E95597" w:rsidP="00C41C9D">
            <w:pPr>
              <w:rPr>
                <w:szCs w:val="21"/>
              </w:rPr>
            </w:pPr>
            <w:r w:rsidRPr="00E95597">
              <w:rPr>
                <w:szCs w:val="21"/>
              </w:rPr>
              <w:t>系统进程处理用户请求时，动态关联当前服务请求用户，行为可追溯。</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2FCC00F2" w14:textId="463B58B8" w:rsidR="005A2F9C" w:rsidRDefault="005A2F9C"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404D0481" w14:textId="491503B0" w:rsidR="00AE5C6E" w:rsidRPr="0007456C" w:rsidRDefault="00AE5C6E" w:rsidP="00C41C9D">
            <w:pPr>
              <w:rPr>
                <w:noProof/>
                <w:szCs w:val="21"/>
              </w:rPr>
            </w:pPr>
          </w:p>
        </w:tc>
      </w:tr>
      <w:tr w:rsidR="00AE5C6E" w:rsidRPr="002843F1" w14:paraId="567BCC0A"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EA60142" w14:textId="77777777" w:rsidR="00AE5C6E" w:rsidRPr="002843F1" w:rsidRDefault="00AE5C6E"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18B040A" w14:textId="520F7D0E" w:rsidR="00AE5C6E" w:rsidRPr="0007456C" w:rsidRDefault="00AE5C6E" w:rsidP="00C41C9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D26BCEA" w14:textId="77777777" w:rsidR="00AE5C6E" w:rsidRPr="0007456C" w:rsidRDefault="00AE5C6E"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722A2935" w14:textId="6DC76641" w:rsidR="00AE5C6E" w:rsidRPr="0007456C" w:rsidRDefault="00AE5C6E" w:rsidP="00C41C9D">
            <w:pPr>
              <w:rPr>
                <w:noProof/>
                <w:szCs w:val="21"/>
              </w:rPr>
            </w:pPr>
          </w:p>
        </w:tc>
      </w:tr>
      <w:tr w:rsidR="00AE5C6E" w:rsidRPr="002843F1" w14:paraId="087F1754"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664F8A26" w14:textId="77777777" w:rsidR="00AE5C6E" w:rsidRPr="002843F1" w:rsidRDefault="00AE5C6E"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473D0F0" w14:textId="373D5F26" w:rsidR="00AE5C6E" w:rsidRPr="0007456C" w:rsidRDefault="00AE5C6E" w:rsidP="00C41C9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A2347B4" w14:textId="77777777" w:rsidR="00AE5C6E" w:rsidRPr="0007456C" w:rsidRDefault="00AE5C6E"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768286ED" w14:textId="15AABC88" w:rsidR="00AE5C6E" w:rsidRPr="0007456C" w:rsidRDefault="00AE5C6E" w:rsidP="00C41C9D">
            <w:pPr>
              <w:rPr>
                <w:noProof/>
                <w:szCs w:val="21"/>
              </w:rPr>
            </w:pPr>
          </w:p>
        </w:tc>
      </w:tr>
      <w:tr w:rsidR="00AE5C6E" w:rsidRPr="002843F1" w14:paraId="3C620000"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EAEB448" w14:textId="77777777" w:rsidR="00AE5C6E" w:rsidRPr="002843F1" w:rsidRDefault="00AE5C6E"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F46DB90" w14:textId="4877FF35" w:rsidR="00AE5C6E" w:rsidRPr="002843F1" w:rsidRDefault="00AE5C6E" w:rsidP="00C41C9D">
            <w:pPr>
              <w:rPr>
                <w:noProof/>
                <w:szCs w:val="21"/>
              </w:rPr>
            </w:pPr>
          </w:p>
        </w:tc>
      </w:tr>
      <w:tr w:rsidR="00AE5C6E" w:rsidRPr="002843F1" w14:paraId="0A568D12"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6A6CDEE" w14:textId="77777777" w:rsidR="00AE5C6E" w:rsidRPr="002843F1" w:rsidRDefault="00AE5C6E"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836D358" w14:textId="3E867C41" w:rsidR="00AE5C6E" w:rsidRPr="002843F1" w:rsidRDefault="00AE5C6E" w:rsidP="00C41C9D">
            <w:pPr>
              <w:rPr>
                <w:noProof/>
                <w:szCs w:val="21"/>
              </w:rPr>
            </w:pPr>
          </w:p>
        </w:tc>
      </w:tr>
    </w:tbl>
    <w:p w14:paraId="3EB988B9" w14:textId="17CF07F3" w:rsidR="008E1518" w:rsidRDefault="008E1518" w:rsidP="00B5233D">
      <w:pPr>
        <w:spacing w:line="360" w:lineRule="auto"/>
      </w:pPr>
    </w:p>
    <w:p w14:paraId="6C90BD45" w14:textId="3CA61B19" w:rsidR="005A2F9C" w:rsidRDefault="005A2F9C" w:rsidP="005A2F9C">
      <w:pPr>
        <w:pStyle w:val="2"/>
        <w:spacing w:before="120" w:after="120"/>
        <w:ind w:left="578" w:hanging="578"/>
      </w:pPr>
      <w:bookmarkStart w:id="56" w:name="_Toc238659808"/>
      <w:r>
        <w:rPr>
          <w:rFonts w:hint="eastAsia"/>
        </w:rPr>
        <w:t>抗抵赖</w:t>
      </w:r>
      <w:bookmarkEnd w:id="56"/>
    </w:p>
    <w:p w14:paraId="335CA2DF" w14:textId="357CA37B" w:rsidR="005A2F9C" w:rsidRDefault="005A2F9C" w:rsidP="005A2F9C">
      <w:pPr>
        <w:pStyle w:val="3"/>
        <w:numPr>
          <w:ilvl w:val="2"/>
          <w:numId w:val="1"/>
        </w:numPr>
        <w:spacing w:before="120" w:after="120"/>
        <w:rPr>
          <w:szCs w:val="21"/>
        </w:rPr>
      </w:pPr>
      <w:bookmarkStart w:id="57" w:name="_Toc238659809"/>
      <w:r w:rsidRPr="005A2F9C">
        <w:rPr>
          <w:szCs w:val="21"/>
        </w:rPr>
        <w:t>抗原发抵赖</w:t>
      </w:r>
      <w:bookmarkEnd w:id="57"/>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213DB9" w:rsidRPr="002843F1" w14:paraId="1DE15AD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72A9A91" w14:textId="77777777" w:rsidR="00213DB9" w:rsidRPr="002843F1" w:rsidRDefault="00213DB9"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58786878" w14:textId="09A74637" w:rsidR="00213DB9" w:rsidRPr="00A824A6" w:rsidRDefault="00213DB9" w:rsidP="00C41C9D">
            <w:pPr>
              <w:jc w:val="center"/>
              <w:rPr>
                <w:bCs/>
                <w:szCs w:val="21"/>
              </w:rPr>
            </w:pPr>
            <w:r w:rsidRPr="00213DB9">
              <w:rPr>
                <w:bCs/>
                <w:szCs w:val="21"/>
              </w:rPr>
              <w:t>抗原发抵赖安全测试</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1E4C9B7D" w14:textId="77777777" w:rsidR="00213DB9" w:rsidRPr="00A824A6" w:rsidRDefault="00213DB9"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7BF5C05B" w14:textId="52E38F36" w:rsidR="00213DB9" w:rsidRPr="00A824A6" w:rsidRDefault="00213DB9"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00CE5678">
              <w:rPr>
                <w:rFonts w:hint="eastAsia"/>
                <w:noProof/>
                <w:szCs w:val="21"/>
              </w:rPr>
              <w:t>YF</w:t>
            </w:r>
            <w:r>
              <w:rPr>
                <w:rFonts w:hint="eastAsia"/>
                <w:noProof/>
                <w:szCs w:val="21"/>
              </w:rPr>
              <w:t>DL</w:t>
            </w:r>
            <w:r w:rsidRPr="00A824A6">
              <w:rPr>
                <w:rFonts w:hint="eastAsia"/>
                <w:noProof/>
                <w:szCs w:val="21"/>
              </w:rPr>
              <w:t>_</w:t>
            </w:r>
            <w:r w:rsidR="00B223C1">
              <w:rPr>
                <w:rFonts w:hint="eastAsia"/>
                <w:noProof/>
                <w:szCs w:val="21"/>
              </w:rPr>
              <w:t>1</w:t>
            </w:r>
          </w:p>
        </w:tc>
      </w:tr>
      <w:tr w:rsidR="00213DB9" w:rsidRPr="002843F1" w14:paraId="60579FE1"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967E192" w14:textId="77777777" w:rsidR="00213DB9" w:rsidRPr="002843F1" w:rsidRDefault="00213DB9"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1457F98" w14:textId="77777777" w:rsidR="00213DB9" w:rsidRPr="00A824A6" w:rsidRDefault="00213DB9" w:rsidP="00C41C9D">
            <w:pPr>
              <w:rPr>
                <w:noProof/>
                <w:szCs w:val="21"/>
              </w:rPr>
            </w:pPr>
            <w:r w:rsidRPr="00A824A6">
              <w:rPr>
                <w:noProof/>
                <w:szCs w:val="21"/>
              </w:rPr>
              <w:t>软件测试依据：</w:t>
            </w:r>
            <w:r w:rsidRPr="00A824A6">
              <w:rPr>
                <w:rFonts w:hint="eastAsia"/>
                <w:noProof/>
                <w:szCs w:val="21"/>
              </w:rPr>
              <w:t>安全测评大纲</w:t>
            </w:r>
          </w:p>
          <w:p w14:paraId="723CD716" w14:textId="20A8FE58" w:rsidR="00213DB9" w:rsidRPr="00A824A6" w:rsidRDefault="00213DB9" w:rsidP="00C41C9D">
            <w:pPr>
              <w:rPr>
                <w:noProof/>
                <w:szCs w:val="21"/>
              </w:rPr>
            </w:pPr>
            <w:r w:rsidRPr="00A824A6">
              <w:rPr>
                <w:noProof/>
                <w:szCs w:val="21"/>
              </w:rPr>
              <w:t>测试需求分析：</w:t>
            </w:r>
            <w:r w:rsidR="00CE5678" w:rsidRPr="00CE5678">
              <w:rPr>
                <w:noProof/>
                <w:szCs w:val="21"/>
              </w:rPr>
              <w:t>3.2.2.1</w:t>
            </w:r>
            <w:r w:rsidR="00CE5678" w:rsidRPr="00CE5678">
              <w:rPr>
                <w:noProof/>
                <w:szCs w:val="21"/>
              </w:rPr>
              <w:tab/>
            </w:r>
            <w:r w:rsidR="00CE5678" w:rsidRPr="00CE5678">
              <w:rPr>
                <w:noProof/>
                <w:szCs w:val="21"/>
              </w:rPr>
              <w:t>抗原发抵赖</w:t>
            </w:r>
          </w:p>
          <w:p w14:paraId="23146446" w14:textId="457C1FDF" w:rsidR="00213DB9" w:rsidRPr="00A824A6" w:rsidRDefault="00213DB9" w:rsidP="00C41C9D">
            <w:pPr>
              <w:rPr>
                <w:i/>
                <w:szCs w:val="21"/>
              </w:rPr>
            </w:pPr>
            <w:r w:rsidRPr="00A824A6">
              <w:rPr>
                <w:noProof/>
                <w:szCs w:val="21"/>
              </w:rPr>
              <w:t>测试需求标识：</w:t>
            </w:r>
            <w:r w:rsidR="00CE5678" w:rsidRPr="00CE5678">
              <w:rPr>
                <w:noProof/>
                <w:szCs w:val="21"/>
              </w:rPr>
              <w:t>IS_XQ_YFDL</w:t>
            </w:r>
          </w:p>
        </w:tc>
      </w:tr>
      <w:tr w:rsidR="00213DB9" w:rsidRPr="002843F1" w14:paraId="2640DD21"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C9D5B66" w14:textId="77777777" w:rsidR="00213DB9" w:rsidRPr="002843F1" w:rsidRDefault="00213DB9"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5BC817AB" w14:textId="3E6F2A28" w:rsidR="00213DB9" w:rsidRPr="002843F1" w:rsidRDefault="00213DB9" w:rsidP="00C41C9D">
            <w:pPr>
              <w:rPr>
                <w:szCs w:val="21"/>
              </w:rPr>
            </w:pPr>
            <w:r>
              <w:rPr>
                <w:rFonts w:hint="eastAsia"/>
                <w:szCs w:val="21"/>
              </w:rPr>
              <w:t>验证</w:t>
            </w:r>
            <w:r w:rsidR="00271383">
              <w:rPr>
                <w:rFonts w:hint="eastAsia"/>
                <w:szCs w:val="21"/>
              </w:rPr>
              <w:t>软件</w:t>
            </w:r>
            <w:r w:rsidR="00271383" w:rsidRPr="00271383">
              <w:rPr>
                <w:szCs w:val="21"/>
              </w:rPr>
              <w:t>抗原发抵赖</w:t>
            </w:r>
            <w:r w:rsidR="00271383">
              <w:rPr>
                <w:rFonts w:hint="eastAsia"/>
                <w:szCs w:val="21"/>
              </w:rPr>
              <w:t>功能</w:t>
            </w:r>
            <w:r>
              <w:rPr>
                <w:rFonts w:hint="eastAsia"/>
                <w:szCs w:val="21"/>
              </w:rPr>
              <w:t>符合安全性要求</w:t>
            </w:r>
          </w:p>
        </w:tc>
      </w:tr>
      <w:tr w:rsidR="00213DB9" w:rsidRPr="002843F1" w14:paraId="3211BA82"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17004F2" w14:textId="77777777" w:rsidR="00213DB9" w:rsidRPr="002843F1" w:rsidRDefault="00213DB9"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17A761A" w14:textId="6C142942" w:rsidR="00213DB9" w:rsidRPr="00A824A6" w:rsidRDefault="00213DB9" w:rsidP="00C41C9D">
            <w:pPr>
              <w:rPr>
                <w:iCs/>
                <w:color w:val="FF0000"/>
                <w:szCs w:val="21"/>
              </w:rPr>
            </w:pPr>
            <w:r w:rsidRPr="00A824A6">
              <w:rPr>
                <w:iCs/>
                <w:noProof/>
                <w:szCs w:val="21"/>
              </w:rPr>
              <w:t>软件</w:t>
            </w:r>
            <w:r w:rsidRPr="00A824A6">
              <w:rPr>
                <w:rFonts w:hint="eastAsia"/>
                <w:iCs/>
                <w:noProof/>
                <w:szCs w:val="21"/>
              </w:rPr>
              <w:t>服务正常启动</w:t>
            </w:r>
            <w:r w:rsidR="009111EC">
              <w:rPr>
                <w:rFonts w:hint="eastAsia"/>
                <w:iCs/>
                <w:noProof/>
                <w:szCs w:val="21"/>
              </w:rPr>
              <w:t>，已新建一个任务流程，已部署对应的角色和人员。</w:t>
            </w:r>
          </w:p>
        </w:tc>
      </w:tr>
      <w:tr w:rsidR="00213DB9" w:rsidRPr="002843F1" w14:paraId="28D3852E"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D2CD8C0" w14:textId="77777777" w:rsidR="00213DB9" w:rsidRPr="002843F1" w:rsidRDefault="00213DB9"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C84418C" w14:textId="77777777" w:rsidR="00213DB9" w:rsidRPr="002843F1" w:rsidRDefault="00213DB9"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213DB9" w:rsidRPr="002843F1" w14:paraId="51DD64DC"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55A91026" w14:textId="77777777" w:rsidR="00213DB9" w:rsidRPr="002843F1" w:rsidRDefault="00213DB9" w:rsidP="00C41C9D">
            <w:pPr>
              <w:jc w:val="center"/>
              <w:rPr>
                <w:b/>
                <w:szCs w:val="21"/>
              </w:rPr>
            </w:pPr>
            <w:r w:rsidRPr="002843F1">
              <w:rPr>
                <w:b/>
                <w:szCs w:val="21"/>
              </w:rPr>
              <w:t>测试步骤</w:t>
            </w:r>
          </w:p>
        </w:tc>
      </w:tr>
      <w:tr w:rsidR="00213DB9" w:rsidRPr="002843F1" w14:paraId="306B925B"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35732AB5" w14:textId="77777777" w:rsidR="00213DB9" w:rsidRPr="002843F1" w:rsidRDefault="00213DB9" w:rsidP="00C41C9D">
            <w:pPr>
              <w:jc w:val="center"/>
              <w:rPr>
                <w:b/>
                <w:color w:val="000000"/>
                <w:szCs w:val="21"/>
              </w:rPr>
            </w:pPr>
            <w:r w:rsidRPr="002843F1">
              <w:rPr>
                <w:b/>
                <w:color w:val="000000"/>
                <w:szCs w:val="21"/>
              </w:rPr>
              <w:lastRenderedPageBreak/>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1E3A32FB" w14:textId="77777777" w:rsidR="00213DB9" w:rsidRPr="002843F1" w:rsidRDefault="00213DB9"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39C276C4" w14:textId="77777777" w:rsidR="00213DB9" w:rsidRPr="002843F1" w:rsidRDefault="00213DB9"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7452FDCA" w14:textId="77777777" w:rsidR="00213DB9" w:rsidRPr="002843F1" w:rsidRDefault="00213DB9"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2EDF1E41" w14:textId="77777777" w:rsidR="00213DB9" w:rsidRPr="002843F1" w:rsidRDefault="00213DB9" w:rsidP="00C41C9D">
            <w:pPr>
              <w:jc w:val="center"/>
              <w:rPr>
                <w:b/>
                <w:color w:val="000000"/>
                <w:szCs w:val="21"/>
              </w:rPr>
            </w:pPr>
            <w:r w:rsidRPr="002843F1">
              <w:rPr>
                <w:b/>
                <w:color w:val="000000"/>
                <w:szCs w:val="21"/>
              </w:rPr>
              <w:t>通过</w:t>
            </w:r>
          </w:p>
          <w:p w14:paraId="40985E6F" w14:textId="77777777" w:rsidR="00213DB9" w:rsidRPr="002843F1" w:rsidRDefault="00213DB9" w:rsidP="00C41C9D">
            <w:pPr>
              <w:jc w:val="center"/>
              <w:rPr>
                <w:b/>
                <w:color w:val="000000"/>
                <w:szCs w:val="21"/>
              </w:rPr>
            </w:pPr>
            <w:r w:rsidRPr="002843F1">
              <w:rPr>
                <w:b/>
                <w:color w:val="000000"/>
                <w:szCs w:val="21"/>
              </w:rPr>
              <w:t>与否</w:t>
            </w:r>
          </w:p>
        </w:tc>
      </w:tr>
      <w:tr w:rsidR="00213DB9" w:rsidRPr="002843F1" w14:paraId="7AE3EA39"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29DA7238" w14:textId="77777777" w:rsidR="00213DB9" w:rsidRPr="002843F1" w:rsidRDefault="00213DB9"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3C5C9AEC" w14:textId="658BAE4A" w:rsidR="00213DB9" w:rsidRPr="00E95597" w:rsidRDefault="009111EC" w:rsidP="00C41C9D">
            <w:pPr>
              <w:rPr>
                <w:szCs w:val="21"/>
              </w:rPr>
            </w:pPr>
            <w:r>
              <w:rPr>
                <w:rFonts w:hint="eastAsia"/>
                <w:szCs w:val="21"/>
              </w:rPr>
              <w:t>用户</w:t>
            </w:r>
            <w:r>
              <w:rPr>
                <w:rFonts w:hint="eastAsia"/>
                <w:szCs w:val="21"/>
              </w:rPr>
              <w:t>user1</w:t>
            </w:r>
            <w:r>
              <w:rPr>
                <w:rFonts w:hint="eastAsia"/>
                <w:szCs w:val="21"/>
              </w:rPr>
              <w:t>发起新任务流程，检查系统是否有生成</w:t>
            </w:r>
            <w:r w:rsidR="001B119A">
              <w:rPr>
                <w:rFonts w:hint="eastAsia"/>
                <w:szCs w:val="21"/>
              </w:rPr>
              <w:t>强制性</w:t>
            </w:r>
            <w:r>
              <w:rPr>
                <w:rFonts w:hint="eastAsia"/>
                <w:szCs w:val="21"/>
              </w:rPr>
              <w:t>原发证据</w:t>
            </w:r>
            <w:r w:rsidR="001B119A">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7B01BA3" w14:textId="19D4A530" w:rsidR="00213DB9" w:rsidRPr="00E95597" w:rsidRDefault="001B119A" w:rsidP="00C41C9D">
            <w:pPr>
              <w:rPr>
                <w:szCs w:val="21"/>
              </w:rPr>
            </w:pPr>
            <w:r>
              <w:rPr>
                <w:rFonts w:hint="eastAsia"/>
                <w:szCs w:val="21"/>
              </w:rPr>
              <w:t>系统生成强制性原发证据</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25AC8A0" w14:textId="328CE30E" w:rsidR="001B119A" w:rsidRDefault="001B119A"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1FCF9DC2" w14:textId="4859A7F3" w:rsidR="00213DB9" w:rsidRPr="0007456C" w:rsidRDefault="00213DB9" w:rsidP="00C41C9D">
            <w:pPr>
              <w:rPr>
                <w:noProof/>
                <w:szCs w:val="21"/>
              </w:rPr>
            </w:pPr>
          </w:p>
        </w:tc>
      </w:tr>
      <w:tr w:rsidR="00213DB9" w:rsidRPr="002843F1" w14:paraId="1B2C79A7"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149D893E" w14:textId="77777777" w:rsidR="00213DB9" w:rsidRDefault="00213DB9"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42B633E9" w14:textId="77777777" w:rsidR="00213DB9" w:rsidRDefault="001B119A" w:rsidP="00C41C9D">
            <w:pPr>
              <w:rPr>
                <w:szCs w:val="21"/>
              </w:rPr>
            </w:pPr>
            <w:r>
              <w:rPr>
                <w:rFonts w:hint="eastAsia"/>
                <w:szCs w:val="21"/>
              </w:rPr>
              <w:t>用户</w:t>
            </w:r>
            <w:r>
              <w:rPr>
                <w:rFonts w:hint="eastAsia"/>
                <w:szCs w:val="21"/>
              </w:rPr>
              <w:t>manager</w:t>
            </w:r>
            <w:r>
              <w:rPr>
                <w:rFonts w:hint="eastAsia"/>
                <w:szCs w:val="21"/>
              </w:rPr>
              <w:t>发布公文通知，并在公文通知中附带已读回执，</w:t>
            </w:r>
            <w:r w:rsidR="00927B1F">
              <w:rPr>
                <w:rFonts w:hint="eastAsia"/>
                <w:szCs w:val="21"/>
              </w:rPr>
              <w:t>用户</w:t>
            </w:r>
            <w:r w:rsidR="00927B1F">
              <w:rPr>
                <w:rFonts w:hint="eastAsia"/>
                <w:szCs w:val="21"/>
              </w:rPr>
              <w:t>user1</w:t>
            </w:r>
            <w:r w:rsidR="00927B1F">
              <w:rPr>
                <w:rFonts w:hint="eastAsia"/>
                <w:szCs w:val="21"/>
              </w:rPr>
              <w:t>接收到公文后，提交已读回执；</w:t>
            </w:r>
          </w:p>
          <w:p w14:paraId="7AA6BECD" w14:textId="67A2CDF9" w:rsidR="00927B1F" w:rsidRDefault="00927B1F" w:rsidP="00C41C9D">
            <w:pPr>
              <w:rPr>
                <w:szCs w:val="21"/>
              </w:rPr>
            </w:pPr>
            <w:r>
              <w:rPr>
                <w:rFonts w:hint="eastAsia"/>
                <w:szCs w:val="21"/>
              </w:rPr>
              <w:t>检查是否能够在发布页面检查到作为选择性证据的</w:t>
            </w:r>
            <w:r w:rsidR="008E2C4A">
              <w:rPr>
                <w:rFonts w:hint="eastAsia"/>
                <w:szCs w:val="21"/>
              </w:rPr>
              <w:t>已读回执信息。</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9F2AFE9" w14:textId="551CC112" w:rsidR="00213DB9" w:rsidRPr="008D3783" w:rsidRDefault="008E2C4A" w:rsidP="00C41C9D">
            <w:pPr>
              <w:rPr>
                <w:szCs w:val="21"/>
              </w:rPr>
            </w:pPr>
            <w:r>
              <w:rPr>
                <w:rFonts w:hint="eastAsia"/>
                <w:szCs w:val="21"/>
              </w:rPr>
              <w:t>在发布页面检查到作为选择性证据的已读回执信息。</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41B3EFE" w14:textId="361ED908" w:rsidR="00213DB9" w:rsidRDefault="00213DB9"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244C38D1" w14:textId="61EF5864" w:rsidR="00213DB9" w:rsidRPr="0007456C" w:rsidRDefault="00213DB9" w:rsidP="00C41C9D">
            <w:pPr>
              <w:rPr>
                <w:noProof/>
                <w:szCs w:val="21"/>
              </w:rPr>
            </w:pPr>
          </w:p>
        </w:tc>
      </w:tr>
      <w:tr w:rsidR="00213DB9" w:rsidRPr="002843F1" w14:paraId="3B1DD19C"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1443B956" w14:textId="77777777" w:rsidR="00213DB9" w:rsidRDefault="00213DB9" w:rsidP="00C41C9D">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0529DE87" w14:textId="1830D8DF" w:rsidR="00213DB9" w:rsidRPr="00E95597" w:rsidRDefault="004A1661" w:rsidP="00C41C9D">
            <w:pPr>
              <w:rPr>
                <w:szCs w:val="21"/>
              </w:rPr>
            </w:pPr>
            <w:r>
              <w:rPr>
                <w:rFonts w:hint="eastAsia"/>
                <w:szCs w:val="21"/>
              </w:rPr>
              <w:t>检查</w:t>
            </w:r>
            <w:r w:rsidR="008E2C4A">
              <w:rPr>
                <w:rFonts w:hint="eastAsia"/>
                <w:szCs w:val="21"/>
              </w:rPr>
              <w:t>步骤</w:t>
            </w:r>
            <w:r w:rsidR="008E2C4A">
              <w:rPr>
                <w:rFonts w:hint="eastAsia"/>
                <w:szCs w:val="21"/>
              </w:rPr>
              <w:t>1</w:t>
            </w:r>
            <w:r w:rsidR="008E2C4A">
              <w:rPr>
                <w:rFonts w:hint="eastAsia"/>
                <w:szCs w:val="21"/>
              </w:rPr>
              <w:t>和步骤</w:t>
            </w:r>
            <w:r w:rsidR="008E2C4A">
              <w:rPr>
                <w:rFonts w:hint="eastAsia"/>
                <w:szCs w:val="21"/>
              </w:rPr>
              <w:t>2</w:t>
            </w:r>
            <w:r w:rsidR="008E2C4A">
              <w:rPr>
                <w:rFonts w:hint="eastAsia"/>
                <w:szCs w:val="21"/>
              </w:rPr>
              <w:t>中的</w:t>
            </w:r>
            <w:r>
              <w:rPr>
                <w:rFonts w:hint="eastAsia"/>
                <w:szCs w:val="21"/>
              </w:rPr>
              <w:t>原发证据是否</w:t>
            </w:r>
            <w:r w:rsidRPr="004A1661">
              <w:rPr>
                <w:szCs w:val="21"/>
              </w:rPr>
              <w:t>唯一、</w:t>
            </w:r>
            <w:r>
              <w:rPr>
                <w:rFonts w:hint="eastAsia"/>
                <w:szCs w:val="21"/>
              </w:rPr>
              <w:t>是否</w:t>
            </w:r>
            <w:r w:rsidRPr="004A1661">
              <w:rPr>
                <w:szCs w:val="21"/>
              </w:rPr>
              <w:t>防篡改</w:t>
            </w:r>
            <w:r>
              <w:rPr>
                <w:rFonts w:hint="eastAsia"/>
                <w:szCs w:val="21"/>
              </w:rPr>
              <w:t>和</w:t>
            </w:r>
            <w:r w:rsidRPr="004A1661">
              <w:rPr>
                <w:szCs w:val="21"/>
              </w:rPr>
              <w:t>不可伪造；</w:t>
            </w:r>
            <w:r>
              <w:rPr>
                <w:rFonts w:hint="eastAsia"/>
                <w:szCs w:val="21"/>
              </w:rPr>
              <w:t>是否</w:t>
            </w:r>
            <w:r w:rsidRPr="004A1661">
              <w:rPr>
                <w:szCs w:val="21"/>
              </w:rPr>
              <w:t>唯一锁定发送方，证明</w:t>
            </w:r>
            <w:r w:rsidRPr="004A1661">
              <w:rPr>
                <w:szCs w:val="21"/>
              </w:rPr>
              <w:t>“</w:t>
            </w:r>
            <w:r w:rsidRPr="004A1661">
              <w:rPr>
                <w:szCs w:val="21"/>
              </w:rPr>
              <w:t>数据由该主体发送</w:t>
            </w:r>
            <w:r w:rsidRPr="004A1661">
              <w:rPr>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24AA30E" w14:textId="26ABDFB7" w:rsidR="00213DB9" w:rsidRPr="004A1661" w:rsidRDefault="004A1661" w:rsidP="00C41C9D">
            <w:pPr>
              <w:rPr>
                <w:szCs w:val="21"/>
              </w:rPr>
            </w:pPr>
            <w:r w:rsidRPr="004A1661">
              <w:rPr>
                <w:szCs w:val="21"/>
              </w:rPr>
              <w:t>证据唯一、防篡改、不可伪造；可唯一锁定发送方</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45E2AE5" w14:textId="313125C8" w:rsidR="004A1661" w:rsidRPr="004A1661" w:rsidRDefault="004A1661" w:rsidP="00C41C9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5BA09916" w14:textId="5878E68A" w:rsidR="00213DB9" w:rsidRPr="0007456C" w:rsidRDefault="00213DB9" w:rsidP="00C41C9D">
            <w:pPr>
              <w:rPr>
                <w:noProof/>
                <w:szCs w:val="21"/>
              </w:rPr>
            </w:pPr>
          </w:p>
        </w:tc>
      </w:tr>
      <w:tr w:rsidR="00213DB9" w:rsidRPr="002843F1" w14:paraId="7BBE440C"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1FF27BD" w14:textId="77777777" w:rsidR="00213DB9" w:rsidRPr="002843F1" w:rsidRDefault="00213DB9"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4A43DE0" w14:textId="256E4C40" w:rsidR="00213DB9" w:rsidRPr="0007456C" w:rsidRDefault="00213DB9" w:rsidP="00C41C9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BE68768" w14:textId="77777777" w:rsidR="00213DB9" w:rsidRPr="0007456C" w:rsidRDefault="00213DB9"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75E560C4" w14:textId="458347D7" w:rsidR="00213DB9" w:rsidRPr="0007456C" w:rsidRDefault="00213DB9" w:rsidP="00C41C9D">
            <w:pPr>
              <w:rPr>
                <w:noProof/>
                <w:szCs w:val="21"/>
              </w:rPr>
            </w:pPr>
          </w:p>
        </w:tc>
      </w:tr>
      <w:tr w:rsidR="00213DB9" w:rsidRPr="002843F1" w14:paraId="366E640F"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4D458282" w14:textId="77777777" w:rsidR="00213DB9" w:rsidRPr="002843F1" w:rsidRDefault="00213DB9"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7EACA2B1" w14:textId="136FF0D8" w:rsidR="00213DB9" w:rsidRPr="0007456C" w:rsidRDefault="00213DB9" w:rsidP="00C41C9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FEA6EF7" w14:textId="77777777" w:rsidR="00213DB9" w:rsidRPr="0007456C" w:rsidRDefault="00213DB9"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1FAFCD94" w14:textId="5867E94E" w:rsidR="00213DB9" w:rsidRPr="0007456C" w:rsidRDefault="00213DB9" w:rsidP="00C41C9D">
            <w:pPr>
              <w:rPr>
                <w:noProof/>
                <w:szCs w:val="21"/>
              </w:rPr>
            </w:pPr>
          </w:p>
        </w:tc>
      </w:tr>
      <w:tr w:rsidR="00213DB9" w:rsidRPr="002843F1" w14:paraId="15FC7960"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4015D41" w14:textId="77777777" w:rsidR="00213DB9" w:rsidRPr="002843F1" w:rsidRDefault="00213DB9"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03635D3C" w14:textId="48774DC8" w:rsidR="00213DB9" w:rsidRPr="002843F1" w:rsidRDefault="00213DB9" w:rsidP="00C41C9D">
            <w:pPr>
              <w:rPr>
                <w:noProof/>
                <w:szCs w:val="21"/>
              </w:rPr>
            </w:pPr>
          </w:p>
        </w:tc>
      </w:tr>
      <w:tr w:rsidR="00213DB9" w:rsidRPr="002843F1" w14:paraId="6BC08C88"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1C922A8" w14:textId="77777777" w:rsidR="00213DB9" w:rsidRPr="002843F1" w:rsidRDefault="00213DB9"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6C434525" w14:textId="23EFDE28" w:rsidR="00213DB9" w:rsidRPr="002843F1" w:rsidRDefault="00213DB9" w:rsidP="00C41C9D">
            <w:pPr>
              <w:rPr>
                <w:noProof/>
                <w:szCs w:val="21"/>
              </w:rPr>
            </w:pPr>
          </w:p>
        </w:tc>
      </w:tr>
    </w:tbl>
    <w:p w14:paraId="79746AFB" w14:textId="77777777" w:rsidR="00213DB9" w:rsidRDefault="00213DB9" w:rsidP="00213DB9"/>
    <w:p w14:paraId="3A990B55" w14:textId="77777777" w:rsidR="006B548A" w:rsidRPr="00213DB9" w:rsidRDefault="006B548A" w:rsidP="00213DB9"/>
    <w:p w14:paraId="593CBACC" w14:textId="09988166" w:rsidR="005A2F9C" w:rsidRPr="005A2F9C" w:rsidRDefault="005A2F9C" w:rsidP="005A2F9C">
      <w:pPr>
        <w:pStyle w:val="3"/>
        <w:numPr>
          <w:ilvl w:val="2"/>
          <w:numId w:val="1"/>
        </w:numPr>
        <w:spacing w:before="120" w:after="120"/>
        <w:rPr>
          <w:szCs w:val="21"/>
        </w:rPr>
      </w:pPr>
      <w:bookmarkStart w:id="58" w:name="_Toc238659810"/>
      <w:r w:rsidRPr="005A2F9C">
        <w:rPr>
          <w:szCs w:val="21"/>
        </w:rPr>
        <w:t>抗接收抵赖</w:t>
      </w:r>
      <w:bookmarkEnd w:id="58"/>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4A1661" w:rsidRPr="002843F1" w14:paraId="45FB0170"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9A305A1" w14:textId="77777777" w:rsidR="004A1661" w:rsidRPr="002843F1" w:rsidRDefault="004A1661"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4E1B9514" w14:textId="2C9D20AB" w:rsidR="004A1661" w:rsidRPr="00A824A6" w:rsidRDefault="004A1661" w:rsidP="00C41C9D">
            <w:pPr>
              <w:jc w:val="center"/>
              <w:rPr>
                <w:bCs/>
                <w:szCs w:val="21"/>
              </w:rPr>
            </w:pPr>
            <w:r w:rsidRPr="00213DB9">
              <w:rPr>
                <w:bCs/>
                <w:szCs w:val="21"/>
              </w:rPr>
              <w:t>抗</w:t>
            </w:r>
            <w:r w:rsidR="00B223C1">
              <w:rPr>
                <w:rFonts w:hint="eastAsia"/>
                <w:bCs/>
                <w:szCs w:val="21"/>
              </w:rPr>
              <w:t>接收</w:t>
            </w:r>
            <w:r w:rsidRPr="00213DB9">
              <w:rPr>
                <w:bCs/>
                <w:szCs w:val="21"/>
              </w:rPr>
              <w:t>抵赖安全测试</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133304D3" w14:textId="77777777" w:rsidR="004A1661" w:rsidRPr="00A824A6" w:rsidRDefault="004A1661"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274CBCFD" w14:textId="0C347A89" w:rsidR="004A1661" w:rsidRPr="00A824A6" w:rsidRDefault="004A1661"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00B223C1">
              <w:rPr>
                <w:rFonts w:hint="eastAsia"/>
                <w:noProof/>
                <w:szCs w:val="21"/>
              </w:rPr>
              <w:t>JS</w:t>
            </w:r>
            <w:r>
              <w:rPr>
                <w:rFonts w:hint="eastAsia"/>
                <w:noProof/>
                <w:szCs w:val="21"/>
              </w:rPr>
              <w:t>DL</w:t>
            </w:r>
            <w:r w:rsidRPr="00A824A6">
              <w:rPr>
                <w:rFonts w:hint="eastAsia"/>
                <w:noProof/>
                <w:szCs w:val="21"/>
              </w:rPr>
              <w:t>_</w:t>
            </w:r>
            <w:r w:rsidR="00B223C1">
              <w:rPr>
                <w:rFonts w:hint="eastAsia"/>
                <w:noProof/>
                <w:szCs w:val="21"/>
              </w:rPr>
              <w:t>1</w:t>
            </w:r>
          </w:p>
        </w:tc>
      </w:tr>
      <w:tr w:rsidR="004A1661" w:rsidRPr="002843F1" w14:paraId="768E9E9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973031F" w14:textId="77777777" w:rsidR="004A1661" w:rsidRPr="002843F1" w:rsidRDefault="004A1661"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C4BA981" w14:textId="77777777" w:rsidR="004A1661" w:rsidRPr="00A824A6" w:rsidRDefault="004A1661" w:rsidP="00C41C9D">
            <w:pPr>
              <w:rPr>
                <w:noProof/>
                <w:szCs w:val="21"/>
              </w:rPr>
            </w:pPr>
            <w:r w:rsidRPr="00A824A6">
              <w:rPr>
                <w:noProof/>
                <w:szCs w:val="21"/>
              </w:rPr>
              <w:t>软件测试依据：</w:t>
            </w:r>
            <w:r w:rsidRPr="00A824A6">
              <w:rPr>
                <w:rFonts w:hint="eastAsia"/>
                <w:noProof/>
                <w:szCs w:val="21"/>
              </w:rPr>
              <w:t>安全测评大纲</w:t>
            </w:r>
          </w:p>
          <w:p w14:paraId="5DB2B39F" w14:textId="50CABAB8" w:rsidR="004A1661" w:rsidRPr="00A824A6" w:rsidRDefault="004A1661" w:rsidP="00C41C9D">
            <w:pPr>
              <w:rPr>
                <w:noProof/>
                <w:szCs w:val="21"/>
              </w:rPr>
            </w:pPr>
            <w:r w:rsidRPr="00A824A6">
              <w:rPr>
                <w:noProof/>
                <w:szCs w:val="21"/>
              </w:rPr>
              <w:t>测试需求分析：</w:t>
            </w:r>
            <w:r w:rsidR="00CE5678" w:rsidRPr="00CE5678">
              <w:rPr>
                <w:noProof/>
                <w:szCs w:val="21"/>
              </w:rPr>
              <w:t>3.2.2.2</w:t>
            </w:r>
            <w:r w:rsidR="00CE5678" w:rsidRPr="00CE5678">
              <w:rPr>
                <w:noProof/>
                <w:szCs w:val="21"/>
              </w:rPr>
              <w:tab/>
            </w:r>
            <w:r w:rsidR="00CE5678" w:rsidRPr="00CE5678">
              <w:rPr>
                <w:noProof/>
                <w:szCs w:val="21"/>
              </w:rPr>
              <w:t>抗接收抵赖</w:t>
            </w:r>
          </w:p>
          <w:p w14:paraId="2BA1BAF9" w14:textId="4B53AE07" w:rsidR="004A1661" w:rsidRPr="00A824A6" w:rsidRDefault="004A1661" w:rsidP="00C41C9D">
            <w:pPr>
              <w:rPr>
                <w:i/>
                <w:szCs w:val="21"/>
              </w:rPr>
            </w:pPr>
            <w:r w:rsidRPr="00A824A6">
              <w:rPr>
                <w:noProof/>
                <w:szCs w:val="21"/>
              </w:rPr>
              <w:t>测试需求标识：</w:t>
            </w:r>
            <w:r w:rsidRPr="00213DB9">
              <w:rPr>
                <w:noProof/>
                <w:szCs w:val="21"/>
              </w:rPr>
              <w:t>IS_XQ_</w:t>
            </w:r>
            <w:r w:rsidR="00CE5678">
              <w:rPr>
                <w:rFonts w:hint="eastAsia"/>
                <w:noProof/>
                <w:szCs w:val="21"/>
              </w:rPr>
              <w:t>JS</w:t>
            </w:r>
            <w:r w:rsidRPr="00213DB9">
              <w:rPr>
                <w:noProof/>
                <w:szCs w:val="21"/>
              </w:rPr>
              <w:t>DL</w:t>
            </w:r>
          </w:p>
        </w:tc>
      </w:tr>
      <w:tr w:rsidR="004A1661" w:rsidRPr="002843F1" w14:paraId="52AFF888"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868347E" w14:textId="77777777" w:rsidR="004A1661" w:rsidRPr="002843F1" w:rsidRDefault="004A1661"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30B2B3FF" w14:textId="60870C6D" w:rsidR="004A1661" w:rsidRPr="002843F1" w:rsidRDefault="00271383" w:rsidP="00C41C9D">
            <w:pPr>
              <w:rPr>
                <w:szCs w:val="21"/>
              </w:rPr>
            </w:pPr>
            <w:r>
              <w:rPr>
                <w:rFonts w:hint="eastAsia"/>
                <w:szCs w:val="21"/>
              </w:rPr>
              <w:t>验证软件</w:t>
            </w:r>
            <w:r w:rsidRPr="00271383">
              <w:rPr>
                <w:szCs w:val="21"/>
              </w:rPr>
              <w:t>抗</w:t>
            </w:r>
            <w:r>
              <w:rPr>
                <w:rFonts w:hint="eastAsia"/>
                <w:szCs w:val="21"/>
              </w:rPr>
              <w:t>接收</w:t>
            </w:r>
            <w:r w:rsidRPr="00271383">
              <w:rPr>
                <w:szCs w:val="21"/>
              </w:rPr>
              <w:t>抵赖</w:t>
            </w:r>
            <w:r>
              <w:rPr>
                <w:rFonts w:hint="eastAsia"/>
                <w:szCs w:val="21"/>
              </w:rPr>
              <w:t>功能符合安全性要求</w:t>
            </w:r>
          </w:p>
        </w:tc>
      </w:tr>
      <w:tr w:rsidR="004A1661" w:rsidRPr="002843F1" w14:paraId="45659D3E"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3DE4A67" w14:textId="77777777" w:rsidR="004A1661" w:rsidRPr="002843F1" w:rsidRDefault="004A1661"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1D938D2" w14:textId="77777777" w:rsidR="004A1661" w:rsidRPr="00A824A6" w:rsidRDefault="004A1661" w:rsidP="00C41C9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，已新建一个任务流程，已部署对应的角色和人员。</w:t>
            </w:r>
          </w:p>
        </w:tc>
      </w:tr>
      <w:tr w:rsidR="004A1661" w:rsidRPr="002843F1" w14:paraId="2C00735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64E1BE7" w14:textId="77777777" w:rsidR="004A1661" w:rsidRPr="002843F1" w:rsidRDefault="004A1661"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D915897" w14:textId="77777777" w:rsidR="004A1661" w:rsidRPr="002843F1" w:rsidRDefault="004A1661"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4A1661" w:rsidRPr="002843F1" w14:paraId="2423BDA6"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2856C72C" w14:textId="77777777" w:rsidR="004A1661" w:rsidRPr="002843F1" w:rsidRDefault="004A1661" w:rsidP="00C41C9D">
            <w:pPr>
              <w:jc w:val="center"/>
              <w:rPr>
                <w:b/>
                <w:szCs w:val="21"/>
              </w:rPr>
            </w:pPr>
            <w:r w:rsidRPr="002843F1">
              <w:rPr>
                <w:b/>
                <w:szCs w:val="21"/>
              </w:rPr>
              <w:t>测试步骤</w:t>
            </w:r>
          </w:p>
        </w:tc>
      </w:tr>
      <w:tr w:rsidR="004A1661" w:rsidRPr="002843F1" w14:paraId="465035DE"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0A2F5AE8" w14:textId="77777777" w:rsidR="004A1661" w:rsidRPr="002843F1" w:rsidRDefault="004A1661"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55BF2257" w14:textId="77777777" w:rsidR="004A1661" w:rsidRPr="002843F1" w:rsidRDefault="004A1661"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209535F4" w14:textId="77777777" w:rsidR="004A1661" w:rsidRPr="002843F1" w:rsidRDefault="004A1661"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17439D05" w14:textId="77777777" w:rsidR="004A1661" w:rsidRPr="002843F1" w:rsidRDefault="004A1661"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17EB9851" w14:textId="77777777" w:rsidR="004A1661" w:rsidRPr="002843F1" w:rsidRDefault="004A1661" w:rsidP="00C41C9D">
            <w:pPr>
              <w:jc w:val="center"/>
              <w:rPr>
                <w:b/>
                <w:color w:val="000000"/>
                <w:szCs w:val="21"/>
              </w:rPr>
            </w:pPr>
            <w:r w:rsidRPr="002843F1">
              <w:rPr>
                <w:b/>
                <w:color w:val="000000"/>
                <w:szCs w:val="21"/>
              </w:rPr>
              <w:t>通过</w:t>
            </w:r>
          </w:p>
          <w:p w14:paraId="443F2A8D" w14:textId="77777777" w:rsidR="004A1661" w:rsidRPr="002843F1" w:rsidRDefault="004A1661" w:rsidP="00C41C9D">
            <w:pPr>
              <w:jc w:val="center"/>
              <w:rPr>
                <w:b/>
                <w:color w:val="000000"/>
                <w:szCs w:val="21"/>
              </w:rPr>
            </w:pPr>
            <w:r w:rsidRPr="002843F1">
              <w:rPr>
                <w:b/>
                <w:color w:val="000000"/>
                <w:szCs w:val="21"/>
              </w:rPr>
              <w:t>与否</w:t>
            </w:r>
          </w:p>
        </w:tc>
      </w:tr>
      <w:tr w:rsidR="004A1661" w:rsidRPr="002843F1" w14:paraId="37699841"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0E2F6CE7" w14:textId="77777777" w:rsidR="004A1661" w:rsidRPr="002843F1" w:rsidRDefault="004A1661"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4C7198EF" w14:textId="277033E6" w:rsidR="004A1661" w:rsidRPr="00E95597" w:rsidRDefault="004A1661" w:rsidP="00C41C9D">
            <w:pPr>
              <w:rPr>
                <w:szCs w:val="21"/>
              </w:rPr>
            </w:pPr>
            <w:r>
              <w:rPr>
                <w:rFonts w:hint="eastAsia"/>
                <w:szCs w:val="21"/>
              </w:rPr>
              <w:t>用户</w:t>
            </w:r>
            <w:r>
              <w:rPr>
                <w:rFonts w:hint="eastAsia"/>
                <w:szCs w:val="21"/>
              </w:rPr>
              <w:t>user1</w:t>
            </w:r>
            <w:r>
              <w:rPr>
                <w:rFonts w:hint="eastAsia"/>
                <w:szCs w:val="21"/>
              </w:rPr>
              <w:t>发起新任务流程</w:t>
            </w:r>
            <w:r w:rsidR="00CE5678">
              <w:rPr>
                <w:rFonts w:hint="eastAsia"/>
                <w:szCs w:val="21"/>
              </w:rPr>
              <w:t>后</w:t>
            </w:r>
            <w:r>
              <w:rPr>
                <w:rFonts w:hint="eastAsia"/>
                <w:szCs w:val="21"/>
              </w:rPr>
              <w:t>，</w:t>
            </w:r>
            <w:r w:rsidR="00CE5678">
              <w:rPr>
                <w:rFonts w:hint="eastAsia"/>
                <w:szCs w:val="21"/>
              </w:rPr>
              <w:t>用户</w:t>
            </w:r>
            <w:r w:rsidR="00CE5678">
              <w:rPr>
                <w:rFonts w:hint="eastAsia"/>
                <w:szCs w:val="21"/>
              </w:rPr>
              <w:t>manager</w:t>
            </w:r>
            <w:r w:rsidR="00CE5678">
              <w:rPr>
                <w:rFonts w:hint="eastAsia"/>
                <w:szCs w:val="21"/>
              </w:rPr>
              <w:t>接收到任务流程，</w:t>
            </w:r>
            <w:r>
              <w:rPr>
                <w:rFonts w:hint="eastAsia"/>
                <w:szCs w:val="21"/>
              </w:rPr>
              <w:t>检查系统是否有生成强制性</w:t>
            </w:r>
            <w:r w:rsidR="00F92B4E">
              <w:rPr>
                <w:rFonts w:hint="eastAsia"/>
                <w:szCs w:val="21"/>
              </w:rPr>
              <w:t>接收</w:t>
            </w:r>
            <w:r>
              <w:rPr>
                <w:rFonts w:hint="eastAsia"/>
                <w:szCs w:val="21"/>
              </w:rPr>
              <w:t>证据；</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D04D973" w14:textId="0E244EC5" w:rsidR="004A1661" w:rsidRPr="00E95597" w:rsidRDefault="004A1661" w:rsidP="00C41C9D">
            <w:pPr>
              <w:rPr>
                <w:szCs w:val="21"/>
              </w:rPr>
            </w:pPr>
            <w:r>
              <w:rPr>
                <w:rFonts w:hint="eastAsia"/>
                <w:szCs w:val="21"/>
              </w:rPr>
              <w:t>系统生成强制性</w:t>
            </w:r>
            <w:r w:rsidR="00F92B4E">
              <w:rPr>
                <w:rFonts w:hint="eastAsia"/>
                <w:szCs w:val="21"/>
              </w:rPr>
              <w:t>接收</w:t>
            </w:r>
            <w:r>
              <w:rPr>
                <w:rFonts w:hint="eastAsia"/>
                <w:szCs w:val="21"/>
              </w:rPr>
              <w:t>证据</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38206D7" w14:textId="59A5641B" w:rsidR="004A1661" w:rsidRDefault="004A1661"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3E4D52AD" w14:textId="268442E3" w:rsidR="004A1661" w:rsidRPr="0007456C" w:rsidRDefault="004A1661" w:rsidP="00C41C9D">
            <w:pPr>
              <w:rPr>
                <w:noProof/>
                <w:szCs w:val="21"/>
              </w:rPr>
            </w:pPr>
          </w:p>
        </w:tc>
      </w:tr>
      <w:tr w:rsidR="004A1661" w:rsidRPr="002843F1" w14:paraId="1E6E9514"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6902D48C" w14:textId="77777777" w:rsidR="004A1661" w:rsidRDefault="004A1661"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2CA0DE05" w14:textId="77777777" w:rsidR="004A1661" w:rsidRDefault="004A1661" w:rsidP="00C41C9D">
            <w:pPr>
              <w:rPr>
                <w:szCs w:val="21"/>
              </w:rPr>
            </w:pPr>
            <w:r>
              <w:rPr>
                <w:rFonts w:hint="eastAsia"/>
                <w:szCs w:val="21"/>
              </w:rPr>
              <w:t>用户</w:t>
            </w:r>
            <w:r>
              <w:rPr>
                <w:rFonts w:hint="eastAsia"/>
                <w:szCs w:val="21"/>
              </w:rPr>
              <w:t>manager</w:t>
            </w:r>
            <w:r>
              <w:rPr>
                <w:rFonts w:hint="eastAsia"/>
                <w:szCs w:val="21"/>
              </w:rPr>
              <w:t>发布公文通知，并在公文通知中附带已读回执，用户</w:t>
            </w:r>
            <w:r>
              <w:rPr>
                <w:rFonts w:hint="eastAsia"/>
                <w:szCs w:val="21"/>
              </w:rPr>
              <w:t>user1</w:t>
            </w:r>
            <w:r>
              <w:rPr>
                <w:rFonts w:hint="eastAsia"/>
                <w:szCs w:val="21"/>
              </w:rPr>
              <w:t>接收到公</w:t>
            </w:r>
            <w:r>
              <w:rPr>
                <w:rFonts w:hint="eastAsia"/>
                <w:szCs w:val="21"/>
              </w:rPr>
              <w:lastRenderedPageBreak/>
              <w:t>文后，提交已读回执；</w:t>
            </w:r>
          </w:p>
          <w:p w14:paraId="32723385" w14:textId="77777777" w:rsidR="004A1661" w:rsidRDefault="004A1661" w:rsidP="00C41C9D">
            <w:pPr>
              <w:rPr>
                <w:szCs w:val="21"/>
              </w:rPr>
            </w:pPr>
            <w:r>
              <w:rPr>
                <w:rFonts w:hint="eastAsia"/>
                <w:szCs w:val="21"/>
              </w:rPr>
              <w:t>检查是否能够在发布页面检查到作为选择性证据的已读回执信息。</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22F36A7" w14:textId="77777777" w:rsidR="004A1661" w:rsidRPr="008D3783" w:rsidRDefault="004A1661" w:rsidP="00C41C9D">
            <w:pPr>
              <w:rPr>
                <w:szCs w:val="21"/>
              </w:rPr>
            </w:pPr>
            <w:r>
              <w:rPr>
                <w:rFonts w:hint="eastAsia"/>
                <w:szCs w:val="21"/>
              </w:rPr>
              <w:lastRenderedPageBreak/>
              <w:t>在发布页面检查到作为选择性证据的已读回执信息。</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8508D7E" w14:textId="0FA52585" w:rsidR="004A1661" w:rsidRDefault="004A1661"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5550F908" w14:textId="3B06D1A3" w:rsidR="004A1661" w:rsidRPr="0007456C" w:rsidRDefault="004A1661" w:rsidP="00C41C9D">
            <w:pPr>
              <w:rPr>
                <w:noProof/>
                <w:szCs w:val="21"/>
              </w:rPr>
            </w:pPr>
          </w:p>
        </w:tc>
      </w:tr>
      <w:tr w:rsidR="004A1661" w:rsidRPr="002843F1" w14:paraId="04361389"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1359ECB2" w14:textId="77777777" w:rsidR="004A1661" w:rsidRDefault="004A1661" w:rsidP="00C41C9D">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7BDA26A0" w14:textId="2693DD2A" w:rsidR="004A1661" w:rsidRPr="00E95597" w:rsidRDefault="004A1661" w:rsidP="00C41C9D">
            <w:pPr>
              <w:rPr>
                <w:szCs w:val="21"/>
              </w:rPr>
            </w:pPr>
            <w:r>
              <w:rPr>
                <w:rFonts w:hint="eastAsia"/>
                <w:szCs w:val="21"/>
              </w:rPr>
              <w:t>检查步骤</w:t>
            </w:r>
            <w:r>
              <w:rPr>
                <w:rFonts w:hint="eastAsia"/>
                <w:szCs w:val="21"/>
              </w:rPr>
              <w:t>1</w:t>
            </w:r>
            <w:r>
              <w:rPr>
                <w:rFonts w:hint="eastAsia"/>
                <w:szCs w:val="21"/>
              </w:rPr>
              <w:t>和步骤</w:t>
            </w:r>
            <w:r>
              <w:rPr>
                <w:rFonts w:hint="eastAsia"/>
                <w:szCs w:val="21"/>
              </w:rPr>
              <w:t>2</w:t>
            </w:r>
            <w:r>
              <w:rPr>
                <w:rFonts w:hint="eastAsia"/>
                <w:szCs w:val="21"/>
              </w:rPr>
              <w:t>中的</w:t>
            </w:r>
            <w:r w:rsidR="003957DD">
              <w:rPr>
                <w:rFonts w:hint="eastAsia"/>
                <w:szCs w:val="21"/>
              </w:rPr>
              <w:t>接收</w:t>
            </w:r>
            <w:r>
              <w:rPr>
                <w:rFonts w:hint="eastAsia"/>
                <w:szCs w:val="21"/>
              </w:rPr>
              <w:t>证据是否</w:t>
            </w:r>
            <w:r w:rsidRPr="004A1661">
              <w:rPr>
                <w:szCs w:val="21"/>
              </w:rPr>
              <w:t>唯一、</w:t>
            </w:r>
            <w:r>
              <w:rPr>
                <w:rFonts w:hint="eastAsia"/>
                <w:szCs w:val="21"/>
              </w:rPr>
              <w:t>是否</w:t>
            </w:r>
            <w:r w:rsidRPr="004A1661">
              <w:rPr>
                <w:szCs w:val="21"/>
              </w:rPr>
              <w:t>防篡改</w:t>
            </w:r>
            <w:r>
              <w:rPr>
                <w:rFonts w:hint="eastAsia"/>
                <w:szCs w:val="21"/>
              </w:rPr>
              <w:t>和</w:t>
            </w:r>
            <w:r w:rsidRPr="004A1661">
              <w:rPr>
                <w:szCs w:val="21"/>
              </w:rPr>
              <w:t>不可伪造；</w:t>
            </w:r>
            <w:r>
              <w:rPr>
                <w:rFonts w:hint="eastAsia"/>
                <w:szCs w:val="21"/>
              </w:rPr>
              <w:t>是否</w:t>
            </w:r>
            <w:r w:rsidRPr="004A1661">
              <w:rPr>
                <w:szCs w:val="21"/>
              </w:rPr>
              <w:t>唯一锁定发送方，证明</w:t>
            </w:r>
            <w:r w:rsidRPr="004A1661">
              <w:rPr>
                <w:szCs w:val="21"/>
              </w:rPr>
              <w:t>“</w:t>
            </w:r>
            <w:r w:rsidRPr="004A1661">
              <w:rPr>
                <w:szCs w:val="21"/>
              </w:rPr>
              <w:t>数据由该主体</w:t>
            </w:r>
            <w:r w:rsidR="003957DD">
              <w:rPr>
                <w:rFonts w:hint="eastAsia"/>
                <w:szCs w:val="21"/>
              </w:rPr>
              <w:t>接收</w:t>
            </w:r>
            <w:r w:rsidRPr="004A1661">
              <w:rPr>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B08D0A4" w14:textId="2D2540FF" w:rsidR="004A1661" w:rsidRPr="004A1661" w:rsidRDefault="004A1661" w:rsidP="00C41C9D">
            <w:pPr>
              <w:rPr>
                <w:szCs w:val="21"/>
              </w:rPr>
            </w:pPr>
            <w:r w:rsidRPr="004A1661">
              <w:rPr>
                <w:szCs w:val="21"/>
              </w:rPr>
              <w:t>证据唯一、防篡改、不可伪造；可唯一锁定</w:t>
            </w:r>
            <w:r w:rsidR="003957DD">
              <w:rPr>
                <w:rFonts w:hint="eastAsia"/>
                <w:szCs w:val="21"/>
              </w:rPr>
              <w:t>接收</w:t>
            </w:r>
            <w:r w:rsidRPr="004A1661">
              <w:rPr>
                <w:szCs w:val="21"/>
              </w:rPr>
              <w:t>方</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6D98481" w14:textId="210E8314" w:rsidR="004A1661" w:rsidRPr="004A1661" w:rsidRDefault="004A1661" w:rsidP="00C41C9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71BD3F66" w14:textId="4D9D27D9" w:rsidR="004A1661" w:rsidRPr="0007456C" w:rsidRDefault="004A1661" w:rsidP="00C41C9D">
            <w:pPr>
              <w:rPr>
                <w:noProof/>
                <w:szCs w:val="21"/>
              </w:rPr>
            </w:pPr>
          </w:p>
        </w:tc>
      </w:tr>
      <w:tr w:rsidR="004A1661" w:rsidRPr="002843F1" w14:paraId="15ADFE81"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9981C67" w14:textId="77777777" w:rsidR="004A1661" w:rsidRPr="002843F1" w:rsidRDefault="004A1661"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4B8666A5" w14:textId="44C76889" w:rsidR="004A1661" w:rsidRPr="0007456C" w:rsidRDefault="004A1661" w:rsidP="00C41C9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E1CAFDD" w14:textId="77777777" w:rsidR="004A1661" w:rsidRPr="0007456C" w:rsidRDefault="004A1661"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2D93AF04" w14:textId="00ACB97A" w:rsidR="004A1661" w:rsidRPr="0007456C" w:rsidRDefault="004A1661" w:rsidP="00C41C9D">
            <w:pPr>
              <w:rPr>
                <w:noProof/>
                <w:szCs w:val="21"/>
              </w:rPr>
            </w:pPr>
          </w:p>
        </w:tc>
      </w:tr>
      <w:tr w:rsidR="004A1661" w:rsidRPr="002843F1" w14:paraId="2485AE2C"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4F094A5E" w14:textId="77777777" w:rsidR="004A1661" w:rsidRPr="002843F1" w:rsidRDefault="004A1661"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276D822" w14:textId="31023A8B" w:rsidR="004A1661" w:rsidRPr="0007456C" w:rsidRDefault="004A1661" w:rsidP="00C41C9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44E5DFB" w14:textId="77777777" w:rsidR="004A1661" w:rsidRPr="0007456C" w:rsidRDefault="004A1661"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1D78208E" w14:textId="7D542C72" w:rsidR="004A1661" w:rsidRPr="0007456C" w:rsidRDefault="004A1661" w:rsidP="00C41C9D">
            <w:pPr>
              <w:rPr>
                <w:noProof/>
                <w:szCs w:val="21"/>
              </w:rPr>
            </w:pPr>
          </w:p>
        </w:tc>
      </w:tr>
      <w:tr w:rsidR="004A1661" w:rsidRPr="002843F1" w14:paraId="4521A69E"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7778582" w14:textId="77777777" w:rsidR="004A1661" w:rsidRPr="002843F1" w:rsidRDefault="004A1661"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7F49968D" w14:textId="3D8CBA1E" w:rsidR="004A1661" w:rsidRPr="002843F1" w:rsidRDefault="004A1661" w:rsidP="00C41C9D">
            <w:pPr>
              <w:rPr>
                <w:noProof/>
                <w:szCs w:val="21"/>
              </w:rPr>
            </w:pPr>
          </w:p>
        </w:tc>
      </w:tr>
      <w:tr w:rsidR="004A1661" w:rsidRPr="002843F1" w14:paraId="221DFE16"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701DDEE" w14:textId="77777777" w:rsidR="004A1661" w:rsidRPr="002843F1" w:rsidRDefault="004A1661"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DABC7D4" w14:textId="5ACCDFA6" w:rsidR="004A1661" w:rsidRPr="002843F1" w:rsidRDefault="004A1661" w:rsidP="00C41C9D">
            <w:pPr>
              <w:rPr>
                <w:noProof/>
                <w:szCs w:val="21"/>
              </w:rPr>
            </w:pPr>
          </w:p>
        </w:tc>
      </w:tr>
    </w:tbl>
    <w:p w14:paraId="2D200C4C" w14:textId="77777777" w:rsidR="005A2F9C" w:rsidRDefault="005A2F9C" w:rsidP="005A2F9C"/>
    <w:p w14:paraId="4DFC4BAA" w14:textId="77777777" w:rsidR="003957DD" w:rsidRDefault="003957DD" w:rsidP="003957DD">
      <w:pPr>
        <w:pStyle w:val="2"/>
        <w:spacing w:before="120" w:after="120"/>
        <w:ind w:left="578" w:hanging="578"/>
      </w:pPr>
      <w:bookmarkStart w:id="59" w:name="_Toc232512027"/>
      <w:bookmarkStart w:id="60" w:name="_Toc238659811"/>
      <w:r w:rsidRPr="002F204D">
        <w:rPr>
          <w:rFonts w:hint="eastAsia"/>
        </w:rPr>
        <w:t>自主访问控制</w:t>
      </w:r>
      <w:bookmarkEnd w:id="59"/>
      <w:bookmarkEnd w:id="60"/>
    </w:p>
    <w:p w14:paraId="46F5B3B3" w14:textId="472DC45C" w:rsidR="003957DD" w:rsidRDefault="003957DD" w:rsidP="003957DD">
      <w:pPr>
        <w:pStyle w:val="3"/>
        <w:numPr>
          <w:ilvl w:val="2"/>
          <w:numId w:val="1"/>
        </w:numPr>
        <w:spacing w:before="120" w:after="120"/>
        <w:rPr>
          <w:szCs w:val="21"/>
        </w:rPr>
      </w:pPr>
      <w:bookmarkStart w:id="61" w:name="_Toc238659812"/>
      <w:r w:rsidRPr="003957DD">
        <w:rPr>
          <w:szCs w:val="21"/>
        </w:rPr>
        <w:t>自主访问控制功能</w:t>
      </w:r>
      <w:bookmarkEnd w:id="61"/>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3957DD" w:rsidRPr="002843F1" w14:paraId="3AF44102"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C725589" w14:textId="77777777" w:rsidR="003957DD" w:rsidRPr="002843F1" w:rsidRDefault="003957DD"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79484800" w14:textId="4C043B16" w:rsidR="003957DD" w:rsidRPr="00A824A6" w:rsidRDefault="00271383" w:rsidP="00C41C9D">
            <w:pPr>
              <w:jc w:val="center"/>
              <w:rPr>
                <w:bCs/>
                <w:szCs w:val="21"/>
              </w:rPr>
            </w:pPr>
            <w:r>
              <w:rPr>
                <w:rFonts w:hint="eastAsia"/>
                <w:bCs/>
                <w:szCs w:val="21"/>
              </w:rPr>
              <w:t>自主访问控制</w:t>
            </w:r>
            <w:r w:rsidR="003957DD" w:rsidRPr="00213DB9">
              <w:rPr>
                <w:bCs/>
                <w:szCs w:val="21"/>
              </w:rPr>
              <w:t>安全测试</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64FF231B" w14:textId="77777777" w:rsidR="003957DD" w:rsidRPr="00A824A6" w:rsidRDefault="003957DD"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2AF2AD6F" w14:textId="72098F87" w:rsidR="003957DD" w:rsidRPr="00A824A6" w:rsidRDefault="003957DD"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00271383" w:rsidRPr="00271383">
              <w:rPr>
                <w:noProof/>
                <w:szCs w:val="21"/>
              </w:rPr>
              <w:t>ZZKZGN</w:t>
            </w:r>
            <w:r w:rsidRPr="00A824A6">
              <w:rPr>
                <w:rFonts w:hint="eastAsia"/>
                <w:noProof/>
                <w:szCs w:val="21"/>
              </w:rPr>
              <w:t>_</w:t>
            </w:r>
            <w:r>
              <w:rPr>
                <w:rFonts w:hint="eastAsia"/>
                <w:noProof/>
                <w:szCs w:val="21"/>
              </w:rPr>
              <w:t>1</w:t>
            </w:r>
          </w:p>
        </w:tc>
      </w:tr>
      <w:tr w:rsidR="003957DD" w:rsidRPr="002843F1" w14:paraId="593436ED"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76EC0B8" w14:textId="77777777" w:rsidR="003957DD" w:rsidRPr="002843F1" w:rsidRDefault="003957DD"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EE42842" w14:textId="77777777" w:rsidR="003957DD" w:rsidRPr="00A824A6" w:rsidRDefault="003957DD" w:rsidP="00C41C9D">
            <w:pPr>
              <w:rPr>
                <w:noProof/>
                <w:szCs w:val="21"/>
              </w:rPr>
            </w:pPr>
            <w:r w:rsidRPr="00A824A6">
              <w:rPr>
                <w:noProof/>
                <w:szCs w:val="21"/>
              </w:rPr>
              <w:t>软件测试依据：</w:t>
            </w:r>
            <w:r w:rsidRPr="00A824A6">
              <w:rPr>
                <w:rFonts w:hint="eastAsia"/>
                <w:noProof/>
                <w:szCs w:val="21"/>
              </w:rPr>
              <w:t>安全测评大纲</w:t>
            </w:r>
          </w:p>
          <w:p w14:paraId="11E96EE1" w14:textId="135BF8CC" w:rsidR="003957DD" w:rsidRPr="00A824A6" w:rsidRDefault="003957DD" w:rsidP="00C41C9D">
            <w:pPr>
              <w:rPr>
                <w:noProof/>
                <w:szCs w:val="21"/>
              </w:rPr>
            </w:pPr>
            <w:r w:rsidRPr="00A824A6">
              <w:rPr>
                <w:noProof/>
                <w:szCs w:val="21"/>
              </w:rPr>
              <w:t>测试需求分析：</w:t>
            </w:r>
            <w:r w:rsidR="00271383" w:rsidRPr="00271383">
              <w:rPr>
                <w:noProof/>
                <w:szCs w:val="21"/>
              </w:rPr>
              <w:t>3.2.3.1</w:t>
            </w:r>
            <w:r w:rsidR="00271383" w:rsidRPr="00271383">
              <w:rPr>
                <w:noProof/>
                <w:szCs w:val="21"/>
              </w:rPr>
              <w:tab/>
            </w:r>
            <w:r w:rsidR="00271383" w:rsidRPr="00271383">
              <w:rPr>
                <w:noProof/>
                <w:szCs w:val="21"/>
              </w:rPr>
              <w:t>自主访问控制功能</w:t>
            </w:r>
          </w:p>
          <w:p w14:paraId="434F6DCD" w14:textId="119BF3D5" w:rsidR="003957DD" w:rsidRPr="00A824A6" w:rsidRDefault="003957DD" w:rsidP="00C41C9D">
            <w:pPr>
              <w:rPr>
                <w:i/>
                <w:szCs w:val="21"/>
              </w:rPr>
            </w:pPr>
            <w:r w:rsidRPr="00A824A6">
              <w:rPr>
                <w:noProof/>
                <w:szCs w:val="21"/>
              </w:rPr>
              <w:t>测试需求标识：</w:t>
            </w:r>
            <w:r w:rsidR="00271383" w:rsidRPr="00271383">
              <w:rPr>
                <w:noProof/>
                <w:szCs w:val="21"/>
              </w:rPr>
              <w:t>IS_XQ_ZZKZGN</w:t>
            </w:r>
          </w:p>
        </w:tc>
      </w:tr>
      <w:tr w:rsidR="003957DD" w:rsidRPr="002843F1" w14:paraId="482D2397"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32BF9B0" w14:textId="77777777" w:rsidR="003957DD" w:rsidRPr="002843F1" w:rsidRDefault="003957DD"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0916BBBE" w14:textId="2D7E81E2" w:rsidR="003957DD" w:rsidRPr="002843F1" w:rsidRDefault="003957DD" w:rsidP="00C41C9D">
            <w:pPr>
              <w:rPr>
                <w:szCs w:val="21"/>
              </w:rPr>
            </w:pPr>
            <w:r>
              <w:rPr>
                <w:rFonts w:hint="eastAsia"/>
                <w:szCs w:val="21"/>
              </w:rPr>
              <w:t>验证</w:t>
            </w:r>
            <w:r w:rsidR="00271383">
              <w:rPr>
                <w:rFonts w:hint="eastAsia"/>
                <w:szCs w:val="21"/>
              </w:rPr>
              <w:t>软件自主访问控制功能</w:t>
            </w:r>
            <w:r>
              <w:rPr>
                <w:rFonts w:hint="eastAsia"/>
                <w:szCs w:val="21"/>
              </w:rPr>
              <w:t>符合安全性要求</w:t>
            </w:r>
          </w:p>
        </w:tc>
      </w:tr>
      <w:tr w:rsidR="003957DD" w:rsidRPr="002843F1" w14:paraId="0B3C9B01"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6BB4135" w14:textId="77777777" w:rsidR="003957DD" w:rsidRPr="002843F1" w:rsidRDefault="003957DD"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8C15090" w14:textId="46D9A3AD" w:rsidR="003957DD" w:rsidRPr="00A824A6" w:rsidRDefault="003957DD" w:rsidP="00C41C9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3957DD" w:rsidRPr="002843F1" w14:paraId="14D3C86E"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F131E0D" w14:textId="77777777" w:rsidR="003957DD" w:rsidRPr="002843F1" w:rsidRDefault="003957DD"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B74A467" w14:textId="77777777" w:rsidR="003957DD" w:rsidRPr="002843F1" w:rsidRDefault="003957DD"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3957DD" w:rsidRPr="002843F1" w14:paraId="384E0217"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1BBCE29B" w14:textId="77777777" w:rsidR="003957DD" w:rsidRPr="002843F1" w:rsidRDefault="003957DD" w:rsidP="00C41C9D">
            <w:pPr>
              <w:jc w:val="center"/>
              <w:rPr>
                <w:b/>
                <w:szCs w:val="21"/>
              </w:rPr>
            </w:pPr>
            <w:r w:rsidRPr="002843F1">
              <w:rPr>
                <w:b/>
                <w:szCs w:val="21"/>
              </w:rPr>
              <w:t>测试步骤</w:t>
            </w:r>
          </w:p>
        </w:tc>
      </w:tr>
      <w:tr w:rsidR="003957DD" w:rsidRPr="002843F1" w14:paraId="599681BD"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23B30586" w14:textId="77777777" w:rsidR="003957DD" w:rsidRPr="002843F1" w:rsidRDefault="003957DD"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25E79F00" w14:textId="77777777" w:rsidR="003957DD" w:rsidRPr="002843F1" w:rsidRDefault="003957DD"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41CB9B1E" w14:textId="77777777" w:rsidR="003957DD" w:rsidRPr="002843F1" w:rsidRDefault="003957DD"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3B0A98C1" w14:textId="77777777" w:rsidR="003957DD" w:rsidRPr="002843F1" w:rsidRDefault="003957DD"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2092E933" w14:textId="77777777" w:rsidR="003957DD" w:rsidRPr="002843F1" w:rsidRDefault="003957DD" w:rsidP="00C41C9D">
            <w:pPr>
              <w:jc w:val="center"/>
              <w:rPr>
                <w:b/>
                <w:color w:val="000000"/>
                <w:szCs w:val="21"/>
              </w:rPr>
            </w:pPr>
            <w:r w:rsidRPr="002843F1">
              <w:rPr>
                <w:b/>
                <w:color w:val="000000"/>
                <w:szCs w:val="21"/>
              </w:rPr>
              <w:t>通过</w:t>
            </w:r>
          </w:p>
          <w:p w14:paraId="3F090F23" w14:textId="77777777" w:rsidR="003957DD" w:rsidRPr="002843F1" w:rsidRDefault="003957DD" w:rsidP="00C41C9D">
            <w:pPr>
              <w:jc w:val="center"/>
              <w:rPr>
                <w:b/>
                <w:color w:val="000000"/>
                <w:szCs w:val="21"/>
              </w:rPr>
            </w:pPr>
            <w:r w:rsidRPr="002843F1">
              <w:rPr>
                <w:b/>
                <w:color w:val="000000"/>
                <w:szCs w:val="21"/>
              </w:rPr>
              <w:t>与否</w:t>
            </w:r>
          </w:p>
        </w:tc>
      </w:tr>
      <w:tr w:rsidR="003957DD" w:rsidRPr="002843F1" w14:paraId="6DA3F77D"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7DFC0932" w14:textId="77777777" w:rsidR="003957DD" w:rsidRPr="002843F1" w:rsidRDefault="003957DD"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48F9C5B0" w14:textId="793828E1" w:rsidR="003957DD" w:rsidRPr="00E95597" w:rsidRDefault="00691425" w:rsidP="00C41C9D">
            <w:pPr>
              <w:rPr>
                <w:szCs w:val="21"/>
              </w:rPr>
            </w:pPr>
            <w:r>
              <w:rPr>
                <w:rFonts w:hint="eastAsia"/>
                <w:szCs w:val="21"/>
              </w:rPr>
              <w:t>使用</w:t>
            </w:r>
            <w:r>
              <w:rPr>
                <w:rFonts w:hint="eastAsia"/>
                <w:szCs w:val="21"/>
              </w:rPr>
              <w:t>user1</w:t>
            </w:r>
            <w:r>
              <w:rPr>
                <w:rFonts w:hint="eastAsia"/>
                <w:szCs w:val="21"/>
              </w:rPr>
              <w:t>登录软件，发起任务流程</w:t>
            </w:r>
            <w:r>
              <w:rPr>
                <w:rFonts w:hint="eastAsia"/>
                <w:szCs w:val="21"/>
              </w:rPr>
              <w:t>1</w:t>
            </w:r>
            <w:r>
              <w:rPr>
                <w:rFonts w:hint="eastAsia"/>
                <w:szCs w:val="21"/>
              </w:rPr>
              <w:t>，检查</w:t>
            </w:r>
            <w:r>
              <w:rPr>
                <w:rFonts w:hint="eastAsia"/>
                <w:szCs w:val="21"/>
              </w:rPr>
              <w:t>user1</w:t>
            </w:r>
            <w:r>
              <w:rPr>
                <w:rFonts w:hint="eastAsia"/>
                <w:szCs w:val="21"/>
              </w:rPr>
              <w:t>是否能对该任务流程进行修改和删除操作</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121DAF6" w14:textId="6E21AD9D" w:rsidR="003957DD" w:rsidRPr="00E95597" w:rsidRDefault="00691425" w:rsidP="00C41C9D">
            <w:pPr>
              <w:rPr>
                <w:szCs w:val="21"/>
              </w:rPr>
            </w:pPr>
            <w:r>
              <w:rPr>
                <w:rFonts w:hint="eastAsia"/>
                <w:szCs w:val="21"/>
              </w:rPr>
              <w:t>user1</w:t>
            </w:r>
            <w:r>
              <w:rPr>
                <w:rFonts w:hint="eastAsia"/>
                <w:szCs w:val="21"/>
              </w:rPr>
              <w:t>能对该任务流程进行修改和删除操作</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95FB0EC" w14:textId="4D3586ED" w:rsidR="003957DD" w:rsidRPr="00691425" w:rsidRDefault="003957DD"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3712F73F" w14:textId="213A1B49" w:rsidR="003957DD" w:rsidRPr="0007456C" w:rsidRDefault="003957DD" w:rsidP="00C41C9D">
            <w:pPr>
              <w:rPr>
                <w:noProof/>
                <w:szCs w:val="21"/>
              </w:rPr>
            </w:pPr>
          </w:p>
        </w:tc>
      </w:tr>
      <w:tr w:rsidR="003957DD" w:rsidRPr="002843F1" w14:paraId="6786B446"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65A5AD0" w14:textId="77777777" w:rsidR="003957DD" w:rsidRDefault="003957DD"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1C8521B6" w14:textId="1D644B20" w:rsidR="003957DD" w:rsidRDefault="00691425" w:rsidP="00C41C9D">
            <w:pPr>
              <w:rPr>
                <w:szCs w:val="21"/>
              </w:rPr>
            </w:pPr>
            <w:r>
              <w:rPr>
                <w:rFonts w:hint="eastAsia"/>
                <w:szCs w:val="21"/>
              </w:rPr>
              <w:t>使用</w:t>
            </w:r>
            <w:r>
              <w:rPr>
                <w:rFonts w:hint="eastAsia"/>
                <w:szCs w:val="21"/>
              </w:rPr>
              <w:t>user2</w:t>
            </w:r>
            <w:r>
              <w:rPr>
                <w:rFonts w:hint="eastAsia"/>
                <w:szCs w:val="21"/>
              </w:rPr>
              <w:t>登录软件，</w:t>
            </w:r>
            <w:r>
              <w:rPr>
                <w:rFonts w:hint="eastAsia"/>
                <w:szCs w:val="21"/>
              </w:rPr>
              <w:t>user2</w:t>
            </w:r>
            <w:r>
              <w:rPr>
                <w:rFonts w:hint="eastAsia"/>
                <w:szCs w:val="21"/>
              </w:rPr>
              <w:t>尝试访问任务流程</w:t>
            </w:r>
            <w:r>
              <w:rPr>
                <w:rFonts w:hint="eastAsia"/>
                <w:szCs w:val="21"/>
              </w:rPr>
              <w:t>1</w:t>
            </w:r>
            <w:r>
              <w:rPr>
                <w:rFonts w:hint="eastAsia"/>
                <w:szCs w:val="21"/>
              </w:rPr>
              <w:t>，</w:t>
            </w:r>
            <w:r w:rsidRPr="00691425">
              <w:rPr>
                <w:szCs w:val="21"/>
              </w:rPr>
              <w:t>验证</w:t>
            </w:r>
            <w:r>
              <w:rPr>
                <w:rFonts w:hint="eastAsia"/>
                <w:szCs w:val="21"/>
              </w:rPr>
              <w:t>软件</w:t>
            </w:r>
            <w:r w:rsidRPr="00691425">
              <w:rPr>
                <w:szCs w:val="21"/>
              </w:rPr>
              <w:t>是否拦截，拒绝访问，提示无权限；</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A6AF971" w14:textId="16C8B425" w:rsidR="003957DD" w:rsidRPr="008D3783" w:rsidRDefault="00691425" w:rsidP="00C41C9D">
            <w:pPr>
              <w:rPr>
                <w:szCs w:val="21"/>
              </w:rPr>
            </w:pPr>
            <w:r>
              <w:rPr>
                <w:rFonts w:hint="eastAsia"/>
                <w:szCs w:val="21"/>
              </w:rPr>
              <w:t>user2</w:t>
            </w:r>
            <w:r>
              <w:rPr>
                <w:rFonts w:hint="eastAsia"/>
                <w:szCs w:val="21"/>
              </w:rPr>
              <w:t>无法访问</w:t>
            </w:r>
            <w:r>
              <w:rPr>
                <w:rFonts w:hint="eastAsia"/>
                <w:szCs w:val="21"/>
              </w:rPr>
              <w:t>user1</w:t>
            </w:r>
            <w:r>
              <w:rPr>
                <w:rFonts w:hint="eastAsia"/>
                <w:szCs w:val="21"/>
              </w:rPr>
              <w:t>创建的任务流程</w:t>
            </w:r>
            <w:r>
              <w:rPr>
                <w:rFonts w:hint="eastAsia"/>
                <w:szCs w:val="21"/>
              </w:rPr>
              <w:t>1</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4F031FA" w14:textId="471D2101" w:rsidR="003957DD" w:rsidRDefault="003957DD"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7DBA1A0F" w14:textId="19860FE9" w:rsidR="003957DD" w:rsidRPr="0007456C" w:rsidRDefault="003957DD" w:rsidP="00C41C9D">
            <w:pPr>
              <w:rPr>
                <w:noProof/>
                <w:szCs w:val="21"/>
              </w:rPr>
            </w:pPr>
          </w:p>
        </w:tc>
      </w:tr>
      <w:tr w:rsidR="003957DD" w:rsidRPr="002843F1" w14:paraId="37E9BDED"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35BEC0F7" w14:textId="77777777" w:rsidR="003957DD" w:rsidRDefault="003957DD" w:rsidP="00C41C9D">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71FD8DE8" w14:textId="5F6C669F" w:rsidR="003957DD" w:rsidRPr="00E95597" w:rsidRDefault="00691425" w:rsidP="00C41C9D">
            <w:pPr>
              <w:rPr>
                <w:szCs w:val="21"/>
              </w:rPr>
            </w:pPr>
            <w:r>
              <w:rPr>
                <w:rFonts w:hint="eastAsia"/>
                <w:szCs w:val="21"/>
              </w:rPr>
              <w:t>退出用户登录，在不登陆用户的情况下，直接访问任务流程</w:t>
            </w:r>
            <w:r>
              <w:rPr>
                <w:rFonts w:hint="eastAsia"/>
                <w:szCs w:val="21"/>
              </w:rPr>
              <w:t>1</w:t>
            </w:r>
            <w:r>
              <w:rPr>
                <w:rFonts w:hint="eastAsia"/>
                <w:szCs w:val="21"/>
              </w:rPr>
              <w:t>的链接，验证软件</w:t>
            </w:r>
            <w:r w:rsidRPr="00691425">
              <w:rPr>
                <w:szCs w:val="21"/>
              </w:rPr>
              <w:t>是否拦截，拒绝访问，提示无权限；</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739F6BE" w14:textId="7C19C6D3" w:rsidR="003957DD" w:rsidRPr="004A1661" w:rsidRDefault="00CA610A" w:rsidP="00C41C9D">
            <w:pPr>
              <w:rPr>
                <w:szCs w:val="21"/>
              </w:rPr>
            </w:pPr>
            <w:r>
              <w:rPr>
                <w:rFonts w:hint="eastAsia"/>
                <w:szCs w:val="21"/>
              </w:rPr>
              <w:t>软件</w:t>
            </w:r>
            <w:r w:rsidRPr="00691425">
              <w:rPr>
                <w:szCs w:val="21"/>
              </w:rPr>
              <w:t>拦截</w:t>
            </w:r>
            <w:r>
              <w:rPr>
                <w:rFonts w:hint="eastAsia"/>
                <w:szCs w:val="21"/>
              </w:rPr>
              <w:t>匿名用户访问</w:t>
            </w:r>
            <w:r w:rsidRPr="00691425">
              <w:rPr>
                <w:szCs w:val="21"/>
              </w:rPr>
              <w:t>，拒绝访问，提示无权限；</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946C4F2" w14:textId="54BB9209" w:rsidR="003957DD" w:rsidRPr="004A1661" w:rsidRDefault="003957DD" w:rsidP="00C41C9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6AFE46A9" w14:textId="43880884" w:rsidR="003957DD" w:rsidRPr="0007456C" w:rsidRDefault="003957DD" w:rsidP="00C41C9D">
            <w:pPr>
              <w:rPr>
                <w:noProof/>
                <w:szCs w:val="21"/>
              </w:rPr>
            </w:pPr>
          </w:p>
        </w:tc>
      </w:tr>
      <w:tr w:rsidR="003957DD" w:rsidRPr="002843F1" w14:paraId="6B9D6BF8"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D2802BE" w14:textId="77777777" w:rsidR="003957DD" w:rsidRPr="002843F1" w:rsidRDefault="003957DD"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22FDFE1B" w14:textId="0298FAE0" w:rsidR="003957DD" w:rsidRPr="0007456C" w:rsidRDefault="003957DD" w:rsidP="00C41C9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050A0570" w14:textId="77777777" w:rsidR="003957DD" w:rsidRPr="0007456C" w:rsidRDefault="003957DD"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C7F52EE" w14:textId="3ADE3431" w:rsidR="003957DD" w:rsidRPr="0007456C" w:rsidRDefault="003957DD" w:rsidP="00C41C9D">
            <w:pPr>
              <w:rPr>
                <w:noProof/>
                <w:szCs w:val="21"/>
              </w:rPr>
            </w:pPr>
          </w:p>
        </w:tc>
      </w:tr>
      <w:tr w:rsidR="003957DD" w:rsidRPr="002843F1" w14:paraId="50F6648E"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1143FE82" w14:textId="77777777" w:rsidR="003957DD" w:rsidRPr="002843F1" w:rsidRDefault="003957DD"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78878CFA" w14:textId="41DD052B" w:rsidR="003957DD" w:rsidRPr="0007456C" w:rsidRDefault="003957DD" w:rsidP="00C41C9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0338452A" w14:textId="77777777" w:rsidR="003957DD" w:rsidRPr="0007456C" w:rsidRDefault="003957DD"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20C216EE" w14:textId="79851C3B" w:rsidR="003957DD" w:rsidRPr="0007456C" w:rsidRDefault="003957DD" w:rsidP="00C41C9D">
            <w:pPr>
              <w:rPr>
                <w:noProof/>
                <w:szCs w:val="21"/>
              </w:rPr>
            </w:pPr>
          </w:p>
        </w:tc>
      </w:tr>
      <w:tr w:rsidR="003957DD" w:rsidRPr="002843F1" w14:paraId="23598B0B"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77C7FFE" w14:textId="77777777" w:rsidR="003957DD" w:rsidRPr="002843F1" w:rsidRDefault="003957DD" w:rsidP="00C41C9D">
            <w:pPr>
              <w:jc w:val="center"/>
              <w:rPr>
                <w:szCs w:val="21"/>
              </w:rPr>
            </w:pPr>
            <w:r w:rsidRPr="002843F1">
              <w:rPr>
                <w:b/>
                <w:szCs w:val="21"/>
              </w:rPr>
              <w:lastRenderedPageBreak/>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E46F609" w14:textId="571C1964" w:rsidR="003957DD" w:rsidRPr="002843F1" w:rsidRDefault="003957DD" w:rsidP="00C41C9D">
            <w:pPr>
              <w:rPr>
                <w:noProof/>
                <w:szCs w:val="21"/>
              </w:rPr>
            </w:pPr>
          </w:p>
        </w:tc>
      </w:tr>
      <w:tr w:rsidR="003957DD" w:rsidRPr="002843F1" w14:paraId="5F3990B9"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D37DB52" w14:textId="77777777" w:rsidR="003957DD" w:rsidRPr="002843F1" w:rsidRDefault="003957DD"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22E5A6B7" w14:textId="6C06E8D8" w:rsidR="003957DD" w:rsidRPr="002843F1" w:rsidRDefault="003957DD" w:rsidP="00C41C9D">
            <w:pPr>
              <w:rPr>
                <w:noProof/>
                <w:szCs w:val="21"/>
              </w:rPr>
            </w:pPr>
          </w:p>
        </w:tc>
      </w:tr>
    </w:tbl>
    <w:p w14:paraId="798F3563" w14:textId="77777777" w:rsidR="003957DD" w:rsidRDefault="003957DD" w:rsidP="003957DD"/>
    <w:p w14:paraId="4C016451" w14:textId="77777777" w:rsidR="003957DD" w:rsidRPr="003957DD" w:rsidRDefault="003957DD" w:rsidP="003957DD"/>
    <w:p w14:paraId="5D8CEC89" w14:textId="48E9AA0E" w:rsidR="003957DD" w:rsidRPr="003957DD" w:rsidRDefault="003957DD" w:rsidP="003957DD">
      <w:pPr>
        <w:pStyle w:val="3"/>
        <w:numPr>
          <w:ilvl w:val="2"/>
          <w:numId w:val="1"/>
        </w:numPr>
        <w:spacing w:before="120" w:after="120"/>
        <w:rPr>
          <w:szCs w:val="21"/>
        </w:rPr>
      </w:pPr>
      <w:bookmarkStart w:id="62" w:name="_Toc238659813"/>
      <w:r w:rsidRPr="003957DD">
        <w:rPr>
          <w:szCs w:val="21"/>
        </w:rPr>
        <w:t>自主访问控制策略</w:t>
      </w:r>
      <w:bookmarkEnd w:id="62"/>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FF5A18" w:rsidRPr="002843F1" w14:paraId="4943179A"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02DD7CC" w14:textId="77777777" w:rsidR="00FF5A18" w:rsidRPr="002843F1" w:rsidRDefault="00FF5A18"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19BC7B90" w14:textId="7E896006" w:rsidR="00FF5A18" w:rsidRPr="00A824A6" w:rsidRDefault="00FF5A18" w:rsidP="00C41C9D">
            <w:pPr>
              <w:jc w:val="center"/>
              <w:rPr>
                <w:bCs/>
                <w:szCs w:val="21"/>
              </w:rPr>
            </w:pPr>
            <w:r>
              <w:rPr>
                <w:rFonts w:hint="eastAsia"/>
                <w:bCs/>
                <w:szCs w:val="21"/>
              </w:rPr>
              <w:t>自主访问控制</w:t>
            </w:r>
            <w:r w:rsidR="00CB1C6B">
              <w:rPr>
                <w:rFonts w:hint="eastAsia"/>
                <w:bCs/>
                <w:szCs w:val="21"/>
              </w:rPr>
              <w:t>策略</w:t>
            </w:r>
            <w:r w:rsidRPr="00213DB9">
              <w:rPr>
                <w:bCs/>
                <w:szCs w:val="21"/>
              </w:rPr>
              <w:t>安全测试</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6EDCFD9B" w14:textId="77777777" w:rsidR="00FF5A18" w:rsidRPr="00A824A6" w:rsidRDefault="00FF5A18"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2EFA094A" w14:textId="148183D4" w:rsidR="00FF5A18" w:rsidRPr="00A824A6" w:rsidRDefault="00FF5A18"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Pr="00271383">
              <w:rPr>
                <w:noProof/>
                <w:szCs w:val="21"/>
              </w:rPr>
              <w:t>ZZKZ</w:t>
            </w:r>
            <w:r w:rsidR="00CB1C6B">
              <w:rPr>
                <w:rFonts w:hint="eastAsia"/>
                <w:noProof/>
                <w:szCs w:val="21"/>
              </w:rPr>
              <w:t>CL</w:t>
            </w:r>
            <w:r w:rsidRPr="00A824A6">
              <w:rPr>
                <w:rFonts w:hint="eastAsia"/>
                <w:noProof/>
                <w:szCs w:val="21"/>
              </w:rPr>
              <w:t>_</w:t>
            </w:r>
            <w:r>
              <w:rPr>
                <w:rFonts w:hint="eastAsia"/>
                <w:noProof/>
                <w:szCs w:val="21"/>
              </w:rPr>
              <w:t>1</w:t>
            </w:r>
          </w:p>
        </w:tc>
      </w:tr>
      <w:tr w:rsidR="00FF5A18" w:rsidRPr="002843F1" w14:paraId="583193E1"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DED3FDF" w14:textId="77777777" w:rsidR="00FF5A18" w:rsidRPr="002843F1" w:rsidRDefault="00FF5A18"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1B80816" w14:textId="77777777" w:rsidR="00FF5A18" w:rsidRPr="00A824A6" w:rsidRDefault="00FF5A18" w:rsidP="00C41C9D">
            <w:pPr>
              <w:rPr>
                <w:noProof/>
                <w:szCs w:val="21"/>
              </w:rPr>
            </w:pPr>
            <w:r w:rsidRPr="00A824A6">
              <w:rPr>
                <w:noProof/>
                <w:szCs w:val="21"/>
              </w:rPr>
              <w:t>软件测试依据：</w:t>
            </w:r>
            <w:r w:rsidRPr="00A824A6">
              <w:rPr>
                <w:rFonts w:hint="eastAsia"/>
                <w:noProof/>
                <w:szCs w:val="21"/>
              </w:rPr>
              <w:t>安全测评大纲</w:t>
            </w:r>
          </w:p>
          <w:p w14:paraId="0C1ADEB4" w14:textId="300713EA" w:rsidR="00FF5A18" w:rsidRPr="00A824A6" w:rsidRDefault="00FF5A18" w:rsidP="00C41C9D">
            <w:pPr>
              <w:rPr>
                <w:noProof/>
                <w:szCs w:val="21"/>
              </w:rPr>
            </w:pPr>
            <w:r w:rsidRPr="00A824A6">
              <w:rPr>
                <w:noProof/>
                <w:szCs w:val="21"/>
              </w:rPr>
              <w:t>测试需求分析：</w:t>
            </w:r>
            <w:r w:rsidRPr="00271383">
              <w:rPr>
                <w:noProof/>
                <w:szCs w:val="21"/>
              </w:rPr>
              <w:t>3.2.3.1</w:t>
            </w:r>
            <w:r w:rsidRPr="00271383">
              <w:rPr>
                <w:noProof/>
                <w:szCs w:val="21"/>
              </w:rPr>
              <w:tab/>
            </w:r>
            <w:r w:rsidRPr="00271383">
              <w:rPr>
                <w:noProof/>
                <w:szCs w:val="21"/>
              </w:rPr>
              <w:t>自主访问控制</w:t>
            </w:r>
            <w:r w:rsidR="00CB1C6B">
              <w:rPr>
                <w:rFonts w:hint="eastAsia"/>
                <w:noProof/>
                <w:szCs w:val="21"/>
              </w:rPr>
              <w:t>策略</w:t>
            </w:r>
          </w:p>
          <w:p w14:paraId="7DDE6765" w14:textId="31DFF321" w:rsidR="00FF5A18" w:rsidRPr="00A824A6" w:rsidRDefault="00FF5A18" w:rsidP="00C41C9D">
            <w:pPr>
              <w:rPr>
                <w:i/>
                <w:szCs w:val="21"/>
              </w:rPr>
            </w:pPr>
            <w:r w:rsidRPr="00A824A6">
              <w:rPr>
                <w:noProof/>
                <w:szCs w:val="21"/>
              </w:rPr>
              <w:t>测试需求标识：</w:t>
            </w:r>
            <w:r w:rsidRPr="00271383">
              <w:rPr>
                <w:noProof/>
                <w:szCs w:val="21"/>
              </w:rPr>
              <w:t>IS_XQ_ZZKZ</w:t>
            </w:r>
            <w:r w:rsidR="00CB1C6B">
              <w:rPr>
                <w:rFonts w:hint="eastAsia"/>
                <w:noProof/>
                <w:szCs w:val="21"/>
              </w:rPr>
              <w:t>CL</w:t>
            </w:r>
          </w:p>
        </w:tc>
      </w:tr>
      <w:tr w:rsidR="00FF5A18" w:rsidRPr="002843F1" w14:paraId="721A717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102F596" w14:textId="77777777" w:rsidR="00FF5A18" w:rsidRPr="002843F1" w:rsidRDefault="00FF5A18"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69941C9C" w14:textId="7DC8DD95" w:rsidR="00FF5A18" w:rsidRPr="002843F1" w:rsidRDefault="00FF5A18" w:rsidP="00C41C9D">
            <w:pPr>
              <w:rPr>
                <w:szCs w:val="21"/>
              </w:rPr>
            </w:pPr>
            <w:r>
              <w:rPr>
                <w:rFonts w:hint="eastAsia"/>
                <w:szCs w:val="21"/>
              </w:rPr>
              <w:t>验证软件自主访问控制</w:t>
            </w:r>
            <w:r w:rsidR="00CB1C6B">
              <w:rPr>
                <w:rFonts w:hint="eastAsia"/>
                <w:szCs w:val="21"/>
              </w:rPr>
              <w:t>策略</w:t>
            </w:r>
            <w:r>
              <w:rPr>
                <w:rFonts w:hint="eastAsia"/>
                <w:szCs w:val="21"/>
              </w:rPr>
              <w:t>符合安全性要求</w:t>
            </w:r>
          </w:p>
        </w:tc>
      </w:tr>
      <w:tr w:rsidR="00FF5A18" w:rsidRPr="002843F1" w14:paraId="1C5E7AFB"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B7F39D7" w14:textId="77777777" w:rsidR="00FF5A18" w:rsidRPr="002843F1" w:rsidRDefault="00FF5A18"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ADAF10E" w14:textId="77777777" w:rsidR="00FF5A18" w:rsidRPr="00A824A6" w:rsidRDefault="00FF5A18" w:rsidP="00C41C9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FF5A18" w:rsidRPr="002843F1" w14:paraId="6AA135EB"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FA0C14D" w14:textId="77777777" w:rsidR="00FF5A18" w:rsidRPr="002843F1" w:rsidRDefault="00FF5A18"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524AA2D" w14:textId="77777777" w:rsidR="00FF5A18" w:rsidRPr="002843F1" w:rsidRDefault="00FF5A18"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FF5A18" w:rsidRPr="002843F1" w14:paraId="6AC9997A"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459E73B4" w14:textId="77777777" w:rsidR="00FF5A18" w:rsidRPr="002843F1" w:rsidRDefault="00FF5A18" w:rsidP="00C41C9D">
            <w:pPr>
              <w:jc w:val="center"/>
              <w:rPr>
                <w:b/>
                <w:szCs w:val="21"/>
              </w:rPr>
            </w:pPr>
            <w:r w:rsidRPr="002843F1">
              <w:rPr>
                <w:b/>
                <w:szCs w:val="21"/>
              </w:rPr>
              <w:t>测试步骤</w:t>
            </w:r>
          </w:p>
        </w:tc>
      </w:tr>
      <w:tr w:rsidR="00FF5A18" w:rsidRPr="002843F1" w14:paraId="7B8DE86B"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5311DC66" w14:textId="77777777" w:rsidR="00FF5A18" w:rsidRPr="002843F1" w:rsidRDefault="00FF5A18"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6F41114A" w14:textId="77777777" w:rsidR="00FF5A18" w:rsidRPr="002843F1" w:rsidRDefault="00FF5A18"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2E4134BA" w14:textId="77777777" w:rsidR="00FF5A18" w:rsidRPr="002843F1" w:rsidRDefault="00FF5A18"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16908C54" w14:textId="77777777" w:rsidR="00FF5A18" w:rsidRPr="002843F1" w:rsidRDefault="00FF5A18"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4264344E" w14:textId="77777777" w:rsidR="00FF5A18" w:rsidRPr="002843F1" w:rsidRDefault="00FF5A18" w:rsidP="00C41C9D">
            <w:pPr>
              <w:jc w:val="center"/>
              <w:rPr>
                <w:b/>
                <w:color w:val="000000"/>
                <w:szCs w:val="21"/>
              </w:rPr>
            </w:pPr>
            <w:r w:rsidRPr="002843F1">
              <w:rPr>
                <w:b/>
                <w:color w:val="000000"/>
                <w:szCs w:val="21"/>
              </w:rPr>
              <w:t>通过</w:t>
            </w:r>
          </w:p>
          <w:p w14:paraId="19375A3F" w14:textId="77777777" w:rsidR="00FF5A18" w:rsidRPr="002843F1" w:rsidRDefault="00FF5A18" w:rsidP="00C41C9D">
            <w:pPr>
              <w:jc w:val="center"/>
              <w:rPr>
                <w:b/>
                <w:color w:val="000000"/>
                <w:szCs w:val="21"/>
              </w:rPr>
            </w:pPr>
            <w:r w:rsidRPr="002843F1">
              <w:rPr>
                <w:b/>
                <w:color w:val="000000"/>
                <w:szCs w:val="21"/>
              </w:rPr>
              <w:t>与否</w:t>
            </w:r>
          </w:p>
        </w:tc>
      </w:tr>
      <w:tr w:rsidR="009B667C" w:rsidRPr="002843F1" w14:paraId="5A5343EB"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0E1A404B" w14:textId="77777777" w:rsidR="009B667C" w:rsidRPr="002843F1" w:rsidRDefault="009B667C" w:rsidP="009B667C">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2021349F" w14:textId="137E294F" w:rsidR="009B667C" w:rsidRPr="00E95597" w:rsidRDefault="009B667C" w:rsidP="009B667C">
            <w:pPr>
              <w:rPr>
                <w:szCs w:val="21"/>
              </w:rPr>
            </w:pPr>
            <w:r>
              <w:rPr>
                <w:rFonts w:hint="eastAsia"/>
                <w:szCs w:val="21"/>
              </w:rPr>
              <w:t>使用</w:t>
            </w:r>
            <w:r>
              <w:rPr>
                <w:rFonts w:hint="eastAsia"/>
                <w:szCs w:val="21"/>
              </w:rPr>
              <w:t>user1</w:t>
            </w:r>
            <w:r>
              <w:rPr>
                <w:rFonts w:hint="eastAsia"/>
                <w:szCs w:val="21"/>
              </w:rPr>
              <w:t>登录软件，发起任务流程</w:t>
            </w:r>
            <w:r>
              <w:rPr>
                <w:rFonts w:hint="eastAsia"/>
                <w:szCs w:val="21"/>
              </w:rPr>
              <w:t>1</w:t>
            </w:r>
            <w:r>
              <w:rPr>
                <w:rFonts w:hint="eastAsia"/>
                <w:szCs w:val="21"/>
              </w:rPr>
              <w:t>，检查</w:t>
            </w:r>
            <w:r>
              <w:rPr>
                <w:rFonts w:hint="eastAsia"/>
                <w:szCs w:val="21"/>
              </w:rPr>
              <w:t>user1</w:t>
            </w:r>
            <w:r>
              <w:rPr>
                <w:rFonts w:hint="eastAsia"/>
                <w:szCs w:val="21"/>
              </w:rPr>
              <w:t>是否能对该任务流程进行修改和删除操作</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4EC7428" w14:textId="6A037564" w:rsidR="009B667C" w:rsidRPr="00E95597" w:rsidRDefault="009B667C" w:rsidP="009B667C">
            <w:pPr>
              <w:rPr>
                <w:szCs w:val="21"/>
              </w:rPr>
            </w:pPr>
            <w:r>
              <w:rPr>
                <w:rFonts w:hint="eastAsia"/>
                <w:szCs w:val="21"/>
              </w:rPr>
              <w:t>user1</w:t>
            </w:r>
            <w:r>
              <w:rPr>
                <w:rFonts w:hint="eastAsia"/>
                <w:szCs w:val="21"/>
              </w:rPr>
              <w:t>能对该任务流程进行修改和删除操作</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E30E571" w14:textId="34701E1A" w:rsidR="009B667C" w:rsidRPr="00691425" w:rsidRDefault="009B667C" w:rsidP="009B667C">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64DF01C1" w14:textId="601F864D" w:rsidR="009B667C" w:rsidRPr="0007456C" w:rsidRDefault="009B667C" w:rsidP="009B667C">
            <w:pPr>
              <w:rPr>
                <w:noProof/>
                <w:szCs w:val="21"/>
              </w:rPr>
            </w:pPr>
          </w:p>
        </w:tc>
      </w:tr>
      <w:tr w:rsidR="009B667C" w:rsidRPr="002843F1" w14:paraId="32386E68"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7618369" w14:textId="77777777" w:rsidR="009B667C" w:rsidRDefault="009B667C" w:rsidP="009B667C">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02FB2259" w14:textId="23EB9248" w:rsidR="009B667C" w:rsidRDefault="005A2C91" w:rsidP="009B667C">
            <w:pPr>
              <w:rPr>
                <w:szCs w:val="21"/>
              </w:rPr>
            </w:pPr>
            <w:r>
              <w:rPr>
                <w:rFonts w:hint="eastAsia"/>
                <w:szCs w:val="21"/>
              </w:rPr>
              <w:t>user1</w:t>
            </w:r>
            <w:r>
              <w:rPr>
                <w:rFonts w:hint="eastAsia"/>
                <w:szCs w:val="21"/>
              </w:rPr>
              <w:t>将任务流程</w:t>
            </w:r>
            <w:r>
              <w:rPr>
                <w:rFonts w:hint="eastAsia"/>
                <w:szCs w:val="21"/>
              </w:rPr>
              <w:t>1</w:t>
            </w:r>
            <w:r>
              <w:rPr>
                <w:rFonts w:hint="eastAsia"/>
                <w:szCs w:val="21"/>
              </w:rPr>
              <w:t>只读权限授权给</w:t>
            </w:r>
            <w:r>
              <w:rPr>
                <w:rFonts w:hint="eastAsia"/>
                <w:szCs w:val="21"/>
              </w:rPr>
              <w:t>user2</w:t>
            </w:r>
            <w:r>
              <w:rPr>
                <w:rFonts w:hint="eastAsia"/>
                <w:szCs w:val="21"/>
              </w:rPr>
              <w:t>，检查</w:t>
            </w:r>
            <w:r>
              <w:rPr>
                <w:rFonts w:hint="eastAsia"/>
                <w:szCs w:val="21"/>
              </w:rPr>
              <w:t>user2</w:t>
            </w:r>
            <w:r>
              <w:rPr>
                <w:rFonts w:hint="eastAsia"/>
                <w:szCs w:val="21"/>
              </w:rPr>
              <w:t>是否可以读取任务流程</w:t>
            </w:r>
            <w:r>
              <w:rPr>
                <w:rFonts w:hint="eastAsia"/>
                <w:szCs w:val="21"/>
              </w:rPr>
              <w:t>1</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7616394" w14:textId="3B58A624" w:rsidR="009B667C" w:rsidRPr="008D3783" w:rsidRDefault="005A2C91" w:rsidP="009B667C">
            <w:pPr>
              <w:rPr>
                <w:szCs w:val="21"/>
              </w:rPr>
            </w:pPr>
            <w:r>
              <w:rPr>
                <w:rFonts w:hint="eastAsia"/>
              </w:rPr>
              <w:t>user2</w:t>
            </w:r>
            <w:r w:rsidRPr="00AD490C">
              <w:t>成功只读访问，授权生效</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E362E42" w14:textId="3E44EF41" w:rsidR="009B667C" w:rsidRDefault="009B667C" w:rsidP="009B667C">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2F9996BC" w14:textId="4C3F9506" w:rsidR="009B667C" w:rsidRPr="0007456C" w:rsidRDefault="009B667C" w:rsidP="009B667C">
            <w:pPr>
              <w:rPr>
                <w:noProof/>
                <w:szCs w:val="21"/>
              </w:rPr>
            </w:pPr>
          </w:p>
        </w:tc>
      </w:tr>
      <w:tr w:rsidR="00EE7A31" w:rsidRPr="002843F1" w14:paraId="1B61B2E0"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39F069E4" w14:textId="77777777" w:rsidR="00EE7A31" w:rsidRDefault="00EE7A31" w:rsidP="00EE7A31">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571B2F10" w14:textId="4C3F53DD" w:rsidR="00EE7A31" w:rsidRPr="00E95597" w:rsidRDefault="00EE7A31" w:rsidP="00EE7A31">
            <w:pPr>
              <w:rPr>
                <w:szCs w:val="21"/>
              </w:rPr>
            </w:pPr>
            <w:r>
              <w:rPr>
                <w:rFonts w:hint="eastAsia"/>
                <w:szCs w:val="21"/>
              </w:rPr>
              <w:t>user1</w:t>
            </w:r>
            <w:r>
              <w:rPr>
                <w:rFonts w:hint="eastAsia"/>
                <w:szCs w:val="21"/>
              </w:rPr>
              <w:t>将任务流程</w:t>
            </w:r>
            <w:r>
              <w:rPr>
                <w:rFonts w:hint="eastAsia"/>
                <w:szCs w:val="21"/>
              </w:rPr>
              <w:t>1</w:t>
            </w:r>
            <w:r>
              <w:rPr>
                <w:rFonts w:hint="eastAsia"/>
                <w:szCs w:val="21"/>
              </w:rPr>
              <w:t>只读权限和转授权权限授权给</w:t>
            </w:r>
            <w:r>
              <w:rPr>
                <w:rFonts w:hint="eastAsia"/>
                <w:szCs w:val="21"/>
              </w:rPr>
              <w:t>user2</w:t>
            </w:r>
            <w:r>
              <w:rPr>
                <w:rFonts w:hint="eastAsia"/>
                <w:szCs w:val="21"/>
              </w:rPr>
              <w:t>，检查</w:t>
            </w:r>
            <w:r>
              <w:rPr>
                <w:rFonts w:hint="eastAsia"/>
                <w:szCs w:val="21"/>
              </w:rPr>
              <w:t>user2</w:t>
            </w:r>
            <w:r>
              <w:rPr>
                <w:rFonts w:hint="eastAsia"/>
                <w:szCs w:val="21"/>
              </w:rPr>
              <w:t>是否可以读取任务流程</w:t>
            </w:r>
            <w:r>
              <w:rPr>
                <w:rFonts w:hint="eastAsia"/>
                <w:szCs w:val="21"/>
              </w:rPr>
              <w:t>1</w:t>
            </w:r>
            <w:r>
              <w:rPr>
                <w:rFonts w:hint="eastAsia"/>
                <w:szCs w:val="21"/>
              </w:rPr>
              <w:t>，</w:t>
            </w:r>
            <w:r>
              <w:rPr>
                <w:rFonts w:hint="eastAsia"/>
                <w:szCs w:val="21"/>
              </w:rPr>
              <w:t>user2</w:t>
            </w:r>
            <w:r>
              <w:rPr>
                <w:rFonts w:hint="eastAsia"/>
                <w:szCs w:val="21"/>
              </w:rPr>
              <w:t>是否可以把任务流程</w:t>
            </w:r>
            <w:r>
              <w:rPr>
                <w:rFonts w:hint="eastAsia"/>
                <w:szCs w:val="21"/>
              </w:rPr>
              <w:t>1</w:t>
            </w:r>
            <w:r>
              <w:rPr>
                <w:rFonts w:hint="eastAsia"/>
                <w:szCs w:val="21"/>
              </w:rPr>
              <w:t>的只读权限转给</w:t>
            </w:r>
            <w:r>
              <w:rPr>
                <w:rFonts w:hint="eastAsia"/>
                <w:szCs w:val="21"/>
              </w:rPr>
              <w:t>leader</w:t>
            </w:r>
            <w:r>
              <w:rPr>
                <w:rFonts w:hint="eastAsia"/>
                <w:szCs w:val="21"/>
              </w:rPr>
              <w:t>用户</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8B038D9" w14:textId="77777777" w:rsidR="00EE7A31" w:rsidRDefault="00EE7A31" w:rsidP="00EE7A31">
            <w:r>
              <w:rPr>
                <w:rFonts w:hint="eastAsia"/>
              </w:rPr>
              <w:t>user2</w:t>
            </w:r>
            <w:r w:rsidRPr="00AD490C">
              <w:t>成功只读访问，授权生效</w:t>
            </w:r>
          </w:p>
          <w:p w14:paraId="48E94D7B" w14:textId="76616782" w:rsidR="00EE7A31" w:rsidRPr="00EE7A31" w:rsidRDefault="00EE7A31" w:rsidP="00EE7A31">
            <w:r>
              <w:rPr>
                <w:rFonts w:hint="eastAsia"/>
              </w:rPr>
              <w:t>leader</w:t>
            </w:r>
            <w:r w:rsidRPr="00AD490C">
              <w:t>成功只读访问，授权生效</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94E4B44" w14:textId="79BF0A14" w:rsidR="00EE7A31" w:rsidRPr="004A1661" w:rsidRDefault="00EE7A31" w:rsidP="00EE7A31">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0BAA328B" w14:textId="759B75EA" w:rsidR="00EE7A31" w:rsidRPr="0007456C" w:rsidRDefault="00EE7A31" w:rsidP="00EE7A31">
            <w:pPr>
              <w:rPr>
                <w:noProof/>
                <w:szCs w:val="21"/>
              </w:rPr>
            </w:pPr>
          </w:p>
        </w:tc>
      </w:tr>
      <w:tr w:rsidR="00EE7A31" w:rsidRPr="002843F1" w14:paraId="5392E7DD"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2B574AAC" w14:textId="45D5E4C6" w:rsidR="00EE7A31" w:rsidRDefault="00EE7A31" w:rsidP="00EE7A31">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4ED8725D" w14:textId="678DDB3A" w:rsidR="00EE7A31" w:rsidRDefault="00EE7A31" w:rsidP="00EE7A31">
            <w:pPr>
              <w:rPr>
                <w:szCs w:val="21"/>
              </w:rPr>
            </w:pPr>
            <w:r>
              <w:rPr>
                <w:rFonts w:hint="eastAsia"/>
                <w:szCs w:val="21"/>
              </w:rPr>
              <w:t>user1</w:t>
            </w:r>
            <w:r>
              <w:rPr>
                <w:rFonts w:hint="eastAsia"/>
                <w:szCs w:val="21"/>
              </w:rPr>
              <w:t>将任务流程</w:t>
            </w:r>
            <w:r>
              <w:rPr>
                <w:rFonts w:hint="eastAsia"/>
                <w:szCs w:val="21"/>
              </w:rPr>
              <w:t>1</w:t>
            </w:r>
            <w:r>
              <w:rPr>
                <w:rFonts w:hint="eastAsia"/>
                <w:szCs w:val="21"/>
              </w:rPr>
              <w:t>只读权限和转授权权限授权给</w:t>
            </w:r>
            <w:r>
              <w:rPr>
                <w:rFonts w:hint="eastAsia"/>
                <w:szCs w:val="21"/>
              </w:rPr>
              <w:t>user2</w:t>
            </w:r>
            <w:r>
              <w:rPr>
                <w:rFonts w:hint="eastAsia"/>
                <w:szCs w:val="21"/>
              </w:rPr>
              <w:t>，检查</w:t>
            </w:r>
            <w:r>
              <w:rPr>
                <w:rFonts w:hint="eastAsia"/>
                <w:szCs w:val="21"/>
              </w:rPr>
              <w:t>user2</w:t>
            </w:r>
            <w:r>
              <w:rPr>
                <w:rFonts w:hint="eastAsia"/>
                <w:szCs w:val="21"/>
              </w:rPr>
              <w:t>是否可以读取任务流程</w:t>
            </w:r>
            <w:r>
              <w:rPr>
                <w:rFonts w:hint="eastAsia"/>
                <w:szCs w:val="21"/>
              </w:rPr>
              <w:t>1</w:t>
            </w:r>
            <w:r>
              <w:rPr>
                <w:rFonts w:hint="eastAsia"/>
                <w:szCs w:val="21"/>
              </w:rPr>
              <w:t>；</w:t>
            </w:r>
            <w:r>
              <w:rPr>
                <w:rFonts w:hint="eastAsia"/>
                <w:szCs w:val="21"/>
              </w:rPr>
              <w:t>user1</w:t>
            </w:r>
            <w:r>
              <w:rPr>
                <w:rFonts w:hint="eastAsia"/>
                <w:szCs w:val="21"/>
              </w:rPr>
              <w:t>取消</w:t>
            </w:r>
            <w:r>
              <w:rPr>
                <w:rFonts w:hint="eastAsia"/>
                <w:szCs w:val="21"/>
              </w:rPr>
              <w:t>user2</w:t>
            </w:r>
            <w:r>
              <w:rPr>
                <w:rFonts w:hint="eastAsia"/>
                <w:szCs w:val="21"/>
              </w:rPr>
              <w:t>的只读授权，检查</w:t>
            </w:r>
            <w:r>
              <w:rPr>
                <w:rFonts w:hint="eastAsia"/>
                <w:szCs w:val="21"/>
              </w:rPr>
              <w:t>user2</w:t>
            </w:r>
            <w:r>
              <w:rPr>
                <w:rFonts w:hint="eastAsia"/>
                <w:szCs w:val="21"/>
              </w:rPr>
              <w:t>是否可以访问任务流程</w:t>
            </w:r>
            <w:r>
              <w:rPr>
                <w:rFonts w:hint="eastAsia"/>
                <w:szCs w:val="21"/>
              </w:rPr>
              <w:t>1</w:t>
            </w:r>
            <w:r>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0A8375E" w14:textId="29EB801F" w:rsidR="00EE7A31" w:rsidRDefault="00EE7A31" w:rsidP="00EE7A31">
            <w:r>
              <w:rPr>
                <w:rFonts w:hint="eastAsia"/>
              </w:rPr>
              <w:t>user2</w:t>
            </w:r>
            <w:r w:rsidRPr="00AD490C">
              <w:t>权限被收回，无法访问</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0610C55" w14:textId="03140F4D" w:rsidR="00EE7A31" w:rsidRPr="00EE7A31" w:rsidRDefault="00EE7A31" w:rsidP="00EE7A31"/>
        </w:tc>
        <w:tc>
          <w:tcPr>
            <w:tcW w:w="731" w:type="dxa"/>
            <w:tcBorders>
              <w:top w:val="single" w:sz="4" w:space="0" w:color="auto"/>
              <w:left w:val="single" w:sz="4" w:space="0" w:color="auto"/>
              <w:bottom w:val="single" w:sz="4" w:space="0" w:color="auto"/>
              <w:right w:val="single" w:sz="4" w:space="0" w:color="auto"/>
            </w:tcBorders>
            <w:vAlign w:val="center"/>
          </w:tcPr>
          <w:p w14:paraId="1622E409" w14:textId="68078206" w:rsidR="00EE7A31" w:rsidRDefault="00EE7A31" w:rsidP="00EE7A31">
            <w:pPr>
              <w:rPr>
                <w:noProof/>
                <w:szCs w:val="21"/>
              </w:rPr>
            </w:pPr>
          </w:p>
        </w:tc>
      </w:tr>
      <w:tr w:rsidR="00493C23" w:rsidRPr="002843F1" w14:paraId="0AFE9F8F"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8C0F0C6" w14:textId="653BD763" w:rsidR="00493C23" w:rsidRDefault="00493C23" w:rsidP="00493C23">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2CE1C9B3" w14:textId="3F3D9D11" w:rsidR="00493C23" w:rsidRDefault="00493C23" w:rsidP="00493C23">
            <w:pPr>
              <w:rPr>
                <w:szCs w:val="21"/>
              </w:rPr>
            </w:pPr>
            <w:r>
              <w:rPr>
                <w:rFonts w:hint="eastAsia"/>
                <w:szCs w:val="21"/>
              </w:rPr>
              <w:t>user1</w:t>
            </w:r>
            <w:r>
              <w:rPr>
                <w:rFonts w:hint="eastAsia"/>
                <w:szCs w:val="21"/>
              </w:rPr>
              <w:t>将任务流程</w:t>
            </w:r>
            <w:r>
              <w:rPr>
                <w:rFonts w:hint="eastAsia"/>
                <w:szCs w:val="21"/>
              </w:rPr>
              <w:t>1</w:t>
            </w:r>
            <w:r>
              <w:rPr>
                <w:rFonts w:hint="eastAsia"/>
                <w:szCs w:val="21"/>
              </w:rPr>
              <w:t>只读权限授权给</w:t>
            </w:r>
            <w:r>
              <w:rPr>
                <w:rFonts w:hint="eastAsia"/>
                <w:szCs w:val="21"/>
              </w:rPr>
              <w:t>user2</w:t>
            </w:r>
            <w:r>
              <w:rPr>
                <w:rFonts w:hint="eastAsia"/>
                <w:szCs w:val="21"/>
              </w:rPr>
              <w:t>，检查</w:t>
            </w:r>
            <w:r>
              <w:rPr>
                <w:rFonts w:hint="eastAsia"/>
                <w:szCs w:val="21"/>
              </w:rPr>
              <w:t>user2</w:t>
            </w:r>
            <w:r w:rsidR="00767B67">
              <w:rPr>
                <w:rFonts w:hint="eastAsia"/>
                <w:szCs w:val="21"/>
              </w:rPr>
              <w:t>对任务流程</w:t>
            </w:r>
            <w:r w:rsidR="00767B67">
              <w:rPr>
                <w:rFonts w:hint="eastAsia"/>
                <w:szCs w:val="21"/>
              </w:rPr>
              <w:t>1</w:t>
            </w:r>
            <w:r w:rsidR="00767B67">
              <w:rPr>
                <w:rFonts w:hint="eastAsia"/>
                <w:szCs w:val="21"/>
              </w:rPr>
              <w:t>进行读、写和删除操作是否正常</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D03B5D6" w14:textId="051ECEEB" w:rsidR="00493C23" w:rsidRDefault="00493C23" w:rsidP="00493C23">
            <w:r>
              <w:rPr>
                <w:rFonts w:hint="eastAsia"/>
              </w:rPr>
              <w:t>user2</w:t>
            </w:r>
            <w:r w:rsidR="00767B67">
              <w:rPr>
                <w:rFonts w:hint="eastAsia"/>
              </w:rPr>
              <w:t>只能进行</w:t>
            </w:r>
            <w:r w:rsidRPr="00AD490C">
              <w:t>只读访问，</w:t>
            </w:r>
            <w:r w:rsidR="00767B67">
              <w:rPr>
                <w:rFonts w:hint="eastAsia"/>
              </w:rPr>
              <w:t>其他权限不生效</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263BC77" w14:textId="78F204BF" w:rsidR="00493C23" w:rsidRDefault="00493C23" w:rsidP="00493C23">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07420676" w14:textId="339BBEC3" w:rsidR="00493C23" w:rsidRDefault="00493C23" w:rsidP="00493C23">
            <w:pPr>
              <w:rPr>
                <w:noProof/>
                <w:szCs w:val="21"/>
              </w:rPr>
            </w:pPr>
          </w:p>
        </w:tc>
      </w:tr>
      <w:tr w:rsidR="00493C23" w:rsidRPr="002843F1" w14:paraId="0A89B768"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E17ED95" w14:textId="77777777" w:rsidR="00493C23" w:rsidRPr="002843F1" w:rsidRDefault="00493C23" w:rsidP="00493C23">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47021511" w14:textId="26C22D72" w:rsidR="00493C23" w:rsidRPr="0007456C" w:rsidRDefault="00493C23" w:rsidP="00493C23">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35EEFFE6" w14:textId="77777777" w:rsidR="00493C23" w:rsidRPr="0007456C" w:rsidRDefault="00493C23" w:rsidP="00493C23">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2CDBE26A" w14:textId="77AD1649" w:rsidR="00493C23" w:rsidRPr="0007456C" w:rsidRDefault="00493C23" w:rsidP="00493C23">
            <w:pPr>
              <w:rPr>
                <w:noProof/>
                <w:szCs w:val="21"/>
              </w:rPr>
            </w:pPr>
          </w:p>
        </w:tc>
      </w:tr>
      <w:tr w:rsidR="00493C23" w:rsidRPr="002843F1" w14:paraId="54E4D10A"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604DBB6A" w14:textId="77777777" w:rsidR="00493C23" w:rsidRPr="002843F1" w:rsidRDefault="00493C23" w:rsidP="00493C23">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211BB8E9" w14:textId="0256269D" w:rsidR="00493C23" w:rsidRPr="0007456C" w:rsidRDefault="00493C23" w:rsidP="00493C23">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F918F99" w14:textId="77777777" w:rsidR="00493C23" w:rsidRPr="0007456C" w:rsidRDefault="00493C23" w:rsidP="00493C23">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E3EA8F6" w14:textId="463CD4F2" w:rsidR="00493C23" w:rsidRPr="0007456C" w:rsidRDefault="00493C23" w:rsidP="00493C23">
            <w:pPr>
              <w:rPr>
                <w:noProof/>
                <w:szCs w:val="21"/>
              </w:rPr>
            </w:pPr>
          </w:p>
        </w:tc>
      </w:tr>
      <w:tr w:rsidR="00493C23" w:rsidRPr="002843F1" w14:paraId="59A7EFE4"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69344725" w14:textId="77777777" w:rsidR="00493C23" w:rsidRPr="002843F1" w:rsidRDefault="00493C23" w:rsidP="00493C23">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59A4078" w14:textId="3E14115A" w:rsidR="00493C23" w:rsidRPr="002843F1" w:rsidRDefault="00493C23" w:rsidP="00493C23">
            <w:pPr>
              <w:rPr>
                <w:noProof/>
                <w:szCs w:val="21"/>
              </w:rPr>
            </w:pPr>
          </w:p>
        </w:tc>
      </w:tr>
      <w:tr w:rsidR="00493C23" w:rsidRPr="002843F1" w14:paraId="5158692E"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AAAF5CA" w14:textId="77777777" w:rsidR="00493C23" w:rsidRPr="002843F1" w:rsidRDefault="00493C23" w:rsidP="00493C23">
            <w:pPr>
              <w:jc w:val="center"/>
              <w:rPr>
                <w:b/>
                <w:szCs w:val="21"/>
              </w:rPr>
            </w:pPr>
            <w:r w:rsidRPr="002843F1">
              <w:rPr>
                <w:b/>
                <w:szCs w:val="21"/>
              </w:rPr>
              <w:lastRenderedPageBreak/>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2BA418CE" w14:textId="22EA8C01" w:rsidR="00493C23" w:rsidRPr="002843F1" w:rsidRDefault="00493C23" w:rsidP="00493C23">
            <w:pPr>
              <w:rPr>
                <w:noProof/>
                <w:szCs w:val="21"/>
              </w:rPr>
            </w:pPr>
          </w:p>
        </w:tc>
      </w:tr>
    </w:tbl>
    <w:p w14:paraId="7A4D7C35" w14:textId="77777777" w:rsidR="004A1661" w:rsidRDefault="004A1661" w:rsidP="005A2F9C"/>
    <w:p w14:paraId="7BEF2365" w14:textId="195384E2" w:rsidR="00FF5A18" w:rsidRDefault="00767B67" w:rsidP="00767B67">
      <w:pPr>
        <w:pStyle w:val="2"/>
        <w:spacing w:before="120" w:after="120"/>
        <w:ind w:left="578" w:hanging="578"/>
      </w:pPr>
      <w:bookmarkStart w:id="63" w:name="_Toc238659814"/>
      <w:r>
        <w:rPr>
          <w:rFonts w:hint="eastAsia"/>
        </w:rPr>
        <w:t>标记</w:t>
      </w:r>
      <w:bookmarkEnd w:id="63"/>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767B67" w:rsidRPr="002843F1" w14:paraId="2BF2795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F1C7FFD" w14:textId="77777777" w:rsidR="00767B67" w:rsidRPr="002843F1" w:rsidRDefault="00767B67"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6366FCED" w14:textId="60F02D16" w:rsidR="00767B67" w:rsidRPr="00A824A6" w:rsidRDefault="00A22636" w:rsidP="00C41C9D">
            <w:pPr>
              <w:jc w:val="center"/>
              <w:rPr>
                <w:bCs/>
                <w:szCs w:val="21"/>
              </w:rPr>
            </w:pPr>
            <w:r>
              <w:rPr>
                <w:rFonts w:hint="eastAsia"/>
                <w:bCs/>
                <w:szCs w:val="21"/>
              </w:rPr>
              <w:t>标记功能</w:t>
            </w:r>
            <w:r w:rsidR="00767B67" w:rsidRPr="00213DB9">
              <w:rPr>
                <w:bCs/>
                <w:szCs w:val="21"/>
              </w:rPr>
              <w:t>安全测试</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0101FF25" w14:textId="77777777" w:rsidR="00767B67" w:rsidRPr="00A824A6" w:rsidRDefault="00767B67"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44A5E943" w14:textId="07FE9A9E" w:rsidR="00767B67" w:rsidRPr="00A824A6" w:rsidRDefault="00767B67"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00A22636">
              <w:rPr>
                <w:rFonts w:hint="eastAsia"/>
                <w:noProof/>
                <w:szCs w:val="21"/>
              </w:rPr>
              <w:t>BJ</w:t>
            </w:r>
            <w:r w:rsidRPr="00A824A6">
              <w:rPr>
                <w:rFonts w:hint="eastAsia"/>
                <w:noProof/>
                <w:szCs w:val="21"/>
              </w:rPr>
              <w:t>_</w:t>
            </w:r>
            <w:r>
              <w:rPr>
                <w:rFonts w:hint="eastAsia"/>
                <w:noProof/>
                <w:szCs w:val="21"/>
              </w:rPr>
              <w:t>1</w:t>
            </w:r>
          </w:p>
        </w:tc>
      </w:tr>
      <w:tr w:rsidR="00767B67" w:rsidRPr="002843F1" w14:paraId="5EBE4EC9"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0270223" w14:textId="77777777" w:rsidR="00767B67" w:rsidRPr="002843F1" w:rsidRDefault="00767B67"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389BD46" w14:textId="77777777" w:rsidR="00767B67" w:rsidRPr="00A824A6" w:rsidRDefault="00767B67" w:rsidP="00C41C9D">
            <w:pPr>
              <w:rPr>
                <w:noProof/>
                <w:szCs w:val="21"/>
              </w:rPr>
            </w:pPr>
            <w:r w:rsidRPr="00A824A6">
              <w:rPr>
                <w:noProof/>
                <w:szCs w:val="21"/>
              </w:rPr>
              <w:t>软件测试依据：</w:t>
            </w:r>
            <w:r w:rsidRPr="00A824A6">
              <w:rPr>
                <w:rFonts w:hint="eastAsia"/>
                <w:noProof/>
                <w:szCs w:val="21"/>
              </w:rPr>
              <w:t>安全测评大纲</w:t>
            </w:r>
          </w:p>
          <w:p w14:paraId="162F07FD" w14:textId="5C89128A" w:rsidR="00767B67" w:rsidRPr="00A824A6" w:rsidRDefault="00767B67" w:rsidP="00C41C9D">
            <w:pPr>
              <w:rPr>
                <w:noProof/>
                <w:szCs w:val="21"/>
              </w:rPr>
            </w:pPr>
            <w:r w:rsidRPr="00A824A6">
              <w:rPr>
                <w:noProof/>
                <w:szCs w:val="21"/>
              </w:rPr>
              <w:t>测试需求分析：</w:t>
            </w:r>
            <w:r w:rsidR="00A22636" w:rsidRPr="00A22636">
              <w:rPr>
                <w:noProof/>
                <w:szCs w:val="21"/>
              </w:rPr>
              <w:t>3.2.4</w:t>
            </w:r>
            <w:r w:rsidR="00A22636" w:rsidRPr="00A22636">
              <w:rPr>
                <w:noProof/>
                <w:szCs w:val="21"/>
              </w:rPr>
              <w:tab/>
            </w:r>
            <w:r w:rsidR="00A22636" w:rsidRPr="00A22636">
              <w:rPr>
                <w:noProof/>
                <w:szCs w:val="21"/>
              </w:rPr>
              <w:t>标记</w:t>
            </w:r>
          </w:p>
          <w:p w14:paraId="25523B6B" w14:textId="0392A518" w:rsidR="00767B67" w:rsidRPr="00A824A6" w:rsidRDefault="00767B67" w:rsidP="00C41C9D">
            <w:pPr>
              <w:rPr>
                <w:i/>
                <w:szCs w:val="21"/>
              </w:rPr>
            </w:pPr>
            <w:r w:rsidRPr="00A824A6">
              <w:rPr>
                <w:noProof/>
                <w:szCs w:val="21"/>
              </w:rPr>
              <w:t>测试需求标识：</w:t>
            </w:r>
            <w:r w:rsidR="00A22636" w:rsidRPr="00A22636">
              <w:rPr>
                <w:noProof/>
                <w:szCs w:val="21"/>
              </w:rPr>
              <w:t>IS_XQ_BJ</w:t>
            </w:r>
          </w:p>
        </w:tc>
      </w:tr>
      <w:tr w:rsidR="00767B67" w:rsidRPr="002843F1" w14:paraId="401CCC3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5E169D5" w14:textId="77777777" w:rsidR="00767B67" w:rsidRPr="002843F1" w:rsidRDefault="00767B67"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73A5F109" w14:textId="265168FC" w:rsidR="00767B67" w:rsidRPr="002843F1" w:rsidRDefault="00767B67" w:rsidP="00C41C9D">
            <w:pPr>
              <w:rPr>
                <w:szCs w:val="21"/>
              </w:rPr>
            </w:pPr>
            <w:r>
              <w:rPr>
                <w:rFonts w:hint="eastAsia"/>
                <w:szCs w:val="21"/>
              </w:rPr>
              <w:t>验证软件</w:t>
            </w:r>
            <w:r w:rsidR="00A22636">
              <w:rPr>
                <w:rFonts w:hint="eastAsia"/>
                <w:szCs w:val="21"/>
              </w:rPr>
              <w:t>标记功能</w:t>
            </w:r>
            <w:r>
              <w:rPr>
                <w:rFonts w:hint="eastAsia"/>
                <w:szCs w:val="21"/>
              </w:rPr>
              <w:t>符合安全性要求</w:t>
            </w:r>
          </w:p>
        </w:tc>
      </w:tr>
      <w:tr w:rsidR="00767B67" w:rsidRPr="002843F1" w14:paraId="387806E3"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BD46EF8" w14:textId="77777777" w:rsidR="00767B67" w:rsidRPr="002843F1" w:rsidRDefault="00767B67"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FB1F105" w14:textId="77777777" w:rsidR="00767B67" w:rsidRPr="00A824A6" w:rsidRDefault="00767B67" w:rsidP="00C41C9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767B67" w:rsidRPr="002843F1" w14:paraId="14CC66FC"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FAD0389" w14:textId="77777777" w:rsidR="00767B67" w:rsidRPr="002843F1" w:rsidRDefault="00767B67"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B6D8D23" w14:textId="77777777" w:rsidR="00767B67" w:rsidRPr="002843F1" w:rsidRDefault="00767B67"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767B67" w:rsidRPr="002843F1" w14:paraId="5412B818"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0097A146" w14:textId="77777777" w:rsidR="00767B67" w:rsidRPr="002843F1" w:rsidRDefault="00767B67" w:rsidP="00C41C9D">
            <w:pPr>
              <w:jc w:val="center"/>
              <w:rPr>
                <w:b/>
                <w:szCs w:val="21"/>
              </w:rPr>
            </w:pPr>
            <w:r w:rsidRPr="002843F1">
              <w:rPr>
                <w:b/>
                <w:szCs w:val="21"/>
              </w:rPr>
              <w:t>测试步骤</w:t>
            </w:r>
          </w:p>
        </w:tc>
      </w:tr>
      <w:tr w:rsidR="00767B67" w:rsidRPr="002843F1" w14:paraId="78DD8C31"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6D2D5D5D" w14:textId="77777777" w:rsidR="00767B67" w:rsidRPr="002843F1" w:rsidRDefault="00767B67"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0063ACA1" w14:textId="77777777" w:rsidR="00767B67" w:rsidRPr="002843F1" w:rsidRDefault="00767B67"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0AE24913" w14:textId="77777777" w:rsidR="00767B67" w:rsidRPr="002843F1" w:rsidRDefault="00767B67"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261A144E" w14:textId="77777777" w:rsidR="00767B67" w:rsidRPr="002843F1" w:rsidRDefault="00767B67"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5189B13E" w14:textId="77777777" w:rsidR="00767B67" w:rsidRPr="002843F1" w:rsidRDefault="00767B67" w:rsidP="00C41C9D">
            <w:pPr>
              <w:jc w:val="center"/>
              <w:rPr>
                <w:b/>
                <w:color w:val="000000"/>
                <w:szCs w:val="21"/>
              </w:rPr>
            </w:pPr>
            <w:r w:rsidRPr="002843F1">
              <w:rPr>
                <w:b/>
                <w:color w:val="000000"/>
                <w:szCs w:val="21"/>
              </w:rPr>
              <w:t>通过</w:t>
            </w:r>
          </w:p>
          <w:p w14:paraId="2A617BF7" w14:textId="77777777" w:rsidR="00767B67" w:rsidRPr="002843F1" w:rsidRDefault="00767B67" w:rsidP="00C41C9D">
            <w:pPr>
              <w:jc w:val="center"/>
              <w:rPr>
                <w:b/>
                <w:color w:val="000000"/>
                <w:szCs w:val="21"/>
              </w:rPr>
            </w:pPr>
            <w:r w:rsidRPr="002843F1">
              <w:rPr>
                <w:b/>
                <w:color w:val="000000"/>
                <w:szCs w:val="21"/>
              </w:rPr>
              <w:t>与否</w:t>
            </w:r>
          </w:p>
        </w:tc>
      </w:tr>
      <w:tr w:rsidR="00767B67" w:rsidRPr="002843F1" w14:paraId="7AC258F8"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66582F5B" w14:textId="77777777" w:rsidR="00767B67" w:rsidRPr="002843F1" w:rsidRDefault="00767B67"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601DA420" w14:textId="4F49DEBD" w:rsidR="00767B67" w:rsidRPr="00E95597" w:rsidRDefault="00FF3B09" w:rsidP="00C41C9D">
            <w:pPr>
              <w:rPr>
                <w:szCs w:val="21"/>
              </w:rPr>
            </w:pPr>
            <w:r>
              <w:rPr>
                <w:rFonts w:hint="eastAsia"/>
                <w:szCs w:val="21"/>
              </w:rPr>
              <w:t>软件的普通用户由系统管理员指定注册，验证注册过程中是否对用户进行了标记。</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C2E594E" w14:textId="56A2E715" w:rsidR="00767B67" w:rsidRPr="00FF3B09" w:rsidRDefault="00FF3B09" w:rsidP="00C41C9D">
            <w:pPr>
              <w:rPr>
                <w:szCs w:val="21"/>
              </w:rPr>
            </w:pPr>
            <w:r>
              <w:rPr>
                <w:rFonts w:hint="eastAsia"/>
                <w:szCs w:val="21"/>
              </w:rPr>
              <w:t>注册过程中对用户进行了标记。</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92504F0" w14:textId="63D02E61" w:rsidR="00FF3B09" w:rsidRPr="00FF3B09" w:rsidRDefault="00FF3B09"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2C3B51EA" w14:textId="1B09D8D5" w:rsidR="00767B67" w:rsidRPr="0007456C" w:rsidRDefault="00767B67" w:rsidP="00C41C9D">
            <w:pPr>
              <w:rPr>
                <w:noProof/>
                <w:szCs w:val="21"/>
              </w:rPr>
            </w:pPr>
          </w:p>
        </w:tc>
      </w:tr>
      <w:tr w:rsidR="00767B67" w:rsidRPr="002843F1" w14:paraId="5CC3061F"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0CDC0F91" w14:textId="77777777" w:rsidR="00767B67" w:rsidRDefault="00767B67"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714DEFAF" w14:textId="4333FC1A" w:rsidR="00767B67" w:rsidRDefault="00FF3B09" w:rsidP="00C41C9D">
            <w:pPr>
              <w:rPr>
                <w:szCs w:val="21"/>
              </w:rPr>
            </w:pPr>
            <w:r w:rsidRPr="00FF3B09">
              <w:rPr>
                <w:szCs w:val="21"/>
              </w:rPr>
              <w:t>验证标记操作仅允许系统</w:t>
            </w:r>
            <w:r>
              <w:rPr>
                <w:rFonts w:hint="eastAsia"/>
                <w:szCs w:val="21"/>
              </w:rPr>
              <w:t>管理</w:t>
            </w:r>
            <w:r w:rsidRPr="00FF3B09">
              <w:rPr>
                <w:szCs w:val="21"/>
              </w:rPr>
              <w:t>员通过专用</w:t>
            </w:r>
            <w:r>
              <w:rPr>
                <w:rFonts w:hint="eastAsia"/>
                <w:szCs w:val="21"/>
              </w:rPr>
              <w:t>注册</w:t>
            </w:r>
            <w:r w:rsidRPr="00FF3B09">
              <w:rPr>
                <w:szCs w:val="21"/>
              </w:rPr>
              <w:t>界面执行</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55F10DC0" w14:textId="415F0CE9" w:rsidR="00767B67" w:rsidRPr="00FF3B09" w:rsidRDefault="00FF3B09" w:rsidP="00C41C9D">
            <w:pPr>
              <w:rPr>
                <w:szCs w:val="21"/>
              </w:rPr>
            </w:pPr>
            <w:r w:rsidRPr="00FF3B09">
              <w:rPr>
                <w:szCs w:val="21"/>
              </w:rPr>
              <w:t>标记操作仅允许系统</w:t>
            </w:r>
            <w:r>
              <w:rPr>
                <w:rFonts w:hint="eastAsia"/>
                <w:szCs w:val="21"/>
              </w:rPr>
              <w:t>管理</w:t>
            </w:r>
            <w:r w:rsidRPr="00FF3B09">
              <w:rPr>
                <w:szCs w:val="21"/>
              </w:rPr>
              <w:t>员通过专用</w:t>
            </w:r>
            <w:r>
              <w:rPr>
                <w:rFonts w:hint="eastAsia"/>
                <w:szCs w:val="21"/>
              </w:rPr>
              <w:t>注册</w:t>
            </w:r>
            <w:r w:rsidRPr="00FF3B09">
              <w:rPr>
                <w:szCs w:val="21"/>
              </w:rPr>
              <w:t>界面执行</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BA95E49" w14:textId="6BD90F7D" w:rsidR="00767B67" w:rsidRDefault="00767B67"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4B92E0B3" w14:textId="4490389F" w:rsidR="00767B67" w:rsidRPr="0007456C" w:rsidRDefault="00767B67" w:rsidP="00C41C9D">
            <w:pPr>
              <w:rPr>
                <w:noProof/>
                <w:szCs w:val="21"/>
              </w:rPr>
            </w:pPr>
          </w:p>
        </w:tc>
      </w:tr>
      <w:tr w:rsidR="00767B67" w:rsidRPr="002843F1" w14:paraId="4FC38A49"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40CEBDF6" w14:textId="77777777" w:rsidR="00767B67" w:rsidRDefault="00767B67" w:rsidP="00C41C9D">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565A5305" w14:textId="48370C6E" w:rsidR="00767B67" w:rsidRPr="00E95597" w:rsidRDefault="00FF3B09" w:rsidP="00C41C9D">
            <w:pPr>
              <w:rPr>
                <w:szCs w:val="21"/>
              </w:rPr>
            </w:pPr>
            <w:r>
              <w:rPr>
                <w:rFonts w:hint="eastAsia"/>
                <w:szCs w:val="21"/>
              </w:rPr>
              <w:t>标记完成了，登录该用户，验证</w:t>
            </w:r>
            <w:r w:rsidRPr="00060FE0">
              <w:rPr>
                <w:rFonts w:hint="eastAsia"/>
                <w:szCs w:val="21"/>
              </w:rPr>
              <w:t>普通用户</w:t>
            </w:r>
            <w:r>
              <w:rPr>
                <w:rFonts w:hint="eastAsia"/>
                <w:szCs w:val="21"/>
              </w:rPr>
              <w:t>/</w:t>
            </w:r>
            <w:r w:rsidRPr="00060FE0">
              <w:rPr>
                <w:rFonts w:hint="eastAsia"/>
                <w:szCs w:val="21"/>
              </w:rPr>
              <w:t>非授权账户</w:t>
            </w:r>
            <w:r w:rsidR="00BB3BDF">
              <w:rPr>
                <w:rFonts w:hint="eastAsia"/>
                <w:szCs w:val="21"/>
              </w:rPr>
              <w:t>是否可以</w:t>
            </w:r>
            <w:r w:rsidRPr="00060FE0">
              <w:rPr>
                <w:rFonts w:hint="eastAsia"/>
                <w:szCs w:val="21"/>
              </w:rPr>
              <w:t>执行主体标记</w:t>
            </w:r>
            <w:r w:rsidR="00BB3BDF">
              <w:rPr>
                <w:rFonts w:hint="eastAsia"/>
                <w:szCs w:val="21"/>
              </w:rPr>
              <w:t>，</w:t>
            </w:r>
            <w:r w:rsidR="00BB3BDF" w:rsidRPr="00060FE0">
              <w:rPr>
                <w:rFonts w:hint="eastAsia"/>
                <w:szCs w:val="21"/>
              </w:rPr>
              <w:t>标记内容为系统定义的合法敏感级</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5BF36ABB" w14:textId="6E7048FB" w:rsidR="00767B67" w:rsidRPr="00EE7A31" w:rsidRDefault="00BB3BDF" w:rsidP="00C41C9D">
            <w:r w:rsidRPr="00060FE0">
              <w:rPr>
                <w:rFonts w:hint="eastAsia"/>
                <w:szCs w:val="21"/>
              </w:rPr>
              <w:t>普通用户</w:t>
            </w:r>
            <w:r>
              <w:rPr>
                <w:rFonts w:hint="eastAsia"/>
                <w:szCs w:val="21"/>
              </w:rPr>
              <w:t>/</w:t>
            </w:r>
            <w:r w:rsidRPr="00060FE0">
              <w:rPr>
                <w:rFonts w:hint="eastAsia"/>
                <w:szCs w:val="21"/>
              </w:rPr>
              <w:t>非授权账户</w:t>
            </w:r>
            <w:r>
              <w:rPr>
                <w:rFonts w:hint="eastAsia"/>
                <w:szCs w:val="21"/>
              </w:rPr>
              <w:t>不可以</w:t>
            </w:r>
            <w:r w:rsidRPr="00060FE0">
              <w:rPr>
                <w:rFonts w:hint="eastAsia"/>
                <w:szCs w:val="21"/>
              </w:rPr>
              <w:t>执行主体标记</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065F28A" w14:textId="48913E81" w:rsidR="00767B67" w:rsidRPr="00BB3BDF" w:rsidRDefault="00767B67" w:rsidP="00C41C9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2216623D" w14:textId="0134258D" w:rsidR="00767B67" w:rsidRPr="0007456C" w:rsidRDefault="00767B67" w:rsidP="00C41C9D">
            <w:pPr>
              <w:rPr>
                <w:noProof/>
                <w:szCs w:val="21"/>
              </w:rPr>
            </w:pPr>
          </w:p>
        </w:tc>
      </w:tr>
      <w:tr w:rsidR="00EB29EB" w:rsidRPr="002843F1" w14:paraId="4BDDEDDF" w14:textId="77777777" w:rsidTr="00803AAD">
        <w:tc>
          <w:tcPr>
            <w:tcW w:w="817" w:type="dxa"/>
            <w:tcBorders>
              <w:top w:val="single" w:sz="4" w:space="0" w:color="auto"/>
              <w:left w:val="single" w:sz="4" w:space="0" w:color="auto"/>
              <w:bottom w:val="single" w:sz="4" w:space="0" w:color="auto"/>
              <w:right w:val="single" w:sz="4" w:space="0" w:color="auto"/>
            </w:tcBorders>
            <w:vAlign w:val="center"/>
          </w:tcPr>
          <w:p w14:paraId="1B9D0157" w14:textId="77777777" w:rsidR="00EB29EB" w:rsidRDefault="00EB29EB" w:rsidP="00EB29EB">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714932E1" w14:textId="1F916E79" w:rsidR="00EB29EB" w:rsidRDefault="00EB29EB" w:rsidP="00EB29EB">
            <w:pPr>
              <w:rPr>
                <w:szCs w:val="21"/>
              </w:rPr>
            </w:pPr>
            <w:r w:rsidRPr="00EB29EB">
              <w:rPr>
                <w:szCs w:val="21"/>
              </w:rPr>
              <w:t>系统数据、文件、业务记录</w:t>
            </w:r>
            <w:r w:rsidRPr="00B42C40">
              <w:rPr>
                <w:rFonts w:hint="eastAsia"/>
                <w:szCs w:val="21"/>
              </w:rPr>
              <w:t>进入系统受控范围时，验证系统自动生成默认敏感标记</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031DE7F" w14:textId="0F4C7CF4" w:rsidR="00EB29EB" w:rsidRDefault="00EB29EB" w:rsidP="00EB29EB">
            <w:r w:rsidRPr="00B42C40">
              <w:rPr>
                <w:rFonts w:hint="eastAsia"/>
                <w:szCs w:val="21"/>
              </w:rPr>
              <w:t>系统自动生成</w:t>
            </w:r>
            <w:r>
              <w:rPr>
                <w:rFonts w:hint="eastAsia"/>
                <w:szCs w:val="21"/>
              </w:rPr>
              <w:t>客体</w:t>
            </w:r>
            <w:r w:rsidRPr="00B42C40">
              <w:rPr>
                <w:rFonts w:hint="eastAsia"/>
                <w:szCs w:val="21"/>
              </w:rPr>
              <w:t>默认敏感标记</w:t>
            </w:r>
          </w:p>
        </w:tc>
        <w:tc>
          <w:tcPr>
            <w:tcW w:w="3119" w:type="dxa"/>
            <w:gridSpan w:val="2"/>
            <w:tcBorders>
              <w:top w:val="single" w:sz="4" w:space="0" w:color="auto"/>
              <w:left w:val="single" w:sz="4" w:space="0" w:color="auto"/>
              <w:bottom w:val="single" w:sz="4" w:space="0" w:color="auto"/>
              <w:right w:val="single" w:sz="4" w:space="0" w:color="auto"/>
            </w:tcBorders>
          </w:tcPr>
          <w:p w14:paraId="3431723F" w14:textId="357EC361" w:rsidR="00EB29EB" w:rsidRPr="00EE7A31" w:rsidRDefault="00EB29EB" w:rsidP="00EB29EB"/>
        </w:tc>
        <w:tc>
          <w:tcPr>
            <w:tcW w:w="731" w:type="dxa"/>
            <w:tcBorders>
              <w:top w:val="single" w:sz="4" w:space="0" w:color="auto"/>
              <w:left w:val="single" w:sz="4" w:space="0" w:color="auto"/>
              <w:bottom w:val="single" w:sz="4" w:space="0" w:color="auto"/>
              <w:right w:val="single" w:sz="4" w:space="0" w:color="auto"/>
            </w:tcBorders>
            <w:vAlign w:val="center"/>
          </w:tcPr>
          <w:p w14:paraId="67F8B8FF" w14:textId="0717C21F" w:rsidR="00EB29EB" w:rsidRDefault="00EB29EB" w:rsidP="00EB29EB">
            <w:pPr>
              <w:rPr>
                <w:noProof/>
                <w:szCs w:val="21"/>
              </w:rPr>
            </w:pPr>
          </w:p>
        </w:tc>
      </w:tr>
      <w:tr w:rsidR="00EB29EB" w:rsidRPr="002843F1" w14:paraId="7E9CC739" w14:textId="77777777" w:rsidTr="00803AAD">
        <w:tc>
          <w:tcPr>
            <w:tcW w:w="817" w:type="dxa"/>
            <w:tcBorders>
              <w:top w:val="single" w:sz="4" w:space="0" w:color="auto"/>
              <w:left w:val="single" w:sz="4" w:space="0" w:color="auto"/>
              <w:bottom w:val="single" w:sz="4" w:space="0" w:color="auto"/>
              <w:right w:val="single" w:sz="4" w:space="0" w:color="auto"/>
            </w:tcBorders>
            <w:vAlign w:val="center"/>
          </w:tcPr>
          <w:p w14:paraId="1BFB58AF" w14:textId="77777777" w:rsidR="00EB29EB" w:rsidRDefault="00EB29EB" w:rsidP="00EB29EB">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1485EECB" w14:textId="232ACD7F" w:rsidR="00EB29EB" w:rsidRDefault="00EB29EB" w:rsidP="00EB29EB">
            <w:pPr>
              <w:rPr>
                <w:szCs w:val="21"/>
              </w:rPr>
            </w:pPr>
            <w:r w:rsidRPr="00B42C40">
              <w:rPr>
                <w:rFonts w:hint="eastAsia"/>
                <w:szCs w:val="21"/>
              </w:rPr>
              <w:t>验证系统支持安全专用界面手动修改指定客体标记</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126A494" w14:textId="2661D2CF" w:rsidR="00EB29EB" w:rsidRDefault="00EB29EB" w:rsidP="00EB29EB">
            <w:r w:rsidRPr="00B42C40">
              <w:rPr>
                <w:rFonts w:hint="eastAsia"/>
                <w:szCs w:val="21"/>
              </w:rPr>
              <w:t>系统支持安全专用界面手动修改指定客体标记</w:t>
            </w:r>
          </w:p>
        </w:tc>
        <w:tc>
          <w:tcPr>
            <w:tcW w:w="3119" w:type="dxa"/>
            <w:gridSpan w:val="2"/>
            <w:tcBorders>
              <w:top w:val="single" w:sz="4" w:space="0" w:color="auto"/>
              <w:left w:val="single" w:sz="4" w:space="0" w:color="auto"/>
              <w:bottom w:val="single" w:sz="4" w:space="0" w:color="auto"/>
              <w:right w:val="single" w:sz="4" w:space="0" w:color="auto"/>
            </w:tcBorders>
          </w:tcPr>
          <w:p w14:paraId="7284C2DD" w14:textId="159DC0AF" w:rsidR="00EB29EB" w:rsidRDefault="00EB29EB" w:rsidP="00EB29EB">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6A349749" w14:textId="5B1A28D8" w:rsidR="00EB29EB" w:rsidRDefault="00EB29EB" w:rsidP="00EB29EB">
            <w:pPr>
              <w:rPr>
                <w:noProof/>
                <w:szCs w:val="21"/>
              </w:rPr>
            </w:pPr>
          </w:p>
        </w:tc>
      </w:tr>
      <w:tr w:rsidR="00EB29EB" w:rsidRPr="002843F1" w14:paraId="567807C1" w14:textId="77777777" w:rsidTr="00803AAD">
        <w:tc>
          <w:tcPr>
            <w:tcW w:w="817" w:type="dxa"/>
            <w:tcBorders>
              <w:top w:val="single" w:sz="4" w:space="0" w:color="auto"/>
              <w:left w:val="single" w:sz="4" w:space="0" w:color="auto"/>
              <w:bottom w:val="single" w:sz="4" w:space="0" w:color="auto"/>
              <w:right w:val="single" w:sz="4" w:space="0" w:color="auto"/>
            </w:tcBorders>
            <w:vAlign w:val="center"/>
          </w:tcPr>
          <w:p w14:paraId="1A4D11E6" w14:textId="55CE48C9" w:rsidR="00EB29EB" w:rsidRDefault="00EB29EB" w:rsidP="00EB29EB">
            <w:pPr>
              <w:jc w:val="center"/>
              <w:rPr>
                <w:noProof/>
                <w:szCs w:val="21"/>
              </w:rPr>
            </w:pPr>
            <w:r>
              <w:rPr>
                <w:rFonts w:hint="eastAsia"/>
                <w:noProof/>
                <w:szCs w:val="21"/>
              </w:rPr>
              <w:t>6</w:t>
            </w:r>
          </w:p>
        </w:tc>
        <w:tc>
          <w:tcPr>
            <w:tcW w:w="2126" w:type="dxa"/>
            <w:gridSpan w:val="3"/>
            <w:tcBorders>
              <w:top w:val="single" w:sz="4" w:space="0" w:color="auto"/>
              <w:left w:val="single" w:sz="4" w:space="0" w:color="auto"/>
              <w:bottom w:val="single" w:sz="4" w:space="0" w:color="auto"/>
              <w:right w:val="single" w:sz="4" w:space="0" w:color="auto"/>
            </w:tcBorders>
          </w:tcPr>
          <w:p w14:paraId="19B457BC" w14:textId="49E4029D" w:rsidR="00EB29EB" w:rsidRPr="00B42C40" w:rsidRDefault="00EB29EB" w:rsidP="00EB29EB">
            <w:pPr>
              <w:rPr>
                <w:szCs w:val="21"/>
              </w:rPr>
            </w:pPr>
            <w:r w:rsidRPr="00B42C40">
              <w:rPr>
                <w:rFonts w:hint="eastAsia"/>
                <w:szCs w:val="21"/>
              </w:rPr>
              <w:t>验证系统禁止普通用户创建</w:t>
            </w:r>
            <w:r w:rsidRPr="00B42C40">
              <w:rPr>
                <w:rFonts w:hint="eastAsia"/>
                <w:szCs w:val="21"/>
              </w:rPr>
              <w:t xml:space="preserve"> / </w:t>
            </w:r>
            <w:r w:rsidRPr="00B42C40">
              <w:rPr>
                <w:rFonts w:hint="eastAsia"/>
                <w:szCs w:val="21"/>
              </w:rPr>
              <w:t>修改</w:t>
            </w:r>
            <w:r w:rsidRPr="00B42C40">
              <w:rPr>
                <w:rFonts w:hint="eastAsia"/>
                <w:szCs w:val="21"/>
              </w:rPr>
              <w:t xml:space="preserve"> / </w:t>
            </w:r>
            <w:r w:rsidRPr="00B42C40">
              <w:rPr>
                <w:rFonts w:hint="eastAsia"/>
                <w:szCs w:val="21"/>
              </w:rPr>
              <w:t>删除客体敏感标记</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6967D19" w14:textId="37D54C16" w:rsidR="00EB29EB" w:rsidRDefault="00EB29EB" w:rsidP="00EB29EB">
            <w:r w:rsidRPr="00B42C40">
              <w:rPr>
                <w:rFonts w:hint="eastAsia"/>
                <w:szCs w:val="21"/>
              </w:rPr>
              <w:t>系统禁止普通用户创建</w:t>
            </w:r>
            <w:r w:rsidRPr="00B42C40">
              <w:rPr>
                <w:rFonts w:hint="eastAsia"/>
                <w:szCs w:val="21"/>
              </w:rPr>
              <w:t xml:space="preserve"> / </w:t>
            </w:r>
            <w:r w:rsidRPr="00B42C40">
              <w:rPr>
                <w:rFonts w:hint="eastAsia"/>
                <w:szCs w:val="21"/>
              </w:rPr>
              <w:t>修改</w:t>
            </w:r>
            <w:r w:rsidRPr="00B42C40">
              <w:rPr>
                <w:rFonts w:hint="eastAsia"/>
                <w:szCs w:val="21"/>
              </w:rPr>
              <w:t xml:space="preserve"> / </w:t>
            </w:r>
            <w:r w:rsidRPr="00B42C40">
              <w:rPr>
                <w:rFonts w:hint="eastAsia"/>
                <w:szCs w:val="21"/>
              </w:rPr>
              <w:t>删除客体敏感标记</w:t>
            </w:r>
          </w:p>
        </w:tc>
        <w:tc>
          <w:tcPr>
            <w:tcW w:w="3119" w:type="dxa"/>
            <w:gridSpan w:val="2"/>
            <w:tcBorders>
              <w:top w:val="single" w:sz="4" w:space="0" w:color="auto"/>
              <w:left w:val="single" w:sz="4" w:space="0" w:color="auto"/>
              <w:bottom w:val="single" w:sz="4" w:space="0" w:color="auto"/>
              <w:right w:val="single" w:sz="4" w:space="0" w:color="auto"/>
            </w:tcBorders>
          </w:tcPr>
          <w:p w14:paraId="4649EB98" w14:textId="72FBEF5A" w:rsidR="00EB29EB" w:rsidRDefault="00EB29EB" w:rsidP="00EB29EB">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1CDFF2F3" w14:textId="5FF5C7B9" w:rsidR="00EB29EB" w:rsidRPr="00767B67" w:rsidRDefault="00EB29EB" w:rsidP="00EB29EB">
            <w:pPr>
              <w:rPr>
                <w:noProof/>
                <w:szCs w:val="21"/>
              </w:rPr>
            </w:pPr>
          </w:p>
        </w:tc>
      </w:tr>
      <w:tr w:rsidR="00EB29EB" w:rsidRPr="002843F1" w14:paraId="6E9FDEE7" w14:textId="77777777" w:rsidTr="00803AAD">
        <w:tc>
          <w:tcPr>
            <w:tcW w:w="817" w:type="dxa"/>
            <w:tcBorders>
              <w:top w:val="single" w:sz="4" w:space="0" w:color="auto"/>
              <w:left w:val="single" w:sz="4" w:space="0" w:color="auto"/>
              <w:bottom w:val="single" w:sz="4" w:space="0" w:color="auto"/>
              <w:right w:val="single" w:sz="4" w:space="0" w:color="auto"/>
            </w:tcBorders>
            <w:vAlign w:val="center"/>
          </w:tcPr>
          <w:p w14:paraId="21FC054F" w14:textId="06373D3B" w:rsidR="00EB29EB" w:rsidRDefault="00EB29EB" w:rsidP="00EB29EB">
            <w:pPr>
              <w:jc w:val="center"/>
              <w:rPr>
                <w:noProof/>
                <w:szCs w:val="21"/>
              </w:rPr>
            </w:pPr>
            <w:r>
              <w:rPr>
                <w:rFonts w:hint="eastAsia"/>
                <w:noProof/>
                <w:szCs w:val="21"/>
              </w:rPr>
              <w:t>7</w:t>
            </w:r>
          </w:p>
        </w:tc>
        <w:tc>
          <w:tcPr>
            <w:tcW w:w="2126" w:type="dxa"/>
            <w:gridSpan w:val="3"/>
            <w:tcBorders>
              <w:top w:val="single" w:sz="4" w:space="0" w:color="auto"/>
              <w:left w:val="single" w:sz="4" w:space="0" w:color="auto"/>
              <w:bottom w:val="single" w:sz="4" w:space="0" w:color="auto"/>
              <w:right w:val="single" w:sz="4" w:space="0" w:color="auto"/>
            </w:tcBorders>
          </w:tcPr>
          <w:p w14:paraId="5C647613" w14:textId="3433E6E3" w:rsidR="00EB29EB" w:rsidRPr="00B42C40" w:rsidRDefault="00EB29EB" w:rsidP="00EB29EB">
            <w:pPr>
              <w:rPr>
                <w:szCs w:val="21"/>
              </w:rPr>
            </w:pPr>
            <w:r w:rsidRPr="00B42C40">
              <w:rPr>
                <w:rFonts w:hint="eastAsia"/>
                <w:szCs w:val="21"/>
              </w:rPr>
              <w:t>验证系统中标记与客体绑定，不可脱离客体存在</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15129098" w14:textId="1F219A15" w:rsidR="00EB29EB" w:rsidRDefault="00EB29EB" w:rsidP="00EB29EB">
            <w:r w:rsidRPr="00B42C40">
              <w:rPr>
                <w:rFonts w:hint="eastAsia"/>
                <w:szCs w:val="21"/>
              </w:rPr>
              <w:t>系统中标记与客体绑定</w:t>
            </w:r>
          </w:p>
        </w:tc>
        <w:tc>
          <w:tcPr>
            <w:tcW w:w="3119" w:type="dxa"/>
            <w:gridSpan w:val="2"/>
            <w:tcBorders>
              <w:top w:val="single" w:sz="4" w:space="0" w:color="auto"/>
              <w:left w:val="single" w:sz="4" w:space="0" w:color="auto"/>
              <w:bottom w:val="single" w:sz="4" w:space="0" w:color="auto"/>
              <w:right w:val="single" w:sz="4" w:space="0" w:color="auto"/>
            </w:tcBorders>
          </w:tcPr>
          <w:p w14:paraId="0441DAF5" w14:textId="79024D1C" w:rsidR="00EB29EB" w:rsidRDefault="00EB29EB" w:rsidP="00EB29EB">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6D79A445" w14:textId="461A4628" w:rsidR="00EB29EB" w:rsidRPr="00767B67" w:rsidRDefault="00EB29EB" w:rsidP="00EB29EB">
            <w:pPr>
              <w:rPr>
                <w:noProof/>
                <w:szCs w:val="21"/>
              </w:rPr>
            </w:pPr>
          </w:p>
        </w:tc>
      </w:tr>
      <w:tr w:rsidR="00EB29EB" w:rsidRPr="002843F1" w14:paraId="04153368" w14:textId="77777777" w:rsidTr="00803AAD">
        <w:tc>
          <w:tcPr>
            <w:tcW w:w="817" w:type="dxa"/>
            <w:tcBorders>
              <w:top w:val="single" w:sz="4" w:space="0" w:color="auto"/>
              <w:left w:val="single" w:sz="4" w:space="0" w:color="auto"/>
              <w:bottom w:val="single" w:sz="4" w:space="0" w:color="auto"/>
              <w:right w:val="single" w:sz="4" w:space="0" w:color="auto"/>
            </w:tcBorders>
            <w:vAlign w:val="center"/>
          </w:tcPr>
          <w:p w14:paraId="0AFABD48" w14:textId="216FBDDB" w:rsidR="00EB29EB" w:rsidRDefault="00EB29EB" w:rsidP="00EB29EB">
            <w:pPr>
              <w:jc w:val="center"/>
              <w:rPr>
                <w:noProof/>
                <w:szCs w:val="21"/>
              </w:rPr>
            </w:pPr>
            <w:r>
              <w:rPr>
                <w:rFonts w:hint="eastAsia"/>
                <w:noProof/>
                <w:szCs w:val="21"/>
              </w:rPr>
              <w:t>8</w:t>
            </w:r>
          </w:p>
        </w:tc>
        <w:tc>
          <w:tcPr>
            <w:tcW w:w="2126" w:type="dxa"/>
            <w:gridSpan w:val="3"/>
            <w:tcBorders>
              <w:top w:val="single" w:sz="4" w:space="0" w:color="auto"/>
              <w:left w:val="single" w:sz="4" w:space="0" w:color="auto"/>
              <w:bottom w:val="single" w:sz="4" w:space="0" w:color="auto"/>
              <w:right w:val="single" w:sz="4" w:space="0" w:color="auto"/>
            </w:tcBorders>
          </w:tcPr>
          <w:p w14:paraId="503C206A" w14:textId="48592F51" w:rsidR="00EB29EB" w:rsidRPr="00B42C40" w:rsidRDefault="00EB29EB" w:rsidP="00EB29EB">
            <w:pPr>
              <w:rPr>
                <w:szCs w:val="21"/>
              </w:rPr>
            </w:pPr>
            <w:r w:rsidRPr="00EB29EB">
              <w:rPr>
                <w:szCs w:val="21"/>
              </w:rPr>
              <w:t>验证主体、客体必须使用同一套敏感标记规则</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DB45142" w14:textId="0BA41AE8" w:rsidR="00EB29EB" w:rsidRPr="00B42C40" w:rsidRDefault="00E44B81" w:rsidP="00EB29EB">
            <w:pPr>
              <w:rPr>
                <w:szCs w:val="21"/>
              </w:rPr>
            </w:pPr>
            <w:r w:rsidRPr="00EB29EB">
              <w:rPr>
                <w:szCs w:val="21"/>
              </w:rPr>
              <w:t>主体、客体必须使用同一套敏感标记规则</w:t>
            </w:r>
          </w:p>
        </w:tc>
        <w:tc>
          <w:tcPr>
            <w:tcW w:w="3119" w:type="dxa"/>
            <w:gridSpan w:val="2"/>
            <w:tcBorders>
              <w:top w:val="single" w:sz="4" w:space="0" w:color="auto"/>
              <w:left w:val="single" w:sz="4" w:space="0" w:color="auto"/>
              <w:bottom w:val="single" w:sz="4" w:space="0" w:color="auto"/>
              <w:right w:val="single" w:sz="4" w:space="0" w:color="auto"/>
            </w:tcBorders>
          </w:tcPr>
          <w:p w14:paraId="799E2724" w14:textId="27342AA0" w:rsidR="00EB29EB" w:rsidRPr="00D66C41" w:rsidRDefault="00EB29EB" w:rsidP="00EB29EB"/>
        </w:tc>
        <w:tc>
          <w:tcPr>
            <w:tcW w:w="731" w:type="dxa"/>
            <w:tcBorders>
              <w:top w:val="single" w:sz="4" w:space="0" w:color="auto"/>
              <w:left w:val="single" w:sz="4" w:space="0" w:color="auto"/>
              <w:bottom w:val="single" w:sz="4" w:space="0" w:color="auto"/>
              <w:right w:val="single" w:sz="4" w:space="0" w:color="auto"/>
            </w:tcBorders>
            <w:vAlign w:val="center"/>
          </w:tcPr>
          <w:p w14:paraId="43508BEF" w14:textId="6855308B" w:rsidR="00EB29EB" w:rsidRDefault="00EB29EB" w:rsidP="00EB29EB">
            <w:pPr>
              <w:rPr>
                <w:noProof/>
                <w:szCs w:val="21"/>
              </w:rPr>
            </w:pPr>
          </w:p>
        </w:tc>
      </w:tr>
      <w:tr w:rsidR="00EB29EB" w:rsidRPr="002843F1" w14:paraId="397F5D4B"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F93D1A3" w14:textId="77777777" w:rsidR="00EB29EB" w:rsidRPr="002843F1" w:rsidRDefault="00EB29EB" w:rsidP="00EB29EB">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44DE44D6" w14:textId="77AA6488" w:rsidR="00EB29EB" w:rsidRPr="0007456C" w:rsidRDefault="00EB29EB" w:rsidP="00EB29EB">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E03B1CB" w14:textId="77777777" w:rsidR="00EB29EB" w:rsidRPr="0007456C" w:rsidRDefault="00EB29EB" w:rsidP="00EB29EB">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EC86961" w14:textId="175405B5" w:rsidR="00EB29EB" w:rsidRPr="0007456C" w:rsidRDefault="00EB29EB" w:rsidP="00EB29EB">
            <w:pPr>
              <w:rPr>
                <w:noProof/>
                <w:szCs w:val="21"/>
              </w:rPr>
            </w:pPr>
          </w:p>
        </w:tc>
      </w:tr>
      <w:tr w:rsidR="00EB29EB" w:rsidRPr="002843F1" w14:paraId="55DC63F1"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662AE2C8" w14:textId="77777777" w:rsidR="00EB29EB" w:rsidRPr="002843F1" w:rsidRDefault="00EB29EB" w:rsidP="00EB29EB">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64AF903" w14:textId="5EDFA56C" w:rsidR="00EB29EB" w:rsidRPr="0007456C" w:rsidRDefault="00EB29EB" w:rsidP="00EB29EB">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553FA036" w14:textId="77777777" w:rsidR="00EB29EB" w:rsidRPr="0007456C" w:rsidRDefault="00EB29EB" w:rsidP="00EB29EB">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4F21355" w14:textId="0D6BB278" w:rsidR="00EB29EB" w:rsidRPr="0007456C" w:rsidRDefault="00EB29EB" w:rsidP="00EB29EB">
            <w:pPr>
              <w:rPr>
                <w:noProof/>
                <w:szCs w:val="21"/>
              </w:rPr>
            </w:pPr>
          </w:p>
        </w:tc>
      </w:tr>
      <w:tr w:rsidR="00EB29EB" w:rsidRPr="002843F1" w14:paraId="15CFAA73"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2F2FA02" w14:textId="77777777" w:rsidR="00EB29EB" w:rsidRPr="002843F1" w:rsidRDefault="00EB29EB" w:rsidP="00EB29EB">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3E6DCFF4" w14:textId="44DA0F5A" w:rsidR="00EB29EB" w:rsidRPr="002843F1" w:rsidRDefault="00EB29EB" w:rsidP="00EB29EB">
            <w:pPr>
              <w:rPr>
                <w:noProof/>
                <w:szCs w:val="21"/>
              </w:rPr>
            </w:pPr>
          </w:p>
        </w:tc>
      </w:tr>
      <w:tr w:rsidR="00EB29EB" w:rsidRPr="002843F1" w14:paraId="7FA79683"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ACAA9FC" w14:textId="77777777" w:rsidR="00EB29EB" w:rsidRPr="002843F1" w:rsidRDefault="00EB29EB" w:rsidP="00EB29EB">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2BE808D5" w14:textId="7C8BD7D8" w:rsidR="00EB29EB" w:rsidRPr="002843F1" w:rsidRDefault="00EB29EB" w:rsidP="00EB29EB">
            <w:pPr>
              <w:rPr>
                <w:noProof/>
                <w:szCs w:val="21"/>
              </w:rPr>
            </w:pPr>
          </w:p>
        </w:tc>
      </w:tr>
    </w:tbl>
    <w:p w14:paraId="3CD9690D" w14:textId="77777777" w:rsidR="00767B67" w:rsidRDefault="00767B67" w:rsidP="00767B67"/>
    <w:p w14:paraId="384197A6" w14:textId="77777777" w:rsidR="001779D1" w:rsidRDefault="001779D1" w:rsidP="00767B67"/>
    <w:p w14:paraId="7904F1B5" w14:textId="77777777" w:rsidR="00E721C4" w:rsidRPr="00CF1CDF" w:rsidRDefault="00E721C4" w:rsidP="00E721C4">
      <w:pPr>
        <w:pStyle w:val="2"/>
        <w:spacing w:before="120" w:after="120"/>
        <w:ind w:left="578" w:hanging="578"/>
      </w:pPr>
      <w:bookmarkStart w:id="64" w:name="_Toc232512029"/>
      <w:bookmarkStart w:id="65" w:name="_Toc238659815"/>
      <w:r w:rsidRPr="002F204D">
        <w:rPr>
          <w:rFonts w:hint="eastAsia"/>
        </w:rPr>
        <w:t>强制访问控制</w:t>
      </w:r>
      <w:bookmarkEnd w:id="64"/>
      <w:bookmarkEnd w:id="65"/>
    </w:p>
    <w:p w14:paraId="4DB9AA68" w14:textId="77777777" w:rsidR="00E721C4" w:rsidRPr="00E721C4" w:rsidRDefault="00E721C4" w:rsidP="00E721C4">
      <w:pPr>
        <w:pStyle w:val="3"/>
        <w:numPr>
          <w:ilvl w:val="2"/>
          <w:numId w:val="1"/>
        </w:numPr>
        <w:spacing w:before="120" w:after="120"/>
        <w:rPr>
          <w:szCs w:val="21"/>
        </w:rPr>
      </w:pPr>
      <w:bookmarkStart w:id="66" w:name="_Toc238659816"/>
      <w:r w:rsidRPr="00E721C4">
        <w:rPr>
          <w:rFonts w:hint="eastAsia"/>
          <w:szCs w:val="21"/>
        </w:rPr>
        <w:t>强制访问控制功能</w:t>
      </w:r>
      <w:bookmarkEnd w:id="66"/>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E721C4" w:rsidRPr="002843F1" w14:paraId="3534B21F"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9117F63" w14:textId="77777777" w:rsidR="00E721C4" w:rsidRPr="002843F1" w:rsidRDefault="00E721C4"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0F50D009" w14:textId="1951FAF8" w:rsidR="00E721C4" w:rsidRPr="00A824A6" w:rsidRDefault="00D06CE9" w:rsidP="00C41C9D">
            <w:pPr>
              <w:jc w:val="center"/>
              <w:rPr>
                <w:bCs/>
                <w:szCs w:val="21"/>
              </w:rPr>
            </w:pPr>
            <w:r w:rsidRPr="00D06CE9">
              <w:rPr>
                <w:bCs/>
                <w:szCs w:val="21"/>
              </w:rPr>
              <w:t>单条强制访问控制策略</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2A499F4B" w14:textId="77777777" w:rsidR="00E721C4" w:rsidRPr="00A824A6" w:rsidRDefault="00E721C4"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6570D8A9" w14:textId="0A67BE24" w:rsidR="00E721C4" w:rsidRPr="00A824A6" w:rsidRDefault="00E721C4"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Pr="00E721C4">
              <w:rPr>
                <w:noProof/>
                <w:szCs w:val="21"/>
              </w:rPr>
              <w:t>QZFWGN</w:t>
            </w:r>
            <w:r w:rsidRPr="00A824A6">
              <w:rPr>
                <w:rFonts w:hint="eastAsia"/>
                <w:noProof/>
                <w:szCs w:val="21"/>
              </w:rPr>
              <w:t>_</w:t>
            </w:r>
            <w:r>
              <w:rPr>
                <w:rFonts w:hint="eastAsia"/>
                <w:noProof/>
                <w:szCs w:val="21"/>
              </w:rPr>
              <w:t>1</w:t>
            </w:r>
          </w:p>
        </w:tc>
      </w:tr>
      <w:tr w:rsidR="00E721C4" w:rsidRPr="002843F1" w14:paraId="77EDF17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1A22A3A" w14:textId="77777777" w:rsidR="00E721C4" w:rsidRPr="002843F1" w:rsidRDefault="00E721C4"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53ABA2E" w14:textId="77777777" w:rsidR="00E721C4" w:rsidRPr="00A824A6" w:rsidRDefault="00E721C4" w:rsidP="00C41C9D">
            <w:pPr>
              <w:rPr>
                <w:noProof/>
                <w:szCs w:val="21"/>
              </w:rPr>
            </w:pPr>
            <w:r w:rsidRPr="00A824A6">
              <w:rPr>
                <w:noProof/>
                <w:szCs w:val="21"/>
              </w:rPr>
              <w:t>软件测试依据：</w:t>
            </w:r>
            <w:r w:rsidRPr="00A824A6">
              <w:rPr>
                <w:rFonts w:hint="eastAsia"/>
                <w:noProof/>
                <w:szCs w:val="21"/>
              </w:rPr>
              <w:t>安全测评大纲</w:t>
            </w:r>
          </w:p>
          <w:p w14:paraId="390538A6" w14:textId="74E9E742" w:rsidR="00E721C4" w:rsidRPr="00A824A6" w:rsidRDefault="00E721C4" w:rsidP="00C41C9D">
            <w:pPr>
              <w:rPr>
                <w:noProof/>
                <w:szCs w:val="21"/>
              </w:rPr>
            </w:pPr>
            <w:r w:rsidRPr="00A824A6">
              <w:rPr>
                <w:noProof/>
                <w:szCs w:val="21"/>
              </w:rPr>
              <w:t>测试需求分析：</w:t>
            </w:r>
            <w:r w:rsidRPr="00E721C4">
              <w:rPr>
                <w:noProof/>
                <w:szCs w:val="21"/>
              </w:rPr>
              <w:t>3.2.5.1</w:t>
            </w:r>
            <w:r w:rsidRPr="00E721C4">
              <w:rPr>
                <w:noProof/>
                <w:szCs w:val="21"/>
              </w:rPr>
              <w:tab/>
            </w:r>
            <w:r w:rsidRPr="00E721C4">
              <w:rPr>
                <w:noProof/>
                <w:szCs w:val="21"/>
              </w:rPr>
              <w:t>强制访问控制功能</w:t>
            </w:r>
          </w:p>
          <w:p w14:paraId="185B0C27" w14:textId="4888B6A9" w:rsidR="00E721C4" w:rsidRPr="00A824A6" w:rsidRDefault="00E721C4" w:rsidP="00C41C9D">
            <w:pPr>
              <w:rPr>
                <w:i/>
                <w:szCs w:val="21"/>
              </w:rPr>
            </w:pPr>
            <w:r w:rsidRPr="00A824A6">
              <w:rPr>
                <w:noProof/>
                <w:szCs w:val="21"/>
              </w:rPr>
              <w:t>测试需求标识：</w:t>
            </w:r>
            <w:r w:rsidRPr="00E721C4">
              <w:rPr>
                <w:noProof/>
                <w:szCs w:val="21"/>
              </w:rPr>
              <w:t>IS_XQ_QZFWGN</w:t>
            </w:r>
          </w:p>
        </w:tc>
      </w:tr>
      <w:tr w:rsidR="00E721C4" w:rsidRPr="002843F1" w14:paraId="63DA9454"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E5505AB" w14:textId="77777777" w:rsidR="00E721C4" w:rsidRPr="002843F1" w:rsidRDefault="00E721C4"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1EC76E2E" w14:textId="5B4202BC" w:rsidR="00E721C4" w:rsidRPr="002843F1" w:rsidRDefault="00E721C4" w:rsidP="00C41C9D">
            <w:pPr>
              <w:rPr>
                <w:szCs w:val="21"/>
              </w:rPr>
            </w:pPr>
            <w:r>
              <w:rPr>
                <w:rFonts w:hint="eastAsia"/>
                <w:szCs w:val="21"/>
              </w:rPr>
              <w:t>验证软件</w:t>
            </w:r>
            <w:r w:rsidRPr="00E721C4">
              <w:rPr>
                <w:szCs w:val="21"/>
              </w:rPr>
              <w:t>强制访问控制功能</w:t>
            </w:r>
            <w:r>
              <w:rPr>
                <w:rFonts w:hint="eastAsia"/>
                <w:szCs w:val="21"/>
              </w:rPr>
              <w:t>符合安全性要求</w:t>
            </w:r>
          </w:p>
        </w:tc>
      </w:tr>
      <w:tr w:rsidR="00E721C4" w:rsidRPr="002843F1" w14:paraId="0889332B"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3794E81" w14:textId="77777777" w:rsidR="00E721C4" w:rsidRPr="002843F1" w:rsidRDefault="00E721C4"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FC58B98" w14:textId="77777777" w:rsidR="00E721C4" w:rsidRPr="00A824A6" w:rsidRDefault="00E721C4" w:rsidP="00C41C9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E721C4" w:rsidRPr="002843F1" w14:paraId="67D44B61"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27CB04C" w14:textId="77777777" w:rsidR="00E721C4" w:rsidRPr="002843F1" w:rsidRDefault="00E721C4"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4840583" w14:textId="77777777" w:rsidR="00E721C4" w:rsidRPr="002843F1" w:rsidRDefault="00E721C4"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E721C4" w:rsidRPr="002843F1" w14:paraId="3C29FAC6"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565CAB71" w14:textId="77777777" w:rsidR="00E721C4" w:rsidRPr="002843F1" w:rsidRDefault="00E721C4" w:rsidP="00C41C9D">
            <w:pPr>
              <w:jc w:val="center"/>
              <w:rPr>
                <w:b/>
                <w:szCs w:val="21"/>
              </w:rPr>
            </w:pPr>
            <w:r w:rsidRPr="002843F1">
              <w:rPr>
                <w:b/>
                <w:szCs w:val="21"/>
              </w:rPr>
              <w:t>测试步骤</w:t>
            </w:r>
          </w:p>
        </w:tc>
      </w:tr>
      <w:tr w:rsidR="00E721C4" w:rsidRPr="002843F1" w14:paraId="1163877A"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318646E9" w14:textId="77777777" w:rsidR="00E721C4" w:rsidRPr="002843F1" w:rsidRDefault="00E721C4"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075B2F57" w14:textId="77777777" w:rsidR="00E721C4" w:rsidRPr="002843F1" w:rsidRDefault="00E721C4"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5033D626" w14:textId="77777777" w:rsidR="00E721C4" w:rsidRPr="002843F1" w:rsidRDefault="00E721C4"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6FAB5CD3" w14:textId="77777777" w:rsidR="00E721C4" w:rsidRPr="002843F1" w:rsidRDefault="00E721C4"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1C14EF82" w14:textId="77777777" w:rsidR="00E721C4" w:rsidRPr="002843F1" w:rsidRDefault="00E721C4" w:rsidP="00C41C9D">
            <w:pPr>
              <w:jc w:val="center"/>
              <w:rPr>
                <w:b/>
                <w:color w:val="000000"/>
                <w:szCs w:val="21"/>
              </w:rPr>
            </w:pPr>
            <w:r w:rsidRPr="002843F1">
              <w:rPr>
                <w:b/>
                <w:color w:val="000000"/>
                <w:szCs w:val="21"/>
              </w:rPr>
              <w:t>通过</w:t>
            </w:r>
          </w:p>
          <w:p w14:paraId="6A351495" w14:textId="77777777" w:rsidR="00E721C4" w:rsidRPr="002843F1" w:rsidRDefault="00E721C4" w:rsidP="00C41C9D">
            <w:pPr>
              <w:jc w:val="center"/>
              <w:rPr>
                <w:b/>
                <w:color w:val="000000"/>
                <w:szCs w:val="21"/>
              </w:rPr>
            </w:pPr>
            <w:r w:rsidRPr="002843F1">
              <w:rPr>
                <w:b/>
                <w:color w:val="000000"/>
                <w:szCs w:val="21"/>
              </w:rPr>
              <w:t>与否</w:t>
            </w:r>
          </w:p>
        </w:tc>
      </w:tr>
      <w:tr w:rsidR="00E721C4" w:rsidRPr="002843F1" w14:paraId="7D3E15CA"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325103A6" w14:textId="77777777" w:rsidR="00E721C4" w:rsidRPr="002843F1" w:rsidRDefault="00E721C4"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6905D736" w14:textId="7A43F10D" w:rsidR="00E721C4" w:rsidRPr="00E95597" w:rsidRDefault="00D06CE9" w:rsidP="00C41C9D">
            <w:pPr>
              <w:rPr>
                <w:szCs w:val="21"/>
              </w:rPr>
            </w:pPr>
            <w:r w:rsidRPr="00D06CE9">
              <w:rPr>
                <w:szCs w:val="21"/>
              </w:rPr>
              <w:t>软件定义的安全级别由低到高分别为义务，内部，一般，重要</w:t>
            </w:r>
            <w:r w:rsidRPr="00D06CE9">
              <w:rPr>
                <w:szCs w:val="21"/>
              </w:rPr>
              <w:t>4</w:t>
            </w:r>
            <w:r w:rsidRPr="00D06CE9">
              <w:rPr>
                <w:szCs w:val="21"/>
              </w:rPr>
              <w:t>个级别，</w:t>
            </w:r>
            <w:r>
              <w:rPr>
                <w:rFonts w:hint="eastAsia"/>
                <w:szCs w:val="21"/>
              </w:rPr>
              <w:t>使用</w:t>
            </w:r>
            <w:r w:rsidRPr="00D06CE9">
              <w:rPr>
                <w:szCs w:val="21"/>
              </w:rPr>
              <w:t>系统安全员</w:t>
            </w:r>
            <w:r>
              <w:rPr>
                <w:rFonts w:hint="eastAsia"/>
                <w:szCs w:val="21"/>
              </w:rPr>
              <w:t>账号</w:t>
            </w:r>
            <w:r w:rsidRPr="00D06CE9">
              <w:rPr>
                <w:szCs w:val="21"/>
              </w:rPr>
              <w:t>配置一条强制访问控制策略：安全级别为</w:t>
            </w:r>
            <w:r w:rsidRPr="00D06CE9">
              <w:rPr>
                <w:szCs w:val="21"/>
              </w:rPr>
              <w:t>"</w:t>
            </w:r>
            <w:r w:rsidRPr="00D06CE9">
              <w:rPr>
                <w:szCs w:val="21"/>
              </w:rPr>
              <w:t>内部</w:t>
            </w:r>
            <w:r w:rsidRPr="00D06CE9">
              <w:rPr>
                <w:szCs w:val="21"/>
              </w:rPr>
              <w:t>"</w:t>
            </w:r>
            <w:r w:rsidRPr="00D06CE9">
              <w:rPr>
                <w:szCs w:val="21"/>
              </w:rPr>
              <w:t>的主体只能访问安全级别不高于</w:t>
            </w:r>
            <w:r w:rsidRPr="00D06CE9">
              <w:rPr>
                <w:szCs w:val="21"/>
              </w:rPr>
              <w:t>"</w:t>
            </w:r>
            <w:r w:rsidRPr="00D06CE9">
              <w:rPr>
                <w:szCs w:val="21"/>
              </w:rPr>
              <w:t>内部</w:t>
            </w:r>
            <w:r w:rsidRPr="00D06CE9">
              <w:rPr>
                <w:szCs w:val="21"/>
              </w:rPr>
              <w:t>"</w:t>
            </w:r>
            <w:r w:rsidRPr="00D06CE9">
              <w:rPr>
                <w:szCs w:val="21"/>
              </w:rPr>
              <w:t>的客体</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01E1FA4" w14:textId="48E0B770" w:rsidR="00E721C4" w:rsidRPr="00D06CE9" w:rsidRDefault="00D06CE9" w:rsidP="00C41C9D">
            <w:pPr>
              <w:rPr>
                <w:szCs w:val="21"/>
              </w:rPr>
            </w:pPr>
            <w:r w:rsidRPr="00D06CE9">
              <w:rPr>
                <w:szCs w:val="21"/>
              </w:rPr>
              <w:t>单条强制访问控制策略</w:t>
            </w:r>
            <w:r>
              <w:rPr>
                <w:rFonts w:hint="eastAsia"/>
                <w:szCs w:val="21"/>
              </w:rPr>
              <w:t>配置正常</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EB09512" w14:textId="241FEFA2" w:rsidR="00E721C4" w:rsidRPr="00D06CE9" w:rsidRDefault="00E721C4"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175399C0" w14:textId="1BE465BE" w:rsidR="00E721C4" w:rsidRPr="0007456C" w:rsidRDefault="00E721C4" w:rsidP="00C41C9D">
            <w:pPr>
              <w:rPr>
                <w:noProof/>
                <w:szCs w:val="21"/>
              </w:rPr>
            </w:pPr>
          </w:p>
        </w:tc>
      </w:tr>
      <w:tr w:rsidR="00E721C4" w:rsidRPr="002843F1" w14:paraId="046449E3"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51D6EBAE" w14:textId="77777777" w:rsidR="00E721C4" w:rsidRDefault="00E721C4"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3D1C5172" w14:textId="72DF57F3" w:rsidR="00E721C4" w:rsidRDefault="00D06CE9" w:rsidP="00C41C9D">
            <w:pPr>
              <w:rPr>
                <w:szCs w:val="21"/>
              </w:rPr>
            </w:pPr>
            <w:r w:rsidRPr="00D06CE9">
              <w:rPr>
                <w:szCs w:val="21"/>
              </w:rPr>
              <w:t>使用安全级别为</w:t>
            </w:r>
            <w:r w:rsidRPr="00D06CE9">
              <w:rPr>
                <w:szCs w:val="21"/>
              </w:rPr>
              <w:t xml:space="preserve"> "</w:t>
            </w:r>
            <w:r w:rsidRPr="00D06CE9">
              <w:rPr>
                <w:szCs w:val="21"/>
              </w:rPr>
              <w:t>内部</w:t>
            </w:r>
            <w:r w:rsidRPr="00D06CE9">
              <w:rPr>
                <w:szCs w:val="21"/>
              </w:rPr>
              <w:t xml:space="preserve">" </w:t>
            </w:r>
            <w:r w:rsidRPr="00D06CE9">
              <w:rPr>
                <w:szCs w:val="21"/>
              </w:rPr>
              <w:t>的用户账号登录系统</w:t>
            </w:r>
            <w:r>
              <w:rPr>
                <w:rFonts w:hint="eastAsia"/>
                <w:szCs w:val="21"/>
              </w:rPr>
              <w:t>，</w:t>
            </w:r>
            <w:r w:rsidRPr="00D06CE9">
              <w:rPr>
                <w:szCs w:val="21"/>
              </w:rPr>
              <w:t>尝试访问安全级别为义务，内部，一般，重要的客体</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26D5716" w14:textId="24A4604C" w:rsidR="00E721C4" w:rsidRPr="00D06CE9" w:rsidRDefault="00D06CE9" w:rsidP="00C41C9D">
            <w:pPr>
              <w:rPr>
                <w:szCs w:val="21"/>
              </w:rPr>
            </w:pPr>
            <w:r>
              <w:rPr>
                <w:rFonts w:hint="eastAsia"/>
                <w:szCs w:val="21"/>
              </w:rPr>
              <w:t>用户可访问</w:t>
            </w:r>
            <w:r w:rsidRPr="00D06CE9">
              <w:rPr>
                <w:szCs w:val="21"/>
              </w:rPr>
              <w:t>安全级别为义务，内部</w:t>
            </w:r>
            <w:r>
              <w:rPr>
                <w:rFonts w:hint="eastAsia"/>
                <w:szCs w:val="21"/>
              </w:rPr>
              <w:t>的客体，用户不可访问</w:t>
            </w:r>
            <w:r w:rsidRPr="00D06CE9">
              <w:rPr>
                <w:szCs w:val="21"/>
              </w:rPr>
              <w:t>安全级别为一般，重要的客体</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7B2A436" w14:textId="3A710FEA" w:rsidR="00E721C4" w:rsidRPr="00D06CE9" w:rsidRDefault="00E721C4"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5B526E74" w14:textId="7838E9DF" w:rsidR="00E721C4" w:rsidRPr="0007456C" w:rsidRDefault="00E721C4" w:rsidP="00C41C9D">
            <w:pPr>
              <w:rPr>
                <w:noProof/>
                <w:szCs w:val="21"/>
              </w:rPr>
            </w:pPr>
          </w:p>
        </w:tc>
      </w:tr>
      <w:tr w:rsidR="00E721C4" w:rsidRPr="002843F1" w14:paraId="27E11C25"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740E382D" w14:textId="77777777" w:rsidR="00E721C4" w:rsidRPr="002843F1" w:rsidRDefault="00E721C4"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608DFE1F" w14:textId="2177ADC2" w:rsidR="00E721C4" w:rsidRPr="0007456C" w:rsidRDefault="00E721C4" w:rsidP="00C41C9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25ADB21" w14:textId="77777777" w:rsidR="00E721C4" w:rsidRPr="0007456C" w:rsidRDefault="00E721C4"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32956219" w14:textId="1E7C603F" w:rsidR="00E721C4" w:rsidRPr="0007456C" w:rsidRDefault="00E721C4" w:rsidP="00C41C9D">
            <w:pPr>
              <w:rPr>
                <w:noProof/>
                <w:szCs w:val="21"/>
              </w:rPr>
            </w:pPr>
          </w:p>
        </w:tc>
      </w:tr>
      <w:tr w:rsidR="00E721C4" w:rsidRPr="002843F1" w14:paraId="3CA86E3A"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020180BA" w14:textId="77777777" w:rsidR="00E721C4" w:rsidRPr="002843F1" w:rsidRDefault="00E721C4"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EB4056A" w14:textId="07519F55" w:rsidR="00E721C4" w:rsidRPr="0007456C" w:rsidRDefault="00E721C4" w:rsidP="00C41C9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2B405C93" w14:textId="77777777" w:rsidR="00E721C4" w:rsidRPr="0007456C" w:rsidRDefault="00E721C4"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5F2C2C32" w14:textId="24851B5E" w:rsidR="00E721C4" w:rsidRPr="0007456C" w:rsidRDefault="00E721C4" w:rsidP="00C41C9D">
            <w:pPr>
              <w:rPr>
                <w:noProof/>
                <w:szCs w:val="21"/>
              </w:rPr>
            </w:pPr>
          </w:p>
        </w:tc>
      </w:tr>
      <w:tr w:rsidR="00E721C4" w:rsidRPr="002843F1" w14:paraId="52404E96"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4998EC6" w14:textId="77777777" w:rsidR="00E721C4" w:rsidRPr="002843F1" w:rsidRDefault="00E721C4"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32070464" w14:textId="615A27AA" w:rsidR="00E721C4" w:rsidRPr="002843F1" w:rsidRDefault="00E721C4" w:rsidP="00C41C9D">
            <w:pPr>
              <w:rPr>
                <w:noProof/>
                <w:szCs w:val="21"/>
              </w:rPr>
            </w:pPr>
          </w:p>
        </w:tc>
      </w:tr>
      <w:tr w:rsidR="00E721C4" w:rsidRPr="002843F1" w14:paraId="1367C268"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813BDAB" w14:textId="77777777" w:rsidR="00E721C4" w:rsidRPr="002843F1" w:rsidRDefault="00E721C4"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785FEF2E" w14:textId="77777777" w:rsidR="00E721C4" w:rsidRPr="002843F1" w:rsidRDefault="00E721C4" w:rsidP="00C41C9D">
            <w:pPr>
              <w:rPr>
                <w:noProof/>
                <w:szCs w:val="21"/>
              </w:rPr>
            </w:pPr>
            <w:r>
              <w:rPr>
                <w:rFonts w:hint="eastAsia"/>
                <w:noProof/>
                <w:szCs w:val="21"/>
              </w:rPr>
              <w:t>/</w:t>
            </w:r>
          </w:p>
        </w:tc>
      </w:tr>
    </w:tbl>
    <w:p w14:paraId="3052F16F" w14:textId="77777777" w:rsidR="00E721C4" w:rsidRDefault="00E721C4" w:rsidP="00767B67"/>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D06CE9" w:rsidRPr="002843F1" w14:paraId="786CAE3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F926A94" w14:textId="77777777" w:rsidR="00D06CE9" w:rsidRPr="002843F1" w:rsidRDefault="00D06CE9" w:rsidP="00C41C9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2F0FAF98" w14:textId="503981A4" w:rsidR="00D06CE9" w:rsidRPr="00A824A6" w:rsidRDefault="00D06CE9" w:rsidP="00C41C9D">
            <w:pPr>
              <w:jc w:val="center"/>
              <w:rPr>
                <w:bCs/>
                <w:szCs w:val="21"/>
              </w:rPr>
            </w:pPr>
            <w:r>
              <w:rPr>
                <w:rFonts w:hint="eastAsia"/>
                <w:bCs/>
                <w:szCs w:val="21"/>
              </w:rPr>
              <w:t>多条</w:t>
            </w:r>
            <w:r w:rsidRPr="00D06CE9">
              <w:rPr>
                <w:bCs/>
                <w:szCs w:val="21"/>
              </w:rPr>
              <w:t>强制访问控制策略</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07D02F91" w14:textId="77777777" w:rsidR="00D06CE9" w:rsidRPr="00A824A6" w:rsidRDefault="00D06CE9" w:rsidP="00C41C9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58BD7CE1" w14:textId="35890514" w:rsidR="00D06CE9" w:rsidRPr="00A824A6" w:rsidRDefault="00D06CE9" w:rsidP="00C41C9D">
            <w:pPr>
              <w:jc w:val="center"/>
              <w:rPr>
                <w:b/>
                <w:szCs w:val="21"/>
              </w:rPr>
            </w:pPr>
            <w:r w:rsidRPr="00A824A6">
              <w:rPr>
                <w:noProof/>
                <w:szCs w:val="21"/>
              </w:rPr>
              <w:t>IS_</w:t>
            </w:r>
            <w:r w:rsidRPr="00A824A6">
              <w:rPr>
                <w:rFonts w:hint="eastAsia"/>
                <w:noProof/>
                <w:szCs w:val="21"/>
              </w:rPr>
              <w:t>YL</w:t>
            </w:r>
            <w:r w:rsidRPr="00A824A6">
              <w:rPr>
                <w:noProof/>
                <w:szCs w:val="21"/>
              </w:rPr>
              <w:t>_</w:t>
            </w:r>
            <w:r w:rsidRPr="00E721C4">
              <w:rPr>
                <w:noProof/>
                <w:szCs w:val="21"/>
              </w:rPr>
              <w:t>QZFWGN</w:t>
            </w:r>
            <w:r w:rsidRPr="00A824A6">
              <w:rPr>
                <w:rFonts w:hint="eastAsia"/>
                <w:noProof/>
                <w:szCs w:val="21"/>
              </w:rPr>
              <w:t>_</w:t>
            </w:r>
            <w:r>
              <w:rPr>
                <w:rFonts w:hint="eastAsia"/>
                <w:noProof/>
                <w:szCs w:val="21"/>
              </w:rPr>
              <w:t>2</w:t>
            </w:r>
          </w:p>
        </w:tc>
      </w:tr>
      <w:tr w:rsidR="00D06CE9" w:rsidRPr="002843F1" w14:paraId="032EF625"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C642BB9" w14:textId="77777777" w:rsidR="00D06CE9" w:rsidRPr="002843F1" w:rsidRDefault="00D06CE9" w:rsidP="00C41C9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9EE5DCE" w14:textId="77777777" w:rsidR="00D06CE9" w:rsidRPr="00A824A6" w:rsidRDefault="00D06CE9" w:rsidP="00C41C9D">
            <w:pPr>
              <w:rPr>
                <w:noProof/>
                <w:szCs w:val="21"/>
              </w:rPr>
            </w:pPr>
            <w:r w:rsidRPr="00A824A6">
              <w:rPr>
                <w:noProof/>
                <w:szCs w:val="21"/>
              </w:rPr>
              <w:t>软件测试依据：</w:t>
            </w:r>
            <w:r w:rsidRPr="00A824A6">
              <w:rPr>
                <w:rFonts w:hint="eastAsia"/>
                <w:noProof/>
                <w:szCs w:val="21"/>
              </w:rPr>
              <w:t>安全测评大纲</w:t>
            </w:r>
          </w:p>
          <w:p w14:paraId="38917C95" w14:textId="77777777" w:rsidR="00D06CE9" w:rsidRPr="00A824A6" w:rsidRDefault="00D06CE9" w:rsidP="00C41C9D">
            <w:pPr>
              <w:rPr>
                <w:noProof/>
                <w:szCs w:val="21"/>
              </w:rPr>
            </w:pPr>
            <w:r w:rsidRPr="00A824A6">
              <w:rPr>
                <w:noProof/>
                <w:szCs w:val="21"/>
              </w:rPr>
              <w:t>测试需求分析：</w:t>
            </w:r>
            <w:r w:rsidRPr="00E721C4">
              <w:rPr>
                <w:noProof/>
                <w:szCs w:val="21"/>
              </w:rPr>
              <w:t>3.2.5.1</w:t>
            </w:r>
            <w:r w:rsidRPr="00E721C4">
              <w:rPr>
                <w:noProof/>
                <w:szCs w:val="21"/>
              </w:rPr>
              <w:tab/>
            </w:r>
            <w:r w:rsidRPr="00E721C4">
              <w:rPr>
                <w:noProof/>
                <w:szCs w:val="21"/>
              </w:rPr>
              <w:t>强制访问控制功能</w:t>
            </w:r>
          </w:p>
          <w:p w14:paraId="40652450" w14:textId="77777777" w:rsidR="00D06CE9" w:rsidRPr="00A824A6" w:rsidRDefault="00D06CE9" w:rsidP="00C41C9D">
            <w:pPr>
              <w:rPr>
                <w:i/>
                <w:szCs w:val="21"/>
              </w:rPr>
            </w:pPr>
            <w:r w:rsidRPr="00A824A6">
              <w:rPr>
                <w:noProof/>
                <w:szCs w:val="21"/>
              </w:rPr>
              <w:t>测试需求标识：</w:t>
            </w:r>
            <w:r w:rsidRPr="00E721C4">
              <w:rPr>
                <w:noProof/>
                <w:szCs w:val="21"/>
              </w:rPr>
              <w:t>IS_XQ_QZFWGN</w:t>
            </w:r>
          </w:p>
        </w:tc>
      </w:tr>
      <w:tr w:rsidR="00D06CE9" w:rsidRPr="002843F1" w14:paraId="6CB85F87"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BA59E31" w14:textId="77777777" w:rsidR="00D06CE9" w:rsidRPr="002843F1" w:rsidRDefault="00D06CE9" w:rsidP="00C41C9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5BB292D8" w14:textId="77777777" w:rsidR="00D06CE9" w:rsidRPr="002843F1" w:rsidRDefault="00D06CE9" w:rsidP="00C41C9D">
            <w:pPr>
              <w:rPr>
                <w:szCs w:val="21"/>
              </w:rPr>
            </w:pPr>
            <w:r>
              <w:rPr>
                <w:rFonts w:hint="eastAsia"/>
                <w:szCs w:val="21"/>
              </w:rPr>
              <w:t>验证软件</w:t>
            </w:r>
            <w:r w:rsidRPr="00E721C4">
              <w:rPr>
                <w:szCs w:val="21"/>
              </w:rPr>
              <w:t>强制访问控制功能</w:t>
            </w:r>
            <w:r>
              <w:rPr>
                <w:rFonts w:hint="eastAsia"/>
                <w:szCs w:val="21"/>
              </w:rPr>
              <w:t>符合安全性要求</w:t>
            </w:r>
          </w:p>
        </w:tc>
      </w:tr>
      <w:tr w:rsidR="00D06CE9" w:rsidRPr="002843F1" w14:paraId="4AF36E4C"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835AFEE" w14:textId="77777777" w:rsidR="00D06CE9" w:rsidRPr="002843F1" w:rsidRDefault="00D06CE9" w:rsidP="00C41C9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EAB4143" w14:textId="77777777" w:rsidR="00D06CE9" w:rsidRPr="00A824A6" w:rsidRDefault="00D06CE9" w:rsidP="00C41C9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D06CE9" w:rsidRPr="002843F1" w14:paraId="6BA5BE79" w14:textId="77777777" w:rsidTr="00C41C9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7DB33F8" w14:textId="77777777" w:rsidR="00D06CE9" w:rsidRPr="002843F1" w:rsidRDefault="00D06CE9" w:rsidP="00C41C9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F65B38C" w14:textId="77777777" w:rsidR="00D06CE9" w:rsidRPr="002843F1" w:rsidRDefault="00D06CE9" w:rsidP="00C41C9D">
            <w:pPr>
              <w:rPr>
                <w:i/>
                <w:color w:val="FF0000"/>
                <w:szCs w:val="21"/>
              </w:rPr>
            </w:pPr>
            <w:r w:rsidRPr="002E7DDC">
              <w:rPr>
                <w:rFonts w:hint="eastAsia"/>
                <w:noProof/>
                <w:szCs w:val="21"/>
              </w:rPr>
              <w:t>在服务器上</w:t>
            </w:r>
            <w:r w:rsidRPr="002E7DDC">
              <w:rPr>
                <w:noProof/>
                <w:szCs w:val="21"/>
              </w:rPr>
              <w:t>程序正确安装，软件运行正确。</w:t>
            </w:r>
          </w:p>
        </w:tc>
      </w:tr>
      <w:tr w:rsidR="00D06CE9" w:rsidRPr="002843F1" w14:paraId="3888E20F" w14:textId="77777777" w:rsidTr="00C41C9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50892623" w14:textId="77777777" w:rsidR="00D06CE9" w:rsidRPr="002843F1" w:rsidRDefault="00D06CE9" w:rsidP="00C41C9D">
            <w:pPr>
              <w:jc w:val="center"/>
              <w:rPr>
                <w:b/>
                <w:szCs w:val="21"/>
              </w:rPr>
            </w:pPr>
            <w:r w:rsidRPr="002843F1">
              <w:rPr>
                <w:b/>
                <w:szCs w:val="21"/>
              </w:rPr>
              <w:t>测试步骤</w:t>
            </w:r>
          </w:p>
        </w:tc>
      </w:tr>
      <w:tr w:rsidR="00D06CE9" w:rsidRPr="002843F1" w14:paraId="30453930" w14:textId="77777777" w:rsidTr="00C41C9D">
        <w:tc>
          <w:tcPr>
            <w:tcW w:w="817" w:type="dxa"/>
            <w:tcBorders>
              <w:top w:val="single" w:sz="4" w:space="0" w:color="auto"/>
              <w:left w:val="single" w:sz="4" w:space="0" w:color="auto"/>
              <w:bottom w:val="single" w:sz="4" w:space="0" w:color="auto"/>
              <w:right w:val="single" w:sz="4" w:space="0" w:color="auto"/>
            </w:tcBorders>
            <w:vAlign w:val="center"/>
            <w:hideMark/>
          </w:tcPr>
          <w:p w14:paraId="76552F04" w14:textId="77777777" w:rsidR="00D06CE9" w:rsidRPr="002843F1" w:rsidRDefault="00D06CE9" w:rsidP="00C41C9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3CF996ED" w14:textId="77777777" w:rsidR="00D06CE9" w:rsidRPr="002843F1" w:rsidRDefault="00D06CE9" w:rsidP="00C41C9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4E1FE048" w14:textId="77777777" w:rsidR="00D06CE9" w:rsidRPr="002843F1" w:rsidRDefault="00D06CE9" w:rsidP="00C41C9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37EC105C" w14:textId="77777777" w:rsidR="00D06CE9" w:rsidRPr="002843F1" w:rsidRDefault="00D06CE9" w:rsidP="00C41C9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763C69F8" w14:textId="77777777" w:rsidR="00D06CE9" w:rsidRPr="002843F1" w:rsidRDefault="00D06CE9" w:rsidP="00C41C9D">
            <w:pPr>
              <w:jc w:val="center"/>
              <w:rPr>
                <w:b/>
                <w:color w:val="000000"/>
                <w:szCs w:val="21"/>
              </w:rPr>
            </w:pPr>
            <w:r w:rsidRPr="002843F1">
              <w:rPr>
                <w:b/>
                <w:color w:val="000000"/>
                <w:szCs w:val="21"/>
              </w:rPr>
              <w:t>通过</w:t>
            </w:r>
          </w:p>
          <w:p w14:paraId="06BA330D" w14:textId="77777777" w:rsidR="00D06CE9" w:rsidRPr="002843F1" w:rsidRDefault="00D06CE9" w:rsidP="00C41C9D">
            <w:pPr>
              <w:jc w:val="center"/>
              <w:rPr>
                <w:b/>
                <w:color w:val="000000"/>
                <w:szCs w:val="21"/>
              </w:rPr>
            </w:pPr>
            <w:r w:rsidRPr="002843F1">
              <w:rPr>
                <w:b/>
                <w:color w:val="000000"/>
                <w:szCs w:val="21"/>
              </w:rPr>
              <w:t>与否</w:t>
            </w:r>
          </w:p>
        </w:tc>
      </w:tr>
      <w:tr w:rsidR="00D06CE9" w:rsidRPr="002843F1" w14:paraId="23C4FAF1"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6AAFBA81" w14:textId="77777777" w:rsidR="00D06CE9" w:rsidRPr="002843F1" w:rsidRDefault="00D06CE9" w:rsidP="00C41C9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5D7D2C2D" w14:textId="19EBBCE3" w:rsidR="00D06CE9" w:rsidRPr="00D06CE9" w:rsidRDefault="00D06CE9" w:rsidP="00D06CE9">
            <w:pPr>
              <w:rPr>
                <w:szCs w:val="21"/>
              </w:rPr>
            </w:pPr>
            <w:r w:rsidRPr="00D06CE9">
              <w:rPr>
                <w:rFonts w:hint="eastAsia"/>
                <w:szCs w:val="21"/>
              </w:rPr>
              <w:t>系统安全员配置两条策略：</w:t>
            </w:r>
          </w:p>
          <w:p w14:paraId="2614AB44" w14:textId="77777777" w:rsidR="00D06CE9" w:rsidRPr="00D06CE9" w:rsidRDefault="00D06CE9" w:rsidP="00D06CE9">
            <w:pPr>
              <w:rPr>
                <w:szCs w:val="21"/>
              </w:rPr>
            </w:pPr>
            <w:r w:rsidRPr="00D06CE9">
              <w:rPr>
                <w:rFonts w:hint="eastAsia"/>
                <w:szCs w:val="21"/>
              </w:rPr>
              <w:t>策略</w:t>
            </w:r>
            <w:r w:rsidRPr="00D06CE9">
              <w:rPr>
                <w:rFonts w:hint="eastAsia"/>
                <w:szCs w:val="21"/>
              </w:rPr>
              <w:t xml:space="preserve"> 1</w:t>
            </w:r>
            <w:r w:rsidRPr="00D06CE9">
              <w:rPr>
                <w:rFonts w:hint="eastAsia"/>
                <w:szCs w:val="21"/>
              </w:rPr>
              <w:t>：部门</w:t>
            </w:r>
            <w:r w:rsidRPr="00D06CE9">
              <w:rPr>
                <w:rFonts w:hint="eastAsia"/>
                <w:szCs w:val="21"/>
              </w:rPr>
              <w:t xml:space="preserve"> A </w:t>
            </w:r>
            <w:r w:rsidRPr="00D06CE9">
              <w:rPr>
                <w:rFonts w:hint="eastAsia"/>
                <w:szCs w:val="21"/>
              </w:rPr>
              <w:t>的</w:t>
            </w:r>
            <w:r w:rsidRPr="00D06CE9">
              <w:rPr>
                <w:rFonts w:hint="eastAsia"/>
                <w:szCs w:val="21"/>
              </w:rPr>
              <w:lastRenderedPageBreak/>
              <w:t>用户只能访问部门</w:t>
            </w:r>
            <w:r w:rsidRPr="00D06CE9">
              <w:rPr>
                <w:rFonts w:hint="eastAsia"/>
                <w:szCs w:val="21"/>
              </w:rPr>
              <w:t xml:space="preserve"> A </w:t>
            </w:r>
            <w:r w:rsidRPr="00D06CE9">
              <w:rPr>
                <w:rFonts w:hint="eastAsia"/>
                <w:szCs w:val="21"/>
              </w:rPr>
              <w:t>的资源</w:t>
            </w:r>
          </w:p>
          <w:p w14:paraId="7292DF6C" w14:textId="01FB1F48" w:rsidR="00D06CE9" w:rsidRPr="00E95597" w:rsidRDefault="00D06CE9" w:rsidP="00D06CE9">
            <w:pPr>
              <w:rPr>
                <w:szCs w:val="21"/>
              </w:rPr>
            </w:pPr>
            <w:r w:rsidRPr="00D06CE9">
              <w:rPr>
                <w:rFonts w:hint="eastAsia"/>
                <w:szCs w:val="21"/>
              </w:rPr>
              <w:t>策略</w:t>
            </w:r>
            <w:r w:rsidRPr="00D06CE9">
              <w:rPr>
                <w:rFonts w:hint="eastAsia"/>
                <w:szCs w:val="21"/>
              </w:rPr>
              <w:t xml:space="preserve"> 2</w:t>
            </w:r>
            <w:r w:rsidRPr="00D06CE9">
              <w:rPr>
                <w:rFonts w:hint="eastAsia"/>
                <w:szCs w:val="21"/>
              </w:rPr>
              <w:t>：安全级别为</w:t>
            </w:r>
            <w:r w:rsidRPr="00D06CE9">
              <w:rPr>
                <w:rFonts w:hint="eastAsia"/>
                <w:szCs w:val="21"/>
              </w:rPr>
              <w:t>"</w:t>
            </w:r>
            <w:r w:rsidRPr="00D06CE9">
              <w:rPr>
                <w:rFonts w:hint="eastAsia"/>
                <w:szCs w:val="21"/>
              </w:rPr>
              <w:t>内部</w:t>
            </w:r>
            <w:r w:rsidRPr="00D06CE9">
              <w:rPr>
                <w:rFonts w:hint="eastAsia"/>
                <w:szCs w:val="21"/>
              </w:rPr>
              <w:t>"</w:t>
            </w:r>
            <w:r w:rsidRPr="00D06CE9">
              <w:rPr>
                <w:rFonts w:hint="eastAsia"/>
                <w:szCs w:val="21"/>
              </w:rPr>
              <w:t>的用户只能访问不高于</w:t>
            </w:r>
            <w:r w:rsidRPr="00D06CE9">
              <w:rPr>
                <w:rFonts w:hint="eastAsia"/>
                <w:szCs w:val="21"/>
              </w:rPr>
              <w:t>"</w:t>
            </w:r>
            <w:r w:rsidRPr="00D06CE9">
              <w:rPr>
                <w:rFonts w:hint="eastAsia"/>
                <w:szCs w:val="21"/>
              </w:rPr>
              <w:t>内部</w:t>
            </w:r>
            <w:r w:rsidRPr="00D06CE9">
              <w:rPr>
                <w:rFonts w:hint="eastAsia"/>
                <w:szCs w:val="21"/>
              </w:rPr>
              <w:t>"</w:t>
            </w:r>
            <w:r w:rsidRPr="00D06CE9">
              <w:rPr>
                <w:rFonts w:hint="eastAsia"/>
                <w:szCs w:val="21"/>
              </w:rPr>
              <w:t>的资源</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792160B" w14:textId="26B552E2" w:rsidR="00D06CE9" w:rsidRPr="00D06CE9" w:rsidRDefault="00D06CE9" w:rsidP="00C41C9D">
            <w:pPr>
              <w:rPr>
                <w:szCs w:val="21"/>
              </w:rPr>
            </w:pPr>
            <w:r w:rsidRPr="00D06CE9">
              <w:rPr>
                <w:szCs w:val="21"/>
              </w:rPr>
              <w:lastRenderedPageBreak/>
              <w:t>强制访问控制策略</w:t>
            </w:r>
            <w:r>
              <w:rPr>
                <w:rFonts w:hint="eastAsia"/>
                <w:szCs w:val="21"/>
              </w:rPr>
              <w:t>配置正常</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A645561" w14:textId="428D8761" w:rsidR="00D06CE9" w:rsidRPr="00D06CE9" w:rsidRDefault="00D06CE9"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462C1240" w14:textId="5AB08FE7" w:rsidR="00D06CE9" w:rsidRPr="0007456C" w:rsidRDefault="00D06CE9" w:rsidP="00C41C9D">
            <w:pPr>
              <w:rPr>
                <w:noProof/>
                <w:szCs w:val="21"/>
              </w:rPr>
            </w:pPr>
          </w:p>
        </w:tc>
      </w:tr>
      <w:tr w:rsidR="00D06CE9" w:rsidRPr="002843F1" w14:paraId="06DE9D0F"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56DBB349" w14:textId="77777777" w:rsidR="00D06CE9" w:rsidRDefault="00D06CE9" w:rsidP="00C41C9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4579D927" w14:textId="5B0FAE01" w:rsidR="00D06CE9" w:rsidRDefault="003657AF" w:rsidP="00C41C9D">
            <w:pPr>
              <w:rPr>
                <w:szCs w:val="21"/>
              </w:rPr>
            </w:pPr>
            <w:r w:rsidRPr="003657AF">
              <w:rPr>
                <w:szCs w:val="21"/>
              </w:rPr>
              <w:t>创建属于部门</w:t>
            </w:r>
            <w:r w:rsidRPr="003657AF">
              <w:rPr>
                <w:szCs w:val="21"/>
              </w:rPr>
              <w:t xml:space="preserve"> A</w:t>
            </w:r>
            <w:r w:rsidRPr="003657AF">
              <w:rPr>
                <w:szCs w:val="21"/>
              </w:rPr>
              <w:t>、安全级别为</w:t>
            </w:r>
            <w:r w:rsidRPr="003657AF">
              <w:rPr>
                <w:szCs w:val="21"/>
              </w:rPr>
              <w:t xml:space="preserve"> "</w:t>
            </w:r>
            <w:r w:rsidRPr="003657AF">
              <w:rPr>
                <w:szCs w:val="21"/>
              </w:rPr>
              <w:t>内部</w:t>
            </w:r>
            <w:r w:rsidRPr="003657AF">
              <w:rPr>
                <w:szCs w:val="21"/>
              </w:rPr>
              <w:t xml:space="preserve">" </w:t>
            </w:r>
            <w:r w:rsidRPr="003657AF">
              <w:rPr>
                <w:szCs w:val="21"/>
              </w:rPr>
              <w:t>的用户账号</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E8C7AA4" w14:textId="5B79116C" w:rsidR="00D06CE9" w:rsidRPr="00D06CE9" w:rsidRDefault="003657AF" w:rsidP="00C41C9D">
            <w:pPr>
              <w:rPr>
                <w:szCs w:val="21"/>
              </w:rPr>
            </w:pPr>
            <w:r>
              <w:rPr>
                <w:rFonts w:hint="eastAsia"/>
                <w:szCs w:val="21"/>
              </w:rPr>
              <w:t>用户账号创建成功</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E49DEBD" w14:textId="7C7E9B6D" w:rsidR="00D06CE9" w:rsidRPr="00D06CE9" w:rsidRDefault="00D06CE9" w:rsidP="00C41C9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12F2C790" w14:textId="4A8F74BF" w:rsidR="00D06CE9" w:rsidRPr="0007456C" w:rsidRDefault="00D06CE9" w:rsidP="00C41C9D">
            <w:pPr>
              <w:rPr>
                <w:noProof/>
                <w:szCs w:val="21"/>
              </w:rPr>
            </w:pPr>
          </w:p>
        </w:tc>
      </w:tr>
      <w:tr w:rsidR="003657AF" w:rsidRPr="002843F1" w14:paraId="5A80E4D1"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503B4A9A" w14:textId="1DD6F9D9" w:rsidR="003657AF" w:rsidRDefault="003657AF" w:rsidP="003657AF">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0DA9C8AB" w14:textId="4AEA0929" w:rsidR="003657AF" w:rsidRPr="003657AF" w:rsidRDefault="003657AF" w:rsidP="003657AF">
            <w:pPr>
              <w:rPr>
                <w:szCs w:val="21"/>
              </w:rPr>
            </w:pPr>
            <w:r w:rsidRPr="005A698F">
              <w:rPr>
                <w:rFonts w:hint="eastAsia"/>
                <w:szCs w:val="21"/>
              </w:rPr>
              <w:t>尝试访问部门</w:t>
            </w:r>
            <w:r w:rsidRPr="005A698F">
              <w:rPr>
                <w:rFonts w:hint="eastAsia"/>
                <w:szCs w:val="21"/>
              </w:rPr>
              <w:t xml:space="preserve"> A</w:t>
            </w:r>
            <w:r w:rsidRPr="005A698F">
              <w:rPr>
                <w:rFonts w:hint="eastAsia"/>
                <w:szCs w:val="21"/>
              </w:rPr>
              <w:t>、安全级别</w:t>
            </w:r>
            <w:r w:rsidRPr="005A698F">
              <w:rPr>
                <w:rFonts w:hint="eastAsia"/>
                <w:szCs w:val="21"/>
              </w:rPr>
              <w:t xml:space="preserve"> "</w:t>
            </w:r>
            <w:r w:rsidRPr="005A698F">
              <w:rPr>
                <w:rFonts w:hint="eastAsia"/>
                <w:szCs w:val="21"/>
              </w:rPr>
              <w:t>内部</w:t>
            </w:r>
            <w:r w:rsidRPr="005A698F">
              <w:rPr>
                <w:rFonts w:hint="eastAsia"/>
                <w:szCs w:val="21"/>
              </w:rPr>
              <w:t xml:space="preserve">" </w:t>
            </w:r>
            <w:r w:rsidRPr="005A698F">
              <w:rPr>
                <w:rFonts w:hint="eastAsia"/>
                <w:szCs w:val="21"/>
              </w:rPr>
              <w:t>的资源，</w:t>
            </w:r>
            <w:r w:rsidRPr="005A698F">
              <w:rPr>
                <w:szCs w:val="21"/>
              </w:rPr>
              <w:t>检查</w:t>
            </w:r>
            <w:r w:rsidRPr="005A698F">
              <w:rPr>
                <w:rFonts w:hint="eastAsia"/>
                <w:szCs w:val="21"/>
              </w:rPr>
              <w:t>访问</w:t>
            </w:r>
            <w:r w:rsidRPr="005A698F">
              <w:rPr>
                <w:szCs w:val="21"/>
              </w:rPr>
              <w:t>是否成功，</w:t>
            </w:r>
            <w:r w:rsidRPr="005A698F">
              <w:rPr>
                <w:rFonts w:hint="eastAsia"/>
                <w:szCs w:val="21"/>
              </w:rPr>
              <w:t>策略</w:t>
            </w:r>
            <w:r w:rsidRPr="005A698F">
              <w:rPr>
                <w:szCs w:val="21"/>
              </w:rPr>
              <w:t>是否生效；</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5840FFA" w14:textId="6C238FD3" w:rsidR="003657AF" w:rsidRPr="00D06CE9" w:rsidRDefault="003657AF" w:rsidP="003657AF">
            <w:pPr>
              <w:rPr>
                <w:szCs w:val="21"/>
              </w:rPr>
            </w:pPr>
            <w:r>
              <w:rPr>
                <w:rFonts w:hint="eastAsia"/>
                <w:szCs w:val="21"/>
              </w:rPr>
              <w:t>用户账号可以访问</w:t>
            </w:r>
            <w:r w:rsidRPr="005A698F">
              <w:rPr>
                <w:rFonts w:hint="eastAsia"/>
                <w:szCs w:val="21"/>
              </w:rPr>
              <w:t>部门</w:t>
            </w:r>
            <w:r w:rsidRPr="005A698F">
              <w:rPr>
                <w:rFonts w:hint="eastAsia"/>
                <w:szCs w:val="21"/>
              </w:rPr>
              <w:t xml:space="preserve"> A</w:t>
            </w:r>
            <w:r w:rsidRPr="005A698F">
              <w:rPr>
                <w:rFonts w:hint="eastAsia"/>
                <w:szCs w:val="21"/>
              </w:rPr>
              <w:t>、安全级别</w:t>
            </w:r>
            <w:r w:rsidRPr="005A698F">
              <w:rPr>
                <w:rFonts w:hint="eastAsia"/>
                <w:szCs w:val="21"/>
              </w:rPr>
              <w:t xml:space="preserve"> "</w:t>
            </w:r>
            <w:r w:rsidRPr="005A698F">
              <w:rPr>
                <w:rFonts w:hint="eastAsia"/>
                <w:szCs w:val="21"/>
              </w:rPr>
              <w:t>内部</w:t>
            </w:r>
            <w:r w:rsidRPr="005A698F">
              <w:rPr>
                <w:rFonts w:hint="eastAsia"/>
                <w:szCs w:val="21"/>
              </w:rPr>
              <w:t xml:space="preserve">" </w:t>
            </w:r>
            <w:r w:rsidRPr="005A698F">
              <w:rPr>
                <w:rFonts w:hint="eastAsia"/>
                <w:szCs w:val="21"/>
              </w:rPr>
              <w:t>的资源</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665CB13" w14:textId="28FDE430" w:rsidR="003657AF" w:rsidRPr="00D06CE9" w:rsidRDefault="003657AF" w:rsidP="003657AF">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3A2C8F44" w14:textId="201D8ED9" w:rsidR="003657AF" w:rsidRDefault="003657AF" w:rsidP="003657AF">
            <w:pPr>
              <w:rPr>
                <w:noProof/>
                <w:szCs w:val="21"/>
              </w:rPr>
            </w:pPr>
          </w:p>
        </w:tc>
      </w:tr>
      <w:tr w:rsidR="003657AF" w:rsidRPr="002843F1" w14:paraId="6E6D210D"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11FA4B64" w14:textId="6B99D5FF" w:rsidR="003657AF" w:rsidRDefault="003657AF" w:rsidP="003657AF">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4A2AF5ED" w14:textId="0F6E37E6" w:rsidR="003657AF" w:rsidRPr="003657AF" w:rsidRDefault="003657AF" w:rsidP="003657AF">
            <w:pPr>
              <w:rPr>
                <w:szCs w:val="21"/>
              </w:rPr>
            </w:pPr>
            <w:r w:rsidRPr="005A698F">
              <w:rPr>
                <w:rFonts w:hint="eastAsia"/>
                <w:szCs w:val="21"/>
              </w:rPr>
              <w:t>尝试访问部门</w:t>
            </w:r>
            <w:r w:rsidRPr="005A698F">
              <w:rPr>
                <w:rFonts w:hint="eastAsia"/>
                <w:szCs w:val="21"/>
              </w:rPr>
              <w:t xml:space="preserve"> A</w:t>
            </w:r>
            <w:r w:rsidRPr="005A698F">
              <w:rPr>
                <w:rFonts w:hint="eastAsia"/>
                <w:szCs w:val="21"/>
              </w:rPr>
              <w:t>、安全级别</w:t>
            </w:r>
            <w:r w:rsidRPr="005A698F">
              <w:rPr>
                <w:rFonts w:hint="eastAsia"/>
                <w:szCs w:val="21"/>
              </w:rPr>
              <w:t xml:space="preserve"> "</w:t>
            </w:r>
            <w:r w:rsidRPr="005A698F">
              <w:rPr>
                <w:rFonts w:hint="eastAsia"/>
                <w:szCs w:val="21"/>
              </w:rPr>
              <w:t>一般</w:t>
            </w:r>
            <w:r w:rsidRPr="005A698F">
              <w:rPr>
                <w:rFonts w:hint="eastAsia"/>
                <w:szCs w:val="21"/>
              </w:rPr>
              <w:t xml:space="preserve">" </w:t>
            </w:r>
            <w:r w:rsidRPr="005A698F">
              <w:rPr>
                <w:rFonts w:hint="eastAsia"/>
                <w:szCs w:val="21"/>
              </w:rPr>
              <w:t>的资源，</w:t>
            </w:r>
            <w:r w:rsidRPr="005A698F">
              <w:rPr>
                <w:szCs w:val="21"/>
              </w:rPr>
              <w:t>检查</w:t>
            </w:r>
            <w:r w:rsidRPr="005A698F">
              <w:rPr>
                <w:rFonts w:hint="eastAsia"/>
                <w:szCs w:val="21"/>
              </w:rPr>
              <w:t>访问</w:t>
            </w:r>
            <w:r w:rsidRPr="005A698F">
              <w:rPr>
                <w:szCs w:val="21"/>
              </w:rPr>
              <w:t>是否成功，</w:t>
            </w:r>
            <w:r w:rsidRPr="005A698F">
              <w:rPr>
                <w:rFonts w:hint="eastAsia"/>
                <w:szCs w:val="21"/>
              </w:rPr>
              <w:t>策略</w:t>
            </w:r>
            <w:r w:rsidRPr="005A698F">
              <w:rPr>
                <w:szCs w:val="21"/>
              </w:rPr>
              <w:t>是否生效；</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D295139" w14:textId="55E8123C" w:rsidR="003657AF" w:rsidRPr="00D06CE9" w:rsidRDefault="003657AF" w:rsidP="003657AF">
            <w:pPr>
              <w:rPr>
                <w:szCs w:val="21"/>
              </w:rPr>
            </w:pPr>
            <w:r>
              <w:rPr>
                <w:rFonts w:hint="eastAsia"/>
                <w:szCs w:val="21"/>
              </w:rPr>
              <w:t>用户账号不能访问</w:t>
            </w:r>
            <w:r w:rsidRPr="005A698F">
              <w:rPr>
                <w:rFonts w:hint="eastAsia"/>
                <w:szCs w:val="21"/>
              </w:rPr>
              <w:t>部门</w:t>
            </w:r>
            <w:r w:rsidRPr="005A698F">
              <w:rPr>
                <w:rFonts w:hint="eastAsia"/>
                <w:szCs w:val="21"/>
              </w:rPr>
              <w:t>A</w:t>
            </w:r>
            <w:r w:rsidRPr="005A698F">
              <w:rPr>
                <w:rFonts w:hint="eastAsia"/>
                <w:szCs w:val="21"/>
              </w:rPr>
              <w:t>、安全级别</w:t>
            </w:r>
            <w:r w:rsidRPr="005A698F">
              <w:rPr>
                <w:rFonts w:hint="eastAsia"/>
                <w:szCs w:val="21"/>
              </w:rPr>
              <w:t xml:space="preserve"> "</w:t>
            </w:r>
            <w:r w:rsidRPr="005A698F">
              <w:rPr>
                <w:rFonts w:hint="eastAsia"/>
                <w:szCs w:val="21"/>
              </w:rPr>
              <w:t>一般</w:t>
            </w:r>
            <w:r w:rsidRPr="005A698F">
              <w:rPr>
                <w:rFonts w:hint="eastAsia"/>
                <w:szCs w:val="21"/>
              </w:rPr>
              <w:t xml:space="preserve">" </w:t>
            </w:r>
            <w:r w:rsidRPr="005A698F">
              <w:rPr>
                <w:rFonts w:hint="eastAsia"/>
                <w:szCs w:val="21"/>
              </w:rPr>
              <w:t>的资源</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51DE686" w14:textId="26ADA3FA" w:rsidR="003657AF" w:rsidRPr="00D06CE9" w:rsidRDefault="003657AF" w:rsidP="003657AF">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47219565" w14:textId="2F27D89C" w:rsidR="003657AF" w:rsidRPr="003657AF" w:rsidRDefault="003657AF" w:rsidP="003657AF">
            <w:pPr>
              <w:rPr>
                <w:noProof/>
                <w:szCs w:val="21"/>
              </w:rPr>
            </w:pPr>
          </w:p>
        </w:tc>
      </w:tr>
      <w:tr w:rsidR="003657AF" w:rsidRPr="002843F1" w14:paraId="451906DC" w14:textId="77777777" w:rsidTr="00C41C9D">
        <w:tc>
          <w:tcPr>
            <w:tcW w:w="817" w:type="dxa"/>
            <w:tcBorders>
              <w:top w:val="single" w:sz="4" w:space="0" w:color="auto"/>
              <w:left w:val="single" w:sz="4" w:space="0" w:color="auto"/>
              <w:bottom w:val="single" w:sz="4" w:space="0" w:color="auto"/>
              <w:right w:val="single" w:sz="4" w:space="0" w:color="auto"/>
            </w:tcBorders>
            <w:vAlign w:val="center"/>
          </w:tcPr>
          <w:p w14:paraId="72E28570" w14:textId="07B39598" w:rsidR="003657AF" w:rsidRDefault="003657AF" w:rsidP="003657AF">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7725FB9E" w14:textId="12632968" w:rsidR="003657AF" w:rsidRPr="003657AF" w:rsidRDefault="003657AF" w:rsidP="003657AF">
            <w:pPr>
              <w:rPr>
                <w:szCs w:val="21"/>
              </w:rPr>
            </w:pPr>
            <w:r w:rsidRPr="005A698F">
              <w:rPr>
                <w:rFonts w:hint="eastAsia"/>
                <w:szCs w:val="21"/>
              </w:rPr>
              <w:t>尝试访问部门</w:t>
            </w:r>
            <w:r w:rsidRPr="005A698F">
              <w:rPr>
                <w:rFonts w:hint="eastAsia"/>
                <w:szCs w:val="21"/>
              </w:rPr>
              <w:t xml:space="preserve"> B</w:t>
            </w:r>
            <w:r w:rsidRPr="005A698F">
              <w:rPr>
                <w:rFonts w:hint="eastAsia"/>
                <w:szCs w:val="21"/>
              </w:rPr>
              <w:t>、安全级别</w:t>
            </w:r>
            <w:r w:rsidRPr="005A698F">
              <w:rPr>
                <w:rFonts w:hint="eastAsia"/>
                <w:szCs w:val="21"/>
              </w:rPr>
              <w:t xml:space="preserve"> "</w:t>
            </w:r>
            <w:r w:rsidRPr="005A698F">
              <w:rPr>
                <w:rFonts w:hint="eastAsia"/>
                <w:szCs w:val="21"/>
              </w:rPr>
              <w:t>内部</w:t>
            </w:r>
            <w:r w:rsidRPr="005A698F">
              <w:rPr>
                <w:rFonts w:hint="eastAsia"/>
                <w:szCs w:val="21"/>
              </w:rPr>
              <w:t xml:space="preserve">" </w:t>
            </w:r>
            <w:r w:rsidRPr="005A698F">
              <w:rPr>
                <w:rFonts w:hint="eastAsia"/>
                <w:szCs w:val="21"/>
              </w:rPr>
              <w:t>的资源，</w:t>
            </w:r>
            <w:r w:rsidRPr="005A698F">
              <w:rPr>
                <w:szCs w:val="21"/>
              </w:rPr>
              <w:t>检查</w:t>
            </w:r>
            <w:r w:rsidRPr="005A698F">
              <w:rPr>
                <w:rFonts w:hint="eastAsia"/>
                <w:szCs w:val="21"/>
              </w:rPr>
              <w:t>访问</w:t>
            </w:r>
            <w:r w:rsidRPr="005A698F">
              <w:rPr>
                <w:szCs w:val="21"/>
              </w:rPr>
              <w:t>是否成功，</w:t>
            </w:r>
            <w:r w:rsidRPr="005A698F">
              <w:rPr>
                <w:rFonts w:hint="eastAsia"/>
                <w:szCs w:val="21"/>
              </w:rPr>
              <w:t>策略</w:t>
            </w:r>
            <w:r w:rsidRPr="005A698F">
              <w:rPr>
                <w:szCs w:val="21"/>
              </w:rPr>
              <w:t>是否生效；</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732C5D4" w14:textId="0AD8D463" w:rsidR="003657AF" w:rsidRPr="00D06CE9" w:rsidRDefault="003657AF" w:rsidP="003657AF">
            <w:pPr>
              <w:rPr>
                <w:szCs w:val="21"/>
              </w:rPr>
            </w:pPr>
            <w:r>
              <w:rPr>
                <w:rFonts w:hint="eastAsia"/>
                <w:szCs w:val="21"/>
              </w:rPr>
              <w:t>用户账号不能访问</w:t>
            </w:r>
            <w:r w:rsidRPr="005A698F">
              <w:rPr>
                <w:rFonts w:hint="eastAsia"/>
                <w:szCs w:val="21"/>
              </w:rPr>
              <w:t>部门</w:t>
            </w:r>
            <w:r w:rsidRPr="005A698F">
              <w:rPr>
                <w:rFonts w:hint="eastAsia"/>
                <w:szCs w:val="21"/>
              </w:rPr>
              <w:t>B</w:t>
            </w:r>
            <w:r w:rsidRPr="005A698F">
              <w:rPr>
                <w:rFonts w:hint="eastAsia"/>
                <w:szCs w:val="21"/>
              </w:rPr>
              <w:t>、安全级别</w:t>
            </w:r>
            <w:r w:rsidRPr="005A698F">
              <w:rPr>
                <w:rFonts w:hint="eastAsia"/>
                <w:szCs w:val="21"/>
              </w:rPr>
              <w:t xml:space="preserve"> "</w:t>
            </w:r>
            <w:r w:rsidRPr="005A698F">
              <w:rPr>
                <w:rFonts w:hint="eastAsia"/>
                <w:szCs w:val="21"/>
              </w:rPr>
              <w:t>内部</w:t>
            </w:r>
            <w:r w:rsidRPr="005A698F">
              <w:rPr>
                <w:rFonts w:hint="eastAsia"/>
                <w:szCs w:val="21"/>
              </w:rPr>
              <w:t xml:space="preserve">" </w:t>
            </w:r>
            <w:r w:rsidRPr="005A698F">
              <w:rPr>
                <w:rFonts w:hint="eastAsia"/>
                <w:szCs w:val="21"/>
              </w:rPr>
              <w:t>的资源，</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1DBF902" w14:textId="1E612DF1" w:rsidR="003657AF" w:rsidRPr="003657AF" w:rsidRDefault="003657AF" w:rsidP="003657AF">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2EEC94E6" w14:textId="6E787659" w:rsidR="003657AF" w:rsidRDefault="003657AF" w:rsidP="003657AF">
            <w:pPr>
              <w:rPr>
                <w:noProof/>
                <w:szCs w:val="21"/>
              </w:rPr>
            </w:pPr>
          </w:p>
        </w:tc>
      </w:tr>
      <w:tr w:rsidR="00D06CE9" w:rsidRPr="002843F1" w14:paraId="7B3C0031"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53BEF57" w14:textId="77777777" w:rsidR="00D06CE9" w:rsidRPr="002843F1" w:rsidRDefault="00D06CE9" w:rsidP="00C41C9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7599A80" w14:textId="64142252" w:rsidR="00D06CE9" w:rsidRPr="0007456C" w:rsidRDefault="00D06CE9" w:rsidP="00C41C9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388D554" w14:textId="77777777" w:rsidR="00D06CE9" w:rsidRPr="0007456C" w:rsidRDefault="00D06CE9" w:rsidP="00C41C9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36CAD2B" w14:textId="112C48E6" w:rsidR="00D06CE9" w:rsidRPr="0007456C" w:rsidRDefault="00D06CE9" w:rsidP="00C41C9D">
            <w:pPr>
              <w:rPr>
                <w:noProof/>
                <w:szCs w:val="21"/>
              </w:rPr>
            </w:pPr>
          </w:p>
        </w:tc>
      </w:tr>
      <w:tr w:rsidR="00D06CE9" w:rsidRPr="002843F1" w14:paraId="02467FF0"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tcPr>
          <w:p w14:paraId="47E05322" w14:textId="77777777" w:rsidR="00D06CE9" w:rsidRPr="002843F1" w:rsidRDefault="00D06CE9" w:rsidP="00C41C9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3E21898" w14:textId="73759959" w:rsidR="00D06CE9" w:rsidRPr="0007456C" w:rsidRDefault="00D06CE9" w:rsidP="00C41C9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3D63F83" w14:textId="77777777" w:rsidR="00D06CE9" w:rsidRPr="0007456C" w:rsidRDefault="00D06CE9" w:rsidP="00C41C9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1D4F3239" w14:textId="6AF56AEE" w:rsidR="00D06CE9" w:rsidRPr="0007456C" w:rsidRDefault="00D06CE9" w:rsidP="00C41C9D">
            <w:pPr>
              <w:rPr>
                <w:noProof/>
                <w:szCs w:val="21"/>
              </w:rPr>
            </w:pPr>
          </w:p>
        </w:tc>
      </w:tr>
      <w:tr w:rsidR="00D06CE9" w:rsidRPr="002843F1" w14:paraId="0B2E63CD"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65A6DBBF" w14:textId="77777777" w:rsidR="00D06CE9" w:rsidRPr="002843F1" w:rsidRDefault="00D06CE9" w:rsidP="00C41C9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4D492C1E" w14:textId="0188EB50" w:rsidR="00D06CE9" w:rsidRPr="002843F1" w:rsidRDefault="00D06CE9" w:rsidP="00C41C9D">
            <w:pPr>
              <w:rPr>
                <w:noProof/>
                <w:szCs w:val="21"/>
              </w:rPr>
            </w:pPr>
          </w:p>
        </w:tc>
      </w:tr>
      <w:tr w:rsidR="00D06CE9" w:rsidRPr="002843F1" w14:paraId="0AFA840D" w14:textId="77777777" w:rsidTr="00C41C9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DB76E57" w14:textId="77777777" w:rsidR="00D06CE9" w:rsidRPr="002843F1" w:rsidRDefault="00D06CE9" w:rsidP="00C41C9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110C24A" w14:textId="7CB818D3" w:rsidR="00D06CE9" w:rsidRPr="002843F1" w:rsidRDefault="00D06CE9" w:rsidP="00C41C9D">
            <w:pPr>
              <w:rPr>
                <w:noProof/>
                <w:szCs w:val="21"/>
              </w:rPr>
            </w:pPr>
          </w:p>
        </w:tc>
      </w:tr>
    </w:tbl>
    <w:p w14:paraId="1BCF6CEC" w14:textId="77777777" w:rsidR="00D06CE9" w:rsidRDefault="00D06CE9" w:rsidP="00767B67"/>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FA7010" w:rsidRPr="002843F1" w14:paraId="1EA3AE6E"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B3A06F4" w14:textId="77777777" w:rsidR="00FA7010" w:rsidRPr="002843F1" w:rsidRDefault="00FA7010" w:rsidP="00CD4704">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5C299E8C" w14:textId="46EA16A7" w:rsidR="00FA7010" w:rsidRPr="00A824A6" w:rsidRDefault="00FA7010" w:rsidP="00CD4704">
            <w:pPr>
              <w:jc w:val="center"/>
              <w:rPr>
                <w:bCs/>
                <w:szCs w:val="21"/>
              </w:rPr>
            </w:pPr>
            <w:r w:rsidRPr="00FA7010">
              <w:rPr>
                <w:bCs/>
                <w:szCs w:val="21"/>
              </w:rPr>
              <w:t>冲突的强制访问控制策略配置</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43B44DE1" w14:textId="77777777" w:rsidR="00FA7010" w:rsidRPr="00A824A6" w:rsidRDefault="00FA7010" w:rsidP="00CD4704">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771C9597" w14:textId="01A4AD79" w:rsidR="00FA7010" w:rsidRPr="00A824A6" w:rsidRDefault="00FA7010" w:rsidP="00CD4704">
            <w:pPr>
              <w:jc w:val="center"/>
              <w:rPr>
                <w:b/>
                <w:szCs w:val="21"/>
              </w:rPr>
            </w:pPr>
            <w:r w:rsidRPr="00A824A6">
              <w:rPr>
                <w:noProof/>
                <w:szCs w:val="21"/>
              </w:rPr>
              <w:t>IS_</w:t>
            </w:r>
            <w:r w:rsidRPr="00A824A6">
              <w:rPr>
                <w:rFonts w:hint="eastAsia"/>
                <w:noProof/>
                <w:szCs w:val="21"/>
              </w:rPr>
              <w:t>YL</w:t>
            </w:r>
            <w:r w:rsidRPr="00A824A6">
              <w:rPr>
                <w:noProof/>
                <w:szCs w:val="21"/>
              </w:rPr>
              <w:t>_</w:t>
            </w:r>
            <w:r w:rsidRPr="00E721C4">
              <w:rPr>
                <w:noProof/>
                <w:szCs w:val="21"/>
              </w:rPr>
              <w:t>QZFWGN</w:t>
            </w:r>
            <w:r w:rsidRPr="00A824A6">
              <w:rPr>
                <w:rFonts w:hint="eastAsia"/>
                <w:noProof/>
                <w:szCs w:val="21"/>
              </w:rPr>
              <w:t>_</w:t>
            </w:r>
            <w:r>
              <w:rPr>
                <w:rFonts w:hint="eastAsia"/>
                <w:noProof/>
                <w:szCs w:val="21"/>
              </w:rPr>
              <w:t>3</w:t>
            </w:r>
          </w:p>
        </w:tc>
      </w:tr>
      <w:tr w:rsidR="00FA7010" w:rsidRPr="002843F1" w14:paraId="20A415C7"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8676D15" w14:textId="77777777" w:rsidR="00FA7010" w:rsidRPr="002843F1" w:rsidRDefault="00FA7010" w:rsidP="00CD4704">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2D07E2C" w14:textId="77777777" w:rsidR="00FA7010" w:rsidRPr="00A824A6" w:rsidRDefault="00FA7010" w:rsidP="00CD4704">
            <w:pPr>
              <w:rPr>
                <w:noProof/>
                <w:szCs w:val="21"/>
              </w:rPr>
            </w:pPr>
            <w:r w:rsidRPr="00A824A6">
              <w:rPr>
                <w:noProof/>
                <w:szCs w:val="21"/>
              </w:rPr>
              <w:t>软件测试依据：</w:t>
            </w:r>
            <w:r w:rsidRPr="00A824A6">
              <w:rPr>
                <w:rFonts w:hint="eastAsia"/>
                <w:noProof/>
                <w:szCs w:val="21"/>
              </w:rPr>
              <w:t>安全测评大纲</w:t>
            </w:r>
          </w:p>
          <w:p w14:paraId="138512A9" w14:textId="77777777" w:rsidR="00FA7010" w:rsidRPr="00A824A6" w:rsidRDefault="00FA7010" w:rsidP="00CD4704">
            <w:pPr>
              <w:rPr>
                <w:noProof/>
                <w:szCs w:val="21"/>
              </w:rPr>
            </w:pPr>
            <w:r w:rsidRPr="00A824A6">
              <w:rPr>
                <w:noProof/>
                <w:szCs w:val="21"/>
              </w:rPr>
              <w:t>测试需求分析：</w:t>
            </w:r>
            <w:r w:rsidRPr="00E721C4">
              <w:rPr>
                <w:noProof/>
                <w:szCs w:val="21"/>
              </w:rPr>
              <w:t>3.2.5.1</w:t>
            </w:r>
            <w:r w:rsidRPr="00E721C4">
              <w:rPr>
                <w:noProof/>
                <w:szCs w:val="21"/>
              </w:rPr>
              <w:tab/>
            </w:r>
            <w:r w:rsidRPr="00E721C4">
              <w:rPr>
                <w:noProof/>
                <w:szCs w:val="21"/>
              </w:rPr>
              <w:t>强制访问控制功能</w:t>
            </w:r>
          </w:p>
          <w:p w14:paraId="7329AB78" w14:textId="77777777" w:rsidR="00FA7010" w:rsidRPr="00A824A6" w:rsidRDefault="00FA7010" w:rsidP="00CD4704">
            <w:pPr>
              <w:rPr>
                <w:i/>
                <w:szCs w:val="21"/>
              </w:rPr>
            </w:pPr>
            <w:r w:rsidRPr="00A824A6">
              <w:rPr>
                <w:noProof/>
                <w:szCs w:val="21"/>
              </w:rPr>
              <w:t>测试需求标识：</w:t>
            </w:r>
            <w:r w:rsidRPr="00E721C4">
              <w:rPr>
                <w:noProof/>
                <w:szCs w:val="21"/>
              </w:rPr>
              <w:t>IS_XQ_QZFWGN</w:t>
            </w:r>
          </w:p>
        </w:tc>
      </w:tr>
      <w:tr w:rsidR="00FA7010" w:rsidRPr="002843F1" w14:paraId="777C23FF"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1E43E72" w14:textId="77777777" w:rsidR="00FA7010" w:rsidRPr="002843F1" w:rsidRDefault="00FA7010" w:rsidP="00CD4704">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3C3C7C5F" w14:textId="77777777" w:rsidR="00FA7010" w:rsidRPr="002843F1" w:rsidRDefault="00FA7010" w:rsidP="00CD4704">
            <w:pPr>
              <w:rPr>
                <w:szCs w:val="21"/>
              </w:rPr>
            </w:pPr>
            <w:r>
              <w:rPr>
                <w:rFonts w:hint="eastAsia"/>
                <w:szCs w:val="21"/>
              </w:rPr>
              <w:t>验证软件</w:t>
            </w:r>
            <w:r w:rsidRPr="00E721C4">
              <w:rPr>
                <w:szCs w:val="21"/>
              </w:rPr>
              <w:t>强制访问控制功能</w:t>
            </w:r>
            <w:r>
              <w:rPr>
                <w:rFonts w:hint="eastAsia"/>
                <w:szCs w:val="21"/>
              </w:rPr>
              <w:t>符合安全性要求</w:t>
            </w:r>
          </w:p>
        </w:tc>
      </w:tr>
      <w:tr w:rsidR="00FA7010" w:rsidRPr="002843F1" w14:paraId="772D1BE4"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07DE585" w14:textId="77777777" w:rsidR="00FA7010" w:rsidRPr="002843F1" w:rsidRDefault="00FA7010" w:rsidP="00CD4704">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8DB1122" w14:textId="77777777" w:rsidR="00FA7010" w:rsidRPr="00A824A6" w:rsidRDefault="00FA7010" w:rsidP="00CD4704">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FA7010" w:rsidRPr="002843F1" w14:paraId="5AB81660"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893F22A" w14:textId="77777777" w:rsidR="00FA7010" w:rsidRPr="002843F1" w:rsidRDefault="00FA7010" w:rsidP="00CD4704">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EBE044E" w14:textId="77777777" w:rsidR="00FA7010" w:rsidRPr="002843F1" w:rsidRDefault="00FA7010" w:rsidP="00CD4704">
            <w:pPr>
              <w:rPr>
                <w:i/>
                <w:color w:val="FF0000"/>
                <w:szCs w:val="21"/>
              </w:rPr>
            </w:pPr>
            <w:r w:rsidRPr="002E7DDC">
              <w:rPr>
                <w:rFonts w:hint="eastAsia"/>
                <w:noProof/>
                <w:szCs w:val="21"/>
              </w:rPr>
              <w:t>在服务器上</w:t>
            </w:r>
            <w:r w:rsidRPr="002E7DDC">
              <w:rPr>
                <w:noProof/>
                <w:szCs w:val="21"/>
              </w:rPr>
              <w:t>程序正确安装，软件运行正确。</w:t>
            </w:r>
          </w:p>
        </w:tc>
      </w:tr>
      <w:tr w:rsidR="00FA7010" w:rsidRPr="002843F1" w14:paraId="0E62B1A2" w14:textId="77777777" w:rsidTr="00CD4704">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633F4C65" w14:textId="77777777" w:rsidR="00FA7010" w:rsidRPr="002843F1" w:rsidRDefault="00FA7010" w:rsidP="00CD4704">
            <w:pPr>
              <w:jc w:val="center"/>
              <w:rPr>
                <w:b/>
                <w:szCs w:val="21"/>
              </w:rPr>
            </w:pPr>
            <w:r w:rsidRPr="002843F1">
              <w:rPr>
                <w:b/>
                <w:szCs w:val="21"/>
              </w:rPr>
              <w:t>测试步骤</w:t>
            </w:r>
          </w:p>
        </w:tc>
      </w:tr>
      <w:tr w:rsidR="00FA7010" w:rsidRPr="002843F1" w14:paraId="3A9BF1CD" w14:textId="77777777" w:rsidTr="00CD4704">
        <w:tc>
          <w:tcPr>
            <w:tcW w:w="817" w:type="dxa"/>
            <w:tcBorders>
              <w:top w:val="single" w:sz="4" w:space="0" w:color="auto"/>
              <w:left w:val="single" w:sz="4" w:space="0" w:color="auto"/>
              <w:bottom w:val="single" w:sz="4" w:space="0" w:color="auto"/>
              <w:right w:val="single" w:sz="4" w:space="0" w:color="auto"/>
            </w:tcBorders>
            <w:vAlign w:val="center"/>
            <w:hideMark/>
          </w:tcPr>
          <w:p w14:paraId="7B455FC0" w14:textId="77777777" w:rsidR="00FA7010" w:rsidRPr="002843F1" w:rsidRDefault="00FA7010" w:rsidP="00CD4704">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2F774907" w14:textId="77777777" w:rsidR="00FA7010" w:rsidRPr="002843F1" w:rsidRDefault="00FA7010" w:rsidP="00CD4704">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0E396A30" w14:textId="77777777" w:rsidR="00FA7010" w:rsidRPr="002843F1" w:rsidRDefault="00FA7010" w:rsidP="00CD4704">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4BAB6258" w14:textId="77777777" w:rsidR="00FA7010" w:rsidRPr="002843F1" w:rsidRDefault="00FA7010" w:rsidP="00CD4704">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08E89892" w14:textId="77777777" w:rsidR="00FA7010" w:rsidRPr="002843F1" w:rsidRDefault="00FA7010" w:rsidP="00CD4704">
            <w:pPr>
              <w:jc w:val="center"/>
              <w:rPr>
                <w:b/>
                <w:color w:val="000000"/>
                <w:szCs w:val="21"/>
              </w:rPr>
            </w:pPr>
            <w:r w:rsidRPr="002843F1">
              <w:rPr>
                <w:b/>
                <w:color w:val="000000"/>
                <w:szCs w:val="21"/>
              </w:rPr>
              <w:t>通过</w:t>
            </w:r>
          </w:p>
          <w:p w14:paraId="5E31E145" w14:textId="77777777" w:rsidR="00FA7010" w:rsidRPr="002843F1" w:rsidRDefault="00FA7010" w:rsidP="00CD4704">
            <w:pPr>
              <w:jc w:val="center"/>
              <w:rPr>
                <w:b/>
                <w:color w:val="000000"/>
                <w:szCs w:val="21"/>
              </w:rPr>
            </w:pPr>
            <w:r w:rsidRPr="002843F1">
              <w:rPr>
                <w:b/>
                <w:color w:val="000000"/>
                <w:szCs w:val="21"/>
              </w:rPr>
              <w:t>与否</w:t>
            </w:r>
          </w:p>
        </w:tc>
      </w:tr>
      <w:tr w:rsidR="00FA7010" w:rsidRPr="002843F1" w14:paraId="20C0C8F8"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0B98283B" w14:textId="77777777" w:rsidR="00FA7010" w:rsidRPr="002843F1" w:rsidRDefault="00FA7010" w:rsidP="00CD4704">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674C2258" w14:textId="38D03A4F" w:rsidR="00FA7010" w:rsidRPr="00D06CE9" w:rsidRDefault="00FA7010" w:rsidP="00CD4704">
            <w:pPr>
              <w:rPr>
                <w:szCs w:val="21"/>
              </w:rPr>
            </w:pPr>
            <w:r>
              <w:rPr>
                <w:rFonts w:hint="eastAsia"/>
                <w:szCs w:val="21"/>
              </w:rPr>
              <w:t>使用</w:t>
            </w:r>
            <w:r w:rsidRPr="00D06CE9">
              <w:rPr>
                <w:rFonts w:hint="eastAsia"/>
                <w:szCs w:val="21"/>
              </w:rPr>
              <w:t>系统安全员</w:t>
            </w:r>
            <w:r>
              <w:rPr>
                <w:rFonts w:hint="eastAsia"/>
                <w:szCs w:val="21"/>
              </w:rPr>
              <w:t>账号</w:t>
            </w:r>
            <w:r w:rsidRPr="00D06CE9">
              <w:rPr>
                <w:rFonts w:hint="eastAsia"/>
                <w:szCs w:val="21"/>
              </w:rPr>
              <w:t>配置两条策略：</w:t>
            </w:r>
          </w:p>
          <w:p w14:paraId="6ECE6BAC" w14:textId="645E0DF5" w:rsidR="00FA7010" w:rsidRPr="00D06CE9" w:rsidRDefault="00FA7010" w:rsidP="00CD4704">
            <w:pPr>
              <w:rPr>
                <w:szCs w:val="21"/>
              </w:rPr>
            </w:pPr>
            <w:r w:rsidRPr="00D06CE9">
              <w:rPr>
                <w:rFonts w:hint="eastAsia"/>
                <w:szCs w:val="21"/>
              </w:rPr>
              <w:t>策略</w:t>
            </w:r>
            <w:r w:rsidRPr="00D06CE9">
              <w:rPr>
                <w:rFonts w:hint="eastAsia"/>
                <w:szCs w:val="21"/>
              </w:rPr>
              <w:t xml:space="preserve"> 1</w:t>
            </w:r>
            <w:r w:rsidRPr="00D06CE9">
              <w:rPr>
                <w:rFonts w:hint="eastAsia"/>
                <w:szCs w:val="21"/>
              </w:rPr>
              <w:t>：安全级别为</w:t>
            </w:r>
            <w:r w:rsidRPr="00D06CE9">
              <w:rPr>
                <w:rFonts w:hint="eastAsia"/>
                <w:szCs w:val="21"/>
              </w:rPr>
              <w:t>"</w:t>
            </w:r>
            <w:r w:rsidRPr="00D06CE9">
              <w:rPr>
                <w:rFonts w:hint="eastAsia"/>
                <w:szCs w:val="21"/>
              </w:rPr>
              <w:t>内部</w:t>
            </w:r>
            <w:r w:rsidRPr="00D06CE9">
              <w:rPr>
                <w:rFonts w:hint="eastAsia"/>
                <w:szCs w:val="21"/>
              </w:rPr>
              <w:t>"</w:t>
            </w:r>
            <w:r w:rsidRPr="00D06CE9">
              <w:rPr>
                <w:rFonts w:hint="eastAsia"/>
                <w:szCs w:val="21"/>
              </w:rPr>
              <w:t>的用户</w:t>
            </w:r>
            <w:r>
              <w:rPr>
                <w:rFonts w:hint="eastAsia"/>
                <w:szCs w:val="21"/>
              </w:rPr>
              <w:t>可以</w:t>
            </w:r>
            <w:r w:rsidRPr="00D06CE9">
              <w:rPr>
                <w:rFonts w:hint="eastAsia"/>
                <w:szCs w:val="21"/>
              </w:rPr>
              <w:t>访问高于</w:t>
            </w:r>
            <w:r w:rsidRPr="00D06CE9">
              <w:rPr>
                <w:rFonts w:hint="eastAsia"/>
                <w:szCs w:val="21"/>
              </w:rPr>
              <w:t>"</w:t>
            </w:r>
            <w:r w:rsidRPr="00D06CE9">
              <w:rPr>
                <w:rFonts w:hint="eastAsia"/>
                <w:szCs w:val="21"/>
              </w:rPr>
              <w:t>内部</w:t>
            </w:r>
            <w:r w:rsidRPr="00D06CE9">
              <w:rPr>
                <w:rFonts w:hint="eastAsia"/>
                <w:szCs w:val="21"/>
              </w:rPr>
              <w:t>"</w:t>
            </w:r>
            <w:r w:rsidRPr="00D06CE9">
              <w:rPr>
                <w:rFonts w:hint="eastAsia"/>
                <w:szCs w:val="21"/>
              </w:rPr>
              <w:t>的资源</w:t>
            </w:r>
          </w:p>
          <w:p w14:paraId="0005A04C" w14:textId="77777777" w:rsidR="00FA7010" w:rsidRPr="00E95597" w:rsidRDefault="00FA7010" w:rsidP="00CD4704">
            <w:pPr>
              <w:rPr>
                <w:szCs w:val="21"/>
              </w:rPr>
            </w:pPr>
            <w:r w:rsidRPr="00D06CE9">
              <w:rPr>
                <w:rFonts w:hint="eastAsia"/>
                <w:szCs w:val="21"/>
              </w:rPr>
              <w:t>策略</w:t>
            </w:r>
            <w:r w:rsidRPr="00D06CE9">
              <w:rPr>
                <w:rFonts w:hint="eastAsia"/>
                <w:szCs w:val="21"/>
              </w:rPr>
              <w:t xml:space="preserve"> 2</w:t>
            </w:r>
            <w:r w:rsidRPr="00D06CE9">
              <w:rPr>
                <w:rFonts w:hint="eastAsia"/>
                <w:szCs w:val="21"/>
              </w:rPr>
              <w:t>：安全级别为</w:t>
            </w:r>
            <w:r w:rsidRPr="00D06CE9">
              <w:rPr>
                <w:rFonts w:hint="eastAsia"/>
                <w:szCs w:val="21"/>
              </w:rPr>
              <w:t>"</w:t>
            </w:r>
            <w:r w:rsidRPr="00D06CE9">
              <w:rPr>
                <w:rFonts w:hint="eastAsia"/>
                <w:szCs w:val="21"/>
              </w:rPr>
              <w:t>内部</w:t>
            </w:r>
            <w:r w:rsidRPr="00D06CE9">
              <w:rPr>
                <w:rFonts w:hint="eastAsia"/>
                <w:szCs w:val="21"/>
              </w:rPr>
              <w:t>"</w:t>
            </w:r>
            <w:r w:rsidRPr="00D06CE9">
              <w:rPr>
                <w:rFonts w:hint="eastAsia"/>
                <w:szCs w:val="21"/>
              </w:rPr>
              <w:t>的用户只能访问不高于</w:t>
            </w:r>
            <w:r w:rsidRPr="00D06CE9">
              <w:rPr>
                <w:rFonts w:hint="eastAsia"/>
                <w:szCs w:val="21"/>
              </w:rPr>
              <w:t>"</w:t>
            </w:r>
            <w:r w:rsidRPr="00D06CE9">
              <w:rPr>
                <w:rFonts w:hint="eastAsia"/>
                <w:szCs w:val="21"/>
              </w:rPr>
              <w:t>内部</w:t>
            </w:r>
            <w:r w:rsidRPr="00D06CE9">
              <w:rPr>
                <w:rFonts w:hint="eastAsia"/>
                <w:szCs w:val="21"/>
              </w:rPr>
              <w:t>"</w:t>
            </w:r>
            <w:r w:rsidRPr="00D06CE9">
              <w:rPr>
                <w:rFonts w:hint="eastAsia"/>
                <w:szCs w:val="21"/>
              </w:rPr>
              <w:t>的资源</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2E32BFE" w14:textId="659261F5" w:rsidR="00FA7010" w:rsidRPr="00D06CE9" w:rsidRDefault="00FA7010" w:rsidP="00CD4704">
            <w:pPr>
              <w:rPr>
                <w:szCs w:val="21"/>
              </w:rPr>
            </w:pPr>
            <w:r w:rsidRPr="00D06CE9">
              <w:rPr>
                <w:szCs w:val="21"/>
              </w:rPr>
              <w:t>强制访问控制策略</w:t>
            </w:r>
            <w:r>
              <w:rPr>
                <w:rFonts w:hint="eastAsia"/>
                <w:szCs w:val="21"/>
              </w:rPr>
              <w:t>配置冲突，策略配置失败</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01BABCF" w14:textId="59E2F835" w:rsidR="00FA7010" w:rsidRPr="00D06CE9" w:rsidRDefault="00FA7010" w:rsidP="00CD4704">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109AE145" w14:textId="3D9D62C5" w:rsidR="00FA7010" w:rsidRPr="0007456C" w:rsidRDefault="00FA7010" w:rsidP="00CD4704">
            <w:pPr>
              <w:rPr>
                <w:noProof/>
                <w:szCs w:val="21"/>
              </w:rPr>
            </w:pPr>
          </w:p>
        </w:tc>
      </w:tr>
      <w:tr w:rsidR="00FA7010" w:rsidRPr="002843F1" w14:paraId="57B20089"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38C5B94" w14:textId="77777777" w:rsidR="00FA7010" w:rsidRPr="002843F1" w:rsidRDefault="00FA7010" w:rsidP="00CD4704">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AA20944" w14:textId="26685777" w:rsidR="00FA7010" w:rsidRPr="0007456C" w:rsidRDefault="00FA7010" w:rsidP="00CD4704">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154A6101" w14:textId="77777777" w:rsidR="00FA7010" w:rsidRPr="0007456C" w:rsidRDefault="00FA7010" w:rsidP="00CD4704">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1781B09" w14:textId="7358DE85" w:rsidR="00FA7010" w:rsidRPr="0007456C" w:rsidRDefault="00FA7010" w:rsidP="00CD4704">
            <w:pPr>
              <w:rPr>
                <w:noProof/>
                <w:szCs w:val="21"/>
              </w:rPr>
            </w:pPr>
          </w:p>
        </w:tc>
      </w:tr>
      <w:tr w:rsidR="00FA7010" w:rsidRPr="002843F1" w14:paraId="6158FBE4"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tcPr>
          <w:p w14:paraId="62CB608F" w14:textId="77777777" w:rsidR="00FA7010" w:rsidRPr="002843F1" w:rsidRDefault="00FA7010" w:rsidP="00CD4704">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2F443128" w14:textId="0BF02E93" w:rsidR="00FA7010" w:rsidRPr="0007456C" w:rsidRDefault="00FA7010" w:rsidP="00CD4704">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661E91E3" w14:textId="77777777" w:rsidR="00FA7010" w:rsidRPr="0007456C" w:rsidRDefault="00FA7010" w:rsidP="00CD4704">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3DCFA0CF" w14:textId="335D8948" w:rsidR="00FA7010" w:rsidRPr="0007456C" w:rsidRDefault="00FA7010" w:rsidP="00CD4704">
            <w:pPr>
              <w:rPr>
                <w:noProof/>
                <w:szCs w:val="21"/>
              </w:rPr>
            </w:pPr>
          </w:p>
        </w:tc>
      </w:tr>
      <w:tr w:rsidR="00FA7010" w:rsidRPr="002843F1" w14:paraId="66E2DE47"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DC439BD" w14:textId="77777777" w:rsidR="00FA7010" w:rsidRPr="002843F1" w:rsidRDefault="00FA7010" w:rsidP="00CD4704">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BE7CE51" w14:textId="183775AD" w:rsidR="00FA7010" w:rsidRPr="002843F1" w:rsidRDefault="00FA7010" w:rsidP="00CD4704">
            <w:pPr>
              <w:rPr>
                <w:noProof/>
                <w:szCs w:val="21"/>
              </w:rPr>
            </w:pPr>
          </w:p>
        </w:tc>
      </w:tr>
      <w:tr w:rsidR="00FA7010" w:rsidRPr="002843F1" w14:paraId="438689BC"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876365E" w14:textId="77777777" w:rsidR="00FA7010" w:rsidRPr="002843F1" w:rsidRDefault="00FA7010" w:rsidP="00CD4704">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A106F31" w14:textId="22AA3123" w:rsidR="00FA7010" w:rsidRPr="002843F1" w:rsidRDefault="00FA7010" w:rsidP="00CD4704">
            <w:pPr>
              <w:rPr>
                <w:noProof/>
                <w:szCs w:val="21"/>
              </w:rPr>
            </w:pPr>
          </w:p>
        </w:tc>
      </w:tr>
    </w:tbl>
    <w:p w14:paraId="11CC0720" w14:textId="77777777" w:rsidR="00FA7010" w:rsidRDefault="00FA7010" w:rsidP="00767B67"/>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B31BB9" w:rsidRPr="002843F1" w14:paraId="1D5CFD9C"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25A6E82" w14:textId="77777777" w:rsidR="00B31BB9" w:rsidRPr="002843F1" w:rsidRDefault="00B31BB9" w:rsidP="00CD4704">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624E19B0" w14:textId="5F6E398A" w:rsidR="00B31BB9" w:rsidRPr="00A824A6" w:rsidRDefault="00B31BB9" w:rsidP="00CD4704">
            <w:pPr>
              <w:jc w:val="center"/>
              <w:rPr>
                <w:bCs/>
                <w:szCs w:val="21"/>
              </w:rPr>
            </w:pPr>
            <w:r w:rsidRPr="00B31BB9">
              <w:rPr>
                <w:bCs/>
                <w:szCs w:val="21"/>
              </w:rPr>
              <w:t>未授权用户修改强制访问控制策略</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693C5213" w14:textId="77777777" w:rsidR="00B31BB9" w:rsidRPr="00A824A6" w:rsidRDefault="00B31BB9" w:rsidP="00CD4704">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4A258B47" w14:textId="74D95CF0" w:rsidR="00B31BB9" w:rsidRPr="00A824A6" w:rsidRDefault="00B31BB9" w:rsidP="00CD4704">
            <w:pPr>
              <w:jc w:val="center"/>
              <w:rPr>
                <w:b/>
                <w:szCs w:val="21"/>
              </w:rPr>
            </w:pPr>
            <w:r w:rsidRPr="00A824A6">
              <w:rPr>
                <w:noProof/>
                <w:szCs w:val="21"/>
              </w:rPr>
              <w:t>IS_</w:t>
            </w:r>
            <w:r w:rsidRPr="00A824A6">
              <w:rPr>
                <w:rFonts w:hint="eastAsia"/>
                <w:noProof/>
                <w:szCs w:val="21"/>
              </w:rPr>
              <w:t>YL</w:t>
            </w:r>
            <w:r w:rsidRPr="00A824A6">
              <w:rPr>
                <w:noProof/>
                <w:szCs w:val="21"/>
              </w:rPr>
              <w:t>_</w:t>
            </w:r>
            <w:r w:rsidRPr="00E721C4">
              <w:rPr>
                <w:noProof/>
                <w:szCs w:val="21"/>
              </w:rPr>
              <w:t>QZFWGN</w:t>
            </w:r>
            <w:r w:rsidRPr="00A824A6">
              <w:rPr>
                <w:rFonts w:hint="eastAsia"/>
                <w:noProof/>
                <w:szCs w:val="21"/>
              </w:rPr>
              <w:t>_</w:t>
            </w:r>
            <w:r>
              <w:rPr>
                <w:rFonts w:hint="eastAsia"/>
                <w:noProof/>
                <w:szCs w:val="21"/>
              </w:rPr>
              <w:t>4</w:t>
            </w:r>
          </w:p>
        </w:tc>
      </w:tr>
      <w:tr w:rsidR="00B31BB9" w:rsidRPr="002843F1" w14:paraId="5B4634C3"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37A02D8" w14:textId="77777777" w:rsidR="00B31BB9" w:rsidRPr="002843F1" w:rsidRDefault="00B31BB9" w:rsidP="00CD4704">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ACBE2A6" w14:textId="77777777" w:rsidR="00B31BB9" w:rsidRPr="00A824A6" w:rsidRDefault="00B31BB9" w:rsidP="00CD4704">
            <w:pPr>
              <w:rPr>
                <w:noProof/>
                <w:szCs w:val="21"/>
              </w:rPr>
            </w:pPr>
            <w:r w:rsidRPr="00A824A6">
              <w:rPr>
                <w:noProof/>
                <w:szCs w:val="21"/>
              </w:rPr>
              <w:t>软件测试依据：</w:t>
            </w:r>
            <w:r w:rsidRPr="00A824A6">
              <w:rPr>
                <w:rFonts w:hint="eastAsia"/>
                <w:noProof/>
                <w:szCs w:val="21"/>
              </w:rPr>
              <w:t>安全测评大纲</w:t>
            </w:r>
          </w:p>
          <w:p w14:paraId="0AC2CD67" w14:textId="77777777" w:rsidR="00B31BB9" w:rsidRPr="00A824A6" w:rsidRDefault="00B31BB9" w:rsidP="00CD4704">
            <w:pPr>
              <w:rPr>
                <w:noProof/>
                <w:szCs w:val="21"/>
              </w:rPr>
            </w:pPr>
            <w:r w:rsidRPr="00A824A6">
              <w:rPr>
                <w:noProof/>
                <w:szCs w:val="21"/>
              </w:rPr>
              <w:t>测试需求分析：</w:t>
            </w:r>
            <w:r w:rsidRPr="00E721C4">
              <w:rPr>
                <w:noProof/>
                <w:szCs w:val="21"/>
              </w:rPr>
              <w:t>3.2.5.1</w:t>
            </w:r>
            <w:r w:rsidRPr="00E721C4">
              <w:rPr>
                <w:noProof/>
                <w:szCs w:val="21"/>
              </w:rPr>
              <w:tab/>
            </w:r>
            <w:r w:rsidRPr="00E721C4">
              <w:rPr>
                <w:noProof/>
                <w:szCs w:val="21"/>
              </w:rPr>
              <w:t>强制访问控制功能</w:t>
            </w:r>
          </w:p>
          <w:p w14:paraId="6E4EACC0" w14:textId="77777777" w:rsidR="00B31BB9" w:rsidRPr="00A824A6" w:rsidRDefault="00B31BB9" w:rsidP="00CD4704">
            <w:pPr>
              <w:rPr>
                <w:i/>
                <w:szCs w:val="21"/>
              </w:rPr>
            </w:pPr>
            <w:r w:rsidRPr="00A824A6">
              <w:rPr>
                <w:noProof/>
                <w:szCs w:val="21"/>
              </w:rPr>
              <w:t>测试需求标识：</w:t>
            </w:r>
            <w:r w:rsidRPr="00E721C4">
              <w:rPr>
                <w:noProof/>
                <w:szCs w:val="21"/>
              </w:rPr>
              <w:t>IS_XQ_QZFWGN</w:t>
            </w:r>
          </w:p>
        </w:tc>
      </w:tr>
      <w:tr w:rsidR="00B31BB9" w:rsidRPr="002843F1" w14:paraId="77FE6B91"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F631626" w14:textId="77777777" w:rsidR="00B31BB9" w:rsidRPr="002843F1" w:rsidRDefault="00B31BB9" w:rsidP="00CD4704">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07558C92" w14:textId="77777777" w:rsidR="00B31BB9" w:rsidRPr="002843F1" w:rsidRDefault="00B31BB9" w:rsidP="00CD4704">
            <w:pPr>
              <w:rPr>
                <w:szCs w:val="21"/>
              </w:rPr>
            </w:pPr>
            <w:r>
              <w:rPr>
                <w:rFonts w:hint="eastAsia"/>
                <w:szCs w:val="21"/>
              </w:rPr>
              <w:t>验证软件</w:t>
            </w:r>
            <w:r w:rsidRPr="00E721C4">
              <w:rPr>
                <w:szCs w:val="21"/>
              </w:rPr>
              <w:t>强制访问控制功能</w:t>
            </w:r>
            <w:r>
              <w:rPr>
                <w:rFonts w:hint="eastAsia"/>
                <w:szCs w:val="21"/>
              </w:rPr>
              <w:t>符合安全性要求</w:t>
            </w:r>
          </w:p>
        </w:tc>
      </w:tr>
      <w:tr w:rsidR="00B31BB9" w:rsidRPr="002843F1" w14:paraId="092BE0E0"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6719228" w14:textId="77777777" w:rsidR="00B31BB9" w:rsidRPr="002843F1" w:rsidRDefault="00B31BB9" w:rsidP="00CD4704">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E010BBA" w14:textId="77777777" w:rsidR="00B31BB9" w:rsidRPr="00A824A6" w:rsidRDefault="00B31BB9" w:rsidP="00CD4704">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B31BB9" w:rsidRPr="002843F1" w14:paraId="79E4752F"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35EA00D" w14:textId="77777777" w:rsidR="00B31BB9" w:rsidRPr="002843F1" w:rsidRDefault="00B31BB9" w:rsidP="00CD4704">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102F1926" w14:textId="77777777" w:rsidR="00B31BB9" w:rsidRPr="002843F1" w:rsidRDefault="00B31BB9" w:rsidP="00CD4704">
            <w:pPr>
              <w:rPr>
                <w:i/>
                <w:color w:val="FF0000"/>
                <w:szCs w:val="21"/>
              </w:rPr>
            </w:pPr>
            <w:r w:rsidRPr="002E7DDC">
              <w:rPr>
                <w:rFonts w:hint="eastAsia"/>
                <w:noProof/>
                <w:szCs w:val="21"/>
              </w:rPr>
              <w:t>在服务器上</w:t>
            </w:r>
            <w:r w:rsidRPr="002E7DDC">
              <w:rPr>
                <w:noProof/>
                <w:szCs w:val="21"/>
              </w:rPr>
              <w:t>程序正确安装，软件运行正确。</w:t>
            </w:r>
          </w:p>
        </w:tc>
      </w:tr>
      <w:tr w:rsidR="00B31BB9" w:rsidRPr="002843F1" w14:paraId="118396FE" w14:textId="77777777" w:rsidTr="00CD4704">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4C70769F" w14:textId="77777777" w:rsidR="00B31BB9" w:rsidRPr="002843F1" w:rsidRDefault="00B31BB9" w:rsidP="00CD4704">
            <w:pPr>
              <w:jc w:val="center"/>
              <w:rPr>
                <w:b/>
                <w:szCs w:val="21"/>
              </w:rPr>
            </w:pPr>
            <w:r w:rsidRPr="002843F1">
              <w:rPr>
                <w:b/>
                <w:szCs w:val="21"/>
              </w:rPr>
              <w:t>测试步骤</w:t>
            </w:r>
          </w:p>
        </w:tc>
      </w:tr>
      <w:tr w:rsidR="00B31BB9" w:rsidRPr="002843F1" w14:paraId="635FBA05" w14:textId="77777777" w:rsidTr="00CD4704">
        <w:tc>
          <w:tcPr>
            <w:tcW w:w="817" w:type="dxa"/>
            <w:tcBorders>
              <w:top w:val="single" w:sz="4" w:space="0" w:color="auto"/>
              <w:left w:val="single" w:sz="4" w:space="0" w:color="auto"/>
              <w:bottom w:val="single" w:sz="4" w:space="0" w:color="auto"/>
              <w:right w:val="single" w:sz="4" w:space="0" w:color="auto"/>
            </w:tcBorders>
            <w:vAlign w:val="center"/>
            <w:hideMark/>
          </w:tcPr>
          <w:p w14:paraId="004450F7" w14:textId="77777777" w:rsidR="00B31BB9" w:rsidRPr="002843F1" w:rsidRDefault="00B31BB9" w:rsidP="00CD4704">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57E2BA2B" w14:textId="77777777" w:rsidR="00B31BB9" w:rsidRPr="002843F1" w:rsidRDefault="00B31BB9" w:rsidP="00CD4704">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300CE46E" w14:textId="77777777" w:rsidR="00B31BB9" w:rsidRPr="002843F1" w:rsidRDefault="00B31BB9" w:rsidP="00CD4704">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79A42BE5" w14:textId="77777777" w:rsidR="00B31BB9" w:rsidRPr="002843F1" w:rsidRDefault="00B31BB9" w:rsidP="00CD4704">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2A34EB86" w14:textId="77777777" w:rsidR="00B31BB9" w:rsidRPr="002843F1" w:rsidRDefault="00B31BB9" w:rsidP="00CD4704">
            <w:pPr>
              <w:jc w:val="center"/>
              <w:rPr>
                <w:b/>
                <w:color w:val="000000"/>
                <w:szCs w:val="21"/>
              </w:rPr>
            </w:pPr>
            <w:r w:rsidRPr="002843F1">
              <w:rPr>
                <w:b/>
                <w:color w:val="000000"/>
                <w:szCs w:val="21"/>
              </w:rPr>
              <w:t>通过</w:t>
            </w:r>
          </w:p>
          <w:p w14:paraId="4B3C4CEB" w14:textId="77777777" w:rsidR="00B31BB9" w:rsidRPr="002843F1" w:rsidRDefault="00B31BB9" w:rsidP="00CD4704">
            <w:pPr>
              <w:jc w:val="center"/>
              <w:rPr>
                <w:b/>
                <w:color w:val="000000"/>
                <w:szCs w:val="21"/>
              </w:rPr>
            </w:pPr>
            <w:r w:rsidRPr="002843F1">
              <w:rPr>
                <w:b/>
                <w:color w:val="000000"/>
                <w:szCs w:val="21"/>
              </w:rPr>
              <w:t>与否</w:t>
            </w:r>
          </w:p>
        </w:tc>
      </w:tr>
      <w:tr w:rsidR="00B31BB9" w:rsidRPr="002843F1" w14:paraId="12604DD7"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6A704C2C" w14:textId="77777777" w:rsidR="00B31BB9" w:rsidRPr="002843F1" w:rsidRDefault="00B31BB9" w:rsidP="00B31BB9">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7F514DF4" w14:textId="128C1D6A" w:rsidR="00B31BB9" w:rsidRPr="00E95597" w:rsidRDefault="00B31BB9" w:rsidP="00B31BB9">
            <w:pPr>
              <w:rPr>
                <w:szCs w:val="21"/>
              </w:rPr>
            </w:pPr>
            <w:r w:rsidRPr="00B55B7A">
              <w:rPr>
                <w:rFonts w:hint="eastAsia"/>
                <w:szCs w:val="21"/>
              </w:rPr>
              <w:t>使用普通用户账号登录系统，尝试访问强制访问控制策略配置页面，</w:t>
            </w:r>
            <w:r w:rsidRPr="00B55B7A">
              <w:rPr>
                <w:szCs w:val="21"/>
              </w:rPr>
              <w:t>验证</w:t>
            </w:r>
            <w:r w:rsidRPr="00B55B7A">
              <w:rPr>
                <w:rFonts w:hint="eastAsia"/>
                <w:szCs w:val="21"/>
              </w:rPr>
              <w:t>用户无法访问策略配置页面</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D2888DE" w14:textId="313AD30A" w:rsidR="00B31BB9" w:rsidRPr="00D06CE9" w:rsidRDefault="00B31BB9" w:rsidP="00B31BB9">
            <w:pPr>
              <w:rPr>
                <w:szCs w:val="21"/>
              </w:rPr>
            </w:pPr>
            <w:r w:rsidRPr="00B55B7A">
              <w:rPr>
                <w:rFonts w:hint="eastAsia"/>
                <w:szCs w:val="21"/>
              </w:rPr>
              <w:t>用户无法访问策略配置页面</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71796F9" w14:textId="07F944FA" w:rsidR="00B31BB9" w:rsidRPr="00D06CE9" w:rsidRDefault="00B31BB9" w:rsidP="00B31BB9">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6F079EB4" w14:textId="762BC389" w:rsidR="00B31BB9" w:rsidRPr="0007456C" w:rsidRDefault="00B31BB9" w:rsidP="00B31BB9">
            <w:pPr>
              <w:rPr>
                <w:noProof/>
                <w:szCs w:val="21"/>
              </w:rPr>
            </w:pPr>
          </w:p>
        </w:tc>
      </w:tr>
      <w:tr w:rsidR="00B31BB9" w:rsidRPr="002843F1" w14:paraId="3D43C9E7"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41AB1CBD" w14:textId="0DB736F4" w:rsidR="00B31BB9" w:rsidRDefault="00850F2E" w:rsidP="00B31BB9">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5C7A5460" w14:textId="59940A66" w:rsidR="00B31BB9" w:rsidRPr="00E95597" w:rsidRDefault="00B31BB9" w:rsidP="00B31BB9">
            <w:pPr>
              <w:rPr>
                <w:szCs w:val="21"/>
              </w:rPr>
            </w:pPr>
            <w:r w:rsidRPr="00B55B7A">
              <w:rPr>
                <w:rFonts w:hint="eastAsia"/>
                <w:szCs w:val="21"/>
              </w:rPr>
              <w:t>验证系统</w:t>
            </w:r>
            <w:r w:rsidRPr="00B55B7A">
              <w:rPr>
                <w:szCs w:val="21"/>
              </w:rPr>
              <w:t>是否</w:t>
            </w:r>
            <w:r w:rsidRPr="00B55B7A">
              <w:rPr>
                <w:rFonts w:hint="eastAsia"/>
                <w:szCs w:val="21"/>
              </w:rPr>
              <w:t>记录未授权访问审计日志。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5C03DF49" w14:textId="4167A7E7" w:rsidR="00B31BB9" w:rsidRPr="00D06CE9" w:rsidRDefault="00B31BB9" w:rsidP="00B31BB9">
            <w:pPr>
              <w:rPr>
                <w:szCs w:val="21"/>
              </w:rPr>
            </w:pPr>
            <w:r w:rsidRPr="00B55B7A">
              <w:rPr>
                <w:rFonts w:hint="eastAsia"/>
                <w:szCs w:val="21"/>
              </w:rPr>
              <w:t>系统</w:t>
            </w:r>
            <w:r w:rsidRPr="00B55B7A">
              <w:rPr>
                <w:szCs w:val="21"/>
              </w:rPr>
              <w:t>是否</w:t>
            </w:r>
            <w:r w:rsidRPr="00B55B7A">
              <w:rPr>
                <w:rFonts w:hint="eastAsia"/>
                <w:szCs w:val="21"/>
              </w:rPr>
              <w:t>记录未授权访问审计日志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B99C964" w14:textId="73136B51" w:rsidR="00B31BB9" w:rsidRPr="00D06CE9" w:rsidRDefault="00B31BB9" w:rsidP="00B31BB9">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75CFBAF2" w14:textId="00D7D502" w:rsidR="00B31BB9" w:rsidRDefault="00B31BB9" w:rsidP="00B31BB9">
            <w:pPr>
              <w:rPr>
                <w:noProof/>
                <w:szCs w:val="21"/>
              </w:rPr>
            </w:pPr>
          </w:p>
        </w:tc>
      </w:tr>
      <w:tr w:rsidR="00B31BB9" w:rsidRPr="002843F1" w14:paraId="3EADD2A3"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396DAB2" w14:textId="77777777" w:rsidR="00B31BB9" w:rsidRPr="002843F1" w:rsidRDefault="00B31BB9" w:rsidP="00CD4704">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D508AE0" w14:textId="065698F3" w:rsidR="00B31BB9" w:rsidRPr="0007456C" w:rsidRDefault="00B31BB9" w:rsidP="00CD4704">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35EC6D4C" w14:textId="77777777" w:rsidR="00B31BB9" w:rsidRPr="0007456C" w:rsidRDefault="00B31BB9" w:rsidP="00CD4704">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A29BFBF" w14:textId="4B08E81B" w:rsidR="00B31BB9" w:rsidRPr="0007456C" w:rsidRDefault="00B31BB9" w:rsidP="00CD4704">
            <w:pPr>
              <w:rPr>
                <w:noProof/>
                <w:szCs w:val="21"/>
              </w:rPr>
            </w:pPr>
          </w:p>
        </w:tc>
      </w:tr>
      <w:tr w:rsidR="00B31BB9" w:rsidRPr="002843F1" w14:paraId="4855FAC0"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tcPr>
          <w:p w14:paraId="2D767F4C" w14:textId="77777777" w:rsidR="00B31BB9" w:rsidRPr="002843F1" w:rsidRDefault="00B31BB9" w:rsidP="00CD4704">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5FE5669" w14:textId="43364605" w:rsidR="00B31BB9" w:rsidRPr="0007456C" w:rsidRDefault="00B31BB9" w:rsidP="00CD4704">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7945BEC7" w14:textId="77777777" w:rsidR="00B31BB9" w:rsidRPr="0007456C" w:rsidRDefault="00B31BB9" w:rsidP="00CD4704">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3B4C0D2" w14:textId="2FBD258F" w:rsidR="00B31BB9" w:rsidRPr="0007456C" w:rsidRDefault="00B31BB9" w:rsidP="00CD4704">
            <w:pPr>
              <w:rPr>
                <w:noProof/>
                <w:szCs w:val="21"/>
              </w:rPr>
            </w:pPr>
          </w:p>
        </w:tc>
      </w:tr>
      <w:tr w:rsidR="00B31BB9" w:rsidRPr="002843F1" w14:paraId="76369EFB"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5817603" w14:textId="77777777" w:rsidR="00B31BB9" w:rsidRPr="002843F1" w:rsidRDefault="00B31BB9" w:rsidP="00CD4704">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729917E5" w14:textId="1428F9F2" w:rsidR="00B31BB9" w:rsidRPr="002843F1" w:rsidRDefault="00B31BB9" w:rsidP="00CD4704">
            <w:pPr>
              <w:rPr>
                <w:noProof/>
                <w:szCs w:val="21"/>
              </w:rPr>
            </w:pPr>
          </w:p>
        </w:tc>
      </w:tr>
      <w:tr w:rsidR="00B31BB9" w:rsidRPr="002843F1" w14:paraId="60D34D26"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87DE784" w14:textId="77777777" w:rsidR="00B31BB9" w:rsidRPr="002843F1" w:rsidRDefault="00B31BB9" w:rsidP="00CD4704">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01276ED3" w14:textId="03098160" w:rsidR="00B31BB9" w:rsidRPr="002843F1" w:rsidRDefault="00B31BB9" w:rsidP="00CD4704">
            <w:pPr>
              <w:rPr>
                <w:noProof/>
                <w:szCs w:val="21"/>
              </w:rPr>
            </w:pPr>
          </w:p>
        </w:tc>
      </w:tr>
    </w:tbl>
    <w:p w14:paraId="65C64538" w14:textId="77777777" w:rsidR="00B31BB9" w:rsidRDefault="00B31BB9" w:rsidP="00767B67"/>
    <w:p w14:paraId="5ACF402E" w14:textId="27AF500E" w:rsidR="00701766" w:rsidRDefault="00701766" w:rsidP="00701766">
      <w:pPr>
        <w:pStyle w:val="3"/>
        <w:numPr>
          <w:ilvl w:val="2"/>
          <w:numId w:val="1"/>
        </w:numPr>
        <w:spacing w:before="120" w:after="120"/>
        <w:rPr>
          <w:szCs w:val="21"/>
        </w:rPr>
      </w:pPr>
      <w:bookmarkStart w:id="67" w:name="_Toc238659817"/>
      <w:r w:rsidRPr="00701766">
        <w:rPr>
          <w:szCs w:val="21"/>
        </w:rPr>
        <w:t>强制访问控制的范围</w:t>
      </w:r>
      <w:bookmarkEnd w:id="67"/>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850F2E" w:rsidRPr="002843F1" w14:paraId="004E4A2C"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AAC2D49" w14:textId="77777777" w:rsidR="00850F2E" w:rsidRPr="002843F1" w:rsidRDefault="00850F2E" w:rsidP="00CD4704">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3A523438" w14:textId="0F440286" w:rsidR="00850F2E" w:rsidRPr="00A824A6" w:rsidRDefault="00772A52" w:rsidP="00CD4704">
            <w:pPr>
              <w:jc w:val="center"/>
              <w:rPr>
                <w:bCs/>
                <w:szCs w:val="21"/>
              </w:rPr>
            </w:pPr>
            <w:r w:rsidRPr="00772A52">
              <w:rPr>
                <w:bCs/>
                <w:szCs w:val="21"/>
              </w:rPr>
              <w:t>强制访问控制</w:t>
            </w:r>
            <w:r>
              <w:rPr>
                <w:rFonts w:hint="eastAsia"/>
                <w:bCs/>
                <w:szCs w:val="21"/>
              </w:rPr>
              <w:t>作用范围</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7EAA14FE" w14:textId="77777777" w:rsidR="00850F2E" w:rsidRPr="00A824A6" w:rsidRDefault="00850F2E" w:rsidP="00CD4704">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5DF44D82" w14:textId="47CD6D6B" w:rsidR="00850F2E" w:rsidRPr="00A824A6" w:rsidRDefault="00252283" w:rsidP="00CD4704">
            <w:pPr>
              <w:jc w:val="center"/>
              <w:rPr>
                <w:b/>
                <w:szCs w:val="21"/>
              </w:rPr>
            </w:pPr>
            <w:r w:rsidRPr="00252283">
              <w:rPr>
                <w:noProof/>
                <w:szCs w:val="21"/>
              </w:rPr>
              <w:t>IS_</w:t>
            </w:r>
            <w:r>
              <w:rPr>
                <w:rFonts w:hint="eastAsia"/>
                <w:noProof/>
                <w:szCs w:val="21"/>
              </w:rPr>
              <w:t>YL</w:t>
            </w:r>
            <w:r w:rsidRPr="00252283">
              <w:rPr>
                <w:noProof/>
                <w:szCs w:val="21"/>
              </w:rPr>
              <w:t>_QZFWFW</w:t>
            </w:r>
            <w:r w:rsidR="00850F2E" w:rsidRPr="00A824A6">
              <w:rPr>
                <w:rFonts w:hint="eastAsia"/>
                <w:noProof/>
                <w:szCs w:val="21"/>
              </w:rPr>
              <w:t>_</w:t>
            </w:r>
            <w:r>
              <w:rPr>
                <w:rFonts w:hint="eastAsia"/>
                <w:noProof/>
                <w:szCs w:val="21"/>
              </w:rPr>
              <w:t>1</w:t>
            </w:r>
          </w:p>
        </w:tc>
      </w:tr>
      <w:tr w:rsidR="00850F2E" w:rsidRPr="002843F1" w14:paraId="07C68AB2"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6803A92" w14:textId="77777777" w:rsidR="00850F2E" w:rsidRPr="002843F1" w:rsidRDefault="00850F2E" w:rsidP="00CD4704">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1053E2E9" w14:textId="77777777" w:rsidR="00850F2E" w:rsidRPr="00A824A6" w:rsidRDefault="00850F2E" w:rsidP="00CD4704">
            <w:pPr>
              <w:rPr>
                <w:noProof/>
                <w:szCs w:val="21"/>
              </w:rPr>
            </w:pPr>
            <w:r w:rsidRPr="00A824A6">
              <w:rPr>
                <w:noProof/>
                <w:szCs w:val="21"/>
              </w:rPr>
              <w:t>软件测试依据：</w:t>
            </w:r>
            <w:r w:rsidRPr="00A824A6">
              <w:rPr>
                <w:rFonts w:hint="eastAsia"/>
                <w:noProof/>
                <w:szCs w:val="21"/>
              </w:rPr>
              <w:t>安全测评大纲</w:t>
            </w:r>
          </w:p>
          <w:p w14:paraId="7D34CDC5" w14:textId="6B06BBAD" w:rsidR="00850F2E" w:rsidRPr="00A824A6" w:rsidRDefault="00850F2E" w:rsidP="00CD4704">
            <w:pPr>
              <w:rPr>
                <w:noProof/>
                <w:szCs w:val="21"/>
              </w:rPr>
            </w:pPr>
            <w:r w:rsidRPr="00A824A6">
              <w:rPr>
                <w:noProof/>
                <w:szCs w:val="21"/>
              </w:rPr>
              <w:t>测试需求分析：</w:t>
            </w:r>
            <w:r w:rsidR="00252283" w:rsidRPr="00252283">
              <w:rPr>
                <w:noProof/>
                <w:szCs w:val="21"/>
              </w:rPr>
              <w:t>3.2.5.2</w:t>
            </w:r>
            <w:r w:rsidR="00252283" w:rsidRPr="00252283">
              <w:rPr>
                <w:noProof/>
                <w:szCs w:val="21"/>
              </w:rPr>
              <w:tab/>
            </w:r>
            <w:r w:rsidR="00252283" w:rsidRPr="00252283">
              <w:rPr>
                <w:noProof/>
                <w:szCs w:val="21"/>
              </w:rPr>
              <w:t>强制访问控制的范围</w:t>
            </w:r>
          </w:p>
          <w:p w14:paraId="6DC7098E" w14:textId="09C59681" w:rsidR="00850F2E" w:rsidRPr="00A824A6" w:rsidRDefault="00850F2E" w:rsidP="00CD4704">
            <w:pPr>
              <w:rPr>
                <w:i/>
                <w:szCs w:val="21"/>
              </w:rPr>
            </w:pPr>
            <w:r w:rsidRPr="00A824A6">
              <w:rPr>
                <w:noProof/>
                <w:szCs w:val="21"/>
              </w:rPr>
              <w:t>测试需求标识：</w:t>
            </w:r>
            <w:r w:rsidR="00252283" w:rsidRPr="00252283">
              <w:rPr>
                <w:noProof/>
                <w:szCs w:val="21"/>
              </w:rPr>
              <w:t>IS_XQ_QZFWFW</w:t>
            </w:r>
          </w:p>
        </w:tc>
      </w:tr>
      <w:tr w:rsidR="00850F2E" w:rsidRPr="002843F1" w14:paraId="2F776FC3"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6C376C0" w14:textId="77777777" w:rsidR="00850F2E" w:rsidRPr="002843F1" w:rsidRDefault="00850F2E" w:rsidP="00CD4704">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73AF8468" w14:textId="76F36ED3" w:rsidR="00850F2E" w:rsidRPr="002843F1" w:rsidRDefault="00850F2E" w:rsidP="00CD4704">
            <w:pPr>
              <w:rPr>
                <w:szCs w:val="21"/>
              </w:rPr>
            </w:pPr>
            <w:r>
              <w:rPr>
                <w:rFonts w:hint="eastAsia"/>
                <w:szCs w:val="21"/>
              </w:rPr>
              <w:t>验证软件</w:t>
            </w:r>
            <w:r w:rsidRPr="00E721C4">
              <w:rPr>
                <w:szCs w:val="21"/>
              </w:rPr>
              <w:t>强制访问控制</w:t>
            </w:r>
            <w:r w:rsidR="00252283">
              <w:rPr>
                <w:rFonts w:hint="eastAsia"/>
                <w:szCs w:val="21"/>
              </w:rPr>
              <w:t>范围</w:t>
            </w:r>
            <w:r>
              <w:rPr>
                <w:rFonts w:hint="eastAsia"/>
                <w:szCs w:val="21"/>
              </w:rPr>
              <w:t>符合安全性要求</w:t>
            </w:r>
          </w:p>
        </w:tc>
      </w:tr>
      <w:tr w:rsidR="00850F2E" w:rsidRPr="002843F1" w14:paraId="1DF49072"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4074790" w14:textId="77777777" w:rsidR="00850F2E" w:rsidRPr="002843F1" w:rsidRDefault="00850F2E" w:rsidP="00CD4704">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65109DE" w14:textId="77777777" w:rsidR="00850F2E" w:rsidRPr="00A824A6" w:rsidRDefault="00850F2E" w:rsidP="00CD4704">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850F2E" w:rsidRPr="002843F1" w14:paraId="5ED63897"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A563690" w14:textId="77777777" w:rsidR="00850F2E" w:rsidRPr="002843F1" w:rsidRDefault="00850F2E" w:rsidP="00CD4704">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8780149" w14:textId="77777777" w:rsidR="00850F2E" w:rsidRPr="002843F1" w:rsidRDefault="00850F2E" w:rsidP="00CD4704">
            <w:pPr>
              <w:rPr>
                <w:i/>
                <w:color w:val="FF0000"/>
                <w:szCs w:val="21"/>
              </w:rPr>
            </w:pPr>
            <w:r w:rsidRPr="002E7DDC">
              <w:rPr>
                <w:rFonts w:hint="eastAsia"/>
                <w:noProof/>
                <w:szCs w:val="21"/>
              </w:rPr>
              <w:t>在服务器上</w:t>
            </w:r>
            <w:r w:rsidRPr="002E7DDC">
              <w:rPr>
                <w:noProof/>
                <w:szCs w:val="21"/>
              </w:rPr>
              <w:t>程序正确安装，软件运行正确。</w:t>
            </w:r>
          </w:p>
        </w:tc>
      </w:tr>
      <w:tr w:rsidR="00850F2E" w:rsidRPr="002843F1" w14:paraId="23EF82F6" w14:textId="77777777" w:rsidTr="00CD4704">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5B45E859" w14:textId="77777777" w:rsidR="00850F2E" w:rsidRPr="002843F1" w:rsidRDefault="00850F2E" w:rsidP="00CD4704">
            <w:pPr>
              <w:jc w:val="center"/>
              <w:rPr>
                <w:b/>
                <w:szCs w:val="21"/>
              </w:rPr>
            </w:pPr>
            <w:r w:rsidRPr="002843F1">
              <w:rPr>
                <w:b/>
                <w:szCs w:val="21"/>
              </w:rPr>
              <w:t>测试步骤</w:t>
            </w:r>
          </w:p>
        </w:tc>
      </w:tr>
      <w:tr w:rsidR="00850F2E" w:rsidRPr="002843F1" w14:paraId="0D7BE1F2" w14:textId="77777777" w:rsidTr="00CD4704">
        <w:tc>
          <w:tcPr>
            <w:tcW w:w="817" w:type="dxa"/>
            <w:tcBorders>
              <w:top w:val="single" w:sz="4" w:space="0" w:color="auto"/>
              <w:left w:val="single" w:sz="4" w:space="0" w:color="auto"/>
              <w:bottom w:val="single" w:sz="4" w:space="0" w:color="auto"/>
              <w:right w:val="single" w:sz="4" w:space="0" w:color="auto"/>
            </w:tcBorders>
            <w:vAlign w:val="center"/>
            <w:hideMark/>
          </w:tcPr>
          <w:p w14:paraId="367FEF09" w14:textId="77777777" w:rsidR="00850F2E" w:rsidRPr="002843F1" w:rsidRDefault="00850F2E" w:rsidP="00CD4704">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6501F3AD" w14:textId="77777777" w:rsidR="00850F2E" w:rsidRPr="002843F1" w:rsidRDefault="00850F2E" w:rsidP="00CD4704">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16EE11A9" w14:textId="77777777" w:rsidR="00850F2E" w:rsidRPr="002843F1" w:rsidRDefault="00850F2E" w:rsidP="00CD4704">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462843C1" w14:textId="77777777" w:rsidR="00850F2E" w:rsidRPr="002843F1" w:rsidRDefault="00850F2E" w:rsidP="00CD4704">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11BC2845" w14:textId="77777777" w:rsidR="00850F2E" w:rsidRPr="002843F1" w:rsidRDefault="00850F2E" w:rsidP="00CD4704">
            <w:pPr>
              <w:jc w:val="center"/>
              <w:rPr>
                <w:b/>
                <w:color w:val="000000"/>
                <w:szCs w:val="21"/>
              </w:rPr>
            </w:pPr>
            <w:r w:rsidRPr="002843F1">
              <w:rPr>
                <w:b/>
                <w:color w:val="000000"/>
                <w:szCs w:val="21"/>
              </w:rPr>
              <w:t>通过</w:t>
            </w:r>
          </w:p>
          <w:p w14:paraId="7A619AC8" w14:textId="77777777" w:rsidR="00850F2E" w:rsidRPr="002843F1" w:rsidRDefault="00850F2E" w:rsidP="00CD4704">
            <w:pPr>
              <w:jc w:val="center"/>
              <w:rPr>
                <w:b/>
                <w:color w:val="000000"/>
                <w:szCs w:val="21"/>
              </w:rPr>
            </w:pPr>
            <w:r w:rsidRPr="002843F1">
              <w:rPr>
                <w:b/>
                <w:color w:val="000000"/>
                <w:szCs w:val="21"/>
              </w:rPr>
              <w:t>与否</w:t>
            </w:r>
          </w:p>
        </w:tc>
      </w:tr>
      <w:tr w:rsidR="001E2B40" w:rsidRPr="002843F1" w14:paraId="49666559"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6497BAFB" w14:textId="77777777" w:rsidR="001E2B40" w:rsidRPr="002843F1" w:rsidRDefault="001E2B40" w:rsidP="001E2B40">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2BED269F" w14:textId="7233D71D" w:rsidR="001E2B40" w:rsidRPr="00E95597" w:rsidRDefault="001E2B40" w:rsidP="001E2B40">
            <w:pPr>
              <w:rPr>
                <w:szCs w:val="21"/>
              </w:rPr>
            </w:pPr>
            <w:r w:rsidRPr="009F767D">
              <w:rPr>
                <w:rFonts w:hint="eastAsia"/>
                <w:szCs w:val="21"/>
              </w:rPr>
              <w:t>定义主体范围为</w:t>
            </w:r>
            <w:r w:rsidRPr="009F767D">
              <w:rPr>
                <w:rFonts w:hint="eastAsia"/>
                <w:szCs w:val="21"/>
              </w:rPr>
              <w:t>"</w:t>
            </w:r>
            <w:r w:rsidRPr="009F767D">
              <w:rPr>
                <w:rFonts w:hint="eastAsia"/>
                <w:szCs w:val="21"/>
              </w:rPr>
              <w:t>部门</w:t>
            </w:r>
            <w:r w:rsidRPr="009F767D">
              <w:rPr>
                <w:rFonts w:hint="eastAsia"/>
                <w:szCs w:val="21"/>
              </w:rPr>
              <w:t>A</w:t>
            </w:r>
            <w:r w:rsidRPr="009F767D">
              <w:rPr>
                <w:rFonts w:hint="eastAsia"/>
                <w:szCs w:val="21"/>
              </w:rPr>
              <w:t>的用户</w:t>
            </w:r>
            <w:r w:rsidRPr="009F767D">
              <w:rPr>
                <w:rFonts w:hint="eastAsia"/>
                <w:szCs w:val="21"/>
              </w:rPr>
              <w:t>"</w:t>
            </w:r>
            <w:r>
              <w:rPr>
                <w:rFonts w:hint="eastAsia"/>
                <w:szCs w:val="21"/>
              </w:rPr>
              <w:t>，</w:t>
            </w:r>
            <w:r w:rsidRPr="009F767D">
              <w:rPr>
                <w:rFonts w:hint="eastAsia"/>
                <w:szCs w:val="21"/>
              </w:rPr>
              <w:t>创建属于部门</w:t>
            </w:r>
            <w:r w:rsidRPr="009F767D">
              <w:rPr>
                <w:rFonts w:hint="eastAsia"/>
                <w:szCs w:val="21"/>
              </w:rPr>
              <w:t xml:space="preserve"> A </w:t>
            </w:r>
            <w:r w:rsidRPr="009F767D">
              <w:rPr>
                <w:rFonts w:hint="eastAsia"/>
                <w:szCs w:val="21"/>
              </w:rPr>
              <w:t>的用户</w:t>
            </w:r>
            <w:r w:rsidRPr="009F767D">
              <w:rPr>
                <w:rFonts w:hint="eastAsia"/>
                <w:szCs w:val="21"/>
              </w:rPr>
              <w:t xml:space="preserve"> </w:t>
            </w:r>
            <w:r w:rsidRPr="009F767D">
              <w:rPr>
                <w:szCs w:val="21"/>
              </w:rPr>
              <w:t>user-a</w:t>
            </w:r>
            <w:r w:rsidRPr="009F767D">
              <w:rPr>
                <w:rFonts w:hint="eastAsia"/>
                <w:szCs w:val="21"/>
              </w:rPr>
              <w:t xml:space="preserve"> </w:t>
            </w:r>
            <w:r w:rsidRPr="009F767D">
              <w:rPr>
                <w:rFonts w:hint="eastAsia"/>
                <w:szCs w:val="21"/>
              </w:rPr>
              <w:t>和属于部门</w:t>
            </w:r>
            <w:r w:rsidRPr="009F767D">
              <w:rPr>
                <w:rFonts w:hint="eastAsia"/>
                <w:szCs w:val="21"/>
              </w:rPr>
              <w:t xml:space="preserve"> B </w:t>
            </w:r>
            <w:r w:rsidRPr="009F767D">
              <w:rPr>
                <w:rFonts w:hint="eastAsia"/>
                <w:szCs w:val="21"/>
              </w:rPr>
              <w:t>的用户</w:t>
            </w:r>
            <w:r w:rsidRPr="009F767D">
              <w:rPr>
                <w:szCs w:val="21"/>
              </w:rPr>
              <w:t>user-b</w:t>
            </w:r>
            <w:r>
              <w:rPr>
                <w:rFonts w:hint="eastAsia"/>
                <w:szCs w:val="21"/>
              </w:rPr>
              <w:t>，安全级别为内部。</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3EF69C5" w14:textId="5CD51E1A" w:rsidR="001E2B40" w:rsidRPr="00D06CE9" w:rsidRDefault="001E2B40" w:rsidP="001E2B40">
            <w:pPr>
              <w:rPr>
                <w:szCs w:val="21"/>
              </w:rPr>
            </w:pPr>
            <w:r>
              <w:rPr>
                <w:rFonts w:hint="eastAsia"/>
                <w:szCs w:val="21"/>
              </w:rPr>
              <w:t>策略配置生效，两个用户创建成功</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2B97365" w14:textId="1CE04CC8" w:rsidR="001E2B40" w:rsidRPr="00D06CE9" w:rsidRDefault="001E2B40" w:rsidP="001E2B40">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2F8CD8D0" w14:textId="1EB4E5CB" w:rsidR="001E2B40" w:rsidRPr="0007456C" w:rsidRDefault="001E2B40" w:rsidP="001E2B40">
            <w:pPr>
              <w:rPr>
                <w:noProof/>
                <w:szCs w:val="21"/>
              </w:rPr>
            </w:pPr>
          </w:p>
        </w:tc>
      </w:tr>
      <w:tr w:rsidR="001E2B40" w:rsidRPr="002843F1" w14:paraId="707D6F9D"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784AF39A" w14:textId="77777777" w:rsidR="001E2B40" w:rsidRDefault="001E2B40" w:rsidP="001E2B40">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6E7046D7" w14:textId="254DC2EF" w:rsidR="001E2B40" w:rsidRPr="00E95597" w:rsidRDefault="001E2B40" w:rsidP="001E2B40">
            <w:pPr>
              <w:rPr>
                <w:szCs w:val="21"/>
              </w:rPr>
            </w:pPr>
            <w:r w:rsidRPr="009F767D">
              <w:rPr>
                <w:rFonts w:hint="eastAsia"/>
                <w:szCs w:val="21"/>
              </w:rPr>
              <w:t>将</w:t>
            </w:r>
            <w:r w:rsidR="00252283">
              <w:rPr>
                <w:rFonts w:hint="eastAsia"/>
                <w:szCs w:val="21"/>
              </w:rPr>
              <w:t>将主体作用的客体</w:t>
            </w:r>
            <w:r w:rsidRPr="009F767D">
              <w:rPr>
                <w:rFonts w:hint="eastAsia"/>
                <w:szCs w:val="21"/>
              </w:rPr>
              <w:t>被测文件设置安全级别为</w:t>
            </w:r>
            <w:r w:rsidRPr="009F767D">
              <w:rPr>
                <w:rFonts w:hint="eastAsia"/>
                <w:szCs w:val="21"/>
              </w:rPr>
              <w:t>"</w:t>
            </w:r>
            <w:r>
              <w:rPr>
                <w:rFonts w:hint="eastAsia"/>
                <w:szCs w:val="21"/>
              </w:rPr>
              <w:t>一般</w:t>
            </w:r>
            <w:r w:rsidRPr="009F767D">
              <w:rPr>
                <w:rFonts w:hint="eastAsia"/>
                <w:szCs w:val="21"/>
              </w:rPr>
              <w:t>"</w:t>
            </w:r>
            <w:r w:rsidRPr="009F767D">
              <w:rPr>
                <w:rFonts w:hint="eastAsia"/>
                <w:szCs w:val="21"/>
              </w:rPr>
              <w:t>，分别使用</w:t>
            </w:r>
            <w:r w:rsidRPr="009F767D">
              <w:rPr>
                <w:szCs w:val="21"/>
              </w:rPr>
              <w:t>user-a</w:t>
            </w:r>
            <w:r w:rsidRPr="009F767D">
              <w:rPr>
                <w:rFonts w:hint="eastAsia"/>
                <w:szCs w:val="21"/>
              </w:rPr>
              <w:t>和</w:t>
            </w:r>
            <w:r w:rsidRPr="009F767D">
              <w:rPr>
                <w:szCs w:val="21"/>
              </w:rPr>
              <w:t>user-b</w:t>
            </w:r>
            <w:r w:rsidRPr="009F767D">
              <w:rPr>
                <w:rFonts w:hint="eastAsia"/>
                <w:szCs w:val="21"/>
              </w:rPr>
              <w:t>访问文件，检查用户</w:t>
            </w:r>
            <w:r w:rsidRPr="009F767D">
              <w:rPr>
                <w:szCs w:val="21"/>
              </w:rPr>
              <w:t>user-a</w:t>
            </w:r>
            <w:r w:rsidRPr="009F767D">
              <w:rPr>
                <w:rFonts w:hint="eastAsia"/>
                <w:szCs w:val="21"/>
              </w:rPr>
              <w:t>和用户</w:t>
            </w:r>
            <w:r w:rsidRPr="009F767D">
              <w:rPr>
                <w:szCs w:val="21"/>
              </w:rPr>
              <w:t>user-b</w:t>
            </w:r>
            <w:r w:rsidRPr="009F767D">
              <w:rPr>
                <w:rFonts w:hint="eastAsia"/>
                <w:szCs w:val="21"/>
              </w:rPr>
              <w:lastRenderedPageBreak/>
              <w:t>是否受强制访问控制；</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45A9586" w14:textId="371EE96A" w:rsidR="001E2B40" w:rsidRPr="00D06CE9" w:rsidRDefault="001E2B40" w:rsidP="001E2B40">
            <w:pPr>
              <w:rPr>
                <w:szCs w:val="21"/>
              </w:rPr>
            </w:pPr>
            <w:r w:rsidRPr="009F767D">
              <w:rPr>
                <w:szCs w:val="21"/>
              </w:rPr>
              <w:lastRenderedPageBreak/>
              <w:t>user-a</w:t>
            </w:r>
            <w:r>
              <w:rPr>
                <w:rFonts w:hint="eastAsia"/>
                <w:szCs w:val="21"/>
              </w:rPr>
              <w:t>受</w:t>
            </w:r>
            <w:r w:rsidRPr="009F767D">
              <w:rPr>
                <w:rFonts w:hint="eastAsia"/>
                <w:szCs w:val="21"/>
              </w:rPr>
              <w:t>强制访问控制</w:t>
            </w:r>
            <w:r>
              <w:rPr>
                <w:rFonts w:hint="eastAsia"/>
                <w:szCs w:val="21"/>
              </w:rPr>
              <w:t>，</w:t>
            </w:r>
            <w:r w:rsidRPr="009F767D">
              <w:rPr>
                <w:szCs w:val="21"/>
              </w:rPr>
              <w:t>user-b</w:t>
            </w:r>
            <w:r>
              <w:rPr>
                <w:rFonts w:hint="eastAsia"/>
                <w:szCs w:val="21"/>
              </w:rPr>
              <w:t>不受</w:t>
            </w:r>
            <w:r w:rsidRPr="009F767D">
              <w:rPr>
                <w:rFonts w:hint="eastAsia"/>
                <w:szCs w:val="21"/>
              </w:rPr>
              <w:t>强制访问控制</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227136B" w14:textId="47800FF4" w:rsidR="001E2B40" w:rsidRPr="00D06CE9" w:rsidRDefault="001E2B40" w:rsidP="001E2B40">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3020AC44" w14:textId="63EE4954" w:rsidR="001E2B40" w:rsidRDefault="001E2B40" w:rsidP="001E2B40">
            <w:pPr>
              <w:rPr>
                <w:noProof/>
                <w:szCs w:val="21"/>
              </w:rPr>
            </w:pPr>
          </w:p>
        </w:tc>
      </w:tr>
      <w:tr w:rsidR="00772A52" w:rsidRPr="002843F1" w14:paraId="4092333A"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1787739B" w14:textId="43C41DE6" w:rsidR="00772A52" w:rsidRDefault="00772A52" w:rsidP="00772A52">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426AAF64" w14:textId="190B4466" w:rsidR="00772A52" w:rsidRPr="00E95597" w:rsidRDefault="00772A52" w:rsidP="00772A52">
            <w:pPr>
              <w:rPr>
                <w:szCs w:val="21"/>
              </w:rPr>
            </w:pPr>
            <w:r w:rsidRPr="00844555">
              <w:rPr>
                <w:rFonts w:hint="eastAsia"/>
                <w:szCs w:val="21"/>
              </w:rPr>
              <w:t>定义客体范围为</w:t>
            </w:r>
            <w:r w:rsidRPr="00844555">
              <w:rPr>
                <w:rFonts w:hint="eastAsia"/>
                <w:szCs w:val="21"/>
              </w:rPr>
              <w:t xml:space="preserve"> "</w:t>
            </w:r>
            <w:r w:rsidRPr="00844555">
              <w:rPr>
                <w:rFonts w:hint="eastAsia"/>
                <w:szCs w:val="21"/>
              </w:rPr>
              <w:t>目录</w:t>
            </w:r>
            <w:r w:rsidRPr="00844555">
              <w:rPr>
                <w:rFonts w:hint="eastAsia"/>
                <w:szCs w:val="21"/>
              </w:rPr>
              <w:t>A</w:t>
            </w:r>
            <w:r w:rsidRPr="00844555">
              <w:rPr>
                <w:rFonts w:hint="eastAsia"/>
                <w:szCs w:val="21"/>
              </w:rPr>
              <w:t>下的所有文件</w:t>
            </w:r>
            <w:r w:rsidRPr="00844555">
              <w:rPr>
                <w:rFonts w:hint="eastAsia"/>
                <w:szCs w:val="21"/>
              </w:rPr>
              <w:t>"</w:t>
            </w:r>
            <w:r>
              <w:rPr>
                <w:rFonts w:hint="eastAsia"/>
                <w:szCs w:val="21"/>
              </w:rPr>
              <w:t>，</w:t>
            </w:r>
            <w:r w:rsidRPr="00844555">
              <w:rPr>
                <w:rFonts w:hint="eastAsia"/>
                <w:szCs w:val="21"/>
              </w:rPr>
              <w:t>在目录</w:t>
            </w:r>
            <w:r w:rsidRPr="00844555">
              <w:rPr>
                <w:rFonts w:hint="eastAsia"/>
                <w:szCs w:val="21"/>
              </w:rPr>
              <w:t>A</w:t>
            </w:r>
            <w:r w:rsidRPr="00844555">
              <w:rPr>
                <w:rFonts w:hint="eastAsia"/>
                <w:szCs w:val="21"/>
              </w:rPr>
              <w:t>下创建文件</w:t>
            </w:r>
            <w:r w:rsidRPr="00844555">
              <w:rPr>
                <w:rFonts w:hint="eastAsia"/>
                <w:szCs w:val="21"/>
              </w:rPr>
              <w:t>F</w:t>
            </w:r>
            <w:r w:rsidRPr="00844555">
              <w:rPr>
                <w:szCs w:val="21"/>
              </w:rPr>
              <w:t>ile1</w:t>
            </w:r>
            <w:r w:rsidRPr="00844555">
              <w:rPr>
                <w:rFonts w:hint="eastAsia"/>
                <w:szCs w:val="21"/>
              </w:rPr>
              <w:t>，在目录</w:t>
            </w:r>
            <w:r w:rsidRPr="00844555">
              <w:rPr>
                <w:rFonts w:hint="eastAsia"/>
                <w:szCs w:val="21"/>
              </w:rPr>
              <w:t>B</w:t>
            </w:r>
            <w:r w:rsidRPr="00844555">
              <w:rPr>
                <w:rFonts w:hint="eastAsia"/>
                <w:szCs w:val="21"/>
              </w:rPr>
              <w:t>下创建文件</w:t>
            </w:r>
            <w:r w:rsidRPr="00844555">
              <w:rPr>
                <w:rFonts w:hint="eastAsia"/>
                <w:szCs w:val="21"/>
              </w:rPr>
              <w:t>F</w:t>
            </w:r>
            <w:r w:rsidRPr="00844555">
              <w:rPr>
                <w:szCs w:val="21"/>
              </w:rPr>
              <w:t>ile2</w:t>
            </w:r>
            <w:r w:rsidRPr="00844555">
              <w:rPr>
                <w:rFonts w:hint="eastAsia"/>
                <w:szCs w:val="21"/>
              </w:rPr>
              <w:t>；为文件</w:t>
            </w:r>
            <w:r w:rsidRPr="00844555">
              <w:rPr>
                <w:rFonts w:hint="eastAsia"/>
                <w:szCs w:val="21"/>
              </w:rPr>
              <w:t xml:space="preserve"> F</w:t>
            </w:r>
            <w:r w:rsidRPr="00844555">
              <w:rPr>
                <w:szCs w:val="21"/>
              </w:rPr>
              <w:t>ile1</w:t>
            </w:r>
            <w:r w:rsidRPr="00844555">
              <w:rPr>
                <w:rFonts w:hint="eastAsia"/>
                <w:szCs w:val="21"/>
              </w:rPr>
              <w:t>和</w:t>
            </w:r>
            <w:r w:rsidRPr="00844555">
              <w:rPr>
                <w:rFonts w:hint="eastAsia"/>
                <w:szCs w:val="21"/>
              </w:rPr>
              <w:t>F</w:t>
            </w:r>
            <w:r w:rsidRPr="00844555">
              <w:rPr>
                <w:szCs w:val="21"/>
              </w:rPr>
              <w:t>ile2</w:t>
            </w:r>
            <w:r w:rsidRPr="00844555">
              <w:rPr>
                <w:rFonts w:hint="eastAsia"/>
                <w:szCs w:val="21"/>
              </w:rPr>
              <w:t>设置安全级别为</w:t>
            </w:r>
            <w:r w:rsidRPr="00844555">
              <w:rPr>
                <w:rFonts w:hint="eastAsia"/>
                <w:szCs w:val="21"/>
              </w:rPr>
              <w:t xml:space="preserve"> "</w:t>
            </w:r>
            <w:r>
              <w:rPr>
                <w:rFonts w:hint="eastAsia"/>
                <w:szCs w:val="21"/>
              </w:rPr>
              <w:t>重要</w:t>
            </w:r>
            <w:r w:rsidRPr="00844555">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11D75E02" w14:textId="11231B92" w:rsidR="00772A52" w:rsidRPr="00D06CE9" w:rsidRDefault="00772A52" w:rsidP="00772A52">
            <w:pPr>
              <w:rPr>
                <w:szCs w:val="21"/>
              </w:rPr>
            </w:pPr>
            <w:r>
              <w:rPr>
                <w:rFonts w:hint="eastAsia"/>
                <w:szCs w:val="21"/>
              </w:rPr>
              <w:t>策略配置生效，两个文件创建和设置成功</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E3E1B91" w14:textId="32FA3782" w:rsidR="00772A52" w:rsidRPr="00D06CE9" w:rsidRDefault="00772A52" w:rsidP="00772A52">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7FB43CEC" w14:textId="16F0E7D3" w:rsidR="00772A52" w:rsidRDefault="00772A52" w:rsidP="00772A52">
            <w:pPr>
              <w:rPr>
                <w:noProof/>
                <w:szCs w:val="21"/>
              </w:rPr>
            </w:pPr>
          </w:p>
        </w:tc>
      </w:tr>
      <w:tr w:rsidR="00772A52" w:rsidRPr="002843F1" w14:paraId="70AD2590"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327A9E55" w14:textId="3D86F7E1" w:rsidR="00772A52" w:rsidRDefault="00772A52" w:rsidP="00772A52">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2518E378" w14:textId="3E923199" w:rsidR="00772A52" w:rsidRPr="00E95597" w:rsidRDefault="00772A52" w:rsidP="00772A52">
            <w:pPr>
              <w:rPr>
                <w:szCs w:val="21"/>
              </w:rPr>
            </w:pPr>
            <w:r w:rsidRPr="00844555">
              <w:rPr>
                <w:rFonts w:hint="eastAsia"/>
                <w:szCs w:val="21"/>
              </w:rPr>
              <w:t>使用安全级别为</w:t>
            </w:r>
            <w:r w:rsidRPr="00844555">
              <w:rPr>
                <w:rFonts w:hint="eastAsia"/>
                <w:szCs w:val="21"/>
              </w:rPr>
              <w:t>"</w:t>
            </w:r>
            <w:r w:rsidRPr="00844555">
              <w:rPr>
                <w:rFonts w:hint="eastAsia"/>
                <w:szCs w:val="21"/>
              </w:rPr>
              <w:t>公开</w:t>
            </w:r>
            <w:r w:rsidRPr="00844555">
              <w:rPr>
                <w:rFonts w:hint="eastAsia"/>
                <w:szCs w:val="21"/>
              </w:rPr>
              <w:t>"</w:t>
            </w:r>
            <w:r w:rsidRPr="00844555">
              <w:rPr>
                <w:rFonts w:hint="eastAsia"/>
                <w:szCs w:val="21"/>
              </w:rPr>
              <w:t>的用户访问这两个文件，验证用户无法访问目录</w:t>
            </w:r>
            <w:r w:rsidRPr="00844555">
              <w:rPr>
                <w:rFonts w:hint="eastAsia"/>
                <w:szCs w:val="21"/>
              </w:rPr>
              <w:t xml:space="preserve"> A </w:t>
            </w:r>
            <w:r w:rsidRPr="00844555">
              <w:rPr>
                <w:rFonts w:hint="eastAsia"/>
                <w:szCs w:val="21"/>
              </w:rPr>
              <w:t>下的文件</w:t>
            </w:r>
            <w:r w:rsidRPr="00844555">
              <w:rPr>
                <w:rFonts w:hint="eastAsia"/>
                <w:szCs w:val="21"/>
              </w:rPr>
              <w:t>F</w:t>
            </w:r>
            <w:r w:rsidRPr="00844555">
              <w:rPr>
                <w:szCs w:val="21"/>
              </w:rPr>
              <w:t>ile1</w:t>
            </w:r>
            <w:r w:rsidRPr="00844555">
              <w:rPr>
                <w:rFonts w:hint="eastAsia"/>
                <w:szCs w:val="21"/>
              </w:rPr>
              <w:t>；可以正常访问目录</w:t>
            </w:r>
            <w:r w:rsidRPr="00844555">
              <w:rPr>
                <w:rFonts w:hint="eastAsia"/>
                <w:szCs w:val="21"/>
              </w:rPr>
              <w:t xml:space="preserve"> B </w:t>
            </w:r>
            <w:r w:rsidRPr="00844555">
              <w:rPr>
                <w:rFonts w:hint="eastAsia"/>
                <w:szCs w:val="21"/>
              </w:rPr>
              <w:t>下的文件</w:t>
            </w:r>
            <w:r w:rsidRPr="00844555">
              <w:rPr>
                <w:rFonts w:hint="eastAsia"/>
                <w:szCs w:val="21"/>
              </w:rPr>
              <w:t>F</w:t>
            </w:r>
            <w:r w:rsidRPr="00844555">
              <w:rPr>
                <w:szCs w:val="21"/>
              </w:rPr>
              <w:t>ile2</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6DB3C19" w14:textId="43FE36E6" w:rsidR="00772A52" w:rsidRPr="00D06CE9" w:rsidRDefault="00772A52" w:rsidP="00772A52">
            <w:pPr>
              <w:rPr>
                <w:szCs w:val="21"/>
              </w:rPr>
            </w:pPr>
            <w:r w:rsidRPr="00844555">
              <w:rPr>
                <w:rFonts w:hint="eastAsia"/>
                <w:szCs w:val="21"/>
              </w:rPr>
              <w:t>用户无法访问目录</w:t>
            </w:r>
            <w:r w:rsidRPr="00844555">
              <w:rPr>
                <w:rFonts w:hint="eastAsia"/>
                <w:szCs w:val="21"/>
              </w:rPr>
              <w:t xml:space="preserve"> A </w:t>
            </w:r>
            <w:r w:rsidRPr="00844555">
              <w:rPr>
                <w:rFonts w:hint="eastAsia"/>
                <w:szCs w:val="21"/>
              </w:rPr>
              <w:t>下的文件</w:t>
            </w:r>
            <w:r w:rsidRPr="00844555">
              <w:rPr>
                <w:rFonts w:hint="eastAsia"/>
                <w:szCs w:val="21"/>
              </w:rPr>
              <w:t>F</w:t>
            </w:r>
            <w:r w:rsidRPr="00844555">
              <w:rPr>
                <w:szCs w:val="21"/>
              </w:rPr>
              <w:t>ile1</w:t>
            </w:r>
            <w:r w:rsidRPr="00844555">
              <w:rPr>
                <w:rFonts w:hint="eastAsia"/>
                <w:szCs w:val="21"/>
              </w:rPr>
              <w:t>；可以正常访问目录</w:t>
            </w:r>
            <w:r w:rsidRPr="00844555">
              <w:rPr>
                <w:rFonts w:hint="eastAsia"/>
                <w:szCs w:val="21"/>
              </w:rPr>
              <w:t xml:space="preserve"> B </w:t>
            </w:r>
            <w:r w:rsidRPr="00844555">
              <w:rPr>
                <w:rFonts w:hint="eastAsia"/>
                <w:szCs w:val="21"/>
              </w:rPr>
              <w:t>下的文件</w:t>
            </w:r>
            <w:r w:rsidRPr="00844555">
              <w:rPr>
                <w:rFonts w:hint="eastAsia"/>
                <w:szCs w:val="21"/>
              </w:rPr>
              <w:t>F</w:t>
            </w:r>
            <w:r w:rsidRPr="00844555">
              <w:rPr>
                <w:szCs w:val="21"/>
              </w:rPr>
              <w:t>ile2</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39D6C30" w14:textId="0D6DE2FD" w:rsidR="00772A52" w:rsidRPr="00D06CE9" w:rsidRDefault="00772A52" w:rsidP="00772A52">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294C56DD" w14:textId="4430565C" w:rsidR="00772A52" w:rsidRDefault="00772A52" w:rsidP="00772A52">
            <w:pPr>
              <w:rPr>
                <w:noProof/>
                <w:szCs w:val="21"/>
              </w:rPr>
            </w:pPr>
          </w:p>
        </w:tc>
      </w:tr>
      <w:tr w:rsidR="00772A52" w:rsidRPr="002843F1" w14:paraId="5A2C1DE0"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7CF8C800" w14:textId="29BC5A6B" w:rsidR="00772A52" w:rsidRDefault="00772A52" w:rsidP="00772A52">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6F1D9A1D" w14:textId="43A4F0F2" w:rsidR="00772A52" w:rsidRPr="00E95597" w:rsidRDefault="00772A52" w:rsidP="00772A52">
            <w:pPr>
              <w:rPr>
                <w:szCs w:val="21"/>
              </w:rPr>
            </w:pPr>
            <w:r w:rsidRPr="00772A52">
              <w:rPr>
                <w:rFonts w:hint="eastAsia"/>
                <w:szCs w:val="21"/>
              </w:rPr>
              <w:t>定义强制访问控制范围不包括系统管理员账号；验证使用系统管理员账号是否可访问安全级别为</w:t>
            </w:r>
            <w:r w:rsidRPr="00772A52">
              <w:rPr>
                <w:rFonts w:hint="eastAsia"/>
                <w:szCs w:val="21"/>
              </w:rPr>
              <w:t>"</w:t>
            </w:r>
            <w:r>
              <w:rPr>
                <w:rFonts w:hint="eastAsia"/>
                <w:szCs w:val="21"/>
              </w:rPr>
              <w:t>重要</w:t>
            </w:r>
            <w:r w:rsidRPr="00772A52">
              <w:rPr>
                <w:rFonts w:hint="eastAsia"/>
                <w:szCs w:val="21"/>
              </w:rPr>
              <w:t>"</w:t>
            </w:r>
            <w:r w:rsidRPr="00772A52">
              <w:rPr>
                <w:rFonts w:hint="eastAsia"/>
                <w:szCs w:val="21"/>
              </w:rPr>
              <w:t>的文件；</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5DAE3CF3" w14:textId="4263D721" w:rsidR="00772A52" w:rsidRPr="00D06CE9" w:rsidRDefault="00772A52" w:rsidP="00772A52">
            <w:pPr>
              <w:rPr>
                <w:szCs w:val="21"/>
              </w:rPr>
            </w:pPr>
            <w:r w:rsidRPr="00772A52">
              <w:rPr>
                <w:rFonts w:hint="eastAsia"/>
                <w:szCs w:val="21"/>
              </w:rPr>
              <w:t>系统管理员账号不受强制访问控制限制</w:t>
            </w:r>
            <w:r>
              <w:rPr>
                <w:rFonts w:hint="eastAsia"/>
                <w:szCs w:val="21"/>
              </w:rPr>
              <w:t>，</w:t>
            </w:r>
            <w:r w:rsidRPr="00772A52">
              <w:rPr>
                <w:rFonts w:hint="eastAsia"/>
                <w:szCs w:val="21"/>
              </w:rPr>
              <w:t>可以正常访问文件</w:t>
            </w:r>
            <w:r>
              <w:rPr>
                <w:rFonts w:hint="eastAsia"/>
                <w:szCs w:val="21"/>
              </w:rPr>
              <w:t>；</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0651E35" w14:textId="48B964F7" w:rsidR="00772A52" w:rsidRPr="00D06CE9" w:rsidRDefault="00772A52" w:rsidP="00772A52">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42448842" w14:textId="4BA9B609" w:rsidR="00772A52" w:rsidRDefault="00772A52" w:rsidP="00772A52">
            <w:pPr>
              <w:rPr>
                <w:noProof/>
                <w:szCs w:val="21"/>
              </w:rPr>
            </w:pPr>
          </w:p>
        </w:tc>
      </w:tr>
      <w:tr w:rsidR="00772A52" w:rsidRPr="002843F1" w14:paraId="59CC34CD"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72FD2BF" w14:textId="77777777" w:rsidR="00772A52" w:rsidRPr="002843F1" w:rsidRDefault="00772A52" w:rsidP="00772A52">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20B4B4D7" w14:textId="1D3CB6E2" w:rsidR="00772A52" w:rsidRPr="0007456C" w:rsidRDefault="00772A52" w:rsidP="00772A52">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4F8A7292" w14:textId="77777777" w:rsidR="00772A52" w:rsidRPr="0007456C" w:rsidRDefault="00772A52" w:rsidP="00772A52">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D5A3C69" w14:textId="0B632E93" w:rsidR="00772A52" w:rsidRPr="0007456C" w:rsidRDefault="00772A52" w:rsidP="00772A52">
            <w:pPr>
              <w:rPr>
                <w:noProof/>
                <w:szCs w:val="21"/>
              </w:rPr>
            </w:pPr>
          </w:p>
        </w:tc>
      </w:tr>
      <w:tr w:rsidR="00772A52" w:rsidRPr="002843F1" w14:paraId="23F039B9"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tcPr>
          <w:p w14:paraId="0A128035" w14:textId="77777777" w:rsidR="00772A52" w:rsidRPr="002843F1" w:rsidRDefault="00772A52" w:rsidP="00772A52">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2CD1BAB" w14:textId="3D40BB6B" w:rsidR="00772A52" w:rsidRPr="0007456C" w:rsidRDefault="00772A52" w:rsidP="00772A52">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1AB1B42" w14:textId="77777777" w:rsidR="00772A52" w:rsidRPr="0007456C" w:rsidRDefault="00772A52" w:rsidP="00772A52">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C4165EE" w14:textId="76FE84E2" w:rsidR="00772A52" w:rsidRPr="0007456C" w:rsidRDefault="00772A52" w:rsidP="00772A52">
            <w:pPr>
              <w:rPr>
                <w:noProof/>
                <w:szCs w:val="21"/>
              </w:rPr>
            </w:pPr>
          </w:p>
        </w:tc>
      </w:tr>
      <w:tr w:rsidR="00772A52" w:rsidRPr="002843F1" w14:paraId="5D1CBDD9"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1E3352A" w14:textId="77777777" w:rsidR="00772A52" w:rsidRPr="002843F1" w:rsidRDefault="00772A52" w:rsidP="00772A52">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47B66A0" w14:textId="7762BE00" w:rsidR="00772A52" w:rsidRPr="002843F1" w:rsidRDefault="00772A52" w:rsidP="00772A52">
            <w:pPr>
              <w:rPr>
                <w:noProof/>
                <w:szCs w:val="21"/>
              </w:rPr>
            </w:pPr>
          </w:p>
        </w:tc>
      </w:tr>
      <w:tr w:rsidR="00772A52" w:rsidRPr="002843F1" w14:paraId="552C9BB1"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2AC10BD" w14:textId="77777777" w:rsidR="00772A52" w:rsidRPr="002843F1" w:rsidRDefault="00772A52" w:rsidP="00772A52">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0E0AF383" w14:textId="222006CE" w:rsidR="00772A52" w:rsidRPr="002843F1" w:rsidRDefault="00772A52" w:rsidP="00772A52">
            <w:pPr>
              <w:rPr>
                <w:noProof/>
                <w:szCs w:val="21"/>
              </w:rPr>
            </w:pPr>
          </w:p>
        </w:tc>
      </w:tr>
    </w:tbl>
    <w:p w14:paraId="34D64E8F" w14:textId="77777777" w:rsidR="00701766" w:rsidRPr="00701766" w:rsidRDefault="00701766" w:rsidP="00701766"/>
    <w:p w14:paraId="4B9BC967" w14:textId="54ABCDBD" w:rsidR="00772A52" w:rsidRPr="00772A52" w:rsidRDefault="00772A52" w:rsidP="00772A52">
      <w:pPr>
        <w:pStyle w:val="3"/>
        <w:spacing w:before="120" w:after="120"/>
        <w:rPr>
          <w:szCs w:val="21"/>
        </w:rPr>
      </w:pPr>
      <w:bookmarkStart w:id="68" w:name="_Toc238659818"/>
      <w:r w:rsidRPr="00772A52">
        <w:rPr>
          <w:szCs w:val="21"/>
        </w:rPr>
        <w:t>权限分离与最小授权</w:t>
      </w:r>
      <w:bookmarkEnd w:id="68"/>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772A52" w:rsidRPr="002843F1" w14:paraId="6712C3E3"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AFC4E00" w14:textId="77777777" w:rsidR="00772A52" w:rsidRPr="002843F1" w:rsidRDefault="00772A52" w:rsidP="00CD4704">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6C49468A" w14:textId="5FF156AA" w:rsidR="00772A52" w:rsidRPr="00A824A6" w:rsidRDefault="00772A52" w:rsidP="00CD4704">
            <w:pPr>
              <w:jc w:val="center"/>
              <w:rPr>
                <w:bCs/>
                <w:szCs w:val="21"/>
              </w:rPr>
            </w:pPr>
            <w:r w:rsidRPr="00772A52">
              <w:rPr>
                <w:bCs/>
                <w:szCs w:val="21"/>
              </w:rPr>
              <w:t>权限分离与最小授权</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522415BE" w14:textId="77777777" w:rsidR="00772A52" w:rsidRPr="00A824A6" w:rsidRDefault="00772A52" w:rsidP="00CD4704">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4D62EC5E" w14:textId="0C0B432F" w:rsidR="00772A52" w:rsidRPr="00A824A6" w:rsidRDefault="00772A52" w:rsidP="00CD4704">
            <w:pPr>
              <w:jc w:val="center"/>
              <w:rPr>
                <w:b/>
                <w:szCs w:val="21"/>
              </w:rPr>
            </w:pPr>
            <w:r w:rsidRPr="00252283">
              <w:rPr>
                <w:noProof/>
                <w:szCs w:val="21"/>
              </w:rPr>
              <w:t>IS_</w:t>
            </w:r>
            <w:r>
              <w:rPr>
                <w:rFonts w:hint="eastAsia"/>
                <w:noProof/>
                <w:szCs w:val="21"/>
              </w:rPr>
              <w:t>YL</w:t>
            </w:r>
            <w:r w:rsidRPr="00252283">
              <w:rPr>
                <w:noProof/>
                <w:szCs w:val="21"/>
              </w:rPr>
              <w:t>_</w:t>
            </w:r>
            <w:r w:rsidR="006A287F">
              <w:rPr>
                <w:rFonts w:hint="eastAsia"/>
                <w:noProof/>
                <w:szCs w:val="21"/>
              </w:rPr>
              <w:t>QXFL</w:t>
            </w:r>
            <w:r w:rsidRPr="00A824A6">
              <w:rPr>
                <w:rFonts w:hint="eastAsia"/>
                <w:noProof/>
                <w:szCs w:val="21"/>
              </w:rPr>
              <w:t>_</w:t>
            </w:r>
            <w:r>
              <w:rPr>
                <w:rFonts w:hint="eastAsia"/>
                <w:noProof/>
                <w:szCs w:val="21"/>
              </w:rPr>
              <w:t>1</w:t>
            </w:r>
          </w:p>
        </w:tc>
      </w:tr>
      <w:tr w:rsidR="00772A52" w:rsidRPr="002843F1" w14:paraId="5A565961"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5F1D153" w14:textId="77777777" w:rsidR="00772A52" w:rsidRPr="002843F1" w:rsidRDefault="00772A52" w:rsidP="00CD4704">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8F852A4" w14:textId="77777777" w:rsidR="00772A52" w:rsidRPr="00A824A6" w:rsidRDefault="00772A52" w:rsidP="00CD4704">
            <w:pPr>
              <w:rPr>
                <w:noProof/>
                <w:szCs w:val="21"/>
              </w:rPr>
            </w:pPr>
            <w:r w:rsidRPr="00A824A6">
              <w:rPr>
                <w:noProof/>
                <w:szCs w:val="21"/>
              </w:rPr>
              <w:t>软件测试依据：</w:t>
            </w:r>
            <w:r w:rsidRPr="00A824A6">
              <w:rPr>
                <w:rFonts w:hint="eastAsia"/>
                <w:noProof/>
                <w:szCs w:val="21"/>
              </w:rPr>
              <w:t>安全测评大纲</w:t>
            </w:r>
          </w:p>
          <w:p w14:paraId="2987303A" w14:textId="77777777" w:rsidR="00772A52" w:rsidRPr="00A824A6" w:rsidRDefault="00772A52" w:rsidP="00CD4704">
            <w:pPr>
              <w:rPr>
                <w:noProof/>
                <w:szCs w:val="21"/>
              </w:rPr>
            </w:pPr>
            <w:r w:rsidRPr="00A824A6">
              <w:rPr>
                <w:noProof/>
                <w:szCs w:val="21"/>
              </w:rPr>
              <w:t>测试需求分析：</w:t>
            </w:r>
            <w:r w:rsidRPr="00252283">
              <w:rPr>
                <w:noProof/>
                <w:szCs w:val="21"/>
              </w:rPr>
              <w:t>3.2.5.2</w:t>
            </w:r>
            <w:r w:rsidRPr="00252283">
              <w:rPr>
                <w:noProof/>
                <w:szCs w:val="21"/>
              </w:rPr>
              <w:tab/>
            </w:r>
            <w:r w:rsidRPr="00252283">
              <w:rPr>
                <w:noProof/>
                <w:szCs w:val="21"/>
              </w:rPr>
              <w:t>强制访问控制的范围</w:t>
            </w:r>
          </w:p>
          <w:p w14:paraId="4251E1F5" w14:textId="77777777" w:rsidR="00772A52" w:rsidRPr="00A824A6" w:rsidRDefault="00772A52" w:rsidP="00CD4704">
            <w:pPr>
              <w:rPr>
                <w:i/>
                <w:szCs w:val="21"/>
              </w:rPr>
            </w:pPr>
            <w:r w:rsidRPr="00A824A6">
              <w:rPr>
                <w:noProof/>
                <w:szCs w:val="21"/>
              </w:rPr>
              <w:t>测试需求标识：</w:t>
            </w:r>
            <w:r w:rsidRPr="00252283">
              <w:rPr>
                <w:noProof/>
                <w:szCs w:val="21"/>
              </w:rPr>
              <w:t>IS_XQ_QZFWFW</w:t>
            </w:r>
          </w:p>
        </w:tc>
      </w:tr>
      <w:tr w:rsidR="00772A52" w:rsidRPr="002843F1" w14:paraId="4B9DC00B"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DAFD53A" w14:textId="77777777" w:rsidR="00772A52" w:rsidRPr="002843F1" w:rsidRDefault="00772A52" w:rsidP="00CD4704">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1D93D6A2" w14:textId="77777777" w:rsidR="00772A52" w:rsidRPr="002843F1" w:rsidRDefault="00772A52" w:rsidP="00CD4704">
            <w:pPr>
              <w:rPr>
                <w:szCs w:val="21"/>
              </w:rPr>
            </w:pPr>
            <w:r>
              <w:rPr>
                <w:rFonts w:hint="eastAsia"/>
                <w:szCs w:val="21"/>
              </w:rPr>
              <w:t>验证软件</w:t>
            </w:r>
            <w:r w:rsidRPr="00E721C4">
              <w:rPr>
                <w:szCs w:val="21"/>
              </w:rPr>
              <w:t>强制访问控制</w:t>
            </w:r>
            <w:r>
              <w:rPr>
                <w:rFonts w:hint="eastAsia"/>
                <w:szCs w:val="21"/>
              </w:rPr>
              <w:t>范围符合安全性要求</w:t>
            </w:r>
          </w:p>
        </w:tc>
      </w:tr>
      <w:tr w:rsidR="00772A52" w:rsidRPr="002843F1" w14:paraId="3933BA20"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DDD52DD" w14:textId="77777777" w:rsidR="00772A52" w:rsidRPr="002843F1" w:rsidRDefault="00772A52" w:rsidP="00CD4704">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EC0E591" w14:textId="77777777" w:rsidR="00772A52" w:rsidRPr="00A824A6" w:rsidRDefault="00772A52" w:rsidP="00CD4704">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772A52" w:rsidRPr="002843F1" w14:paraId="6CFB985B" w14:textId="77777777" w:rsidTr="00CD4704">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0783E49" w14:textId="77777777" w:rsidR="00772A52" w:rsidRPr="002843F1" w:rsidRDefault="00772A52" w:rsidP="00CD4704">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FFA3622" w14:textId="77777777" w:rsidR="00772A52" w:rsidRPr="002843F1" w:rsidRDefault="00772A52" w:rsidP="00CD4704">
            <w:pPr>
              <w:rPr>
                <w:i/>
                <w:color w:val="FF0000"/>
                <w:szCs w:val="21"/>
              </w:rPr>
            </w:pPr>
            <w:r w:rsidRPr="002E7DDC">
              <w:rPr>
                <w:rFonts w:hint="eastAsia"/>
                <w:noProof/>
                <w:szCs w:val="21"/>
              </w:rPr>
              <w:t>在服务器上</w:t>
            </w:r>
            <w:r w:rsidRPr="002E7DDC">
              <w:rPr>
                <w:noProof/>
                <w:szCs w:val="21"/>
              </w:rPr>
              <w:t>程序正确安装，软件运行正确。</w:t>
            </w:r>
          </w:p>
        </w:tc>
      </w:tr>
      <w:tr w:rsidR="00772A52" w:rsidRPr="002843F1" w14:paraId="1E570682" w14:textId="77777777" w:rsidTr="00CD4704">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0B10CB61" w14:textId="77777777" w:rsidR="00772A52" w:rsidRPr="002843F1" w:rsidRDefault="00772A52" w:rsidP="00CD4704">
            <w:pPr>
              <w:jc w:val="center"/>
              <w:rPr>
                <w:b/>
                <w:szCs w:val="21"/>
              </w:rPr>
            </w:pPr>
            <w:r w:rsidRPr="002843F1">
              <w:rPr>
                <w:b/>
                <w:szCs w:val="21"/>
              </w:rPr>
              <w:t>测试步骤</w:t>
            </w:r>
          </w:p>
        </w:tc>
      </w:tr>
      <w:tr w:rsidR="00772A52" w:rsidRPr="002843F1" w14:paraId="12119159" w14:textId="77777777" w:rsidTr="00CD4704">
        <w:tc>
          <w:tcPr>
            <w:tcW w:w="817" w:type="dxa"/>
            <w:tcBorders>
              <w:top w:val="single" w:sz="4" w:space="0" w:color="auto"/>
              <w:left w:val="single" w:sz="4" w:space="0" w:color="auto"/>
              <w:bottom w:val="single" w:sz="4" w:space="0" w:color="auto"/>
              <w:right w:val="single" w:sz="4" w:space="0" w:color="auto"/>
            </w:tcBorders>
            <w:vAlign w:val="center"/>
            <w:hideMark/>
          </w:tcPr>
          <w:p w14:paraId="0BA15A88" w14:textId="77777777" w:rsidR="00772A52" w:rsidRPr="002843F1" w:rsidRDefault="00772A52" w:rsidP="00CD4704">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481ADAD0" w14:textId="77777777" w:rsidR="00772A52" w:rsidRPr="002843F1" w:rsidRDefault="00772A52" w:rsidP="00CD4704">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49493B5F" w14:textId="77777777" w:rsidR="00772A52" w:rsidRPr="002843F1" w:rsidRDefault="00772A52" w:rsidP="00CD4704">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1977953D" w14:textId="77777777" w:rsidR="00772A52" w:rsidRPr="002843F1" w:rsidRDefault="00772A52" w:rsidP="00CD4704">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1BA503F4" w14:textId="77777777" w:rsidR="00772A52" w:rsidRPr="002843F1" w:rsidRDefault="00772A52" w:rsidP="00CD4704">
            <w:pPr>
              <w:jc w:val="center"/>
              <w:rPr>
                <w:b/>
                <w:color w:val="000000"/>
                <w:szCs w:val="21"/>
              </w:rPr>
            </w:pPr>
            <w:r w:rsidRPr="002843F1">
              <w:rPr>
                <w:b/>
                <w:color w:val="000000"/>
                <w:szCs w:val="21"/>
              </w:rPr>
              <w:t>通过</w:t>
            </w:r>
          </w:p>
          <w:p w14:paraId="2495635C" w14:textId="77777777" w:rsidR="00772A52" w:rsidRPr="002843F1" w:rsidRDefault="00772A52" w:rsidP="00CD4704">
            <w:pPr>
              <w:jc w:val="center"/>
              <w:rPr>
                <w:b/>
                <w:color w:val="000000"/>
                <w:szCs w:val="21"/>
              </w:rPr>
            </w:pPr>
            <w:r w:rsidRPr="002843F1">
              <w:rPr>
                <w:b/>
                <w:color w:val="000000"/>
                <w:szCs w:val="21"/>
              </w:rPr>
              <w:t>与否</w:t>
            </w:r>
          </w:p>
        </w:tc>
      </w:tr>
      <w:tr w:rsidR="00772A52" w:rsidRPr="002843F1" w14:paraId="0F0B3669"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4701BD67" w14:textId="77777777" w:rsidR="00772A52" w:rsidRPr="002843F1" w:rsidRDefault="00772A52" w:rsidP="00CD4704">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28CBE97E" w14:textId="11490605" w:rsidR="00772A52" w:rsidRPr="00E95597" w:rsidRDefault="00772A52" w:rsidP="00772A52">
            <w:pPr>
              <w:rPr>
                <w:szCs w:val="21"/>
              </w:rPr>
            </w:pPr>
            <w:r w:rsidRPr="00772A52">
              <w:rPr>
                <w:rFonts w:hint="eastAsia"/>
                <w:szCs w:val="21"/>
              </w:rPr>
              <w:t>验证系统管理员权限范围；</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1C94EC8" w14:textId="19AFBC7F" w:rsidR="00772A52" w:rsidRPr="00D06CE9" w:rsidRDefault="00723628" w:rsidP="00CD4704">
            <w:pPr>
              <w:rPr>
                <w:szCs w:val="21"/>
              </w:rPr>
            </w:pPr>
            <w:r w:rsidRPr="00723628">
              <w:rPr>
                <w:szCs w:val="21"/>
              </w:rPr>
              <w:t>系统管理员权限</w:t>
            </w:r>
            <w:r>
              <w:rPr>
                <w:rFonts w:hint="eastAsia"/>
                <w:szCs w:val="21"/>
              </w:rPr>
              <w:t>正常</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2E0177D" w14:textId="5C8FFEB2" w:rsidR="00772A52" w:rsidRPr="00D06CE9" w:rsidRDefault="00772A52" w:rsidP="00723628">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39F1DF2B" w14:textId="41B1C99A" w:rsidR="00772A52" w:rsidRPr="0007456C" w:rsidRDefault="00772A52" w:rsidP="00CD4704">
            <w:pPr>
              <w:rPr>
                <w:noProof/>
                <w:szCs w:val="21"/>
              </w:rPr>
            </w:pPr>
          </w:p>
        </w:tc>
      </w:tr>
      <w:tr w:rsidR="00723628" w:rsidRPr="002843F1" w14:paraId="49F6A030"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3C33200E" w14:textId="77777777" w:rsidR="00723628" w:rsidRDefault="00723628" w:rsidP="00723628">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49F049D7" w14:textId="77777777" w:rsidR="00723628" w:rsidRPr="00772A52" w:rsidRDefault="00723628" w:rsidP="00723628">
            <w:pPr>
              <w:rPr>
                <w:szCs w:val="21"/>
              </w:rPr>
            </w:pPr>
            <w:r w:rsidRPr="00772A52">
              <w:rPr>
                <w:rFonts w:hint="eastAsia"/>
                <w:szCs w:val="21"/>
              </w:rPr>
              <w:t>验证系统安全员权限范围；</w:t>
            </w:r>
          </w:p>
          <w:p w14:paraId="10617E9F" w14:textId="0CE2FAAF" w:rsidR="00723628" w:rsidRPr="00E95597" w:rsidRDefault="00723628" w:rsidP="00723628">
            <w:pPr>
              <w:rPr>
                <w:szCs w:val="21"/>
              </w:rPr>
            </w:pP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74362D2" w14:textId="663278B0" w:rsidR="00723628" w:rsidRPr="00D06CE9" w:rsidRDefault="00723628" w:rsidP="00723628">
            <w:pPr>
              <w:rPr>
                <w:szCs w:val="21"/>
              </w:rPr>
            </w:pPr>
            <w:r w:rsidRPr="00772A52">
              <w:rPr>
                <w:rFonts w:hint="eastAsia"/>
                <w:szCs w:val="21"/>
              </w:rPr>
              <w:t>系统安全员权限</w:t>
            </w:r>
            <w:r>
              <w:rPr>
                <w:rFonts w:hint="eastAsia"/>
                <w:szCs w:val="21"/>
              </w:rPr>
              <w:t>正常</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F32C996" w14:textId="57CB564E" w:rsidR="00723628" w:rsidRPr="00D06CE9" w:rsidRDefault="00723628" w:rsidP="00723628">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1A6C5B48" w14:textId="1B2AE622" w:rsidR="00723628" w:rsidRDefault="00723628" w:rsidP="00723628">
            <w:pPr>
              <w:rPr>
                <w:noProof/>
                <w:szCs w:val="21"/>
              </w:rPr>
            </w:pPr>
          </w:p>
        </w:tc>
      </w:tr>
      <w:tr w:rsidR="00723628" w:rsidRPr="002843F1" w14:paraId="49C2B645"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156C32C6" w14:textId="77777777" w:rsidR="00723628" w:rsidRDefault="00723628" w:rsidP="00723628">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72E48788" w14:textId="7AB7BD19" w:rsidR="00723628" w:rsidRPr="00E95597" w:rsidRDefault="00723628" w:rsidP="00723628">
            <w:pPr>
              <w:rPr>
                <w:szCs w:val="21"/>
              </w:rPr>
            </w:pPr>
            <w:r w:rsidRPr="00772A52">
              <w:rPr>
                <w:rFonts w:hint="eastAsia"/>
                <w:szCs w:val="21"/>
              </w:rPr>
              <w:t>验证系统审计员权限范围；</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4304FB0" w14:textId="389A459B" w:rsidR="00723628" w:rsidRPr="00D06CE9" w:rsidRDefault="00723628" w:rsidP="00723628">
            <w:pPr>
              <w:rPr>
                <w:szCs w:val="21"/>
              </w:rPr>
            </w:pPr>
            <w:r w:rsidRPr="00772A52">
              <w:rPr>
                <w:rFonts w:hint="eastAsia"/>
                <w:szCs w:val="21"/>
              </w:rPr>
              <w:t>系统审计员权限范围</w:t>
            </w:r>
            <w:r>
              <w:rPr>
                <w:rFonts w:hint="eastAsia"/>
                <w:szCs w:val="21"/>
              </w:rPr>
              <w:t>正常</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C6DE058" w14:textId="500E2777" w:rsidR="00723628" w:rsidRPr="00D06CE9" w:rsidRDefault="00723628" w:rsidP="00723628">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6E44356E" w14:textId="2EBAD1C4" w:rsidR="00723628" w:rsidRDefault="00723628" w:rsidP="00723628">
            <w:pPr>
              <w:rPr>
                <w:noProof/>
                <w:szCs w:val="21"/>
              </w:rPr>
            </w:pPr>
          </w:p>
        </w:tc>
      </w:tr>
      <w:tr w:rsidR="00723628" w:rsidRPr="002843F1" w14:paraId="654CD61E"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4DD751E7" w14:textId="77777777" w:rsidR="00723628" w:rsidRDefault="00723628" w:rsidP="00723628">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586DE6C7" w14:textId="133C79D3" w:rsidR="00723628" w:rsidRPr="00E95597" w:rsidRDefault="00723628" w:rsidP="00723628">
            <w:pPr>
              <w:rPr>
                <w:szCs w:val="21"/>
              </w:rPr>
            </w:pPr>
            <w:r w:rsidRPr="005E3ACE">
              <w:rPr>
                <w:rFonts w:hint="eastAsia"/>
                <w:szCs w:val="21"/>
              </w:rPr>
              <w:t>使用系统管理员账号尝试修改系统安全员</w:t>
            </w:r>
            <w:r w:rsidRPr="005E3ACE">
              <w:rPr>
                <w:rFonts w:hint="eastAsia"/>
                <w:szCs w:val="21"/>
              </w:rPr>
              <w:lastRenderedPageBreak/>
              <w:t>的密码，</w:t>
            </w:r>
            <w:r>
              <w:rPr>
                <w:rFonts w:hint="eastAsia"/>
                <w:szCs w:val="21"/>
              </w:rPr>
              <w:t>验证</w:t>
            </w:r>
            <w:r w:rsidRPr="005E3ACE">
              <w:rPr>
                <w:rFonts w:hint="eastAsia"/>
                <w:szCs w:val="21"/>
              </w:rPr>
              <w:t>操作</w:t>
            </w:r>
            <w:r>
              <w:rPr>
                <w:rFonts w:hint="eastAsia"/>
                <w:szCs w:val="21"/>
              </w:rPr>
              <w:t>是否</w:t>
            </w:r>
            <w:r w:rsidRPr="005E3ACE">
              <w:rPr>
                <w:rFonts w:hint="eastAsia"/>
                <w:szCs w:val="21"/>
              </w:rPr>
              <w:t>被拒绝，系统</w:t>
            </w:r>
            <w:r>
              <w:rPr>
                <w:rFonts w:hint="eastAsia"/>
                <w:szCs w:val="21"/>
              </w:rPr>
              <w:t>是否</w:t>
            </w:r>
            <w:r w:rsidRPr="005E3ACE">
              <w:rPr>
                <w:rFonts w:hint="eastAsia"/>
                <w:szCs w:val="21"/>
              </w:rPr>
              <w:t>记录越界操作的审计日志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B3B54A9" w14:textId="77A0AE3C" w:rsidR="00723628" w:rsidRPr="00D06CE9" w:rsidRDefault="00723628" w:rsidP="00723628">
            <w:pPr>
              <w:rPr>
                <w:szCs w:val="21"/>
              </w:rPr>
            </w:pPr>
            <w:r>
              <w:rPr>
                <w:rFonts w:hint="eastAsia"/>
                <w:szCs w:val="21"/>
              </w:rPr>
              <w:lastRenderedPageBreak/>
              <w:t>修改</w:t>
            </w:r>
            <w:r w:rsidRPr="005E3ACE">
              <w:rPr>
                <w:rFonts w:hint="eastAsia"/>
                <w:szCs w:val="21"/>
              </w:rPr>
              <w:t>操作被拒绝，系统记录越界操作的审计日志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E2B8E3D" w14:textId="6B75666E" w:rsidR="00723628" w:rsidRPr="00D06CE9" w:rsidRDefault="00723628" w:rsidP="00723628">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67FCB8DD" w14:textId="4A0CE336" w:rsidR="00723628" w:rsidRDefault="00723628" w:rsidP="00723628">
            <w:pPr>
              <w:rPr>
                <w:noProof/>
                <w:szCs w:val="21"/>
              </w:rPr>
            </w:pPr>
          </w:p>
        </w:tc>
      </w:tr>
      <w:tr w:rsidR="00723628" w:rsidRPr="002843F1" w14:paraId="025D29E2"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4FBF22F3" w14:textId="77777777" w:rsidR="00723628" w:rsidRDefault="00723628" w:rsidP="00723628">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72ACAD40" w14:textId="406416D8" w:rsidR="00723628" w:rsidRPr="00E95597" w:rsidRDefault="00723628" w:rsidP="00723628">
            <w:pPr>
              <w:rPr>
                <w:szCs w:val="21"/>
              </w:rPr>
            </w:pPr>
            <w:r w:rsidRPr="005E3ACE">
              <w:rPr>
                <w:rFonts w:hint="eastAsia"/>
                <w:szCs w:val="21"/>
              </w:rPr>
              <w:t>使用系统安全员账号尝试修改系统审计员的权限，</w:t>
            </w:r>
            <w:r>
              <w:rPr>
                <w:rFonts w:hint="eastAsia"/>
                <w:szCs w:val="21"/>
              </w:rPr>
              <w:t>验证</w:t>
            </w:r>
            <w:r w:rsidRPr="005E3ACE">
              <w:rPr>
                <w:rFonts w:hint="eastAsia"/>
                <w:szCs w:val="21"/>
              </w:rPr>
              <w:t>操作</w:t>
            </w:r>
            <w:r>
              <w:rPr>
                <w:rFonts w:hint="eastAsia"/>
                <w:szCs w:val="21"/>
              </w:rPr>
              <w:t>是否</w:t>
            </w:r>
            <w:r w:rsidRPr="005E3ACE">
              <w:rPr>
                <w:rFonts w:hint="eastAsia"/>
                <w:szCs w:val="21"/>
              </w:rPr>
              <w:t>被拒绝，系统</w:t>
            </w:r>
            <w:r>
              <w:rPr>
                <w:rFonts w:hint="eastAsia"/>
                <w:szCs w:val="21"/>
              </w:rPr>
              <w:t>是否</w:t>
            </w:r>
            <w:r w:rsidRPr="005E3ACE">
              <w:rPr>
                <w:rFonts w:hint="eastAsia"/>
                <w:szCs w:val="21"/>
              </w:rPr>
              <w:t>记录越界操作的审计日志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57F5C72" w14:textId="0D6B4293" w:rsidR="00723628" w:rsidRPr="00D06CE9" w:rsidRDefault="00723628" w:rsidP="00723628">
            <w:pPr>
              <w:rPr>
                <w:szCs w:val="21"/>
              </w:rPr>
            </w:pPr>
            <w:r>
              <w:rPr>
                <w:rFonts w:hint="eastAsia"/>
                <w:szCs w:val="21"/>
              </w:rPr>
              <w:t>修改</w:t>
            </w:r>
            <w:r w:rsidRPr="005E3ACE">
              <w:rPr>
                <w:rFonts w:hint="eastAsia"/>
                <w:szCs w:val="21"/>
              </w:rPr>
              <w:t>操作被拒绝，系统记录越界操作的审计日志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4050B25" w14:textId="79FFC6C3" w:rsidR="00723628" w:rsidRPr="00D06CE9" w:rsidRDefault="00723628" w:rsidP="00723628">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108967BB" w14:textId="11E785AC" w:rsidR="00723628" w:rsidRDefault="00723628" w:rsidP="00723628">
            <w:pPr>
              <w:rPr>
                <w:noProof/>
                <w:szCs w:val="21"/>
              </w:rPr>
            </w:pPr>
          </w:p>
        </w:tc>
      </w:tr>
      <w:tr w:rsidR="00723628" w:rsidRPr="002843F1" w14:paraId="00F7F41F" w14:textId="77777777" w:rsidTr="00CD4704">
        <w:tc>
          <w:tcPr>
            <w:tcW w:w="817" w:type="dxa"/>
            <w:tcBorders>
              <w:top w:val="single" w:sz="4" w:space="0" w:color="auto"/>
              <w:left w:val="single" w:sz="4" w:space="0" w:color="auto"/>
              <w:bottom w:val="single" w:sz="4" w:space="0" w:color="auto"/>
              <w:right w:val="single" w:sz="4" w:space="0" w:color="auto"/>
            </w:tcBorders>
            <w:vAlign w:val="center"/>
          </w:tcPr>
          <w:p w14:paraId="2908A4B6" w14:textId="435CFB64" w:rsidR="00723628" w:rsidRDefault="00723628" w:rsidP="00723628">
            <w:pPr>
              <w:jc w:val="center"/>
              <w:rPr>
                <w:noProof/>
                <w:szCs w:val="21"/>
              </w:rPr>
            </w:pPr>
            <w:r>
              <w:rPr>
                <w:rFonts w:hint="eastAsia"/>
                <w:noProof/>
                <w:szCs w:val="21"/>
              </w:rPr>
              <w:t>6</w:t>
            </w:r>
          </w:p>
        </w:tc>
        <w:tc>
          <w:tcPr>
            <w:tcW w:w="2126" w:type="dxa"/>
            <w:gridSpan w:val="3"/>
            <w:tcBorders>
              <w:top w:val="single" w:sz="4" w:space="0" w:color="auto"/>
              <w:left w:val="single" w:sz="4" w:space="0" w:color="auto"/>
              <w:bottom w:val="single" w:sz="4" w:space="0" w:color="auto"/>
              <w:right w:val="single" w:sz="4" w:space="0" w:color="auto"/>
            </w:tcBorders>
          </w:tcPr>
          <w:p w14:paraId="0EC4D78D" w14:textId="308DFF6F" w:rsidR="00723628" w:rsidRPr="00723628" w:rsidRDefault="00723628" w:rsidP="00723628">
            <w:pPr>
              <w:pStyle w:val="af8"/>
              <w:numPr>
                <w:ilvl w:val="0"/>
                <w:numId w:val="9"/>
              </w:numPr>
              <w:ind w:firstLineChars="0"/>
              <w:rPr>
                <w:szCs w:val="21"/>
              </w:rPr>
            </w:pPr>
            <w:r w:rsidRPr="00723628">
              <w:rPr>
                <w:rFonts w:hint="eastAsia"/>
                <w:szCs w:val="21"/>
              </w:rPr>
              <w:t>检查系统管理员是否拥有超出系统管理所需的权限，不存在权限冗余或过度授权的情况；</w:t>
            </w:r>
          </w:p>
          <w:p w14:paraId="04DAB59E" w14:textId="77777777" w:rsidR="00723628" w:rsidRDefault="00723628" w:rsidP="00723628">
            <w:pPr>
              <w:pStyle w:val="af8"/>
              <w:numPr>
                <w:ilvl w:val="0"/>
                <w:numId w:val="9"/>
              </w:numPr>
              <w:ind w:firstLineChars="0"/>
              <w:rPr>
                <w:szCs w:val="21"/>
              </w:rPr>
            </w:pPr>
            <w:r w:rsidRPr="006616A8">
              <w:rPr>
                <w:rFonts w:hint="eastAsia"/>
                <w:szCs w:val="21"/>
              </w:rPr>
              <w:t>检查系统安全员是否拥有超出安全管理所需的权限，不存在权限冗余或过度授权的情况；</w:t>
            </w:r>
          </w:p>
          <w:p w14:paraId="4BA39C47" w14:textId="4BC9AAED" w:rsidR="00723628" w:rsidRPr="00723628" w:rsidRDefault="00723628" w:rsidP="00723628">
            <w:pPr>
              <w:pStyle w:val="af8"/>
              <w:numPr>
                <w:ilvl w:val="0"/>
                <w:numId w:val="9"/>
              </w:numPr>
              <w:ind w:firstLineChars="0"/>
              <w:rPr>
                <w:szCs w:val="21"/>
              </w:rPr>
            </w:pPr>
            <w:r w:rsidRPr="006616A8">
              <w:rPr>
                <w:rFonts w:hint="eastAsia"/>
                <w:szCs w:val="21"/>
              </w:rPr>
              <w:t>检查系统审计员是否拥有超出审计管理所需的权限，不存在权限冗余或过度授权的情况；</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AE4879D" w14:textId="77777777" w:rsidR="00723628" w:rsidRPr="00723628" w:rsidRDefault="00723628" w:rsidP="00723628">
            <w:pPr>
              <w:rPr>
                <w:szCs w:val="21"/>
              </w:rPr>
            </w:pPr>
            <w:r w:rsidRPr="00723628">
              <w:rPr>
                <w:rFonts w:hint="eastAsia"/>
                <w:szCs w:val="21"/>
              </w:rPr>
              <w:t xml:space="preserve">1. </w:t>
            </w:r>
            <w:r w:rsidRPr="00723628">
              <w:rPr>
                <w:rFonts w:hint="eastAsia"/>
                <w:szCs w:val="21"/>
              </w:rPr>
              <w:t>三个角色均仅拥有完成各自任务所需的最小权限</w:t>
            </w:r>
          </w:p>
          <w:p w14:paraId="5EAF388B" w14:textId="3C336B0D" w:rsidR="00723628" w:rsidRPr="00D06CE9" w:rsidRDefault="00723628" w:rsidP="00723628">
            <w:pPr>
              <w:rPr>
                <w:szCs w:val="21"/>
              </w:rPr>
            </w:pPr>
            <w:r w:rsidRPr="00723628">
              <w:rPr>
                <w:rFonts w:hint="eastAsia"/>
                <w:szCs w:val="21"/>
              </w:rPr>
              <w:t xml:space="preserve">2. </w:t>
            </w:r>
            <w:r w:rsidRPr="00723628">
              <w:rPr>
                <w:rFonts w:hint="eastAsia"/>
                <w:szCs w:val="21"/>
              </w:rPr>
              <w:t>不存在权限冗余或过度授权的情况</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31903CB" w14:textId="14A55C4C" w:rsidR="00723628" w:rsidRPr="00D06CE9" w:rsidRDefault="00723628" w:rsidP="00723628">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71B3274F" w14:textId="64791848" w:rsidR="00723628" w:rsidRDefault="00723628" w:rsidP="00723628">
            <w:pPr>
              <w:rPr>
                <w:noProof/>
                <w:szCs w:val="21"/>
              </w:rPr>
            </w:pPr>
          </w:p>
        </w:tc>
      </w:tr>
      <w:tr w:rsidR="00723628" w:rsidRPr="002843F1" w14:paraId="404BD6D1"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B1C7860" w14:textId="77777777" w:rsidR="00723628" w:rsidRPr="002843F1" w:rsidRDefault="00723628" w:rsidP="00723628">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1E42DA57" w14:textId="41A58064" w:rsidR="00723628" w:rsidRPr="0007456C" w:rsidRDefault="00723628" w:rsidP="00723628">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05BEEF76" w14:textId="77777777" w:rsidR="00723628" w:rsidRPr="0007456C" w:rsidRDefault="00723628" w:rsidP="00723628">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8F529A8" w14:textId="26D296CB" w:rsidR="00723628" w:rsidRPr="0007456C" w:rsidRDefault="00723628" w:rsidP="00723628">
            <w:pPr>
              <w:rPr>
                <w:noProof/>
                <w:szCs w:val="21"/>
              </w:rPr>
            </w:pPr>
          </w:p>
        </w:tc>
      </w:tr>
      <w:tr w:rsidR="00723628" w:rsidRPr="002843F1" w14:paraId="1D2FA5BF"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tcPr>
          <w:p w14:paraId="387CE006" w14:textId="77777777" w:rsidR="00723628" w:rsidRPr="002843F1" w:rsidRDefault="00723628" w:rsidP="00723628">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29AB26B0" w14:textId="053B605C" w:rsidR="00723628" w:rsidRPr="0007456C" w:rsidRDefault="00723628" w:rsidP="00723628">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25F805FB" w14:textId="77777777" w:rsidR="00723628" w:rsidRPr="0007456C" w:rsidRDefault="00723628" w:rsidP="00723628">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370A3212" w14:textId="77EFB2A6" w:rsidR="00723628" w:rsidRPr="0007456C" w:rsidRDefault="00723628" w:rsidP="00723628">
            <w:pPr>
              <w:rPr>
                <w:noProof/>
                <w:szCs w:val="21"/>
              </w:rPr>
            </w:pPr>
          </w:p>
        </w:tc>
      </w:tr>
      <w:tr w:rsidR="00723628" w:rsidRPr="002843F1" w14:paraId="305D067B"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7F6559F" w14:textId="77777777" w:rsidR="00723628" w:rsidRPr="002843F1" w:rsidRDefault="00723628" w:rsidP="00723628">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03F884E" w14:textId="51EC6FB4" w:rsidR="00723628" w:rsidRPr="002843F1" w:rsidRDefault="00723628" w:rsidP="00723628">
            <w:pPr>
              <w:rPr>
                <w:noProof/>
                <w:szCs w:val="21"/>
              </w:rPr>
            </w:pPr>
          </w:p>
        </w:tc>
      </w:tr>
      <w:tr w:rsidR="00723628" w:rsidRPr="002843F1" w14:paraId="1A11056E" w14:textId="77777777" w:rsidTr="00CD4704">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7BCE76F8" w14:textId="77777777" w:rsidR="00723628" w:rsidRPr="002843F1" w:rsidRDefault="00723628" w:rsidP="00723628">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3AB70394" w14:textId="768634C3" w:rsidR="00723628" w:rsidRPr="002843F1" w:rsidRDefault="00723628" w:rsidP="00723628">
            <w:pPr>
              <w:rPr>
                <w:noProof/>
                <w:szCs w:val="21"/>
              </w:rPr>
            </w:pPr>
          </w:p>
        </w:tc>
      </w:tr>
    </w:tbl>
    <w:p w14:paraId="7DE23757" w14:textId="77777777" w:rsidR="00767B67" w:rsidRDefault="00767B67" w:rsidP="005A2F9C"/>
    <w:p w14:paraId="185D3A8C" w14:textId="77777777" w:rsidR="00772A52" w:rsidRDefault="00772A52" w:rsidP="005A2F9C"/>
    <w:p w14:paraId="467633FF" w14:textId="10E1D9DB" w:rsidR="00481F2C" w:rsidRDefault="00481F2C" w:rsidP="00481F2C">
      <w:pPr>
        <w:pStyle w:val="2"/>
        <w:spacing w:before="120" w:after="120"/>
        <w:ind w:left="578" w:hanging="578"/>
      </w:pPr>
      <w:bookmarkStart w:id="69" w:name="_Toc238659819"/>
      <w:r w:rsidRPr="00481F2C">
        <w:t>安全审计</w:t>
      </w:r>
      <w:bookmarkEnd w:id="69"/>
    </w:p>
    <w:p w14:paraId="3AF9410A" w14:textId="4A0E0B50" w:rsidR="00481F2C" w:rsidRPr="00481F2C" w:rsidRDefault="00481F2C" w:rsidP="00481F2C">
      <w:pPr>
        <w:pStyle w:val="3"/>
        <w:spacing w:before="120" w:after="120"/>
        <w:rPr>
          <w:szCs w:val="21"/>
        </w:rPr>
      </w:pPr>
      <w:bookmarkStart w:id="70" w:name="_Toc238659820"/>
      <w:r w:rsidRPr="00481F2C">
        <w:rPr>
          <w:szCs w:val="21"/>
        </w:rPr>
        <w:t>安全审计内容</w:t>
      </w:r>
      <w:bookmarkEnd w:id="70"/>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481F2C" w:rsidRPr="002843F1" w14:paraId="2817E855"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6A7DA27" w14:textId="77777777" w:rsidR="00481F2C" w:rsidRPr="002843F1" w:rsidRDefault="00481F2C" w:rsidP="0002320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7068B2ED" w14:textId="51B00327" w:rsidR="00481F2C" w:rsidRPr="00A824A6" w:rsidRDefault="00481F2C" w:rsidP="0002320D">
            <w:pPr>
              <w:jc w:val="center"/>
              <w:rPr>
                <w:bCs/>
                <w:szCs w:val="21"/>
              </w:rPr>
            </w:pPr>
            <w:r>
              <w:rPr>
                <w:rFonts w:hint="eastAsia"/>
                <w:bCs/>
                <w:szCs w:val="21"/>
              </w:rPr>
              <w:t>安全审计内容</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7BA5329A" w14:textId="77777777" w:rsidR="00481F2C" w:rsidRPr="00A824A6" w:rsidRDefault="00481F2C" w:rsidP="0002320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0B932C51" w14:textId="2B11B842" w:rsidR="00481F2C" w:rsidRPr="00A824A6" w:rsidRDefault="00481F2C" w:rsidP="0002320D">
            <w:pPr>
              <w:jc w:val="center"/>
              <w:rPr>
                <w:b/>
                <w:szCs w:val="21"/>
              </w:rPr>
            </w:pPr>
            <w:r w:rsidRPr="00A824A6">
              <w:rPr>
                <w:noProof/>
                <w:szCs w:val="21"/>
              </w:rPr>
              <w:t>IS_</w:t>
            </w:r>
            <w:r w:rsidRPr="00A824A6">
              <w:rPr>
                <w:rFonts w:hint="eastAsia"/>
                <w:noProof/>
                <w:szCs w:val="21"/>
              </w:rPr>
              <w:t>YL</w:t>
            </w:r>
            <w:r w:rsidRPr="00A824A6">
              <w:rPr>
                <w:noProof/>
                <w:szCs w:val="21"/>
              </w:rPr>
              <w:t>_</w:t>
            </w:r>
            <w:r w:rsidRPr="00481F2C">
              <w:rPr>
                <w:noProof/>
                <w:szCs w:val="21"/>
              </w:rPr>
              <w:t>AQSJ</w:t>
            </w:r>
            <w:r w:rsidRPr="00A824A6">
              <w:rPr>
                <w:rFonts w:hint="eastAsia"/>
                <w:noProof/>
                <w:szCs w:val="21"/>
              </w:rPr>
              <w:t>_</w:t>
            </w:r>
            <w:r>
              <w:rPr>
                <w:rFonts w:hint="eastAsia"/>
                <w:noProof/>
                <w:szCs w:val="21"/>
              </w:rPr>
              <w:t>1</w:t>
            </w:r>
          </w:p>
        </w:tc>
      </w:tr>
      <w:tr w:rsidR="00481F2C" w:rsidRPr="002843F1" w14:paraId="5C9257D8"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838D49A" w14:textId="77777777" w:rsidR="00481F2C" w:rsidRPr="002843F1" w:rsidRDefault="00481F2C" w:rsidP="0002320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740FBF9" w14:textId="77777777" w:rsidR="00481F2C" w:rsidRPr="00A824A6" w:rsidRDefault="00481F2C" w:rsidP="0002320D">
            <w:pPr>
              <w:rPr>
                <w:noProof/>
                <w:szCs w:val="21"/>
              </w:rPr>
            </w:pPr>
            <w:r w:rsidRPr="00A824A6">
              <w:rPr>
                <w:noProof/>
                <w:szCs w:val="21"/>
              </w:rPr>
              <w:t>软件测试依据：</w:t>
            </w:r>
            <w:r w:rsidRPr="00A824A6">
              <w:rPr>
                <w:rFonts w:hint="eastAsia"/>
                <w:noProof/>
                <w:szCs w:val="21"/>
              </w:rPr>
              <w:t>安全测评大纲</w:t>
            </w:r>
          </w:p>
          <w:p w14:paraId="130F6C1B" w14:textId="6F7502BC" w:rsidR="00481F2C" w:rsidRPr="00A824A6" w:rsidRDefault="00481F2C" w:rsidP="0002320D">
            <w:pPr>
              <w:rPr>
                <w:noProof/>
                <w:szCs w:val="21"/>
              </w:rPr>
            </w:pPr>
            <w:r w:rsidRPr="00A824A6">
              <w:rPr>
                <w:noProof/>
                <w:szCs w:val="21"/>
              </w:rPr>
              <w:t>测试需求分析：</w:t>
            </w:r>
            <w:r w:rsidRPr="00481F2C">
              <w:rPr>
                <w:noProof/>
                <w:szCs w:val="21"/>
              </w:rPr>
              <w:t>3.2.6</w:t>
            </w:r>
            <w:r w:rsidRPr="00481F2C">
              <w:rPr>
                <w:noProof/>
                <w:szCs w:val="21"/>
              </w:rPr>
              <w:tab/>
            </w:r>
            <w:r w:rsidRPr="00481F2C">
              <w:rPr>
                <w:noProof/>
                <w:szCs w:val="21"/>
              </w:rPr>
              <w:t>安全审计</w:t>
            </w:r>
          </w:p>
          <w:p w14:paraId="51B309F8" w14:textId="5A6618D5" w:rsidR="00481F2C" w:rsidRPr="00A824A6" w:rsidRDefault="00481F2C" w:rsidP="0002320D">
            <w:pPr>
              <w:rPr>
                <w:i/>
                <w:szCs w:val="21"/>
              </w:rPr>
            </w:pPr>
            <w:r w:rsidRPr="00A824A6">
              <w:rPr>
                <w:noProof/>
                <w:szCs w:val="21"/>
              </w:rPr>
              <w:t>测试需求标识：</w:t>
            </w:r>
            <w:r w:rsidRPr="00481F2C">
              <w:rPr>
                <w:noProof/>
                <w:szCs w:val="21"/>
              </w:rPr>
              <w:t>IS_XQ_AQSJ</w:t>
            </w:r>
          </w:p>
        </w:tc>
      </w:tr>
      <w:tr w:rsidR="00481F2C" w:rsidRPr="002843F1" w14:paraId="4F52B89E"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540D0C2" w14:textId="77777777" w:rsidR="00481F2C" w:rsidRPr="002843F1" w:rsidRDefault="00481F2C" w:rsidP="0002320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529593C4" w14:textId="383C5AB6" w:rsidR="00481F2C" w:rsidRPr="002843F1" w:rsidRDefault="00481F2C" w:rsidP="0002320D">
            <w:pPr>
              <w:rPr>
                <w:szCs w:val="21"/>
              </w:rPr>
            </w:pPr>
            <w:r>
              <w:rPr>
                <w:rFonts w:hint="eastAsia"/>
                <w:szCs w:val="21"/>
              </w:rPr>
              <w:t>验证软件</w:t>
            </w:r>
            <w:r w:rsidR="009E56B0">
              <w:rPr>
                <w:rFonts w:hint="eastAsia"/>
                <w:szCs w:val="21"/>
              </w:rPr>
              <w:t>安全审计内容</w:t>
            </w:r>
            <w:r>
              <w:rPr>
                <w:rFonts w:hint="eastAsia"/>
                <w:szCs w:val="21"/>
              </w:rPr>
              <w:t>符合安全性要求</w:t>
            </w:r>
          </w:p>
        </w:tc>
      </w:tr>
      <w:tr w:rsidR="00481F2C" w:rsidRPr="002843F1" w14:paraId="16AAB653"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3816D40" w14:textId="77777777" w:rsidR="00481F2C" w:rsidRPr="002843F1" w:rsidRDefault="00481F2C" w:rsidP="0002320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74900A7" w14:textId="77777777" w:rsidR="00481F2C" w:rsidRPr="00A824A6" w:rsidRDefault="00481F2C" w:rsidP="0002320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481F2C" w:rsidRPr="002843F1" w14:paraId="293ACBFC"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E2155B6" w14:textId="77777777" w:rsidR="00481F2C" w:rsidRPr="002843F1" w:rsidRDefault="00481F2C" w:rsidP="0002320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4FE1EC80" w14:textId="77777777" w:rsidR="00481F2C" w:rsidRPr="002843F1" w:rsidRDefault="00481F2C" w:rsidP="0002320D">
            <w:pPr>
              <w:rPr>
                <w:i/>
                <w:color w:val="FF0000"/>
                <w:szCs w:val="21"/>
              </w:rPr>
            </w:pPr>
            <w:r w:rsidRPr="002E7DDC">
              <w:rPr>
                <w:rFonts w:hint="eastAsia"/>
                <w:noProof/>
                <w:szCs w:val="21"/>
              </w:rPr>
              <w:t>在服务器上</w:t>
            </w:r>
            <w:r w:rsidRPr="002E7DDC">
              <w:rPr>
                <w:noProof/>
                <w:szCs w:val="21"/>
              </w:rPr>
              <w:t>程序正确安装，软件运行正确。</w:t>
            </w:r>
          </w:p>
        </w:tc>
      </w:tr>
      <w:tr w:rsidR="00481F2C" w:rsidRPr="002843F1" w14:paraId="37E42108" w14:textId="77777777" w:rsidTr="0002320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4FB04216" w14:textId="77777777" w:rsidR="00481F2C" w:rsidRPr="002843F1" w:rsidRDefault="00481F2C" w:rsidP="0002320D">
            <w:pPr>
              <w:jc w:val="center"/>
              <w:rPr>
                <w:b/>
                <w:szCs w:val="21"/>
              </w:rPr>
            </w:pPr>
            <w:r w:rsidRPr="002843F1">
              <w:rPr>
                <w:b/>
                <w:szCs w:val="21"/>
              </w:rPr>
              <w:t>测试步骤</w:t>
            </w:r>
          </w:p>
        </w:tc>
      </w:tr>
      <w:tr w:rsidR="00481F2C" w:rsidRPr="002843F1" w14:paraId="0DF453A7" w14:textId="77777777" w:rsidTr="0002320D">
        <w:tc>
          <w:tcPr>
            <w:tcW w:w="817" w:type="dxa"/>
            <w:tcBorders>
              <w:top w:val="single" w:sz="4" w:space="0" w:color="auto"/>
              <w:left w:val="single" w:sz="4" w:space="0" w:color="auto"/>
              <w:bottom w:val="single" w:sz="4" w:space="0" w:color="auto"/>
              <w:right w:val="single" w:sz="4" w:space="0" w:color="auto"/>
            </w:tcBorders>
            <w:vAlign w:val="center"/>
            <w:hideMark/>
          </w:tcPr>
          <w:p w14:paraId="45D3FDFB" w14:textId="77777777" w:rsidR="00481F2C" w:rsidRPr="002843F1" w:rsidRDefault="00481F2C" w:rsidP="0002320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70C36A5C" w14:textId="77777777" w:rsidR="00481F2C" w:rsidRPr="002843F1" w:rsidRDefault="00481F2C" w:rsidP="0002320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13D44602" w14:textId="77777777" w:rsidR="00481F2C" w:rsidRPr="002843F1" w:rsidRDefault="00481F2C" w:rsidP="0002320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518E747F" w14:textId="77777777" w:rsidR="00481F2C" w:rsidRPr="002843F1" w:rsidRDefault="00481F2C" w:rsidP="0002320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611807B3" w14:textId="77777777" w:rsidR="00481F2C" w:rsidRPr="002843F1" w:rsidRDefault="00481F2C" w:rsidP="0002320D">
            <w:pPr>
              <w:jc w:val="center"/>
              <w:rPr>
                <w:b/>
                <w:color w:val="000000"/>
                <w:szCs w:val="21"/>
              </w:rPr>
            </w:pPr>
            <w:r w:rsidRPr="002843F1">
              <w:rPr>
                <w:b/>
                <w:color w:val="000000"/>
                <w:szCs w:val="21"/>
              </w:rPr>
              <w:t>通过</w:t>
            </w:r>
          </w:p>
          <w:p w14:paraId="71EC3684" w14:textId="77777777" w:rsidR="00481F2C" w:rsidRPr="002843F1" w:rsidRDefault="00481F2C" w:rsidP="0002320D">
            <w:pPr>
              <w:jc w:val="center"/>
              <w:rPr>
                <w:b/>
                <w:color w:val="000000"/>
                <w:szCs w:val="21"/>
              </w:rPr>
            </w:pPr>
            <w:r w:rsidRPr="002843F1">
              <w:rPr>
                <w:b/>
                <w:color w:val="000000"/>
                <w:szCs w:val="21"/>
              </w:rPr>
              <w:t>与否</w:t>
            </w:r>
          </w:p>
        </w:tc>
      </w:tr>
      <w:tr w:rsidR="00481F2C" w:rsidRPr="002843F1" w14:paraId="54127C26"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7139DE25" w14:textId="77777777" w:rsidR="00481F2C" w:rsidRPr="002843F1" w:rsidRDefault="00481F2C" w:rsidP="0002320D">
            <w:pPr>
              <w:jc w:val="center"/>
              <w:rPr>
                <w:noProof/>
                <w:szCs w:val="21"/>
              </w:rPr>
            </w:pPr>
            <w:r>
              <w:rPr>
                <w:rFonts w:hint="eastAsia"/>
                <w:noProof/>
                <w:szCs w:val="21"/>
              </w:rPr>
              <w:lastRenderedPageBreak/>
              <w:t>1</w:t>
            </w:r>
          </w:p>
        </w:tc>
        <w:tc>
          <w:tcPr>
            <w:tcW w:w="2126" w:type="dxa"/>
            <w:gridSpan w:val="3"/>
            <w:tcBorders>
              <w:top w:val="single" w:sz="4" w:space="0" w:color="auto"/>
              <w:left w:val="single" w:sz="4" w:space="0" w:color="auto"/>
              <w:bottom w:val="single" w:sz="4" w:space="0" w:color="auto"/>
              <w:right w:val="single" w:sz="4" w:space="0" w:color="auto"/>
            </w:tcBorders>
          </w:tcPr>
          <w:p w14:paraId="7CD52F2A" w14:textId="624FBA87" w:rsidR="00481F2C" w:rsidRPr="00481F2C" w:rsidRDefault="00481F2C" w:rsidP="00481F2C">
            <w:pPr>
              <w:rPr>
                <w:szCs w:val="21"/>
              </w:rPr>
            </w:pPr>
            <w:r w:rsidRPr="00481F2C">
              <w:rPr>
                <w:rFonts w:hint="eastAsia"/>
                <w:szCs w:val="21"/>
              </w:rPr>
              <w:t>使用普通用户账号执行以下操作：登录系统</w:t>
            </w:r>
            <w:r w:rsidR="00D02847">
              <w:rPr>
                <w:rFonts w:hint="eastAsia"/>
                <w:szCs w:val="21"/>
              </w:rPr>
              <w:t>-</w:t>
            </w:r>
            <w:r w:rsidRPr="00481F2C">
              <w:rPr>
                <w:rFonts w:hint="eastAsia"/>
                <w:szCs w:val="21"/>
              </w:rPr>
              <w:t>修改自身密码</w:t>
            </w:r>
            <w:r w:rsidR="00D02847">
              <w:rPr>
                <w:rFonts w:hint="eastAsia"/>
                <w:szCs w:val="21"/>
              </w:rPr>
              <w:t>-</w:t>
            </w:r>
            <w:r w:rsidR="00D02847">
              <w:rPr>
                <w:rFonts w:hint="eastAsia"/>
                <w:szCs w:val="21"/>
              </w:rPr>
              <w:t>退出</w:t>
            </w:r>
            <w:r w:rsidRPr="00481F2C">
              <w:rPr>
                <w:rFonts w:hint="eastAsia"/>
                <w:szCs w:val="21"/>
              </w:rPr>
              <w:t>系统</w:t>
            </w:r>
            <w:r w:rsidR="00D02847">
              <w:rPr>
                <w:rFonts w:hint="eastAsia"/>
                <w:szCs w:val="21"/>
              </w:rPr>
              <w:t>；用户尝试使用错误的密码登录；</w:t>
            </w:r>
          </w:p>
          <w:p w14:paraId="540C1F49" w14:textId="4EAF5D04" w:rsidR="00481F2C" w:rsidRPr="00E95597" w:rsidRDefault="00481F2C" w:rsidP="00481F2C">
            <w:pPr>
              <w:rPr>
                <w:szCs w:val="21"/>
              </w:rPr>
            </w:pPr>
            <w:r w:rsidRPr="00481F2C">
              <w:rPr>
                <w:rFonts w:hint="eastAsia"/>
                <w:szCs w:val="21"/>
              </w:rPr>
              <w:t>使用系统审计员账号查看审计日志</w:t>
            </w:r>
            <w:r w:rsidR="00D02847">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B4E0DF9" w14:textId="30FFDE0A" w:rsidR="00D02847" w:rsidRPr="00D02847" w:rsidRDefault="00D02847" w:rsidP="00D02847">
            <w:pPr>
              <w:rPr>
                <w:szCs w:val="21"/>
              </w:rPr>
            </w:pPr>
            <w:r>
              <w:rPr>
                <w:rFonts w:hint="eastAsia"/>
                <w:szCs w:val="21"/>
              </w:rPr>
              <w:t>用户所有</w:t>
            </w:r>
            <w:r w:rsidRPr="00D02847">
              <w:rPr>
                <w:rFonts w:hint="eastAsia"/>
                <w:szCs w:val="21"/>
              </w:rPr>
              <w:t>操作均生成对应的审计记录</w:t>
            </w:r>
            <w:r>
              <w:rPr>
                <w:rFonts w:hint="eastAsia"/>
                <w:szCs w:val="21"/>
              </w:rPr>
              <w:t>；</w:t>
            </w:r>
          </w:p>
          <w:p w14:paraId="7C7AF44D" w14:textId="2AF6BE3F" w:rsidR="00D02847" w:rsidRPr="00D02847" w:rsidRDefault="00D02847" w:rsidP="00D02847">
            <w:pPr>
              <w:rPr>
                <w:szCs w:val="21"/>
              </w:rPr>
            </w:pPr>
            <w:r w:rsidRPr="00D02847">
              <w:rPr>
                <w:rFonts w:hint="eastAsia"/>
                <w:szCs w:val="21"/>
              </w:rPr>
              <w:t>每条记录包含：事件时间、用户</w:t>
            </w:r>
            <w:r>
              <w:rPr>
                <w:rFonts w:hint="eastAsia"/>
                <w:szCs w:val="21"/>
              </w:rPr>
              <w:t>名</w:t>
            </w:r>
            <w:r w:rsidRPr="00D02847">
              <w:rPr>
                <w:rFonts w:hint="eastAsia"/>
                <w:szCs w:val="21"/>
              </w:rPr>
              <w:t>、操作类型、操作结果、源</w:t>
            </w:r>
            <w:r w:rsidRPr="00D02847">
              <w:rPr>
                <w:rFonts w:hint="eastAsia"/>
                <w:szCs w:val="21"/>
              </w:rPr>
              <w:t>IP</w:t>
            </w:r>
            <w:r w:rsidRPr="00D02847">
              <w:rPr>
                <w:rFonts w:hint="eastAsia"/>
                <w:szCs w:val="21"/>
              </w:rPr>
              <w:t>地址</w:t>
            </w:r>
          </w:p>
          <w:p w14:paraId="70191872" w14:textId="13FB2F14" w:rsidR="00481F2C" w:rsidRPr="00D06CE9" w:rsidRDefault="00D02847" w:rsidP="00D02847">
            <w:pPr>
              <w:rPr>
                <w:szCs w:val="21"/>
              </w:rPr>
            </w:pPr>
            <w:r w:rsidRPr="00D02847">
              <w:rPr>
                <w:rFonts w:hint="eastAsia"/>
                <w:szCs w:val="21"/>
              </w:rPr>
              <w:t xml:space="preserve">3. </w:t>
            </w:r>
            <w:r w:rsidRPr="00D02847">
              <w:rPr>
                <w:rFonts w:hint="eastAsia"/>
                <w:szCs w:val="21"/>
              </w:rPr>
              <w:t>登录失败操作（如密码错误）也被完整记录</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DCBC0F5" w14:textId="2DC35EFD" w:rsidR="00481F2C" w:rsidRPr="00D06CE9" w:rsidRDefault="00481F2C" w:rsidP="00D02847">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5CB62E13" w14:textId="15A31E05" w:rsidR="00481F2C" w:rsidRPr="0007456C" w:rsidRDefault="00481F2C" w:rsidP="0002320D">
            <w:pPr>
              <w:rPr>
                <w:noProof/>
                <w:szCs w:val="21"/>
              </w:rPr>
            </w:pPr>
          </w:p>
        </w:tc>
      </w:tr>
      <w:tr w:rsidR="00481F2C" w:rsidRPr="002843F1" w14:paraId="2F73CA8C"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64319133" w14:textId="77777777" w:rsidR="00481F2C" w:rsidRDefault="00481F2C" w:rsidP="0002320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74C138CB" w14:textId="77777777" w:rsidR="00765B34" w:rsidRDefault="00765B34" w:rsidP="00765B34">
            <w:pPr>
              <w:rPr>
                <w:szCs w:val="21"/>
              </w:rPr>
            </w:pPr>
            <w:r w:rsidRPr="00765B34">
              <w:rPr>
                <w:rFonts w:hint="eastAsia"/>
                <w:szCs w:val="21"/>
              </w:rPr>
              <w:t>使用系统管理员账号执行以下操作：</w:t>
            </w:r>
          </w:p>
          <w:p w14:paraId="61A351A3" w14:textId="3BE2541A" w:rsidR="00765B34" w:rsidRPr="00765B34" w:rsidRDefault="00765B34" w:rsidP="00765B34">
            <w:pPr>
              <w:rPr>
                <w:szCs w:val="21"/>
              </w:rPr>
            </w:pPr>
            <w:r w:rsidRPr="00765B34">
              <w:rPr>
                <w:rFonts w:hint="eastAsia"/>
                <w:szCs w:val="21"/>
              </w:rPr>
              <w:t>为用户</w:t>
            </w:r>
            <w:r>
              <w:rPr>
                <w:rFonts w:hint="eastAsia"/>
                <w:szCs w:val="21"/>
              </w:rPr>
              <w:t>user1</w:t>
            </w:r>
            <w:r w:rsidRPr="00765B34">
              <w:rPr>
                <w:rFonts w:hint="eastAsia"/>
                <w:szCs w:val="21"/>
              </w:rPr>
              <w:t>授予文件</w:t>
            </w:r>
            <w:r w:rsidRPr="00844555">
              <w:rPr>
                <w:rFonts w:hint="eastAsia"/>
                <w:szCs w:val="21"/>
              </w:rPr>
              <w:t>F</w:t>
            </w:r>
            <w:r w:rsidRPr="00844555">
              <w:rPr>
                <w:szCs w:val="21"/>
              </w:rPr>
              <w:t>ile1</w:t>
            </w:r>
            <w:r w:rsidRPr="00765B34">
              <w:rPr>
                <w:rFonts w:hint="eastAsia"/>
                <w:szCs w:val="21"/>
              </w:rPr>
              <w:t>的读权限</w:t>
            </w:r>
            <w:r>
              <w:rPr>
                <w:rFonts w:hint="eastAsia"/>
                <w:szCs w:val="21"/>
              </w:rPr>
              <w:t>；</w:t>
            </w:r>
          </w:p>
          <w:p w14:paraId="517FD52C" w14:textId="02345DA7" w:rsidR="00765B34" w:rsidRPr="00765B34" w:rsidRDefault="00765B34" w:rsidP="00765B34">
            <w:pPr>
              <w:rPr>
                <w:szCs w:val="21"/>
              </w:rPr>
            </w:pPr>
            <w:r w:rsidRPr="00765B34">
              <w:rPr>
                <w:rFonts w:hint="eastAsia"/>
                <w:szCs w:val="21"/>
              </w:rPr>
              <w:t>修改用户</w:t>
            </w:r>
            <w:r>
              <w:rPr>
                <w:rFonts w:hint="eastAsia"/>
                <w:szCs w:val="21"/>
              </w:rPr>
              <w:t>user1</w:t>
            </w:r>
            <w:r w:rsidRPr="00765B34">
              <w:rPr>
                <w:rFonts w:hint="eastAsia"/>
                <w:szCs w:val="21"/>
              </w:rPr>
              <w:t>对文件</w:t>
            </w:r>
            <w:r w:rsidRPr="00844555">
              <w:rPr>
                <w:rFonts w:hint="eastAsia"/>
                <w:szCs w:val="21"/>
              </w:rPr>
              <w:t>F</w:t>
            </w:r>
            <w:r w:rsidRPr="00844555">
              <w:rPr>
                <w:szCs w:val="21"/>
              </w:rPr>
              <w:t>ile1</w:t>
            </w:r>
            <w:r w:rsidRPr="00765B34">
              <w:rPr>
                <w:rFonts w:hint="eastAsia"/>
                <w:szCs w:val="21"/>
              </w:rPr>
              <w:t>的权限为读写</w:t>
            </w:r>
            <w:r>
              <w:rPr>
                <w:rFonts w:hint="eastAsia"/>
                <w:szCs w:val="21"/>
              </w:rPr>
              <w:t>；</w:t>
            </w:r>
          </w:p>
          <w:p w14:paraId="3021D599" w14:textId="5665A86B" w:rsidR="00765B34" w:rsidRPr="00765B34" w:rsidRDefault="00765B34" w:rsidP="00765B34">
            <w:pPr>
              <w:rPr>
                <w:szCs w:val="21"/>
              </w:rPr>
            </w:pPr>
            <w:r w:rsidRPr="00765B34">
              <w:rPr>
                <w:rFonts w:hint="eastAsia"/>
                <w:szCs w:val="21"/>
              </w:rPr>
              <w:t>撤销用户</w:t>
            </w:r>
            <w:r>
              <w:rPr>
                <w:rFonts w:hint="eastAsia"/>
                <w:szCs w:val="21"/>
              </w:rPr>
              <w:t>user1</w:t>
            </w:r>
            <w:r w:rsidRPr="00765B34">
              <w:rPr>
                <w:rFonts w:hint="eastAsia"/>
                <w:szCs w:val="21"/>
              </w:rPr>
              <w:t>对文件</w:t>
            </w:r>
            <w:r w:rsidRPr="00844555">
              <w:rPr>
                <w:rFonts w:hint="eastAsia"/>
                <w:szCs w:val="21"/>
              </w:rPr>
              <w:t>F</w:t>
            </w:r>
            <w:r w:rsidRPr="00844555">
              <w:rPr>
                <w:szCs w:val="21"/>
              </w:rPr>
              <w:t>ile1</w:t>
            </w:r>
            <w:r w:rsidRPr="00765B34">
              <w:rPr>
                <w:rFonts w:hint="eastAsia"/>
                <w:szCs w:val="21"/>
              </w:rPr>
              <w:t>的所有权限</w:t>
            </w:r>
            <w:r>
              <w:rPr>
                <w:rFonts w:hint="eastAsia"/>
                <w:szCs w:val="21"/>
              </w:rPr>
              <w:t>；</w:t>
            </w:r>
          </w:p>
          <w:p w14:paraId="5C9C31BC" w14:textId="2A807212" w:rsidR="00481F2C" w:rsidRPr="00E95597" w:rsidRDefault="00765B34" w:rsidP="00765B34">
            <w:pPr>
              <w:rPr>
                <w:szCs w:val="21"/>
              </w:rPr>
            </w:pPr>
            <w:r w:rsidRPr="00765B34">
              <w:rPr>
                <w:rFonts w:hint="eastAsia"/>
                <w:szCs w:val="21"/>
              </w:rPr>
              <w:t>使用</w:t>
            </w:r>
            <w:r>
              <w:rPr>
                <w:rFonts w:hint="eastAsia"/>
                <w:szCs w:val="21"/>
              </w:rPr>
              <w:t>安全</w:t>
            </w:r>
            <w:r w:rsidRPr="00765B34">
              <w:rPr>
                <w:rFonts w:hint="eastAsia"/>
                <w:szCs w:val="21"/>
              </w:rPr>
              <w:t>审计员账号查看审计日志</w:t>
            </w:r>
            <w:r>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1A8D7A7E" w14:textId="77777777" w:rsidR="00765B34" w:rsidRPr="00765B34" w:rsidRDefault="00765B34" w:rsidP="00765B34">
            <w:pPr>
              <w:rPr>
                <w:szCs w:val="21"/>
              </w:rPr>
            </w:pPr>
            <w:r w:rsidRPr="00765B34">
              <w:rPr>
                <w:rFonts w:hint="eastAsia"/>
                <w:szCs w:val="21"/>
              </w:rPr>
              <w:t xml:space="preserve">1. </w:t>
            </w:r>
            <w:r w:rsidRPr="00765B34">
              <w:rPr>
                <w:rFonts w:hint="eastAsia"/>
                <w:szCs w:val="21"/>
              </w:rPr>
              <w:t>所有权限变更操作均生成审计记录</w:t>
            </w:r>
          </w:p>
          <w:p w14:paraId="6F2CDBD3" w14:textId="40A0F7E2" w:rsidR="00481F2C" w:rsidRPr="00D06CE9" w:rsidRDefault="00765B34" w:rsidP="00765B34">
            <w:pPr>
              <w:rPr>
                <w:szCs w:val="21"/>
              </w:rPr>
            </w:pPr>
            <w:r w:rsidRPr="00765B34">
              <w:rPr>
                <w:rFonts w:hint="eastAsia"/>
                <w:szCs w:val="21"/>
              </w:rPr>
              <w:t xml:space="preserve">2. </w:t>
            </w:r>
            <w:r w:rsidRPr="00765B34">
              <w:rPr>
                <w:rFonts w:hint="eastAsia"/>
                <w:szCs w:val="21"/>
              </w:rPr>
              <w:t>记录包含：操作人、操作时间、被授权用户、客体对象、权限变更前后内容、操作结果</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26FA2863" w14:textId="4FFE7773" w:rsidR="00FE1687" w:rsidRPr="00D06CE9" w:rsidRDefault="00FE1687" w:rsidP="00765B34">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65EC25D2" w14:textId="3B1FDA17" w:rsidR="00481F2C" w:rsidRDefault="00481F2C" w:rsidP="0002320D">
            <w:pPr>
              <w:rPr>
                <w:noProof/>
                <w:szCs w:val="21"/>
              </w:rPr>
            </w:pPr>
          </w:p>
        </w:tc>
      </w:tr>
      <w:tr w:rsidR="00765B34" w:rsidRPr="002843F1" w14:paraId="2EA34EBB"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718458B2" w14:textId="4A102B95" w:rsidR="00765B34" w:rsidRDefault="00765B34" w:rsidP="0002320D">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2DE5DC9E" w14:textId="21159FC2" w:rsidR="00765B34" w:rsidRPr="00765B34" w:rsidRDefault="00765B34" w:rsidP="00765B34">
            <w:pPr>
              <w:rPr>
                <w:szCs w:val="21"/>
              </w:rPr>
            </w:pPr>
            <w:r w:rsidRPr="00765B34">
              <w:rPr>
                <w:rFonts w:hint="eastAsia"/>
                <w:szCs w:val="21"/>
              </w:rPr>
              <w:t>使用系统安全员账号执行以下操作：</w:t>
            </w:r>
          </w:p>
          <w:p w14:paraId="664D60A7" w14:textId="7BA5FBC8" w:rsidR="00765B34" w:rsidRPr="00765B34" w:rsidRDefault="00765B34" w:rsidP="00765B34">
            <w:pPr>
              <w:rPr>
                <w:szCs w:val="21"/>
              </w:rPr>
            </w:pPr>
            <w:r w:rsidRPr="00765B34">
              <w:rPr>
                <w:rFonts w:hint="eastAsia"/>
                <w:szCs w:val="21"/>
              </w:rPr>
              <w:t>为用户</w:t>
            </w:r>
            <w:r>
              <w:rPr>
                <w:rFonts w:hint="eastAsia"/>
                <w:szCs w:val="21"/>
              </w:rPr>
              <w:t>user2</w:t>
            </w:r>
            <w:r w:rsidRPr="00765B34">
              <w:rPr>
                <w:rFonts w:hint="eastAsia"/>
                <w:szCs w:val="21"/>
              </w:rPr>
              <w:t>设置安全级别为</w:t>
            </w:r>
            <w:r w:rsidRPr="00765B34">
              <w:rPr>
                <w:rFonts w:hint="eastAsia"/>
                <w:szCs w:val="21"/>
              </w:rPr>
              <w:t xml:space="preserve"> "</w:t>
            </w:r>
            <w:r>
              <w:rPr>
                <w:rFonts w:hint="eastAsia"/>
                <w:szCs w:val="21"/>
              </w:rPr>
              <w:t>内部</w:t>
            </w:r>
            <w:r w:rsidRPr="00765B34">
              <w:rPr>
                <w:rFonts w:hint="eastAsia"/>
                <w:szCs w:val="21"/>
              </w:rPr>
              <w:t>"</w:t>
            </w:r>
            <w:r>
              <w:rPr>
                <w:rFonts w:hint="eastAsia"/>
                <w:szCs w:val="21"/>
              </w:rPr>
              <w:t>；</w:t>
            </w:r>
          </w:p>
          <w:p w14:paraId="4181DCE8" w14:textId="29B92A68" w:rsidR="00765B34" w:rsidRPr="00765B34" w:rsidRDefault="00765B34" w:rsidP="00765B34">
            <w:pPr>
              <w:rPr>
                <w:szCs w:val="21"/>
              </w:rPr>
            </w:pPr>
            <w:r w:rsidRPr="00765B34">
              <w:rPr>
                <w:rFonts w:hint="eastAsia"/>
                <w:szCs w:val="21"/>
              </w:rPr>
              <w:t>为</w:t>
            </w:r>
            <w:r>
              <w:rPr>
                <w:rFonts w:hint="eastAsia"/>
                <w:szCs w:val="21"/>
              </w:rPr>
              <w:t>用户</w:t>
            </w:r>
            <w:r>
              <w:rPr>
                <w:rFonts w:hint="eastAsia"/>
                <w:szCs w:val="21"/>
              </w:rPr>
              <w:t>manager</w:t>
            </w:r>
            <w:r w:rsidRPr="00765B34">
              <w:rPr>
                <w:rFonts w:hint="eastAsia"/>
                <w:szCs w:val="21"/>
              </w:rPr>
              <w:t>设置安全级别为</w:t>
            </w:r>
            <w:r w:rsidRPr="00765B34">
              <w:rPr>
                <w:rFonts w:hint="eastAsia"/>
                <w:szCs w:val="21"/>
              </w:rPr>
              <w:t xml:space="preserve"> "</w:t>
            </w:r>
            <w:r>
              <w:rPr>
                <w:rFonts w:hint="eastAsia"/>
                <w:szCs w:val="21"/>
              </w:rPr>
              <w:t>重要</w:t>
            </w:r>
            <w:r w:rsidRPr="00765B34">
              <w:rPr>
                <w:rFonts w:hint="eastAsia"/>
                <w:szCs w:val="21"/>
              </w:rPr>
              <w:t>"</w:t>
            </w:r>
            <w:r>
              <w:rPr>
                <w:rFonts w:hint="eastAsia"/>
                <w:szCs w:val="21"/>
              </w:rPr>
              <w:t>；</w:t>
            </w:r>
          </w:p>
          <w:p w14:paraId="0ECC05BD" w14:textId="77777777" w:rsidR="00765B34" w:rsidRDefault="00765B34" w:rsidP="00765B34">
            <w:pPr>
              <w:rPr>
                <w:szCs w:val="21"/>
              </w:rPr>
            </w:pPr>
            <w:r w:rsidRPr="00765B34">
              <w:rPr>
                <w:rFonts w:hint="eastAsia"/>
                <w:szCs w:val="21"/>
              </w:rPr>
              <w:t>配置一条强制访问控制策略</w:t>
            </w:r>
            <w:r>
              <w:rPr>
                <w:rFonts w:hint="eastAsia"/>
                <w:szCs w:val="21"/>
              </w:rPr>
              <w:t>；</w:t>
            </w:r>
          </w:p>
          <w:p w14:paraId="5224D2C4" w14:textId="77777777" w:rsidR="00765B34" w:rsidRDefault="00765B34" w:rsidP="00765B34">
            <w:pPr>
              <w:rPr>
                <w:szCs w:val="21"/>
              </w:rPr>
            </w:pPr>
            <w:r w:rsidRPr="00765B34">
              <w:rPr>
                <w:szCs w:val="21"/>
              </w:rPr>
              <w:t>删除一条强制访问控制策略</w:t>
            </w:r>
            <w:r>
              <w:rPr>
                <w:rFonts w:hint="eastAsia"/>
                <w:szCs w:val="21"/>
              </w:rPr>
              <w:t>；</w:t>
            </w:r>
          </w:p>
          <w:p w14:paraId="7D4BA670" w14:textId="52E39F96" w:rsidR="00765B34" w:rsidRPr="00765B34" w:rsidRDefault="00765B34" w:rsidP="00765B34">
            <w:pPr>
              <w:rPr>
                <w:szCs w:val="21"/>
              </w:rPr>
            </w:pPr>
            <w:r w:rsidRPr="00765B34">
              <w:rPr>
                <w:szCs w:val="21"/>
              </w:rPr>
              <w:t>使用</w:t>
            </w:r>
            <w:r>
              <w:rPr>
                <w:rFonts w:hint="eastAsia"/>
                <w:szCs w:val="21"/>
              </w:rPr>
              <w:t>安全</w:t>
            </w:r>
            <w:r w:rsidRPr="00765B34">
              <w:rPr>
                <w:szCs w:val="21"/>
              </w:rPr>
              <w:t>审计员账号查看审计日志</w:t>
            </w:r>
            <w:r>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9C488E4" w14:textId="29E1AC0C" w:rsidR="00765B34" w:rsidRPr="00765B34" w:rsidRDefault="00765B34" w:rsidP="00765B34">
            <w:pPr>
              <w:rPr>
                <w:szCs w:val="21"/>
              </w:rPr>
            </w:pPr>
            <w:r w:rsidRPr="00765B34">
              <w:rPr>
                <w:rFonts w:hint="eastAsia"/>
                <w:szCs w:val="21"/>
              </w:rPr>
              <w:t xml:space="preserve">1. </w:t>
            </w:r>
            <w:r>
              <w:rPr>
                <w:rFonts w:hint="eastAsia"/>
                <w:szCs w:val="21"/>
              </w:rPr>
              <w:t>所有</w:t>
            </w:r>
            <w:r w:rsidRPr="00765B34">
              <w:rPr>
                <w:rFonts w:hint="eastAsia"/>
                <w:szCs w:val="21"/>
              </w:rPr>
              <w:t>安全级别设置、策略配置与删除操作均被审计</w:t>
            </w:r>
            <w:r>
              <w:rPr>
                <w:rFonts w:hint="eastAsia"/>
                <w:szCs w:val="21"/>
              </w:rPr>
              <w:t>；</w:t>
            </w:r>
          </w:p>
          <w:p w14:paraId="5A3D079A" w14:textId="5192171C" w:rsidR="00765B34" w:rsidRPr="00765B34" w:rsidRDefault="00765B34" w:rsidP="00765B34">
            <w:pPr>
              <w:rPr>
                <w:szCs w:val="21"/>
              </w:rPr>
            </w:pPr>
            <w:r>
              <w:rPr>
                <w:rFonts w:hint="eastAsia"/>
                <w:szCs w:val="21"/>
              </w:rPr>
              <w:t>2</w:t>
            </w:r>
            <w:r w:rsidRPr="00765B34">
              <w:rPr>
                <w:rFonts w:hint="eastAsia"/>
                <w:szCs w:val="21"/>
              </w:rPr>
              <w:t xml:space="preserve">. </w:t>
            </w:r>
            <w:r w:rsidRPr="00765B34">
              <w:rPr>
                <w:rFonts w:hint="eastAsia"/>
                <w:szCs w:val="21"/>
              </w:rPr>
              <w:t>记录包含安全级别信息及策略匹配结果</w:t>
            </w:r>
            <w:r>
              <w:rPr>
                <w:rFonts w:hint="eastAsia"/>
                <w:szCs w:val="21"/>
              </w:rPr>
              <w:t>；</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25994F4" w14:textId="645D51F8" w:rsidR="00765B34" w:rsidRDefault="00765B34" w:rsidP="00765B34">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71B45810" w14:textId="70396179" w:rsidR="00765B34" w:rsidRDefault="00765B34" w:rsidP="0002320D">
            <w:pPr>
              <w:rPr>
                <w:noProof/>
                <w:szCs w:val="21"/>
              </w:rPr>
            </w:pPr>
          </w:p>
        </w:tc>
      </w:tr>
      <w:tr w:rsidR="00765B34" w:rsidRPr="002843F1" w14:paraId="33F30AB3"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1EB21B3C" w14:textId="3F8838B6" w:rsidR="00765B34" w:rsidRDefault="00765B34" w:rsidP="00765B34">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31C28686" w14:textId="22D4747B" w:rsidR="00765B34" w:rsidRPr="00765B34" w:rsidRDefault="00765B34" w:rsidP="00765B34">
            <w:pPr>
              <w:rPr>
                <w:szCs w:val="21"/>
              </w:rPr>
            </w:pPr>
            <w:r w:rsidRPr="00765B34">
              <w:rPr>
                <w:rFonts w:hint="eastAsia"/>
                <w:szCs w:val="21"/>
              </w:rPr>
              <w:t>使用普通用户账号执行以下操作：</w:t>
            </w:r>
          </w:p>
          <w:p w14:paraId="0EAF83F2" w14:textId="37645D8E" w:rsidR="00765B34" w:rsidRPr="00765B34" w:rsidRDefault="00765B34" w:rsidP="00765B34">
            <w:pPr>
              <w:rPr>
                <w:szCs w:val="21"/>
              </w:rPr>
            </w:pPr>
            <w:r w:rsidRPr="00765B34">
              <w:rPr>
                <w:rFonts w:hint="eastAsia"/>
                <w:szCs w:val="21"/>
              </w:rPr>
              <w:t>输入错误密码登录系统（连续</w:t>
            </w:r>
            <w:r w:rsidRPr="00765B34">
              <w:rPr>
                <w:rFonts w:hint="eastAsia"/>
                <w:szCs w:val="21"/>
              </w:rPr>
              <w:t xml:space="preserve"> 3 </w:t>
            </w:r>
            <w:r w:rsidRPr="00765B34">
              <w:rPr>
                <w:rFonts w:hint="eastAsia"/>
                <w:szCs w:val="21"/>
              </w:rPr>
              <w:t>次）</w:t>
            </w:r>
            <w:r>
              <w:rPr>
                <w:rFonts w:hint="eastAsia"/>
                <w:szCs w:val="21"/>
              </w:rPr>
              <w:t>；</w:t>
            </w:r>
          </w:p>
          <w:p w14:paraId="6657FB08" w14:textId="77777777" w:rsidR="00765B34" w:rsidRDefault="00765B34" w:rsidP="00765B34">
            <w:pPr>
              <w:rPr>
                <w:szCs w:val="21"/>
              </w:rPr>
            </w:pPr>
            <w:r w:rsidRPr="00765B34">
              <w:rPr>
                <w:rFonts w:hint="eastAsia"/>
                <w:szCs w:val="21"/>
              </w:rPr>
              <w:t>尝试访问无权限的文件</w:t>
            </w:r>
            <w:r>
              <w:rPr>
                <w:rFonts w:hint="eastAsia"/>
                <w:szCs w:val="21"/>
              </w:rPr>
              <w:t>File2</w:t>
            </w:r>
            <w:r>
              <w:rPr>
                <w:rFonts w:hint="eastAsia"/>
                <w:szCs w:val="21"/>
              </w:rPr>
              <w:t>；</w:t>
            </w:r>
          </w:p>
          <w:p w14:paraId="1A47F62A" w14:textId="584646D5" w:rsidR="00765B34" w:rsidRPr="00765B34" w:rsidRDefault="00765B34" w:rsidP="00765B34">
            <w:pPr>
              <w:rPr>
                <w:szCs w:val="21"/>
              </w:rPr>
            </w:pPr>
            <w:r w:rsidRPr="00765B34">
              <w:rPr>
                <w:rFonts w:hint="eastAsia"/>
                <w:szCs w:val="21"/>
              </w:rPr>
              <w:t>尝试修改其他用户的权限</w:t>
            </w:r>
            <w:r>
              <w:rPr>
                <w:rFonts w:hint="eastAsia"/>
                <w:szCs w:val="21"/>
              </w:rPr>
              <w:t>；</w:t>
            </w:r>
          </w:p>
          <w:p w14:paraId="31CB9CAC" w14:textId="683F8E15" w:rsidR="00765B34" w:rsidRPr="00765B34" w:rsidRDefault="00765B34" w:rsidP="00765B34">
            <w:pPr>
              <w:rPr>
                <w:szCs w:val="21"/>
              </w:rPr>
            </w:pPr>
            <w:r w:rsidRPr="00765B34">
              <w:rPr>
                <w:rFonts w:hint="eastAsia"/>
                <w:szCs w:val="21"/>
              </w:rPr>
              <w:t>使用</w:t>
            </w:r>
            <w:r>
              <w:rPr>
                <w:rFonts w:hint="eastAsia"/>
                <w:szCs w:val="21"/>
              </w:rPr>
              <w:t>安全</w:t>
            </w:r>
            <w:r w:rsidRPr="00765B34">
              <w:rPr>
                <w:rFonts w:hint="eastAsia"/>
                <w:szCs w:val="21"/>
              </w:rPr>
              <w:t>审计员账号查看审计日志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346D58C" w14:textId="77777777" w:rsidR="00765B34" w:rsidRPr="00765B34" w:rsidRDefault="00765B34" w:rsidP="00765B34">
            <w:pPr>
              <w:rPr>
                <w:szCs w:val="21"/>
              </w:rPr>
            </w:pPr>
            <w:r w:rsidRPr="00765B34">
              <w:rPr>
                <w:rFonts w:hint="eastAsia"/>
                <w:szCs w:val="21"/>
              </w:rPr>
              <w:t xml:space="preserve">1. </w:t>
            </w:r>
            <w:r w:rsidRPr="00765B34">
              <w:rPr>
                <w:rFonts w:hint="eastAsia"/>
                <w:szCs w:val="21"/>
              </w:rPr>
              <w:t>所有失败的操作尝试均生成审计记录</w:t>
            </w:r>
          </w:p>
          <w:p w14:paraId="6B463E16" w14:textId="2F7B3DB8" w:rsidR="00765B34" w:rsidRPr="00765B34" w:rsidRDefault="00765B34" w:rsidP="00765B34">
            <w:pPr>
              <w:rPr>
                <w:szCs w:val="21"/>
              </w:rPr>
            </w:pPr>
            <w:r w:rsidRPr="00765B34">
              <w:rPr>
                <w:rFonts w:hint="eastAsia"/>
                <w:szCs w:val="21"/>
              </w:rPr>
              <w:t xml:space="preserve">2. </w:t>
            </w:r>
            <w:r w:rsidRPr="00765B34">
              <w:rPr>
                <w:rFonts w:hint="eastAsia"/>
                <w:szCs w:val="21"/>
              </w:rPr>
              <w:t>记录包含失败原因及详细操作信息</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0C8B666" w14:textId="0E969C2F" w:rsidR="00765B34" w:rsidRPr="00765B34" w:rsidRDefault="00765B34" w:rsidP="00765B34">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2F0A29D1" w14:textId="6B1E9066" w:rsidR="00765B34" w:rsidRDefault="00765B34" w:rsidP="00765B34">
            <w:pPr>
              <w:rPr>
                <w:noProof/>
                <w:szCs w:val="21"/>
              </w:rPr>
            </w:pPr>
          </w:p>
        </w:tc>
      </w:tr>
      <w:tr w:rsidR="00765B34" w:rsidRPr="002843F1" w14:paraId="559C4ABA"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28035755" w14:textId="67EBA287" w:rsidR="00765B34" w:rsidRDefault="00765B34" w:rsidP="00765B34">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087033E3" w14:textId="77777777" w:rsidR="00765B34" w:rsidRPr="00765B34" w:rsidRDefault="00765B34" w:rsidP="00765B34">
            <w:pPr>
              <w:rPr>
                <w:szCs w:val="21"/>
              </w:rPr>
            </w:pPr>
            <w:r w:rsidRPr="00765B34">
              <w:rPr>
                <w:rFonts w:hint="eastAsia"/>
                <w:szCs w:val="21"/>
              </w:rPr>
              <w:t xml:space="preserve">1. </w:t>
            </w:r>
            <w:r w:rsidRPr="00765B34">
              <w:rPr>
                <w:rFonts w:hint="eastAsia"/>
                <w:szCs w:val="21"/>
              </w:rPr>
              <w:t>使用系统管理员账号执行以下操作：</w:t>
            </w:r>
          </w:p>
          <w:p w14:paraId="53834B01" w14:textId="77777777" w:rsidR="00765B34" w:rsidRPr="00765B34" w:rsidRDefault="00765B34" w:rsidP="00765B34">
            <w:pPr>
              <w:rPr>
                <w:szCs w:val="21"/>
              </w:rPr>
            </w:pPr>
            <w:r w:rsidRPr="00765B34">
              <w:rPr>
                <w:rFonts w:hint="eastAsia"/>
                <w:szCs w:val="21"/>
              </w:rPr>
              <w:t xml:space="preserve">- </w:t>
            </w:r>
            <w:r w:rsidRPr="00765B34">
              <w:rPr>
                <w:rFonts w:hint="eastAsia"/>
                <w:szCs w:val="21"/>
              </w:rPr>
              <w:t>重启应用服务</w:t>
            </w:r>
          </w:p>
          <w:p w14:paraId="6EE14066" w14:textId="77777777" w:rsidR="00765B34" w:rsidRPr="00765B34" w:rsidRDefault="00765B34" w:rsidP="00765B34">
            <w:pPr>
              <w:rPr>
                <w:szCs w:val="21"/>
              </w:rPr>
            </w:pPr>
            <w:r w:rsidRPr="00765B34">
              <w:rPr>
                <w:rFonts w:hint="eastAsia"/>
                <w:szCs w:val="21"/>
              </w:rPr>
              <w:t xml:space="preserve">- </w:t>
            </w:r>
            <w:r w:rsidRPr="00765B34">
              <w:rPr>
                <w:rFonts w:hint="eastAsia"/>
                <w:szCs w:val="21"/>
              </w:rPr>
              <w:t>备份系统数据</w:t>
            </w:r>
          </w:p>
          <w:p w14:paraId="52707D7E" w14:textId="77777777" w:rsidR="00765B34" w:rsidRPr="00765B34" w:rsidRDefault="00765B34" w:rsidP="00765B34">
            <w:pPr>
              <w:rPr>
                <w:szCs w:val="21"/>
              </w:rPr>
            </w:pPr>
            <w:r w:rsidRPr="00765B34">
              <w:rPr>
                <w:rFonts w:hint="eastAsia"/>
                <w:szCs w:val="21"/>
              </w:rPr>
              <w:t xml:space="preserve">- </w:t>
            </w:r>
            <w:r w:rsidRPr="00765B34">
              <w:rPr>
                <w:rFonts w:hint="eastAsia"/>
                <w:szCs w:val="21"/>
              </w:rPr>
              <w:t>恢复系统数据</w:t>
            </w:r>
          </w:p>
          <w:p w14:paraId="408B2F1A" w14:textId="77777777" w:rsidR="00765B34" w:rsidRPr="00765B34" w:rsidRDefault="00765B34" w:rsidP="00765B34">
            <w:pPr>
              <w:rPr>
                <w:szCs w:val="21"/>
              </w:rPr>
            </w:pPr>
            <w:r w:rsidRPr="00765B34">
              <w:rPr>
                <w:rFonts w:hint="eastAsia"/>
                <w:szCs w:val="21"/>
              </w:rPr>
              <w:t xml:space="preserve">- </w:t>
            </w:r>
            <w:r w:rsidRPr="00765B34">
              <w:rPr>
                <w:rFonts w:hint="eastAsia"/>
                <w:szCs w:val="21"/>
              </w:rPr>
              <w:t>修改系统时间</w:t>
            </w:r>
          </w:p>
          <w:p w14:paraId="233A23DC" w14:textId="15B93286" w:rsidR="00765B34" w:rsidRPr="00765B34" w:rsidRDefault="00765B34" w:rsidP="00765B34">
            <w:pPr>
              <w:rPr>
                <w:szCs w:val="21"/>
              </w:rPr>
            </w:pPr>
            <w:r w:rsidRPr="00765B34">
              <w:rPr>
                <w:rFonts w:hint="eastAsia"/>
                <w:szCs w:val="21"/>
              </w:rPr>
              <w:t xml:space="preserve">2. </w:t>
            </w:r>
            <w:r w:rsidRPr="00765B34">
              <w:rPr>
                <w:rFonts w:hint="eastAsia"/>
                <w:szCs w:val="21"/>
              </w:rPr>
              <w:t>使用</w:t>
            </w:r>
            <w:r>
              <w:rPr>
                <w:rFonts w:hint="eastAsia"/>
                <w:szCs w:val="21"/>
              </w:rPr>
              <w:t>安全</w:t>
            </w:r>
            <w:r w:rsidRPr="00765B34">
              <w:rPr>
                <w:rFonts w:hint="eastAsia"/>
                <w:szCs w:val="21"/>
              </w:rPr>
              <w:t>审计员账号查看审计日志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5B413D0" w14:textId="77777777" w:rsidR="00765B34" w:rsidRPr="00765B34" w:rsidRDefault="00765B34" w:rsidP="00765B34">
            <w:pPr>
              <w:rPr>
                <w:szCs w:val="21"/>
              </w:rPr>
            </w:pPr>
            <w:r w:rsidRPr="00765B34">
              <w:rPr>
                <w:rFonts w:hint="eastAsia"/>
                <w:szCs w:val="21"/>
              </w:rPr>
              <w:t xml:space="preserve">1. </w:t>
            </w:r>
            <w:r w:rsidRPr="00765B34">
              <w:rPr>
                <w:rFonts w:hint="eastAsia"/>
                <w:szCs w:val="21"/>
              </w:rPr>
              <w:t>所有关键系统操作均生成审计记录</w:t>
            </w:r>
          </w:p>
          <w:p w14:paraId="087E6972" w14:textId="18690DF9" w:rsidR="00765B34" w:rsidRPr="00765B34" w:rsidRDefault="00765B34" w:rsidP="00765B34">
            <w:pPr>
              <w:rPr>
                <w:szCs w:val="21"/>
              </w:rPr>
            </w:pPr>
            <w:r w:rsidRPr="00765B34">
              <w:rPr>
                <w:rFonts w:hint="eastAsia"/>
                <w:szCs w:val="21"/>
              </w:rPr>
              <w:t xml:space="preserve">2. </w:t>
            </w:r>
            <w:r w:rsidRPr="00765B34">
              <w:rPr>
                <w:rFonts w:hint="eastAsia"/>
                <w:szCs w:val="21"/>
              </w:rPr>
              <w:t>不存在关键操作未被审计的情况</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49FE891" w14:textId="68367D2B" w:rsidR="00765B34" w:rsidRPr="00765B34" w:rsidRDefault="00765B34" w:rsidP="00765B34">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35A9FEAF" w14:textId="42F265C1" w:rsidR="00765B34" w:rsidRDefault="00765B34" w:rsidP="00765B34">
            <w:pPr>
              <w:rPr>
                <w:noProof/>
                <w:szCs w:val="21"/>
              </w:rPr>
            </w:pPr>
          </w:p>
        </w:tc>
      </w:tr>
      <w:tr w:rsidR="00765B34" w:rsidRPr="002843F1" w14:paraId="4FD0962A"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82E2DDC" w14:textId="77777777" w:rsidR="00765B34" w:rsidRPr="002843F1" w:rsidRDefault="00765B34" w:rsidP="00765B34">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6EA211F5" w14:textId="1E22F648" w:rsidR="00765B34" w:rsidRPr="0007456C" w:rsidRDefault="00765B34" w:rsidP="00765B34">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A97D751" w14:textId="77777777" w:rsidR="00765B34" w:rsidRPr="0007456C" w:rsidRDefault="00765B34" w:rsidP="00765B34">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E2C2D40" w14:textId="0D6CD595" w:rsidR="00765B34" w:rsidRPr="0007456C" w:rsidRDefault="00765B34" w:rsidP="00765B34">
            <w:pPr>
              <w:rPr>
                <w:noProof/>
                <w:szCs w:val="21"/>
              </w:rPr>
            </w:pPr>
          </w:p>
        </w:tc>
      </w:tr>
      <w:tr w:rsidR="00765B34" w:rsidRPr="002843F1" w14:paraId="4BDED222"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tcPr>
          <w:p w14:paraId="101D9FA7" w14:textId="77777777" w:rsidR="00765B34" w:rsidRPr="002843F1" w:rsidRDefault="00765B34" w:rsidP="00765B34">
            <w:pPr>
              <w:jc w:val="center"/>
              <w:rPr>
                <w:b/>
                <w:szCs w:val="21"/>
              </w:rPr>
            </w:pPr>
            <w:r w:rsidRPr="002843F1">
              <w:rPr>
                <w:b/>
                <w:szCs w:val="21"/>
              </w:rPr>
              <w:lastRenderedPageBreak/>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B828DB4" w14:textId="3E4EF2B6" w:rsidR="00765B34" w:rsidRPr="0007456C" w:rsidRDefault="00765B34" w:rsidP="00765B34">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A830988" w14:textId="77777777" w:rsidR="00765B34" w:rsidRPr="0007456C" w:rsidRDefault="00765B34" w:rsidP="00765B34">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501189C3" w14:textId="234A6B61" w:rsidR="00765B34" w:rsidRPr="0007456C" w:rsidRDefault="00765B34" w:rsidP="00765B34">
            <w:pPr>
              <w:rPr>
                <w:noProof/>
                <w:szCs w:val="21"/>
              </w:rPr>
            </w:pPr>
          </w:p>
        </w:tc>
      </w:tr>
      <w:tr w:rsidR="00765B34" w:rsidRPr="002843F1" w14:paraId="626232FE"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E304974" w14:textId="77777777" w:rsidR="00765B34" w:rsidRPr="002843F1" w:rsidRDefault="00765B34" w:rsidP="00765B34">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D7EBE95" w14:textId="79062F31" w:rsidR="00765B34" w:rsidRPr="002843F1" w:rsidRDefault="00765B34" w:rsidP="00765B34">
            <w:pPr>
              <w:rPr>
                <w:noProof/>
                <w:szCs w:val="21"/>
              </w:rPr>
            </w:pPr>
          </w:p>
        </w:tc>
      </w:tr>
      <w:tr w:rsidR="00765B34" w:rsidRPr="002843F1" w14:paraId="4539ECCF"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6C4B2472" w14:textId="77777777" w:rsidR="00765B34" w:rsidRPr="002843F1" w:rsidRDefault="00765B34" w:rsidP="00765B34">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9C21204" w14:textId="7D4D6B86" w:rsidR="00765B34" w:rsidRPr="002843F1" w:rsidRDefault="00765B34" w:rsidP="00765B34">
            <w:pPr>
              <w:rPr>
                <w:noProof/>
                <w:szCs w:val="21"/>
              </w:rPr>
            </w:pPr>
          </w:p>
        </w:tc>
      </w:tr>
    </w:tbl>
    <w:p w14:paraId="3A4873B2" w14:textId="77777777" w:rsidR="00481F2C" w:rsidRDefault="00481F2C" w:rsidP="00481F2C"/>
    <w:p w14:paraId="37A34439" w14:textId="417C66E9" w:rsidR="00201D04" w:rsidRPr="00481F2C" w:rsidRDefault="00201D04" w:rsidP="00201D04">
      <w:pPr>
        <w:pStyle w:val="3"/>
        <w:spacing w:before="120" w:after="120"/>
        <w:rPr>
          <w:szCs w:val="21"/>
        </w:rPr>
      </w:pPr>
      <w:bookmarkStart w:id="71" w:name="_Toc238659821"/>
      <w:r w:rsidRPr="00481F2C">
        <w:rPr>
          <w:szCs w:val="21"/>
        </w:rPr>
        <w:t>安全审计</w:t>
      </w:r>
      <w:r>
        <w:rPr>
          <w:rFonts w:hint="eastAsia"/>
          <w:szCs w:val="21"/>
        </w:rPr>
        <w:t>处理</w:t>
      </w:r>
      <w:bookmarkEnd w:id="71"/>
    </w:p>
    <w:p w14:paraId="01787EDF" w14:textId="77777777" w:rsidR="00481F2C" w:rsidRDefault="00481F2C" w:rsidP="00481F2C"/>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9E56B0" w:rsidRPr="002843F1" w14:paraId="6A1B35C5"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8B9FC6B" w14:textId="77777777" w:rsidR="009E56B0" w:rsidRPr="002843F1" w:rsidRDefault="009E56B0" w:rsidP="0002320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02154ECB" w14:textId="2C3D7B52" w:rsidR="009E56B0" w:rsidRPr="00A824A6" w:rsidRDefault="009E56B0" w:rsidP="0002320D">
            <w:pPr>
              <w:jc w:val="center"/>
              <w:rPr>
                <w:bCs/>
                <w:szCs w:val="21"/>
              </w:rPr>
            </w:pPr>
            <w:r>
              <w:rPr>
                <w:rFonts w:hint="eastAsia"/>
                <w:bCs/>
                <w:szCs w:val="21"/>
              </w:rPr>
              <w:t>安全审计处理</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067C84E3" w14:textId="77777777" w:rsidR="009E56B0" w:rsidRPr="00A824A6" w:rsidRDefault="009E56B0" w:rsidP="0002320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7202A259" w14:textId="12202C96" w:rsidR="009E56B0" w:rsidRPr="00A824A6" w:rsidRDefault="009E56B0" w:rsidP="0002320D">
            <w:pPr>
              <w:jc w:val="center"/>
              <w:rPr>
                <w:b/>
                <w:szCs w:val="21"/>
              </w:rPr>
            </w:pPr>
            <w:r w:rsidRPr="00A824A6">
              <w:rPr>
                <w:noProof/>
                <w:szCs w:val="21"/>
              </w:rPr>
              <w:t>IS_</w:t>
            </w:r>
            <w:r w:rsidRPr="00A824A6">
              <w:rPr>
                <w:rFonts w:hint="eastAsia"/>
                <w:noProof/>
                <w:szCs w:val="21"/>
              </w:rPr>
              <w:t>YL</w:t>
            </w:r>
            <w:r w:rsidRPr="00A824A6">
              <w:rPr>
                <w:noProof/>
                <w:szCs w:val="21"/>
              </w:rPr>
              <w:t>_</w:t>
            </w:r>
            <w:r w:rsidRPr="00481F2C">
              <w:rPr>
                <w:noProof/>
                <w:szCs w:val="21"/>
              </w:rPr>
              <w:t>AQSJ</w:t>
            </w:r>
            <w:r w:rsidRPr="00A824A6">
              <w:rPr>
                <w:rFonts w:hint="eastAsia"/>
                <w:noProof/>
                <w:szCs w:val="21"/>
              </w:rPr>
              <w:t>_</w:t>
            </w:r>
            <w:r>
              <w:rPr>
                <w:rFonts w:hint="eastAsia"/>
                <w:noProof/>
                <w:szCs w:val="21"/>
              </w:rPr>
              <w:t>2</w:t>
            </w:r>
          </w:p>
        </w:tc>
      </w:tr>
      <w:tr w:rsidR="009E56B0" w:rsidRPr="002843F1" w14:paraId="5D5889AE"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0EAA474" w14:textId="77777777" w:rsidR="009E56B0" w:rsidRPr="002843F1" w:rsidRDefault="009E56B0" w:rsidP="0002320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4B3C078" w14:textId="77777777" w:rsidR="009E56B0" w:rsidRPr="00A824A6" w:rsidRDefault="009E56B0" w:rsidP="0002320D">
            <w:pPr>
              <w:rPr>
                <w:noProof/>
                <w:szCs w:val="21"/>
              </w:rPr>
            </w:pPr>
            <w:r w:rsidRPr="00A824A6">
              <w:rPr>
                <w:noProof/>
                <w:szCs w:val="21"/>
              </w:rPr>
              <w:t>软件测试依据：</w:t>
            </w:r>
            <w:r w:rsidRPr="00A824A6">
              <w:rPr>
                <w:rFonts w:hint="eastAsia"/>
                <w:noProof/>
                <w:szCs w:val="21"/>
              </w:rPr>
              <w:t>安全测评大纲</w:t>
            </w:r>
          </w:p>
          <w:p w14:paraId="6EEB9CA0" w14:textId="77777777" w:rsidR="009E56B0" w:rsidRPr="00A824A6" w:rsidRDefault="009E56B0" w:rsidP="0002320D">
            <w:pPr>
              <w:rPr>
                <w:noProof/>
                <w:szCs w:val="21"/>
              </w:rPr>
            </w:pPr>
            <w:r w:rsidRPr="00A824A6">
              <w:rPr>
                <w:noProof/>
                <w:szCs w:val="21"/>
              </w:rPr>
              <w:t>测试需求分析：</w:t>
            </w:r>
            <w:r w:rsidRPr="00481F2C">
              <w:rPr>
                <w:noProof/>
                <w:szCs w:val="21"/>
              </w:rPr>
              <w:t>3.2.6</w:t>
            </w:r>
            <w:r w:rsidRPr="00481F2C">
              <w:rPr>
                <w:noProof/>
                <w:szCs w:val="21"/>
              </w:rPr>
              <w:tab/>
            </w:r>
            <w:r w:rsidRPr="00481F2C">
              <w:rPr>
                <w:noProof/>
                <w:szCs w:val="21"/>
              </w:rPr>
              <w:t>安全审计</w:t>
            </w:r>
          </w:p>
          <w:p w14:paraId="5FE48894" w14:textId="77777777" w:rsidR="009E56B0" w:rsidRPr="00A824A6" w:rsidRDefault="009E56B0" w:rsidP="0002320D">
            <w:pPr>
              <w:rPr>
                <w:i/>
                <w:szCs w:val="21"/>
              </w:rPr>
            </w:pPr>
            <w:r w:rsidRPr="00A824A6">
              <w:rPr>
                <w:noProof/>
                <w:szCs w:val="21"/>
              </w:rPr>
              <w:t>测试需求标识：</w:t>
            </w:r>
            <w:r w:rsidRPr="00481F2C">
              <w:rPr>
                <w:noProof/>
                <w:szCs w:val="21"/>
              </w:rPr>
              <w:t>IS_XQ_AQSJ</w:t>
            </w:r>
          </w:p>
        </w:tc>
      </w:tr>
      <w:tr w:rsidR="009E56B0" w:rsidRPr="002843F1" w14:paraId="7C968830"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8A6B1FA" w14:textId="77777777" w:rsidR="009E56B0" w:rsidRPr="002843F1" w:rsidRDefault="009E56B0" w:rsidP="0002320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1E068E87" w14:textId="4FA27017" w:rsidR="009E56B0" w:rsidRPr="002843F1" w:rsidRDefault="009E56B0" w:rsidP="0002320D">
            <w:pPr>
              <w:rPr>
                <w:szCs w:val="21"/>
              </w:rPr>
            </w:pPr>
            <w:r>
              <w:rPr>
                <w:rFonts w:hint="eastAsia"/>
                <w:szCs w:val="21"/>
              </w:rPr>
              <w:t>验证软件安全审计处理方法符合安全性要求</w:t>
            </w:r>
          </w:p>
        </w:tc>
      </w:tr>
      <w:tr w:rsidR="009E56B0" w:rsidRPr="002843F1" w14:paraId="73E2F400"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5F38DA7" w14:textId="77777777" w:rsidR="009E56B0" w:rsidRPr="002843F1" w:rsidRDefault="009E56B0" w:rsidP="0002320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B8E0F04" w14:textId="77777777" w:rsidR="009E56B0" w:rsidRPr="00A824A6" w:rsidRDefault="009E56B0" w:rsidP="0002320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9E56B0" w:rsidRPr="002843F1" w14:paraId="0CE7880C"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4B7A540" w14:textId="77777777" w:rsidR="009E56B0" w:rsidRPr="002843F1" w:rsidRDefault="009E56B0" w:rsidP="0002320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44B6ED3" w14:textId="77777777" w:rsidR="009E56B0" w:rsidRPr="002843F1" w:rsidRDefault="009E56B0" w:rsidP="0002320D">
            <w:pPr>
              <w:rPr>
                <w:i/>
                <w:color w:val="FF0000"/>
                <w:szCs w:val="21"/>
              </w:rPr>
            </w:pPr>
            <w:r w:rsidRPr="002E7DDC">
              <w:rPr>
                <w:rFonts w:hint="eastAsia"/>
                <w:noProof/>
                <w:szCs w:val="21"/>
              </w:rPr>
              <w:t>在服务器上</w:t>
            </w:r>
            <w:r w:rsidRPr="002E7DDC">
              <w:rPr>
                <w:noProof/>
                <w:szCs w:val="21"/>
              </w:rPr>
              <w:t>程序正确安装，软件运行正确。</w:t>
            </w:r>
          </w:p>
        </w:tc>
      </w:tr>
      <w:tr w:rsidR="009E56B0" w:rsidRPr="002843F1" w14:paraId="1DEA6086" w14:textId="77777777" w:rsidTr="0002320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295ADD59" w14:textId="77777777" w:rsidR="009E56B0" w:rsidRPr="002843F1" w:rsidRDefault="009E56B0" w:rsidP="0002320D">
            <w:pPr>
              <w:jc w:val="center"/>
              <w:rPr>
                <w:b/>
                <w:szCs w:val="21"/>
              </w:rPr>
            </w:pPr>
            <w:r w:rsidRPr="002843F1">
              <w:rPr>
                <w:b/>
                <w:szCs w:val="21"/>
              </w:rPr>
              <w:t>测试步骤</w:t>
            </w:r>
          </w:p>
        </w:tc>
      </w:tr>
      <w:tr w:rsidR="009E56B0" w:rsidRPr="002843F1" w14:paraId="57B7C684" w14:textId="77777777" w:rsidTr="0002320D">
        <w:tc>
          <w:tcPr>
            <w:tcW w:w="817" w:type="dxa"/>
            <w:tcBorders>
              <w:top w:val="single" w:sz="4" w:space="0" w:color="auto"/>
              <w:left w:val="single" w:sz="4" w:space="0" w:color="auto"/>
              <w:bottom w:val="single" w:sz="4" w:space="0" w:color="auto"/>
              <w:right w:val="single" w:sz="4" w:space="0" w:color="auto"/>
            </w:tcBorders>
            <w:vAlign w:val="center"/>
            <w:hideMark/>
          </w:tcPr>
          <w:p w14:paraId="4385A934" w14:textId="77777777" w:rsidR="009E56B0" w:rsidRPr="002843F1" w:rsidRDefault="009E56B0" w:rsidP="0002320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79B91664" w14:textId="77777777" w:rsidR="009E56B0" w:rsidRPr="002843F1" w:rsidRDefault="009E56B0" w:rsidP="0002320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4C9CE6C0" w14:textId="77777777" w:rsidR="009E56B0" w:rsidRPr="002843F1" w:rsidRDefault="009E56B0" w:rsidP="0002320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3A4D274C" w14:textId="77777777" w:rsidR="009E56B0" w:rsidRPr="002843F1" w:rsidRDefault="009E56B0" w:rsidP="0002320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3CE95664" w14:textId="77777777" w:rsidR="009E56B0" w:rsidRPr="002843F1" w:rsidRDefault="009E56B0" w:rsidP="0002320D">
            <w:pPr>
              <w:jc w:val="center"/>
              <w:rPr>
                <w:b/>
                <w:color w:val="000000"/>
                <w:szCs w:val="21"/>
              </w:rPr>
            </w:pPr>
            <w:r w:rsidRPr="002843F1">
              <w:rPr>
                <w:b/>
                <w:color w:val="000000"/>
                <w:szCs w:val="21"/>
              </w:rPr>
              <w:t>通过</w:t>
            </w:r>
          </w:p>
          <w:p w14:paraId="5EA4149D" w14:textId="77777777" w:rsidR="009E56B0" w:rsidRPr="002843F1" w:rsidRDefault="009E56B0" w:rsidP="0002320D">
            <w:pPr>
              <w:jc w:val="center"/>
              <w:rPr>
                <w:b/>
                <w:color w:val="000000"/>
                <w:szCs w:val="21"/>
              </w:rPr>
            </w:pPr>
            <w:r w:rsidRPr="002843F1">
              <w:rPr>
                <w:b/>
                <w:color w:val="000000"/>
                <w:szCs w:val="21"/>
              </w:rPr>
              <w:t>与否</w:t>
            </w:r>
          </w:p>
        </w:tc>
      </w:tr>
      <w:tr w:rsidR="009E56B0" w:rsidRPr="002843F1" w14:paraId="1B9C7762"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40479CFB" w14:textId="77777777" w:rsidR="009E56B0" w:rsidRPr="002843F1" w:rsidRDefault="009E56B0" w:rsidP="0002320D">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272F4F8C" w14:textId="77777777" w:rsidR="009E56B0" w:rsidRPr="009E56B0" w:rsidRDefault="009E56B0" w:rsidP="009E56B0">
            <w:pPr>
              <w:rPr>
                <w:szCs w:val="21"/>
              </w:rPr>
            </w:pPr>
            <w:r w:rsidRPr="009E56B0">
              <w:rPr>
                <w:rFonts w:hint="eastAsia"/>
                <w:szCs w:val="21"/>
              </w:rPr>
              <w:t xml:space="preserve">1. </w:t>
            </w:r>
            <w:r w:rsidRPr="009E56B0">
              <w:rPr>
                <w:rFonts w:hint="eastAsia"/>
                <w:szCs w:val="21"/>
              </w:rPr>
              <w:t>执行一次用户登录操作</w:t>
            </w:r>
          </w:p>
          <w:p w14:paraId="5D0B7916" w14:textId="77777777" w:rsidR="009E56B0" w:rsidRPr="009E56B0" w:rsidRDefault="009E56B0" w:rsidP="009E56B0">
            <w:pPr>
              <w:rPr>
                <w:szCs w:val="21"/>
              </w:rPr>
            </w:pPr>
            <w:r w:rsidRPr="009E56B0">
              <w:rPr>
                <w:rFonts w:hint="eastAsia"/>
                <w:szCs w:val="21"/>
              </w:rPr>
              <w:t xml:space="preserve">2. </w:t>
            </w:r>
            <w:r w:rsidRPr="009E56B0">
              <w:rPr>
                <w:rFonts w:hint="eastAsia"/>
                <w:szCs w:val="21"/>
              </w:rPr>
              <w:t>查看生成的审计记录</w:t>
            </w:r>
          </w:p>
          <w:p w14:paraId="1C3128EC" w14:textId="77777777" w:rsidR="009E56B0" w:rsidRPr="009E56B0" w:rsidRDefault="009E56B0" w:rsidP="009E56B0">
            <w:pPr>
              <w:rPr>
                <w:szCs w:val="21"/>
              </w:rPr>
            </w:pPr>
            <w:r w:rsidRPr="009E56B0">
              <w:rPr>
                <w:rFonts w:hint="eastAsia"/>
                <w:szCs w:val="21"/>
              </w:rPr>
              <w:t xml:space="preserve">3. </w:t>
            </w:r>
            <w:r w:rsidRPr="009E56B0">
              <w:rPr>
                <w:rFonts w:hint="eastAsia"/>
                <w:szCs w:val="21"/>
              </w:rPr>
              <w:t>检查记录是否包含以下字段：</w:t>
            </w:r>
          </w:p>
          <w:p w14:paraId="24FB96BD" w14:textId="77777777" w:rsidR="009E56B0" w:rsidRPr="009E56B0" w:rsidRDefault="009E56B0" w:rsidP="009E56B0">
            <w:pPr>
              <w:rPr>
                <w:szCs w:val="21"/>
              </w:rPr>
            </w:pPr>
            <w:r w:rsidRPr="009E56B0">
              <w:rPr>
                <w:rFonts w:hint="eastAsia"/>
                <w:szCs w:val="21"/>
              </w:rPr>
              <w:t xml:space="preserve">- </w:t>
            </w:r>
            <w:r w:rsidRPr="009E56B0">
              <w:rPr>
                <w:rFonts w:hint="eastAsia"/>
                <w:szCs w:val="21"/>
              </w:rPr>
              <w:t>事件发生的日期和时间</w:t>
            </w:r>
          </w:p>
          <w:p w14:paraId="62D2A28E" w14:textId="77777777" w:rsidR="009E56B0" w:rsidRPr="009E56B0" w:rsidRDefault="009E56B0" w:rsidP="009E56B0">
            <w:pPr>
              <w:rPr>
                <w:szCs w:val="21"/>
              </w:rPr>
            </w:pPr>
            <w:r w:rsidRPr="009E56B0">
              <w:rPr>
                <w:rFonts w:hint="eastAsia"/>
                <w:szCs w:val="21"/>
              </w:rPr>
              <w:t xml:space="preserve">- </w:t>
            </w:r>
            <w:r w:rsidRPr="009E56B0">
              <w:rPr>
                <w:rFonts w:hint="eastAsia"/>
                <w:szCs w:val="21"/>
              </w:rPr>
              <w:t>事件类型</w:t>
            </w:r>
          </w:p>
          <w:p w14:paraId="45B30FE1" w14:textId="77777777" w:rsidR="009E56B0" w:rsidRPr="009E56B0" w:rsidRDefault="009E56B0" w:rsidP="009E56B0">
            <w:pPr>
              <w:rPr>
                <w:szCs w:val="21"/>
              </w:rPr>
            </w:pPr>
            <w:r w:rsidRPr="009E56B0">
              <w:rPr>
                <w:rFonts w:hint="eastAsia"/>
                <w:szCs w:val="21"/>
              </w:rPr>
              <w:t xml:space="preserve">- </w:t>
            </w:r>
            <w:r w:rsidRPr="009E56B0">
              <w:rPr>
                <w:rFonts w:hint="eastAsia"/>
                <w:szCs w:val="21"/>
              </w:rPr>
              <w:t>事件主体（用户</w:t>
            </w:r>
            <w:r w:rsidRPr="009E56B0">
              <w:rPr>
                <w:rFonts w:hint="eastAsia"/>
                <w:szCs w:val="21"/>
              </w:rPr>
              <w:t xml:space="preserve"> ID</w:t>
            </w:r>
            <w:r w:rsidRPr="009E56B0">
              <w:rPr>
                <w:rFonts w:hint="eastAsia"/>
                <w:szCs w:val="21"/>
              </w:rPr>
              <w:t>、进程</w:t>
            </w:r>
            <w:r w:rsidRPr="009E56B0">
              <w:rPr>
                <w:rFonts w:hint="eastAsia"/>
                <w:szCs w:val="21"/>
              </w:rPr>
              <w:t xml:space="preserve"> ID</w:t>
            </w:r>
            <w:r w:rsidRPr="009E56B0">
              <w:rPr>
                <w:rFonts w:hint="eastAsia"/>
                <w:szCs w:val="21"/>
              </w:rPr>
              <w:t>）</w:t>
            </w:r>
          </w:p>
          <w:p w14:paraId="017512F8" w14:textId="77777777" w:rsidR="009E56B0" w:rsidRPr="009E56B0" w:rsidRDefault="009E56B0" w:rsidP="009E56B0">
            <w:pPr>
              <w:rPr>
                <w:szCs w:val="21"/>
              </w:rPr>
            </w:pPr>
            <w:r w:rsidRPr="009E56B0">
              <w:rPr>
                <w:rFonts w:hint="eastAsia"/>
                <w:szCs w:val="21"/>
              </w:rPr>
              <w:t xml:space="preserve">- </w:t>
            </w:r>
            <w:r w:rsidRPr="009E56B0">
              <w:rPr>
                <w:rFonts w:hint="eastAsia"/>
                <w:szCs w:val="21"/>
              </w:rPr>
              <w:t>事件客体（文件、数据库表等）</w:t>
            </w:r>
          </w:p>
          <w:p w14:paraId="03655A9C" w14:textId="77777777" w:rsidR="009E56B0" w:rsidRPr="009E56B0" w:rsidRDefault="009E56B0" w:rsidP="009E56B0">
            <w:pPr>
              <w:rPr>
                <w:szCs w:val="21"/>
              </w:rPr>
            </w:pPr>
            <w:r w:rsidRPr="009E56B0">
              <w:rPr>
                <w:rFonts w:hint="eastAsia"/>
                <w:szCs w:val="21"/>
              </w:rPr>
              <w:t xml:space="preserve">- </w:t>
            </w:r>
            <w:r w:rsidRPr="009E56B0">
              <w:rPr>
                <w:rFonts w:hint="eastAsia"/>
                <w:szCs w:val="21"/>
              </w:rPr>
              <w:t>事件结果（成功</w:t>
            </w:r>
            <w:r w:rsidRPr="009E56B0">
              <w:rPr>
                <w:rFonts w:hint="eastAsia"/>
                <w:szCs w:val="21"/>
              </w:rPr>
              <w:t xml:space="preserve"> / </w:t>
            </w:r>
            <w:r w:rsidRPr="009E56B0">
              <w:rPr>
                <w:rFonts w:hint="eastAsia"/>
                <w:szCs w:val="21"/>
              </w:rPr>
              <w:t>失败）</w:t>
            </w:r>
          </w:p>
          <w:p w14:paraId="6251D415" w14:textId="77777777" w:rsidR="009E56B0" w:rsidRPr="009E56B0" w:rsidRDefault="009E56B0" w:rsidP="009E56B0">
            <w:pPr>
              <w:rPr>
                <w:szCs w:val="21"/>
              </w:rPr>
            </w:pPr>
            <w:r w:rsidRPr="009E56B0">
              <w:rPr>
                <w:rFonts w:hint="eastAsia"/>
                <w:szCs w:val="21"/>
              </w:rPr>
              <w:t xml:space="preserve">- </w:t>
            </w:r>
            <w:r w:rsidRPr="009E56B0">
              <w:rPr>
                <w:rFonts w:hint="eastAsia"/>
                <w:szCs w:val="21"/>
              </w:rPr>
              <w:t>源</w:t>
            </w:r>
            <w:r w:rsidRPr="009E56B0">
              <w:rPr>
                <w:rFonts w:hint="eastAsia"/>
                <w:szCs w:val="21"/>
              </w:rPr>
              <w:t xml:space="preserve"> IP </w:t>
            </w:r>
            <w:r w:rsidRPr="009E56B0">
              <w:rPr>
                <w:rFonts w:hint="eastAsia"/>
                <w:szCs w:val="21"/>
              </w:rPr>
              <w:t>地址</w:t>
            </w:r>
          </w:p>
          <w:p w14:paraId="330B1F05" w14:textId="784224EA" w:rsidR="009E56B0" w:rsidRPr="00E95597" w:rsidRDefault="009E56B0" w:rsidP="009E56B0">
            <w:pPr>
              <w:rPr>
                <w:szCs w:val="21"/>
              </w:rPr>
            </w:pPr>
            <w:r w:rsidRPr="009E56B0">
              <w:rPr>
                <w:rFonts w:hint="eastAsia"/>
                <w:szCs w:val="21"/>
              </w:rPr>
              <w:t xml:space="preserve">- </w:t>
            </w:r>
            <w:r w:rsidRPr="009E56B0">
              <w:rPr>
                <w:rFonts w:hint="eastAsia"/>
                <w:szCs w:val="21"/>
              </w:rPr>
              <w:t>审计记录</w:t>
            </w:r>
            <w:r w:rsidRPr="009E56B0">
              <w:rPr>
                <w:rFonts w:hint="eastAsia"/>
                <w:szCs w:val="21"/>
              </w:rPr>
              <w:t xml:space="preserve"> ID</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A7D2778" w14:textId="524FFA3A" w:rsidR="009E56B0" w:rsidRPr="00D06CE9" w:rsidRDefault="009E56B0" w:rsidP="0002320D">
            <w:pPr>
              <w:rPr>
                <w:szCs w:val="21"/>
              </w:rPr>
            </w:pPr>
            <w:r w:rsidRPr="009E56B0">
              <w:rPr>
                <w:szCs w:val="21"/>
              </w:rPr>
              <w:t>审计记录包含所有要求的字段，无缺失</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ED35762" w14:textId="2E7AFF65" w:rsidR="00522C4A" w:rsidRPr="00D06CE9" w:rsidRDefault="00522C4A" w:rsidP="0002320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5CCC105C" w14:textId="75C1FFB0" w:rsidR="009E56B0" w:rsidRPr="0007456C" w:rsidRDefault="009E56B0" w:rsidP="0002320D">
            <w:pPr>
              <w:rPr>
                <w:noProof/>
                <w:szCs w:val="21"/>
              </w:rPr>
            </w:pPr>
          </w:p>
        </w:tc>
      </w:tr>
      <w:tr w:rsidR="009E56B0" w:rsidRPr="002843F1" w14:paraId="10772E5E"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5C9CBBE6" w14:textId="77777777" w:rsidR="009E56B0" w:rsidRDefault="009E56B0" w:rsidP="0002320D">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101ACFE0" w14:textId="77777777" w:rsidR="009E56B0" w:rsidRPr="009E56B0" w:rsidRDefault="009E56B0" w:rsidP="009E56B0">
            <w:pPr>
              <w:rPr>
                <w:szCs w:val="21"/>
              </w:rPr>
            </w:pPr>
            <w:r w:rsidRPr="009E56B0">
              <w:rPr>
                <w:rFonts w:hint="eastAsia"/>
                <w:szCs w:val="21"/>
              </w:rPr>
              <w:t xml:space="preserve">1. </w:t>
            </w:r>
            <w:r w:rsidRPr="009E56B0">
              <w:rPr>
                <w:rFonts w:hint="eastAsia"/>
                <w:szCs w:val="21"/>
              </w:rPr>
              <w:t>配置报警规则：连续</w:t>
            </w:r>
            <w:r w:rsidRPr="009E56B0">
              <w:rPr>
                <w:rFonts w:hint="eastAsia"/>
                <w:szCs w:val="21"/>
              </w:rPr>
              <w:t xml:space="preserve"> 5 </w:t>
            </w:r>
            <w:r w:rsidRPr="009E56B0">
              <w:rPr>
                <w:rFonts w:hint="eastAsia"/>
                <w:szCs w:val="21"/>
              </w:rPr>
              <w:t>次登录失败触发实时报警</w:t>
            </w:r>
          </w:p>
          <w:p w14:paraId="6FA58A81" w14:textId="6E8DCC46" w:rsidR="009E56B0" w:rsidRPr="009E56B0" w:rsidRDefault="009E56B0" w:rsidP="009E56B0">
            <w:pPr>
              <w:rPr>
                <w:szCs w:val="21"/>
              </w:rPr>
            </w:pPr>
            <w:r w:rsidRPr="009E56B0">
              <w:rPr>
                <w:rFonts w:hint="eastAsia"/>
                <w:szCs w:val="21"/>
              </w:rPr>
              <w:t xml:space="preserve">2. </w:t>
            </w:r>
            <w:r w:rsidRPr="009E56B0">
              <w:rPr>
                <w:rFonts w:hint="eastAsia"/>
                <w:szCs w:val="21"/>
              </w:rPr>
              <w:t>使用用户</w:t>
            </w:r>
            <w:r>
              <w:rPr>
                <w:rFonts w:hint="eastAsia"/>
                <w:szCs w:val="21"/>
              </w:rPr>
              <w:t>user1</w:t>
            </w:r>
            <w:r w:rsidRPr="009E56B0">
              <w:rPr>
                <w:rFonts w:hint="eastAsia"/>
                <w:szCs w:val="21"/>
              </w:rPr>
              <w:t>账号连续输入</w:t>
            </w:r>
            <w:r w:rsidRPr="009E56B0">
              <w:rPr>
                <w:rFonts w:hint="eastAsia"/>
                <w:szCs w:val="21"/>
              </w:rPr>
              <w:t>5</w:t>
            </w:r>
            <w:r w:rsidRPr="009E56B0">
              <w:rPr>
                <w:rFonts w:hint="eastAsia"/>
                <w:szCs w:val="21"/>
              </w:rPr>
              <w:t>次错误密码</w:t>
            </w:r>
          </w:p>
          <w:p w14:paraId="330AC207" w14:textId="3CBF77AA" w:rsidR="009E56B0" w:rsidRPr="00E95597" w:rsidRDefault="009E56B0" w:rsidP="009E56B0">
            <w:pPr>
              <w:rPr>
                <w:szCs w:val="21"/>
              </w:rPr>
            </w:pPr>
            <w:r w:rsidRPr="009E56B0">
              <w:rPr>
                <w:rFonts w:hint="eastAsia"/>
                <w:szCs w:val="21"/>
              </w:rPr>
              <w:t xml:space="preserve">3. </w:t>
            </w:r>
            <w:r w:rsidRPr="009E56B0">
              <w:rPr>
                <w:rFonts w:hint="eastAsia"/>
                <w:szCs w:val="21"/>
              </w:rPr>
              <w:t>检查系统报警情况</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25EFDD1" w14:textId="77777777" w:rsidR="009E56B0" w:rsidRPr="009E56B0" w:rsidRDefault="009E56B0" w:rsidP="009E56B0">
            <w:pPr>
              <w:rPr>
                <w:szCs w:val="21"/>
              </w:rPr>
            </w:pPr>
            <w:r w:rsidRPr="009E56B0">
              <w:rPr>
                <w:rFonts w:hint="eastAsia"/>
                <w:szCs w:val="21"/>
              </w:rPr>
              <w:t xml:space="preserve">1. </w:t>
            </w:r>
            <w:r w:rsidRPr="009E56B0">
              <w:rPr>
                <w:rFonts w:hint="eastAsia"/>
                <w:szCs w:val="21"/>
              </w:rPr>
              <w:t>第</w:t>
            </w:r>
            <w:r w:rsidRPr="009E56B0">
              <w:rPr>
                <w:rFonts w:hint="eastAsia"/>
                <w:szCs w:val="21"/>
              </w:rPr>
              <w:t xml:space="preserve"> 5 </w:t>
            </w:r>
            <w:r w:rsidRPr="009E56B0">
              <w:rPr>
                <w:rFonts w:hint="eastAsia"/>
                <w:szCs w:val="21"/>
              </w:rPr>
              <w:t>次登录失败后立即生成实时报警</w:t>
            </w:r>
          </w:p>
          <w:p w14:paraId="413C228D" w14:textId="77777777" w:rsidR="009E56B0" w:rsidRPr="009E56B0" w:rsidRDefault="009E56B0" w:rsidP="009E56B0">
            <w:pPr>
              <w:rPr>
                <w:szCs w:val="21"/>
              </w:rPr>
            </w:pPr>
            <w:r w:rsidRPr="009E56B0">
              <w:rPr>
                <w:rFonts w:hint="eastAsia"/>
                <w:szCs w:val="21"/>
              </w:rPr>
              <w:t xml:space="preserve">2. </w:t>
            </w:r>
            <w:r w:rsidRPr="009E56B0">
              <w:rPr>
                <w:rFonts w:hint="eastAsia"/>
                <w:szCs w:val="21"/>
              </w:rPr>
              <w:t>报警信息包含：用户</w:t>
            </w:r>
            <w:r w:rsidRPr="009E56B0">
              <w:rPr>
                <w:rFonts w:hint="eastAsia"/>
                <w:szCs w:val="21"/>
              </w:rPr>
              <w:t xml:space="preserve"> ID</w:t>
            </w:r>
            <w:r w:rsidRPr="009E56B0">
              <w:rPr>
                <w:rFonts w:hint="eastAsia"/>
                <w:szCs w:val="21"/>
              </w:rPr>
              <w:t>、源</w:t>
            </w:r>
            <w:r w:rsidRPr="009E56B0">
              <w:rPr>
                <w:rFonts w:hint="eastAsia"/>
                <w:szCs w:val="21"/>
              </w:rPr>
              <w:t xml:space="preserve"> IP </w:t>
            </w:r>
            <w:r w:rsidRPr="009E56B0">
              <w:rPr>
                <w:rFonts w:hint="eastAsia"/>
                <w:szCs w:val="21"/>
              </w:rPr>
              <w:t>地址、失败次数、事件时间</w:t>
            </w:r>
          </w:p>
          <w:p w14:paraId="3E88C8D9" w14:textId="3B065D28" w:rsidR="009E56B0" w:rsidRPr="00D06CE9" w:rsidRDefault="009E56B0" w:rsidP="009E56B0">
            <w:pPr>
              <w:rPr>
                <w:szCs w:val="21"/>
              </w:rPr>
            </w:pPr>
            <w:r w:rsidRPr="00522C4A">
              <w:rPr>
                <w:rFonts w:hint="eastAsia"/>
                <w:szCs w:val="21"/>
              </w:rPr>
              <w:t xml:space="preserve">3. </w:t>
            </w:r>
            <w:r w:rsidRPr="00522C4A">
              <w:rPr>
                <w:rFonts w:hint="eastAsia"/>
                <w:szCs w:val="21"/>
              </w:rPr>
              <w:t>报警通过预设渠道（如系统弹窗、邮件）发送给指定人员</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2D3CF79" w14:textId="27D9C97B" w:rsidR="009E56B0" w:rsidRPr="00D06CE9" w:rsidRDefault="009E56B0" w:rsidP="0002320D">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12CAFDCC" w14:textId="3FA4944B" w:rsidR="009E56B0" w:rsidRDefault="009E56B0" w:rsidP="0002320D">
            <w:pPr>
              <w:rPr>
                <w:noProof/>
                <w:szCs w:val="21"/>
              </w:rPr>
            </w:pPr>
          </w:p>
        </w:tc>
      </w:tr>
      <w:tr w:rsidR="009E56B0" w:rsidRPr="002843F1" w14:paraId="483DFA85" w14:textId="77777777" w:rsidTr="00AA47DA">
        <w:tc>
          <w:tcPr>
            <w:tcW w:w="817" w:type="dxa"/>
            <w:tcBorders>
              <w:top w:val="single" w:sz="4" w:space="0" w:color="auto"/>
              <w:left w:val="single" w:sz="4" w:space="0" w:color="auto"/>
              <w:bottom w:val="single" w:sz="4" w:space="0" w:color="auto"/>
              <w:right w:val="single" w:sz="4" w:space="0" w:color="auto"/>
            </w:tcBorders>
            <w:vAlign w:val="center"/>
          </w:tcPr>
          <w:p w14:paraId="473A798E" w14:textId="77777777" w:rsidR="009E56B0" w:rsidRDefault="009E56B0" w:rsidP="009E56B0">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3E741100" w14:textId="77777777" w:rsidR="009E56B0" w:rsidRPr="009E219B" w:rsidRDefault="009E56B0" w:rsidP="009E56B0">
            <w:r w:rsidRPr="009E219B">
              <w:t xml:space="preserve">1. </w:t>
            </w:r>
            <w:r w:rsidRPr="009E219B">
              <w:t>配置异常检测规则：非工作时间（</w:t>
            </w:r>
            <w:r w:rsidRPr="009E219B">
              <w:t>23:00-06:00</w:t>
            </w:r>
            <w:r w:rsidRPr="009E219B">
              <w:t>）登录系统为异常行为</w:t>
            </w:r>
          </w:p>
          <w:p w14:paraId="05BD0DF6" w14:textId="77777777" w:rsidR="009E56B0" w:rsidRPr="009E219B" w:rsidRDefault="009E56B0" w:rsidP="009E56B0">
            <w:r w:rsidRPr="009E219B">
              <w:t xml:space="preserve">2. </w:t>
            </w:r>
            <w:r w:rsidRPr="009E219B">
              <w:t>修改系统时间为凌晨</w:t>
            </w:r>
            <w:r w:rsidRPr="009E219B">
              <w:t xml:space="preserve"> 2:00</w:t>
            </w:r>
          </w:p>
          <w:p w14:paraId="40CD4B7E" w14:textId="77777777" w:rsidR="009E56B0" w:rsidRPr="009E219B" w:rsidRDefault="009E56B0" w:rsidP="009E56B0">
            <w:r w:rsidRPr="009E219B">
              <w:t xml:space="preserve">3. </w:t>
            </w:r>
            <w:r w:rsidRPr="009E219B">
              <w:t>使用用户</w:t>
            </w:r>
            <w:r w:rsidRPr="009E219B">
              <w:t xml:space="preserve"> D </w:t>
            </w:r>
            <w:r w:rsidRPr="009E219B">
              <w:t>账号</w:t>
            </w:r>
            <w:r w:rsidRPr="009E219B">
              <w:lastRenderedPageBreak/>
              <w:t>登录系统</w:t>
            </w:r>
          </w:p>
          <w:p w14:paraId="04CAB270" w14:textId="1ED5F24C" w:rsidR="009E56B0" w:rsidRPr="00765B34" w:rsidRDefault="009E56B0" w:rsidP="009E56B0">
            <w:pPr>
              <w:rPr>
                <w:szCs w:val="21"/>
              </w:rPr>
            </w:pPr>
            <w:r w:rsidRPr="009E219B">
              <w:t xml:space="preserve">4. </w:t>
            </w:r>
            <w:r w:rsidRPr="009E219B">
              <w:t>查看系统异常检测结果</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10BD1911" w14:textId="77777777" w:rsidR="009E56B0" w:rsidRPr="009E219B" w:rsidRDefault="009E56B0" w:rsidP="009E56B0">
            <w:r w:rsidRPr="009E219B">
              <w:lastRenderedPageBreak/>
              <w:t xml:space="preserve">1. </w:t>
            </w:r>
            <w:r w:rsidRPr="009E219B">
              <w:t>系统检测到该登录行为为异常</w:t>
            </w:r>
          </w:p>
          <w:p w14:paraId="41775148" w14:textId="77777777" w:rsidR="009E56B0" w:rsidRPr="009E219B" w:rsidRDefault="009E56B0" w:rsidP="009E56B0">
            <w:r w:rsidRPr="009E219B">
              <w:t xml:space="preserve">2. </w:t>
            </w:r>
            <w:r w:rsidRPr="009E219B">
              <w:t>生成异常事件记录并标记风险等级</w:t>
            </w:r>
          </w:p>
          <w:p w14:paraId="0D05BC52" w14:textId="1976022A" w:rsidR="009E56B0" w:rsidRPr="00765B34" w:rsidRDefault="009E56B0" w:rsidP="009E56B0">
            <w:pPr>
              <w:rPr>
                <w:szCs w:val="21"/>
              </w:rPr>
            </w:pPr>
            <w:r w:rsidRPr="009E219B">
              <w:t xml:space="preserve">3. </w:t>
            </w:r>
            <w:r w:rsidRPr="009E219B">
              <w:t>触发相应的报警机制</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12B1134" w14:textId="1F679AD8" w:rsidR="009E56B0" w:rsidRDefault="009E56B0" w:rsidP="009E56B0">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4C3FD793" w14:textId="69132B0E" w:rsidR="009E56B0" w:rsidRDefault="009E56B0" w:rsidP="009E56B0">
            <w:pPr>
              <w:rPr>
                <w:noProof/>
                <w:szCs w:val="21"/>
              </w:rPr>
            </w:pPr>
          </w:p>
        </w:tc>
      </w:tr>
      <w:tr w:rsidR="00426C02" w:rsidRPr="002843F1" w14:paraId="434368DC" w14:textId="77777777" w:rsidTr="008A265B">
        <w:tc>
          <w:tcPr>
            <w:tcW w:w="817" w:type="dxa"/>
            <w:tcBorders>
              <w:top w:val="single" w:sz="4" w:space="0" w:color="auto"/>
              <w:left w:val="single" w:sz="4" w:space="0" w:color="auto"/>
              <w:bottom w:val="single" w:sz="4" w:space="0" w:color="auto"/>
              <w:right w:val="single" w:sz="4" w:space="0" w:color="auto"/>
            </w:tcBorders>
            <w:vAlign w:val="center"/>
          </w:tcPr>
          <w:p w14:paraId="0CC08B2C" w14:textId="77777777" w:rsidR="00426C02" w:rsidRDefault="00426C02" w:rsidP="00426C02">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2D8B4BC7" w14:textId="77777777" w:rsidR="00426C02" w:rsidRPr="009E219B" w:rsidRDefault="00426C02" w:rsidP="00426C02">
            <w:r w:rsidRPr="009E219B">
              <w:t xml:space="preserve">1. </w:t>
            </w:r>
            <w:r w:rsidRPr="009E219B">
              <w:t>执行一次正常操作，但该操作符合某条异常检测规则</w:t>
            </w:r>
          </w:p>
          <w:p w14:paraId="53E6EEE1" w14:textId="77777777" w:rsidR="00426C02" w:rsidRPr="009E219B" w:rsidRDefault="00426C02" w:rsidP="00426C02">
            <w:r w:rsidRPr="009E219B">
              <w:t xml:space="preserve">2. </w:t>
            </w:r>
            <w:r w:rsidRPr="009E219B">
              <w:t>查看系统是否生成异常报警</w:t>
            </w:r>
          </w:p>
          <w:p w14:paraId="5D67028E" w14:textId="77777777" w:rsidR="00426C02" w:rsidRPr="009E219B" w:rsidRDefault="00426C02" w:rsidP="00426C02">
            <w:r w:rsidRPr="009E219B">
              <w:t xml:space="preserve">3. </w:t>
            </w:r>
            <w:r w:rsidRPr="009E219B">
              <w:t>手动标记该事件为正常操作</w:t>
            </w:r>
          </w:p>
          <w:p w14:paraId="7C2BC6BF" w14:textId="53D9F31A" w:rsidR="00426C02" w:rsidRPr="00765B34" w:rsidRDefault="00426C02" w:rsidP="00426C02">
            <w:pPr>
              <w:rPr>
                <w:szCs w:val="21"/>
              </w:rPr>
            </w:pPr>
            <w:r w:rsidRPr="009E219B">
              <w:t xml:space="preserve">4. </w:t>
            </w:r>
            <w:r w:rsidRPr="009E219B">
              <w:t>再次执行相同操作</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6B500D66" w14:textId="77777777" w:rsidR="00426C02" w:rsidRPr="009E219B" w:rsidRDefault="00426C02" w:rsidP="00426C02">
            <w:r w:rsidRPr="009E219B">
              <w:t xml:space="preserve">1. </w:t>
            </w:r>
            <w:r w:rsidRPr="009E219B">
              <w:t>第一次操作生成异常报警</w:t>
            </w:r>
          </w:p>
          <w:p w14:paraId="2D15D1E2" w14:textId="18CA051D" w:rsidR="00426C02" w:rsidRPr="00426C02" w:rsidRDefault="00426C02" w:rsidP="00426C02">
            <w:r w:rsidRPr="009E219B">
              <w:t xml:space="preserve">2. </w:t>
            </w:r>
            <w:r w:rsidRPr="009E219B">
              <w:t>手动标记后，系统记录该标记信息</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A90A56B" w14:textId="387051F2" w:rsidR="00426C02" w:rsidRPr="00D2020E" w:rsidRDefault="00426C02" w:rsidP="00D2020E"/>
        </w:tc>
        <w:tc>
          <w:tcPr>
            <w:tcW w:w="731" w:type="dxa"/>
            <w:tcBorders>
              <w:top w:val="single" w:sz="4" w:space="0" w:color="auto"/>
              <w:left w:val="single" w:sz="4" w:space="0" w:color="auto"/>
              <w:bottom w:val="single" w:sz="4" w:space="0" w:color="auto"/>
              <w:right w:val="single" w:sz="4" w:space="0" w:color="auto"/>
            </w:tcBorders>
            <w:vAlign w:val="center"/>
          </w:tcPr>
          <w:p w14:paraId="7A26F2F4" w14:textId="64AC1361" w:rsidR="00426C02" w:rsidRDefault="00426C02" w:rsidP="00426C02">
            <w:pPr>
              <w:rPr>
                <w:noProof/>
                <w:szCs w:val="21"/>
              </w:rPr>
            </w:pPr>
          </w:p>
        </w:tc>
      </w:tr>
      <w:tr w:rsidR="00426C02" w:rsidRPr="002843F1" w14:paraId="1879BC19"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0C1AA142" w14:textId="77777777" w:rsidR="00426C02" w:rsidRDefault="00426C02" w:rsidP="00426C02">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3E1A53F1" w14:textId="77777777" w:rsidR="00426C02" w:rsidRPr="009E219B" w:rsidRDefault="00426C02" w:rsidP="00426C02">
            <w:r w:rsidRPr="009E219B">
              <w:t xml:space="preserve">1. </w:t>
            </w:r>
            <w:r w:rsidRPr="009E219B">
              <w:t>使用系统审计员账号登录系统</w:t>
            </w:r>
          </w:p>
          <w:p w14:paraId="13131746" w14:textId="77777777" w:rsidR="00426C02" w:rsidRPr="009E219B" w:rsidRDefault="00426C02" w:rsidP="00426C02">
            <w:r w:rsidRPr="009E219B">
              <w:t xml:space="preserve">2. </w:t>
            </w:r>
            <w:r w:rsidRPr="009E219B">
              <w:t>按事件时间范围查询最近</w:t>
            </w:r>
            <w:r w:rsidRPr="009E219B">
              <w:t xml:space="preserve"> 24 </w:t>
            </w:r>
            <w:r w:rsidRPr="009E219B">
              <w:t>小时的审计日志</w:t>
            </w:r>
          </w:p>
          <w:p w14:paraId="5510DBF0" w14:textId="5E70A049" w:rsidR="00426C02" w:rsidRPr="00765B34" w:rsidRDefault="00426C02" w:rsidP="00426C02">
            <w:pPr>
              <w:rPr>
                <w:szCs w:val="21"/>
              </w:rPr>
            </w:pPr>
            <w:r w:rsidRPr="009E219B">
              <w:t xml:space="preserve">3. </w:t>
            </w:r>
            <w:r w:rsidRPr="009E219B">
              <w:t>按事件类型查询所有登录相关的审计日志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1C1F1C7" w14:textId="77777777" w:rsidR="00426C02" w:rsidRPr="009E219B" w:rsidRDefault="00426C02" w:rsidP="00426C02">
            <w:r w:rsidRPr="009E219B">
              <w:t xml:space="preserve">1. </w:t>
            </w:r>
            <w:r w:rsidRPr="009E219B">
              <w:t>系统返回符合条件的审计记录</w:t>
            </w:r>
          </w:p>
          <w:p w14:paraId="2865304B" w14:textId="77777777" w:rsidR="00426C02" w:rsidRPr="009E219B" w:rsidRDefault="00426C02" w:rsidP="00426C02">
            <w:r w:rsidRPr="009E219B">
              <w:t xml:space="preserve">2. </w:t>
            </w:r>
            <w:r w:rsidRPr="009E219B">
              <w:t>记录显示完整、准确</w:t>
            </w:r>
          </w:p>
          <w:p w14:paraId="5AFD06C0" w14:textId="379D0107" w:rsidR="00426C02" w:rsidRPr="00765B34" w:rsidRDefault="00426C02" w:rsidP="00426C02">
            <w:pPr>
              <w:rPr>
                <w:szCs w:val="21"/>
              </w:rPr>
            </w:pPr>
            <w:r w:rsidRPr="009E219B">
              <w:t xml:space="preserve">3. </w:t>
            </w:r>
            <w:r w:rsidRPr="009E219B">
              <w:t>支持</w:t>
            </w:r>
            <w:r w:rsidR="00D2020E">
              <w:rPr>
                <w:rFonts w:hint="eastAsia"/>
              </w:rPr>
              <w:t>按事件类型查询审计日志；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F66FD5B" w14:textId="0855C809" w:rsidR="00D2020E" w:rsidRPr="00765B34" w:rsidRDefault="00D2020E" w:rsidP="00D2020E">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0D12775C" w14:textId="4804855C" w:rsidR="00426C02" w:rsidRDefault="00426C02" w:rsidP="00426C02">
            <w:pPr>
              <w:rPr>
                <w:noProof/>
                <w:szCs w:val="21"/>
              </w:rPr>
            </w:pPr>
          </w:p>
        </w:tc>
      </w:tr>
      <w:tr w:rsidR="00426C02" w:rsidRPr="002843F1" w14:paraId="2624FC33"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76D6D1AF" w14:textId="0F412C69" w:rsidR="00426C02" w:rsidRDefault="00426C02" w:rsidP="00426C02">
            <w:pPr>
              <w:jc w:val="center"/>
              <w:rPr>
                <w:noProof/>
                <w:szCs w:val="21"/>
              </w:rPr>
            </w:pPr>
            <w:r>
              <w:rPr>
                <w:rFonts w:hint="eastAsia"/>
                <w:noProof/>
                <w:szCs w:val="21"/>
              </w:rPr>
              <w:t>6</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708AB9EA" w14:textId="77777777" w:rsidR="00426C02" w:rsidRPr="009E219B" w:rsidRDefault="00426C02" w:rsidP="00426C02">
            <w:r w:rsidRPr="009E219B">
              <w:t xml:space="preserve">1. </w:t>
            </w:r>
            <w:r w:rsidRPr="009E219B">
              <w:t>使用系统安全员账号登录系统</w:t>
            </w:r>
          </w:p>
          <w:p w14:paraId="150B3342" w14:textId="77777777" w:rsidR="00426C02" w:rsidRPr="009E219B" w:rsidRDefault="00426C02" w:rsidP="00426C02">
            <w:r w:rsidRPr="009E219B">
              <w:t xml:space="preserve">2. </w:t>
            </w:r>
            <w:r w:rsidRPr="009E219B">
              <w:t>尝试查询所有审计日志</w:t>
            </w:r>
          </w:p>
          <w:p w14:paraId="2A372B0D" w14:textId="69BA1828" w:rsidR="00426C02" w:rsidRPr="009E219B" w:rsidRDefault="00426C02" w:rsidP="00426C02">
            <w:r w:rsidRPr="009E219B">
              <w:t xml:space="preserve">3. </w:t>
            </w:r>
            <w:r w:rsidRPr="009E219B">
              <w:t>尝试查询与强制访问控制相关的审计日志</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33DA4AE" w14:textId="77777777" w:rsidR="00426C02" w:rsidRPr="009E219B" w:rsidRDefault="00426C02" w:rsidP="00426C02">
            <w:r w:rsidRPr="009E219B">
              <w:t xml:space="preserve">1. </w:t>
            </w:r>
            <w:r w:rsidRPr="009E219B">
              <w:t>无法查询所有审计日志</w:t>
            </w:r>
          </w:p>
          <w:p w14:paraId="217B4A98" w14:textId="637ADB25" w:rsidR="00426C02" w:rsidRPr="009E219B" w:rsidRDefault="005254A8" w:rsidP="00426C02">
            <w:r>
              <w:rPr>
                <w:rFonts w:hint="eastAsia"/>
              </w:rPr>
              <w:t>2</w:t>
            </w:r>
            <w:r w:rsidR="00426C02" w:rsidRPr="009E219B">
              <w:t xml:space="preserve">. </w:t>
            </w:r>
            <w:r w:rsidR="00426C02" w:rsidRPr="009E219B">
              <w:t>查阅范围受到严格限制</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1E97DE4" w14:textId="5BAF81A1" w:rsidR="00426C02" w:rsidRPr="00765B34" w:rsidRDefault="00426C02" w:rsidP="00426C02">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458F510B" w14:textId="69E39A9E" w:rsidR="00426C02" w:rsidRDefault="00426C02" w:rsidP="00426C02">
            <w:pPr>
              <w:rPr>
                <w:noProof/>
                <w:szCs w:val="21"/>
              </w:rPr>
            </w:pPr>
          </w:p>
        </w:tc>
      </w:tr>
      <w:tr w:rsidR="002B71BD" w:rsidRPr="002843F1" w14:paraId="11E77329"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6C786164" w14:textId="77399540" w:rsidR="002B71BD" w:rsidRDefault="002B71BD" w:rsidP="002B71BD">
            <w:pPr>
              <w:jc w:val="center"/>
              <w:rPr>
                <w:noProof/>
                <w:szCs w:val="21"/>
              </w:rPr>
            </w:pPr>
            <w:r>
              <w:rPr>
                <w:rFonts w:hint="eastAsia"/>
                <w:noProof/>
                <w:szCs w:val="21"/>
              </w:rPr>
              <w:t>7</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551C0986" w14:textId="77777777" w:rsidR="002B71BD" w:rsidRPr="009E219B" w:rsidRDefault="002B71BD" w:rsidP="002B71BD">
            <w:r w:rsidRPr="009E219B">
              <w:t xml:space="preserve">1. </w:t>
            </w:r>
            <w:r w:rsidRPr="009E219B">
              <w:t>使用系统审计员账号登录系统</w:t>
            </w:r>
          </w:p>
          <w:p w14:paraId="613D3170" w14:textId="32DE3926" w:rsidR="002B71BD" w:rsidRPr="009E219B" w:rsidRDefault="002B71BD" w:rsidP="002B71BD">
            <w:r>
              <w:rPr>
                <w:rFonts w:hint="eastAsia"/>
              </w:rPr>
              <w:t>2</w:t>
            </w:r>
            <w:r w:rsidRPr="009E219B">
              <w:t xml:space="preserve">. </w:t>
            </w:r>
            <w:r w:rsidRPr="009E219B">
              <w:t>将查询结果导出为</w:t>
            </w:r>
            <w:r w:rsidRPr="009E219B">
              <w:t>Excel</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47F2C9D" w14:textId="77777777" w:rsidR="002B71BD" w:rsidRPr="009E219B" w:rsidRDefault="002B71BD" w:rsidP="002B71BD">
            <w:r w:rsidRPr="009E219B">
              <w:t xml:space="preserve">1. </w:t>
            </w:r>
            <w:r w:rsidRPr="009E219B">
              <w:t>系统返回符合所有条件的审计记录</w:t>
            </w:r>
          </w:p>
          <w:p w14:paraId="4DDF7CB8" w14:textId="77777777" w:rsidR="002B71BD" w:rsidRPr="009E219B" w:rsidRDefault="002B71BD" w:rsidP="002B71BD">
            <w:r w:rsidRPr="009E219B">
              <w:t xml:space="preserve">2. </w:t>
            </w:r>
            <w:bookmarkStart w:id="72" w:name="OLE_LINK10"/>
            <w:r w:rsidRPr="009E219B">
              <w:t>导出文件内容与查询结果一致</w:t>
            </w:r>
            <w:bookmarkEnd w:id="72"/>
          </w:p>
          <w:p w14:paraId="039E7620" w14:textId="11C07816" w:rsidR="002B71BD" w:rsidRPr="009E219B" w:rsidRDefault="002B71BD" w:rsidP="002B71BD">
            <w:r w:rsidRPr="009E219B">
              <w:t xml:space="preserve">3. </w:t>
            </w:r>
            <w:r w:rsidRPr="009E219B">
              <w:t>导出操作被记录审计日志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71265455" w14:textId="436E1A86" w:rsidR="002B71BD" w:rsidRPr="00765B34" w:rsidRDefault="002B71BD" w:rsidP="002B71B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667E2F3F" w14:textId="770CDC58" w:rsidR="002B71BD" w:rsidRDefault="002B71BD" w:rsidP="002B71BD">
            <w:pPr>
              <w:rPr>
                <w:noProof/>
                <w:szCs w:val="21"/>
              </w:rPr>
            </w:pPr>
          </w:p>
        </w:tc>
      </w:tr>
      <w:tr w:rsidR="002B71BD" w:rsidRPr="002843F1" w14:paraId="36AC18B7"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3E66F4C6" w14:textId="033D0405" w:rsidR="002B71BD" w:rsidRDefault="002B71BD" w:rsidP="002B71BD">
            <w:pPr>
              <w:jc w:val="center"/>
              <w:rPr>
                <w:noProof/>
                <w:szCs w:val="21"/>
              </w:rPr>
            </w:pPr>
            <w:r>
              <w:rPr>
                <w:rFonts w:hint="eastAsia"/>
                <w:noProof/>
                <w:szCs w:val="21"/>
              </w:rPr>
              <w:t>8</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7C30206A" w14:textId="31A400B3" w:rsidR="002B71BD" w:rsidRPr="009E219B" w:rsidRDefault="002B71BD" w:rsidP="002B71BD">
            <w:r w:rsidRPr="009E219B">
              <w:t xml:space="preserve">1. </w:t>
            </w:r>
            <w:r w:rsidRPr="009E219B">
              <w:t>使用普通用户账号</w:t>
            </w:r>
            <w:r>
              <w:rPr>
                <w:rFonts w:hint="eastAsia"/>
              </w:rPr>
              <w:t>user1</w:t>
            </w:r>
            <w:r w:rsidRPr="009E219B">
              <w:t>登录系统</w:t>
            </w:r>
          </w:p>
          <w:p w14:paraId="0EC91FA8" w14:textId="38A7417D" w:rsidR="002B71BD" w:rsidRPr="009E219B" w:rsidRDefault="002B71BD" w:rsidP="002B71BD">
            <w:r w:rsidRPr="009E219B">
              <w:t xml:space="preserve">2. </w:t>
            </w:r>
            <w:r w:rsidRPr="009E219B">
              <w:t>尝试访问审计日志查询页面</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88BD3BD" w14:textId="77777777" w:rsidR="002B71BD" w:rsidRPr="009E219B" w:rsidRDefault="002B71BD" w:rsidP="002B71BD">
            <w:r w:rsidRPr="009E219B">
              <w:t xml:space="preserve">1. </w:t>
            </w:r>
            <w:r w:rsidRPr="009E219B">
              <w:t>无法访问审计日志查询页面</w:t>
            </w:r>
          </w:p>
          <w:p w14:paraId="54D02DB2" w14:textId="18CEEC04" w:rsidR="002B71BD" w:rsidRPr="009E219B" w:rsidRDefault="002B71BD" w:rsidP="002B71BD">
            <w:r>
              <w:rPr>
                <w:rFonts w:hint="eastAsia"/>
              </w:rPr>
              <w:t>2</w:t>
            </w:r>
            <w:r w:rsidRPr="009E219B">
              <w:t xml:space="preserve">. </w:t>
            </w:r>
            <w:r w:rsidRPr="009E219B">
              <w:t>系统记录未授权查阅审计日志的尝试</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175F24F" w14:textId="78DEEDB2" w:rsidR="002B71BD" w:rsidRPr="00765B34" w:rsidRDefault="002B71BD" w:rsidP="002B71B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34DDA913" w14:textId="71FC5893" w:rsidR="002B71BD" w:rsidRDefault="002B71BD" w:rsidP="002B71BD">
            <w:pPr>
              <w:rPr>
                <w:noProof/>
                <w:szCs w:val="21"/>
              </w:rPr>
            </w:pPr>
          </w:p>
        </w:tc>
      </w:tr>
      <w:tr w:rsidR="002B71BD" w:rsidRPr="002843F1" w14:paraId="37774CD4"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06677417" w14:textId="76CB3B14" w:rsidR="002B71BD" w:rsidRDefault="002B71BD" w:rsidP="002B71BD">
            <w:pPr>
              <w:jc w:val="center"/>
              <w:rPr>
                <w:noProof/>
                <w:szCs w:val="21"/>
              </w:rPr>
            </w:pPr>
            <w:r>
              <w:rPr>
                <w:rFonts w:hint="eastAsia"/>
                <w:noProof/>
                <w:szCs w:val="21"/>
              </w:rPr>
              <w:t>9</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1FE9875B" w14:textId="77777777" w:rsidR="002B71BD" w:rsidRPr="009E219B" w:rsidRDefault="002B71BD" w:rsidP="002B71BD">
            <w:r w:rsidRPr="009E219B">
              <w:t xml:space="preserve">1. </w:t>
            </w:r>
            <w:r w:rsidRPr="009E219B">
              <w:t>使用系统管理员账号登录系统</w:t>
            </w:r>
          </w:p>
          <w:p w14:paraId="5CFA8101" w14:textId="77777777" w:rsidR="002B71BD" w:rsidRPr="009E219B" w:rsidRDefault="002B71BD" w:rsidP="002B71BD">
            <w:r w:rsidRPr="009E219B">
              <w:t xml:space="preserve">2. </w:t>
            </w:r>
            <w:r w:rsidRPr="009E219B">
              <w:t>尝试修改审计事件配置</w:t>
            </w:r>
          </w:p>
          <w:p w14:paraId="49DD4D21" w14:textId="1133E021" w:rsidR="002B71BD" w:rsidRPr="009E219B" w:rsidRDefault="002B71BD" w:rsidP="002B71BD">
            <w:r w:rsidRPr="009E219B">
              <w:t xml:space="preserve">3. </w:t>
            </w:r>
            <w:r w:rsidRPr="009E219B">
              <w:t>使用普通用户账号尝试修改审计事件配置</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E2A0086" w14:textId="77777777" w:rsidR="002B71BD" w:rsidRPr="009E219B" w:rsidRDefault="002B71BD" w:rsidP="002B71BD">
            <w:r w:rsidRPr="009E219B">
              <w:t xml:space="preserve">1. </w:t>
            </w:r>
            <w:r w:rsidRPr="009E219B">
              <w:t>系统管理员和普通用户均无法修改审计事件配置</w:t>
            </w:r>
          </w:p>
          <w:p w14:paraId="7C62C06F" w14:textId="77777777" w:rsidR="002B71BD" w:rsidRPr="009E219B" w:rsidRDefault="002B71BD" w:rsidP="002B71BD">
            <w:r w:rsidRPr="009E219B">
              <w:t xml:space="preserve">2. </w:t>
            </w:r>
            <w:r w:rsidRPr="009E219B">
              <w:t>只有系统审计员有权限修改</w:t>
            </w:r>
          </w:p>
          <w:p w14:paraId="49E4BC5C" w14:textId="737D6585" w:rsidR="002B71BD" w:rsidRPr="009E219B" w:rsidRDefault="002B71BD" w:rsidP="002B71BD">
            <w:r w:rsidRPr="009E219B">
              <w:t xml:space="preserve">3. </w:t>
            </w:r>
            <w:r w:rsidRPr="009E219B">
              <w:t>所有修改尝试均被记录审计日志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671AF94D" w14:textId="77777777" w:rsidR="002B71BD" w:rsidRPr="002B71BD" w:rsidRDefault="002B71BD" w:rsidP="002B71B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10DADDAF" w14:textId="1B51ADE4" w:rsidR="002B71BD" w:rsidRDefault="002B71BD" w:rsidP="002B71BD">
            <w:pPr>
              <w:rPr>
                <w:noProof/>
                <w:szCs w:val="21"/>
              </w:rPr>
            </w:pPr>
          </w:p>
        </w:tc>
      </w:tr>
      <w:tr w:rsidR="002B71BD" w:rsidRPr="002843F1" w14:paraId="35B4360D"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49EAF876" w14:textId="39385EF2" w:rsidR="002B71BD" w:rsidRDefault="002B71BD" w:rsidP="002B71BD">
            <w:pPr>
              <w:jc w:val="center"/>
              <w:rPr>
                <w:noProof/>
                <w:szCs w:val="21"/>
              </w:rPr>
            </w:pPr>
            <w:r>
              <w:rPr>
                <w:rFonts w:hint="eastAsia"/>
                <w:noProof/>
                <w:szCs w:val="21"/>
              </w:rPr>
              <w:t>10</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370EAB2D" w14:textId="77777777" w:rsidR="002B71BD" w:rsidRPr="009E219B" w:rsidRDefault="002B71BD" w:rsidP="002B71BD">
            <w:r w:rsidRPr="009E219B">
              <w:t xml:space="preserve">1. </w:t>
            </w:r>
            <w:r w:rsidRPr="009E219B">
              <w:t>使用系统管理员账号登录操作系统</w:t>
            </w:r>
          </w:p>
          <w:p w14:paraId="48C9B6D0" w14:textId="77777777" w:rsidR="002B71BD" w:rsidRPr="009E219B" w:rsidRDefault="002B71BD" w:rsidP="002B71BD">
            <w:r w:rsidRPr="009E219B">
              <w:t xml:space="preserve">2. </w:t>
            </w:r>
            <w:r w:rsidRPr="009E219B">
              <w:t>尝试修改审计日志文件的内容</w:t>
            </w:r>
          </w:p>
          <w:p w14:paraId="7D771EC1" w14:textId="77777777" w:rsidR="002B71BD" w:rsidRPr="009E219B" w:rsidRDefault="002B71BD" w:rsidP="002B71BD">
            <w:r w:rsidRPr="009E219B">
              <w:t xml:space="preserve">3. </w:t>
            </w:r>
            <w:r w:rsidRPr="009E219B">
              <w:t>尝试删除审计日志文件</w:t>
            </w:r>
          </w:p>
          <w:p w14:paraId="564AB589" w14:textId="5DE3C01B" w:rsidR="002B71BD" w:rsidRPr="009E219B" w:rsidRDefault="002B71BD" w:rsidP="002B71BD">
            <w:r w:rsidRPr="009E219B">
              <w:lastRenderedPageBreak/>
              <w:t xml:space="preserve">4. </w:t>
            </w:r>
            <w:r w:rsidRPr="009E219B">
              <w:t>尝试覆盖审计日志文件</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054DBE87" w14:textId="77777777" w:rsidR="002B71BD" w:rsidRPr="009E219B" w:rsidRDefault="002B71BD" w:rsidP="002B71BD">
            <w:r w:rsidRPr="009E219B">
              <w:lastRenderedPageBreak/>
              <w:t xml:space="preserve">1. </w:t>
            </w:r>
            <w:r w:rsidRPr="009E219B">
              <w:t>无法修改、删除或覆盖审计日志文件</w:t>
            </w:r>
          </w:p>
          <w:p w14:paraId="1292F80B" w14:textId="77777777" w:rsidR="002B71BD" w:rsidRPr="009E219B" w:rsidRDefault="002B71BD" w:rsidP="002B71BD">
            <w:r w:rsidRPr="009E219B">
              <w:t xml:space="preserve">2. </w:t>
            </w:r>
            <w:r w:rsidRPr="009E219B">
              <w:t>系统提示权限不足</w:t>
            </w:r>
          </w:p>
          <w:p w14:paraId="0B232D7A" w14:textId="2B427DE9" w:rsidR="002B71BD" w:rsidRPr="009E219B" w:rsidRDefault="002B71BD" w:rsidP="002B71BD">
            <w:r w:rsidRPr="009E219B">
              <w:t xml:space="preserve">3. </w:t>
            </w:r>
            <w:r w:rsidRPr="009E219B">
              <w:t>所有尝试操作均被记录审计日志</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F945997" w14:textId="46BE5109" w:rsidR="002B71BD" w:rsidRPr="00765B34" w:rsidRDefault="002B71BD" w:rsidP="002B71B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593DDF81" w14:textId="2788D0C8" w:rsidR="002B71BD" w:rsidRDefault="002B71BD" w:rsidP="002B71BD">
            <w:pPr>
              <w:rPr>
                <w:noProof/>
                <w:szCs w:val="21"/>
              </w:rPr>
            </w:pPr>
          </w:p>
        </w:tc>
      </w:tr>
      <w:tr w:rsidR="002B71BD" w:rsidRPr="002843F1" w14:paraId="479E9C4C" w14:textId="77777777" w:rsidTr="002B2E27">
        <w:tc>
          <w:tcPr>
            <w:tcW w:w="817" w:type="dxa"/>
            <w:tcBorders>
              <w:top w:val="single" w:sz="4" w:space="0" w:color="auto"/>
              <w:left w:val="single" w:sz="4" w:space="0" w:color="auto"/>
              <w:bottom w:val="single" w:sz="4" w:space="0" w:color="auto"/>
              <w:right w:val="single" w:sz="4" w:space="0" w:color="auto"/>
            </w:tcBorders>
            <w:vAlign w:val="center"/>
          </w:tcPr>
          <w:p w14:paraId="17234F28" w14:textId="42F13D7F" w:rsidR="002B71BD" w:rsidRDefault="002B71BD" w:rsidP="002B71BD">
            <w:pPr>
              <w:jc w:val="center"/>
              <w:rPr>
                <w:noProof/>
                <w:szCs w:val="21"/>
              </w:rPr>
            </w:pPr>
            <w:r>
              <w:rPr>
                <w:rFonts w:hint="eastAsia"/>
                <w:noProof/>
                <w:szCs w:val="21"/>
              </w:rPr>
              <w:t>13</w:t>
            </w:r>
          </w:p>
        </w:tc>
        <w:tc>
          <w:tcPr>
            <w:tcW w:w="2126" w:type="dxa"/>
            <w:gridSpan w:val="3"/>
            <w:tcBorders>
              <w:top w:val="single" w:sz="4" w:space="0" w:color="auto"/>
              <w:left w:val="single" w:sz="4" w:space="0" w:color="auto"/>
              <w:bottom w:val="single" w:sz="4" w:space="0" w:color="auto"/>
              <w:right w:val="single" w:sz="4" w:space="0" w:color="auto"/>
            </w:tcBorders>
            <w:vAlign w:val="center"/>
          </w:tcPr>
          <w:p w14:paraId="12038928" w14:textId="77777777" w:rsidR="002B71BD" w:rsidRPr="009E219B" w:rsidRDefault="002B71BD" w:rsidP="002B71BD">
            <w:r w:rsidRPr="009E219B">
              <w:t xml:space="preserve">1. </w:t>
            </w:r>
            <w:r w:rsidRPr="009E219B">
              <w:t>正常生成若干审计日志</w:t>
            </w:r>
          </w:p>
          <w:p w14:paraId="2CB1780F" w14:textId="77777777" w:rsidR="002B71BD" w:rsidRPr="009E219B" w:rsidRDefault="002B71BD" w:rsidP="002B71BD">
            <w:r w:rsidRPr="009E219B">
              <w:t xml:space="preserve">2. </w:t>
            </w:r>
            <w:r w:rsidRPr="009E219B">
              <w:t>模拟应用系统崩溃</w:t>
            </w:r>
          </w:p>
          <w:p w14:paraId="2F579797" w14:textId="77777777" w:rsidR="002B71BD" w:rsidRPr="009E219B" w:rsidRDefault="002B71BD" w:rsidP="002B71BD">
            <w:r w:rsidRPr="009E219B">
              <w:t xml:space="preserve">3. </w:t>
            </w:r>
            <w:r w:rsidRPr="009E219B">
              <w:t>重启应用系统</w:t>
            </w:r>
          </w:p>
          <w:p w14:paraId="40A0750B" w14:textId="4E5F41EA" w:rsidR="002B71BD" w:rsidRPr="009E219B" w:rsidRDefault="002B71BD" w:rsidP="002B71BD">
            <w:r w:rsidRPr="009E219B">
              <w:t xml:space="preserve">4. </w:t>
            </w:r>
            <w:r w:rsidRPr="009E219B">
              <w:t>检查审计日志是否完整</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770817B" w14:textId="77777777" w:rsidR="002B71BD" w:rsidRPr="009E219B" w:rsidRDefault="002B71BD" w:rsidP="002B71BD">
            <w:bookmarkStart w:id="73" w:name="OLE_LINK11"/>
            <w:r w:rsidRPr="009E219B">
              <w:t xml:space="preserve">1. </w:t>
            </w:r>
            <w:r w:rsidRPr="009E219B">
              <w:t>系统崩溃前的审计日志完整保存</w:t>
            </w:r>
          </w:p>
          <w:p w14:paraId="72240C7E" w14:textId="77777777" w:rsidR="002B71BD" w:rsidRPr="009E219B" w:rsidRDefault="002B71BD" w:rsidP="002B71BD">
            <w:r w:rsidRPr="009E219B">
              <w:t xml:space="preserve">2. </w:t>
            </w:r>
            <w:r w:rsidRPr="009E219B">
              <w:t>重启后系统继续正常生成审计日志</w:t>
            </w:r>
          </w:p>
          <w:p w14:paraId="66B6F3B8" w14:textId="6C00428B" w:rsidR="002B71BD" w:rsidRPr="009E219B" w:rsidRDefault="002B71BD" w:rsidP="002B71BD">
            <w:r w:rsidRPr="009E219B">
              <w:t xml:space="preserve">3. </w:t>
            </w:r>
            <w:r w:rsidRPr="009E219B">
              <w:t>无审计数据丢失</w:t>
            </w:r>
            <w:bookmarkEnd w:id="73"/>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3B0DA0D" w14:textId="07938A0F" w:rsidR="002B71BD" w:rsidRPr="004A7B6F" w:rsidRDefault="002B71BD" w:rsidP="004A7B6F"/>
        </w:tc>
        <w:tc>
          <w:tcPr>
            <w:tcW w:w="731" w:type="dxa"/>
            <w:tcBorders>
              <w:top w:val="single" w:sz="4" w:space="0" w:color="auto"/>
              <w:left w:val="single" w:sz="4" w:space="0" w:color="auto"/>
              <w:bottom w:val="single" w:sz="4" w:space="0" w:color="auto"/>
              <w:right w:val="single" w:sz="4" w:space="0" w:color="auto"/>
            </w:tcBorders>
            <w:vAlign w:val="center"/>
          </w:tcPr>
          <w:p w14:paraId="02A9D009" w14:textId="04CB5549" w:rsidR="002B71BD" w:rsidRDefault="002B71BD" w:rsidP="002B71BD">
            <w:pPr>
              <w:rPr>
                <w:noProof/>
                <w:szCs w:val="21"/>
              </w:rPr>
            </w:pPr>
          </w:p>
        </w:tc>
      </w:tr>
      <w:tr w:rsidR="002B71BD" w:rsidRPr="002843F1" w14:paraId="23CABFC6"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131BCFD" w14:textId="77777777" w:rsidR="002B71BD" w:rsidRPr="002843F1" w:rsidRDefault="002B71BD" w:rsidP="002B71B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3C2BE856" w14:textId="6CC2324D" w:rsidR="002B71BD" w:rsidRPr="0007456C" w:rsidRDefault="002B71BD" w:rsidP="002B71B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B7D0E72" w14:textId="77777777" w:rsidR="002B71BD" w:rsidRPr="0007456C" w:rsidRDefault="002B71BD" w:rsidP="002B71B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7A01824" w14:textId="42240394" w:rsidR="002B71BD" w:rsidRPr="0007456C" w:rsidRDefault="002B71BD" w:rsidP="002B71BD">
            <w:pPr>
              <w:rPr>
                <w:noProof/>
                <w:szCs w:val="21"/>
              </w:rPr>
            </w:pPr>
          </w:p>
        </w:tc>
      </w:tr>
      <w:tr w:rsidR="002B71BD" w:rsidRPr="002843F1" w14:paraId="6650C56C"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tcPr>
          <w:p w14:paraId="342BC63A" w14:textId="77777777" w:rsidR="002B71BD" w:rsidRPr="002843F1" w:rsidRDefault="002B71BD" w:rsidP="002B71B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E607ADC" w14:textId="7110B55F" w:rsidR="002B71BD" w:rsidRPr="0007456C" w:rsidRDefault="002B71BD" w:rsidP="002B71B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265610F5" w14:textId="77777777" w:rsidR="002B71BD" w:rsidRPr="0007456C" w:rsidRDefault="002B71BD" w:rsidP="002B71B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ED541F9" w14:textId="7AAA27B5" w:rsidR="002B71BD" w:rsidRPr="0007456C" w:rsidRDefault="002B71BD" w:rsidP="002B71BD">
            <w:pPr>
              <w:rPr>
                <w:noProof/>
                <w:szCs w:val="21"/>
              </w:rPr>
            </w:pPr>
          </w:p>
        </w:tc>
      </w:tr>
      <w:tr w:rsidR="002B71BD" w:rsidRPr="002843F1" w14:paraId="72A4AB03"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3B2A384" w14:textId="77777777" w:rsidR="002B71BD" w:rsidRPr="002843F1" w:rsidRDefault="002B71BD" w:rsidP="002B71B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3737CC48" w14:textId="290AF207" w:rsidR="002B71BD" w:rsidRPr="002843F1" w:rsidRDefault="002B71BD" w:rsidP="002B71BD">
            <w:pPr>
              <w:rPr>
                <w:noProof/>
                <w:szCs w:val="21"/>
              </w:rPr>
            </w:pPr>
          </w:p>
        </w:tc>
      </w:tr>
      <w:tr w:rsidR="002B71BD" w:rsidRPr="002843F1" w14:paraId="611F3A8C"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2418F85" w14:textId="77777777" w:rsidR="002B71BD" w:rsidRPr="002843F1" w:rsidRDefault="002B71BD" w:rsidP="002B71B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82BBDDB" w14:textId="23F3BB67" w:rsidR="002B71BD" w:rsidRPr="002843F1" w:rsidRDefault="002B71BD" w:rsidP="002B71BD">
            <w:pPr>
              <w:rPr>
                <w:noProof/>
                <w:szCs w:val="21"/>
              </w:rPr>
            </w:pPr>
          </w:p>
        </w:tc>
      </w:tr>
    </w:tbl>
    <w:p w14:paraId="37B296F3" w14:textId="77777777" w:rsidR="009E56B0" w:rsidRDefault="009E56B0" w:rsidP="00481F2C"/>
    <w:p w14:paraId="12F29B98" w14:textId="77777777" w:rsidR="008D26AC" w:rsidRDefault="008D26AC" w:rsidP="00481F2C"/>
    <w:p w14:paraId="4ADC60DF" w14:textId="77777777" w:rsidR="009E56B0" w:rsidRDefault="009E56B0" w:rsidP="00481F2C"/>
    <w:p w14:paraId="2BF80F39" w14:textId="77777777" w:rsidR="00481F2C" w:rsidRDefault="00481F2C" w:rsidP="00481F2C">
      <w:pPr>
        <w:pStyle w:val="2"/>
        <w:spacing w:before="120" w:after="120"/>
        <w:ind w:left="578" w:hanging="578"/>
      </w:pPr>
      <w:bookmarkStart w:id="74" w:name="_Toc232512031"/>
      <w:bookmarkStart w:id="75" w:name="_Toc238659822"/>
      <w:r w:rsidRPr="002F204D">
        <w:rPr>
          <w:rFonts w:hint="eastAsia"/>
        </w:rPr>
        <w:t>用户数据完整性保护</w:t>
      </w:r>
      <w:bookmarkEnd w:id="74"/>
      <w:bookmarkEnd w:id="75"/>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8D26AC" w:rsidRPr="002843F1" w14:paraId="488AB4AD"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69A146C0" w14:textId="77777777" w:rsidR="008D26AC" w:rsidRPr="002843F1" w:rsidRDefault="008D26AC" w:rsidP="0002320D">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6B242A22" w14:textId="02C5B7AE" w:rsidR="008D26AC" w:rsidRPr="00A824A6" w:rsidRDefault="0050488C" w:rsidP="0002320D">
            <w:pPr>
              <w:jc w:val="center"/>
              <w:rPr>
                <w:bCs/>
                <w:szCs w:val="21"/>
              </w:rPr>
            </w:pPr>
            <w:r>
              <w:rPr>
                <w:rFonts w:hint="eastAsia"/>
                <w:bCs/>
                <w:szCs w:val="21"/>
              </w:rPr>
              <w:t>用户数据完整性保护</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65715A41" w14:textId="77777777" w:rsidR="008D26AC" w:rsidRPr="00A824A6" w:rsidRDefault="008D26AC" w:rsidP="0002320D">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48A04BDA" w14:textId="41B124BB" w:rsidR="008D26AC" w:rsidRPr="00A824A6" w:rsidRDefault="008D26AC" w:rsidP="0002320D">
            <w:pPr>
              <w:jc w:val="center"/>
              <w:rPr>
                <w:b/>
                <w:szCs w:val="21"/>
              </w:rPr>
            </w:pPr>
            <w:r w:rsidRPr="00A824A6">
              <w:rPr>
                <w:noProof/>
                <w:szCs w:val="21"/>
              </w:rPr>
              <w:t>IS_</w:t>
            </w:r>
            <w:r w:rsidRPr="00A824A6">
              <w:rPr>
                <w:rFonts w:hint="eastAsia"/>
                <w:noProof/>
                <w:szCs w:val="21"/>
              </w:rPr>
              <w:t>YL</w:t>
            </w:r>
            <w:r w:rsidRPr="00A824A6">
              <w:rPr>
                <w:noProof/>
                <w:szCs w:val="21"/>
              </w:rPr>
              <w:t>_</w:t>
            </w:r>
            <w:r w:rsidR="00F94481">
              <w:rPr>
                <w:rFonts w:hint="eastAsia"/>
                <w:noProof/>
                <w:szCs w:val="21"/>
              </w:rPr>
              <w:t>SJWZX</w:t>
            </w:r>
            <w:r w:rsidRPr="00A824A6">
              <w:rPr>
                <w:rFonts w:hint="eastAsia"/>
                <w:noProof/>
                <w:szCs w:val="21"/>
              </w:rPr>
              <w:t>_</w:t>
            </w:r>
            <w:r>
              <w:rPr>
                <w:rFonts w:hint="eastAsia"/>
                <w:noProof/>
                <w:szCs w:val="21"/>
              </w:rPr>
              <w:t>1</w:t>
            </w:r>
          </w:p>
        </w:tc>
      </w:tr>
      <w:tr w:rsidR="008D26AC" w:rsidRPr="002843F1" w14:paraId="7B047983"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C421975" w14:textId="77777777" w:rsidR="008D26AC" w:rsidRPr="002843F1" w:rsidRDefault="008D26AC" w:rsidP="0002320D">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5ED7515A" w14:textId="77777777" w:rsidR="008D26AC" w:rsidRPr="00A824A6" w:rsidRDefault="008D26AC" w:rsidP="0002320D">
            <w:pPr>
              <w:rPr>
                <w:noProof/>
                <w:szCs w:val="21"/>
              </w:rPr>
            </w:pPr>
            <w:r w:rsidRPr="00A824A6">
              <w:rPr>
                <w:noProof/>
                <w:szCs w:val="21"/>
              </w:rPr>
              <w:t>软件测试依据：</w:t>
            </w:r>
            <w:r w:rsidRPr="00A824A6">
              <w:rPr>
                <w:rFonts w:hint="eastAsia"/>
                <w:noProof/>
                <w:szCs w:val="21"/>
              </w:rPr>
              <w:t>安全测评大纲</w:t>
            </w:r>
          </w:p>
          <w:p w14:paraId="0558DE36" w14:textId="0EAF2707" w:rsidR="008D26AC" w:rsidRPr="00A824A6" w:rsidRDefault="008D26AC" w:rsidP="0002320D">
            <w:pPr>
              <w:rPr>
                <w:noProof/>
                <w:szCs w:val="21"/>
              </w:rPr>
            </w:pPr>
            <w:r w:rsidRPr="00A824A6">
              <w:rPr>
                <w:noProof/>
                <w:szCs w:val="21"/>
              </w:rPr>
              <w:t>测试需求分析：</w:t>
            </w:r>
            <w:r w:rsidR="00F94481" w:rsidRPr="00F94481">
              <w:rPr>
                <w:noProof/>
                <w:szCs w:val="21"/>
              </w:rPr>
              <w:t>3.2.7</w:t>
            </w:r>
            <w:r w:rsidR="00F94481" w:rsidRPr="00F94481">
              <w:rPr>
                <w:noProof/>
                <w:szCs w:val="21"/>
              </w:rPr>
              <w:tab/>
            </w:r>
            <w:r w:rsidR="00F94481" w:rsidRPr="00F94481">
              <w:rPr>
                <w:noProof/>
                <w:szCs w:val="21"/>
              </w:rPr>
              <w:t>用户数据完整性保护</w:t>
            </w:r>
          </w:p>
          <w:p w14:paraId="3D518267" w14:textId="5398745A" w:rsidR="008D26AC" w:rsidRPr="00A824A6" w:rsidRDefault="008D26AC" w:rsidP="0002320D">
            <w:pPr>
              <w:rPr>
                <w:i/>
                <w:szCs w:val="21"/>
              </w:rPr>
            </w:pPr>
            <w:r w:rsidRPr="00A824A6">
              <w:rPr>
                <w:noProof/>
                <w:szCs w:val="21"/>
              </w:rPr>
              <w:t>测试需求标识：</w:t>
            </w:r>
            <w:r w:rsidR="00F94481" w:rsidRPr="00F94481">
              <w:rPr>
                <w:noProof/>
                <w:szCs w:val="21"/>
              </w:rPr>
              <w:t>IS_XQ_SJWZX</w:t>
            </w:r>
          </w:p>
        </w:tc>
      </w:tr>
      <w:tr w:rsidR="008D26AC" w:rsidRPr="002843F1" w14:paraId="5E74A19A"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5B69D75" w14:textId="77777777" w:rsidR="008D26AC" w:rsidRPr="002843F1" w:rsidRDefault="008D26AC" w:rsidP="0002320D">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79C38FE8" w14:textId="03382B20" w:rsidR="008D26AC" w:rsidRPr="002843F1" w:rsidRDefault="008D26AC" w:rsidP="0002320D">
            <w:pPr>
              <w:rPr>
                <w:szCs w:val="21"/>
              </w:rPr>
            </w:pPr>
            <w:r>
              <w:rPr>
                <w:rFonts w:hint="eastAsia"/>
                <w:szCs w:val="21"/>
              </w:rPr>
              <w:t>验证软件</w:t>
            </w:r>
            <w:r w:rsidR="00F94481">
              <w:rPr>
                <w:rFonts w:hint="eastAsia"/>
                <w:bCs/>
                <w:szCs w:val="21"/>
              </w:rPr>
              <w:t>用户数据完整性保护</w:t>
            </w:r>
            <w:r>
              <w:rPr>
                <w:rFonts w:hint="eastAsia"/>
                <w:szCs w:val="21"/>
              </w:rPr>
              <w:t>符合安全性要求</w:t>
            </w:r>
          </w:p>
        </w:tc>
      </w:tr>
      <w:tr w:rsidR="008D26AC" w:rsidRPr="002843F1" w14:paraId="143C9FB5"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B68878F" w14:textId="77777777" w:rsidR="008D26AC" w:rsidRPr="002843F1" w:rsidRDefault="008D26AC" w:rsidP="0002320D">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4254108" w14:textId="77777777" w:rsidR="008D26AC" w:rsidRPr="00A824A6" w:rsidRDefault="008D26AC" w:rsidP="0002320D">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8D26AC" w:rsidRPr="002843F1" w14:paraId="4274C93C" w14:textId="77777777" w:rsidTr="0002320D">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4C7A763" w14:textId="77777777" w:rsidR="008D26AC" w:rsidRPr="002843F1" w:rsidRDefault="008D26AC" w:rsidP="0002320D">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A6D697E" w14:textId="77777777" w:rsidR="008D26AC" w:rsidRPr="002843F1" w:rsidRDefault="008D26AC" w:rsidP="0002320D">
            <w:pPr>
              <w:rPr>
                <w:i/>
                <w:color w:val="FF0000"/>
                <w:szCs w:val="21"/>
              </w:rPr>
            </w:pPr>
            <w:r w:rsidRPr="002E7DDC">
              <w:rPr>
                <w:rFonts w:hint="eastAsia"/>
                <w:noProof/>
                <w:szCs w:val="21"/>
              </w:rPr>
              <w:t>在服务器上</w:t>
            </w:r>
            <w:r w:rsidRPr="002E7DDC">
              <w:rPr>
                <w:noProof/>
                <w:szCs w:val="21"/>
              </w:rPr>
              <w:t>程序正确安装，软件运行正确。</w:t>
            </w:r>
          </w:p>
        </w:tc>
      </w:tr>
      <w:tr w:rsidR="008D26AC" w:rsidRPr="002843F1" w14:paraId="0DBEC343" w14:textId="77777777" w:rsidTr="0002320D">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1558E10F" w14:textId="77777777" w:rsidR="008D26AC" w:rsidRPr="002843F1" w:rsidRDefault="008D26AC" w:rsidP="0002320D">
            <w:pPr>
              <w:jc w:val="center"/>
              <w:rPr>
                <w:b/>
                <w:szCs w:val="21"/>
              </w:rPr>
            </w:pPr>
            <w:r w:rsidRPr="002843F1">
              <w:rPr>
                <w:b/>
                <w:szCs w:val="21"/>
              </w:rPr>
              <w:t>测试步骤</w:t>
            </w:r>
          </w:p>
        </w:tc>
      </w:tr>
      <w:tr w:rsidR="008D26AC" w:rsidRPr="002843F1" w14:paraId="6AC96527" w14:textId="77777777" w:rsidTr="0002320D">
        <w:tc>
          <w:tcPr>
            <w:tcW w:w="817" w:type="dxa"/>
            <w:tcBorders>
              <w:top w:val="single" w:sz="4" w:space="0" w:color="auto"/>
              <w:left w:val="single" w:sz="4" w:space="0" w:color="auto"/>
              <w:bottom w:val="single" w:sz="4" w:space="0" w:color="auto"/>
              <w:right w:val="single" w:sz="4" w:space="0" w:color="auto"/>
            </w:tcBorders>
            <w:vAlign w:val="center"/>
            <w:hideMark/>
          </w:tcPr>
          <w:p w14:paraId="6A558767" w14:textId="77777777" w:rsidR="008D26AC" w:rsidRPr="002843F1" w:rsidRDefault="008D26AC" w:rsidP="0002320D">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6E385EBF" w14:textId="77777777" w:rsidR="008D26AC" w:rsidRPr="002843F1" w:rsidRDefault="008D26AC" w:rsidP="0002320D">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0397A78C" w14:textId="77777777" w:rsidR="008D26AC" w:rsidRPr="002843F1" w:rsidRDefault="008D26AC" w:rsidP="0002320D">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6C035789" w14:textId="77777777" w:rsidR="008D26AC" w:rsidRPr="002843F1" w:rsidRDefault="008D26AC" w:rsidP="0002320D">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57420D04" w14:textId="77777777" w:rsidR="008D26AC" w:rsidRPr="002843F1" w:rsidRDefault="008D26AC" w:rsidP="0002320D">
            <w:pPr>
              <w:jc w:val="center"/>
              <w:rPr>
                <w:b/>
                <w:color w:val="000000"/>
                <w:szCs w:val="21"/>
              </w:rPr>
            </w:pPr>
            <w:r w:rsidRPr="002843F1">
              <w:rPr>
                <w:b/>
                <w:color w:val="000000"/>
                <w:szCs w:val="21"/>
              </w:rPr>
              <w:t>通过</w:t>
            </w:r>
          </w:p>
          <w:p w14:paraId="1BFA422C" w14:textId="77777777" w:rsidR="008D26AC" w:rsidRPr="002843F1" w:rsidRDefault="008D26AC" w:rsidP="0002320D">
            <w:pPr>
              <w:jc w:val="center"/>
              <w:rPr>
                <w:b/>
                <w:color w:val="000000"/>
                <w:szCs w:val="21"/>
              </w:rPr>
            </w:pPr>
            <w:r w:rsidRPr="002843F1">
              <w:rPr>
                <w:b/>
                <w:color w:val="000000"/>
                <w:szCs w:val="21"/>
              </w:rPr>
              <w:t>与否</w:t>
            </w:r>
          </w:p>
        </w:tc>
      </w:tr>
      <w:tr w:rsidR="00F94481" w:rsidRPr="002843F1" w14:paraId="30652916" w14:textId="77777777" w:rsidTr="00430C61">
        <w:tc>
          <w:tcPr>
            <w:tcW w:w="817" w:type="dxa"/>
            <w:tcBorders>
              <w:top w:val="single" w:sz="4" w:space="0" w:color="auto"/>
              <w:left w:val="single" w:sz="4" w:space="0" w:color="auto"/>
              <w:bottom w:val="single" w:sz="4" w:space="0" w:color="auto"/>
              <w:right w:val="single" w:sz="4" w:space="0" w:color="auto"/>
            </w:tcBorders>
            <w:vAlign w:val="center"/>
          </w:tcPr>
          <w:p w14:paraId="4B3A7AD5" w14:textId="77777777" w:rsidR="00F94481" w:rsidRPr="002843F1" w:rsidRDefault="00F94481" w:rsidP="00F94481">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69265386" w14:textId="2F72AC0D" w:rsidR="00F94481" w:rsidRDefault="00F94481" w:rsidP="00F94481">
            <w:r w:rsidRPr="00F94481">
              <w:t>用户公开数据的传输保护</w:t>
            </w:r>
            <w:r>
              <w:rPr>
                <w:rFonts w:hint="eastAsia"/>
              </w:rPr>
              <w:t>：</w:t>
            </w:r>
          </w:p>
          <w:p w14:paraId="6511EAF6" w14:textId="51349433" w:rsidR="00F94481" w:rsidRDefault="00F94481" w:rsidP="00F94481">
            <w:r>
              <w:t xml:space="preserve">1. </w:t>
            </w:r>
            <w:r>
              <w:t>用户</w:t>
            </w:r>
            <w:r>
              <w:rPr>
                <w:rFonts w:hint="eastAsia"/>
              </w:rPr>
              <w:t>user1</w:t>
            </w:r>
            <w:r>
              <w:t>上传一张公开头像图片到系统</w:t>
            </w:r>
            <w:r>
              <w:rPr>
                <w:rFonts w:hint="eastAsia"/>
              </w:rPr>
              <w:t>；</w:t>
            </w:r>
          </w:p>
          <w:p w14:paraId="79454EE7" w14:textId="77777777" w:rsidR="00F94481" w:rsidRDefault="00F94481" w:rsidP="00F94481">
            <w:r>
              <w:t xml:space="preserve">2. </w:t>
            </w:r>
            <w:r>
              <w:t>用户</w:t>
            </w:r>
            <w:r>
              <w:rPr>
                <w:rFonts w:hint="eastAsia"/>
              </w:rPr>
              <w:t>user2</w:t>
            </w:r>
            <w:r>
              <w:t>从系统下载该头像图片</w:t>
            </w:r>
            <w:r>
              <w:rPr>
                <w:rFonts w:hint="eastAsia"/>
              </w:rPr>
              <w:t>；</w:t>
            </w:r>
          </w:p>
          <w:p w14:paraId="65BD2C8B" w14:textId="5870C513" w:rsidR="00F94481" w:rsidRPr="00E95597" w:rsidRDefault="00F94481" w:rsidP="00F94481">
            <w:pPr>
              <w:rPr>
                <w:szCs w:val="21"/>
              </w:rPr>
            </w:pPr>
            <w:r>
              <w:t xml:space="preserve">3. </w:t>
            </w:r>
            <w:r>
              <w:t>对比上传和下载的图片</w:t>
            </w:r>
            <w:r>
              <w:t>MD5</w:t>
            </w:r>
            <w:r>
              <w:t>值</w:t>
            </w:r>
          </w:p>
        </w:tc>
        <w:tc>
          <w:tcPr>
            <w:tcW w:w="2835" w:type="dxa"/>
            <w:gridSpan w:val="3"/>
            <w:tcBorders>
              <w:top w:val="single" w:sz="4" w:space="0" w:color="auto"/>
              <w:left w:val="single" w:sz="4" w:space="0" w:color="auto"/>
              <w:bottom w:val="single" w:sz="4" w:space="0" w:color="auto"/>
              <w:right w:val="single" w:sz="4" w:space="0" w:color="auto"/>
            </w:tcBorders>
          </w:tcPr>
          <w:p w14:paraId="2623097A" w14:textId="43D4E1B0" w:rsidR="00F94481" w:rsidRPr="00D06CE9" w:rsidRDefault="00AE5A8C" w:rsidP="00F94481">
            <w:pPr>
              <w:rPr>
                <w:szCs w:val="21"/>
              </w:rPr>
            </w:pPr>
            <w:r w:rsidRPr="00AE5A8C">
              <w:rPr>
                <w:szCs w:val="21"/>
              </w:rPr>
              <w:t>系统对所有网络传输的用户公开数据进行完整性检测</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973D951" w14:textId="5735B26F" w:rsidR="00F94481" w:rsidRPr="00D06CE9" w:rsidRDefault="00F94481" w:rsidP="00B16081">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2C64C1A2" w14:textId="5869357C" w:rsidR="00F94481" w:rsidRPr="0007456C" w:rsidRDefault="00F94481" w:rsidP="00F94481">
            <w:pPr>
              <w:rPr>
                <w:noProof/>
                <w:szCs w:val="21"/>
              </w:rPr>
            </w:pPr>
          </w:p>
        </w:tc>
      </w:tr>
      <w:tr w:rsidR="00F94481" w:rsidRPr="002843F1" w14:paraId="0D879E61" w14:textId="77777777" w:rsidTr="00164F36">
        <w:tc>
          <w:tcPr>
            <w:tcW w:w="817" w:type="dxa"/>
            <w:tcBorders>
              <w:top w:val="single" w:sz="4" w:space="0" w:color="auto"/>
              <w:left w:val="single" w:sz="4" w:space="0" w:color="auto"/>
              <w:bottom w:val="single" w:sz="4" w:space="0" w:color="auto"/>
              <w:right w:val="single" w:sz="4" w:space="0" w:color="auto"/>
            </w:tcBorders>
            <w:vAlign w:val="center"/>
          </w:tcPr>
          <w:p w14:paraId="33E6048A" w14:textId="77777777" w:rsidR="00F94481" w:rsidRDefault="00F94481" w:rsidP="00F94481">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33B34D2B" w14:textId="77777777" w:rsidR="00F94481" w:rsidRDefault="00F94481" w:rsidP="00F94481">
            <w:r w:rsidRPr="00F94481">
              <w:t>用户公开数据的传输保护</w:t>
            </w:r>
            <w:r>
              <w:rPr>
                <w:rFonts w:hint="eastAsia"/>
              </w:rPr>
              <w:t>：</w:t>
            </w:r>
          </w:p>
          <w:p w14:paraId="5FB0068D" w14:textId="77777777" w:rsidR="00F94481" w:rsidRDefault="00F94481" w:rsidP="00F94481">
            <w:r>
              <w:t xml:space="preserve">1. </w:t>
            </w:r>
            <w:r>
              <w:t>用户</w:t>
            </w:r>
            <w:r>
              <w:t>A</w:t>
            </w:r>
            <w:r>
              <w:t>上传一个</w:t>
            </w:r>
            <w:r>
              <w:t>100MB</w:t>
            </w:r>
            <w:r>
              <w:t>的公开文档</w:t>
            </w:r>
            <w:r>
              <w:rPr>
                <w:rFonts w:hint="eastAsia"/>
              </w:rPr>
              <w:t>；</w:t>
            </w:r>
          </w:p>
          <w:p w14:paraId="2C889573" w14:textId="77777777" w:rsidR="00F94481" w:rsidRDefault="00F94481" w:rsidP="00F94481">
            <w:r>
              <w:t xml:space="preserve">2. </w:t>
            </w:r>
            <w:r>
              <w:t>传输到</w:t>
            </w:r>
            <w:r>
              <w:t>50%</w:t>
            </w:r>
            <w:r>
              <w:t>时断开网络连接</w:t>
            </w:r>
            <w:r>
              <w:rPr>
                <w:rFonts w:hint="eastAsia"/>
              </w:rPr>
              <w:t>；</w:t>
            </w:r>
          </w:p>
          <w:p w14:paraId="0980740F" w14:textId="0EDA2649" w:rsidR="00F94481" w:rsidRPr="00E95597" w:rsidRDefault="00F94481" w:rsidP="00F94481">
            <w:pPr>
              <w:rPr>
                <w:szCs w:val="21"/>
              </w:rPr>
            </w:pPr>
            <w:r>
              <w:t xml:space="preserve">3. </w:t>
            </w:r>
            <w:r>
              <w:t>恢复网络后查看系统中的文件状态</w:t>
            </w:r>
            <w:r>
              <w:rPr>
                <w:rFonts w:hint="eastAsia"/>
              </w:rPr>
              <w:t>；</w:t>
            </w:r>
          </w:p>
        </w:tc>
        <w:tc>
          <w:tcPr>
            <w:tcW w:w="2835" w:type="dxa"/>
            <w:gridSpan w:val="3"/>
            <w:tcBorders>
              <w:top w:val="single" w:sz="4" w:space="0" w:color="auto"/>
              <w:left w:val="single" w:sz="4" w:space="0" w:color="auto"/>
              <w:bottom w:val="single" w:sz="4" w:space="0" w:color="auto"/>
              <w:right w:val="single" w:sz="4" w:space="0" w:color="auto"/>
            </w:tcBorders>
          </w:tcPr>
          <w:p w14:paraId="7F820E56" w14:textId="4EEDFAE4" w:rsidR="00F94481" w:rsidRPr="00D06CE9" w:rsidRDefault="00AE5A8C" w:rsidP="00F94481">
            <w:pPr>
              <w:rPr>
                <w:szCs w:val="21"/>
              </w:rPr>
            </w:pPr>
            <w:r>
              <w:rPr>
                <w:rFonts w:hint="eastAsia"/>
                <w:szCs w:val="21"/>
              </w:rPr>
              <w:t>用户公开数据</w:t>
            </w:r>
            <w:r w:rsidRPr="00AE5A8C">
              <w:rPr>
                <w:szCs w:val="21"/>
              </w:rPr>
              <w:t>完整性被破坏时，系统能正确识别并拒绝处理</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5BA7FED2" w14:textId="408D4D63" w:rsidR="00F94481" w:rsidRPr="00D06CE9" w:rsidRDefault="00F94481" w:rsidP="00B16081">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56E7968E" w14:textId="420B24BD" w:rsidR="00F94481" w:rsidRDefault="00F94481" w:rsidP="00F94481">
            <w:pPr>
              <w:rPr>
                <w:noProof/>
                <w:szCs w:val="21"/>
              </w:rPr>
            </w:pPr>
          </w:p>
        </w:tc>
      </w:tr>
      <w:tr w:rsidR="00F960AA" w:rsidRPr="002843F1" w14:paraId="27787D35" w14:textId="77777777" w:rsidTr="00465D48">
        <w:tc>
          <w:tcPr>
            <w:tcW w:w="817" w:type="dxa"/>
            <w:tcBorders>
              <w:top w:val="single" w:sz="4" w:space="0" w:color="auto"/>
              <w:left w:val="single" w:sz="4" w:space="0" w:color="auto"/>
              <w:bottom w:val="single" w:sz="4" w:space="0" w:color="auto"/>
              <w:right w:val="single" w:sz="4" w:space="0" w:color="auto"/>
            </w:tcBorders>
            <w:vAlign w:val="center"/>
          </w:tcPr>
          <w:p w14:paraId="26D3AC15" w14:textId="77777777" w:rsidR="00F960AA" w:rsidRDefault="00F960AA" w:rsidP="00F960AA">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12982660" w14:textId="66935EBB" w:rsidR="00F960AA" w:rsidRDefault="00F960AA" w:rsidP="00F960AA">
            <w:r w:rsidRPr="00F960AA">
              <w:t>用户一般数据的存储保护</w:t>
            </w:r>
            <w:r w:rsidR="00FB0D53">
              <w:rPr>
                <w:rFonts w:hint="eastAsia"/>
              </w:rPr>
              <w:t>：</w:t>
            </w:r>
          </w:p>
          <w:p w14:paraId="41E1A0A0" w14:textId="0644A5C5" w:rsidR="00F960AA" w:rsidRDefault="00F960AA" w:rsidP="00F960AA">
            <w:r>
              <w:t xml:space="preserve">1. </w:t>
            </w:r>
            <w:r>
              <w:t>用户</w:t>
            </w:r>
            <w:r>
              <w:t>A</w:t>
            </w:r>
            <w:r>
              <w:t>保存个人</w:t>
            </w:r>
            <w:r>
              <w:lastRenderedPageBreak/>
              <w:t>系统配置到数据库</w:t>
            </w:r>
            <w:r>
              <w:rPr>
                <w:rFonts w:hint="eastAsia"/>
              </w:rPr>
              <w:t>；</w:t>
            </w:r>
          </w:p>
          <w:p w14:paraId="75581D7B" w14:textId="77777777" w:rsidR="00F960AA" w:rsidRDefault="00F960AA" w:rsidP="00F960AA">
            <w:r>
              <w:t xml:space="preserve">2. </w:t>
            </w:r>
            <w:r>
              <w:t>用户</w:t>
            </w:r>
            <w:r>
              <w:t>A</w:t>
            </w:r>
            <w:r>
              <w:t>重新登录系统，读取该配置</w:t>
            </w:r>
            <w:r>
              <w:rPr>
                <w:rFonts w:hint="eastAsia"/>
              </w:rPr>
              <w:t>；</w:t>
            </w:r>
          </w:p>
          <w:p w14:paraId="60E76F6C" w14:textId="20EE69A8" w:rsidR="00F960AA" w:rsidRPr="00765B34" w:rsidRDefault="00F960AA" w:rsidP="00F960AA">
            <w:pPr>
              <w:rPr>
                <w:szCs w:val="21"/>
              </w:rPr>
            </w:pPr>
            <w:r>
              <w:t xml:space="preserve">3. </w:t>
            </w:r>
            <w:r>
              <w:t>对比保存和读取的配置内容</w:t>
            </w:r>
          </w:p>
        </w:tc>
        <w:tc>
          <w:tcPr>
            <w:tcW w:w="2835" w:type="dxa"/>
            <w:gridSpan w:val="3"/>
            <w:tcBorders>
              <w:top w:val="single" w:sz="4" w:space="0" w:color="auto"/>
              <w:left w:val="single" w:sz="4" w:space="0" w:color="auto"/>
              <w:bottom w:val="single" w:sz="4" w:space="0" w:color="auto"/>
              <w:right w:val="single" w:sz="4" w:space="0" w:color="auto"/>
            </w:tcBorders>
          </w:tcPr>
          <w:p w14:paraId="0A69B63F" w14:textId="5C00F875" w:rsidR="00F960AA" w:rsidRPr="00765B34" w:rsidRDefault="00BA1D30" w:rsidP="00F960AA">
            <w:pPr>
              <w:rPr>
                <w:szCs w:val="21"/>
              </w:rPr>
            </w:pPr>
            <w:r w:rsidRPr="00BA1D30">
              <w:rPr>
                <w:szCs w:val="21"/>
              </w:rPr>
              <w:lastRenderedPageBreak/>
              <w:t>系统对所有存储的用户一般数据进行</w:t>
            </w:r>
            <w:r>
              <w:rPr>
                <w:rFonts w:hint="eastAsia"/>
                <w:szCs w:val="21"/>
              </w:rPr>
              <w:t>了</w:t>
            </w:r>
            <w:r w:rsidRPr="00BA1D30">
              <w:rPr>
                <w:szCs w:val="21"/>
              </w:rPr>
              <w:t>完整性检测</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E9F32AA" w14:textId="0429D692" w:rsidR="00F960AA" w:rsidRDefault="00F960AA" w:rsidP="00B16081">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7C677175" w14:textId="07DEA9EE" w:rsidR="00F960AA" w:rsidRDefault="00F960AA" w:rsidP="00F960AA">
            <w:pPr>
              <w:rPr>
                <w:noProof/>
                <w:szCs w:val="21"/>
              </w:rPr>
            </w:pPr>
          </w:p>
        </w:tc>
      </w:tr>
      <w:tr w:rsidR="00F960AA" w:rsidRPr="002843F1" w14:paraId="00E247FE" w14:textId="77777777" w:rsidTr="00465D48">
        <w:tc>
          <w:tcPr>
            <w:tcW w:w="817" w:type="dxa"/>
            <w:tcBorders>
              <w:top w:val="single" w:sz="4" w:space="0" w:color="auto"/>
              <w:left w:val="single" w:sz="4" w:space="0" w:color="auto"/>
              <w:bottom w:val="single" w:sz="4" w:space="0" w:color="auto"/>
              <w:right w:val="single" w:sz="4" w:space="0" w:color="auto"/>
            </w:tcBorders>
            <w:vAlign w:val="center"/>
          </w:tcPr>
          <w:p w14:paraId="54681CB7" w14:textId="77777777" w:rsidR="00F960AA" w:rsidRDefault="00F960AA" w:rsidP="00F960AA">
            <w:pPr>
              <w:jc w:val="center"/>
              <w:rPr>
                <w:noProof/>
                <w:szCs w:val="21"/>
              </w:rPr>
            </w:pPr>
            <w:bookmarkStart w:id="76" w:name="_Hlk237609330"/>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4134FE7E" w14:textId="77777777" w:rsidR="00FB0D53" w:rsidRDefault="00FB0D53" w:rsidP="00F960AA">
            <w:r w:rsidRPr="00F960AA">
              <w:t>用户一般数据的存储保护</w:t>
            </w:r>
            <w:r>
              <w:rPr>
                <w:rFonts w:hint="eastAsia"/>
              </w:rPr>
              <w:t>：</w:t>
            </w:r>
          </w:p>
          <w:p w14:paraId="094DE8A4" w14:textId="3AA403DD" w:rsidR="00F960AA" w:rsidRDefault="00F960AA" w:rsidP="00F960AA">
            <w:r>
              <w:t xml:space="preserve">1. </w:t>
            </w:r>
            <w:r>
              <w:t>用户</w:t>
            </w:r>
            <w:r>
              <w:t>A</w:t>
            </w:r>
            <w:r>
              <w:t>保存一条操作日志到数据库</w:t>
            </w:r>
            <w:r>
              <w:rPr>
                <w:rFonts w:hint="eastAsia"/>
              </w:rPr>
              <w:t>；</w:t>
            </w:r>
            <w:r>
              <w:t xml:space="preserve">2. </w:t>
            </w:r>
            <w:r>
              <w:t>使用数据库客户端直接修改该日志的内容</w:t>
            </w:r>
            <w:r>
              <w:rPr>
                <w:rFonts w:hint="eastAsia"/>
              </w:rPr>
              <w:t>；</w:t>
            </w:r>
          </w:p>
          <w:p w14:paraId="4BC4447D" w14:textId="4C5F9116" w:rsidR="00F960AA" w:rsidRPr="00765B34" w:rsidRDefault="00F960AA" w:rsidP="00F960AA">
            <w:pPr>
              <w:rPr>
                <w:szCs w:val="21"/>
              </w:rPr>
            </w:pPr>
            <w:r>
              <w:t xml:space="preserve">3. </w:t>
            </w:r>
            <w:r>
              <w:t>用户</w:t>
            </w:r>
            <w:r>
              <w:t>A</w:t>
            </w:r>
            <w:r>
              <w:t>尝试查看该操作日志</w:t>
            </w:r>
          </w:p>
        </w:tc>
        <w:tc>
          <w:tcPr>
            <w:tcW w:w="2835" w:type="dxa"/>
            <w:gridSpan w:val="3"/>
            <w:tcBorders>
              <w:top w:val="single" w:sz="4" w:space="0" w:color="auto"/>
              <w:left w:val="single" w:sz="4" w:space="0" w:color="auto"/>
              <w:bottom w:val="single" w:sz="4" w:space="0" w:color="auto"/>
              <w:right w:val="single" w:sz="4" w:space="0" w:color="auto"/>
            </w:tcBorders>
          </w:tcPr>
          <w:p w14:paraId="45BB8542" w14:textId="52C0DEE5" w:rsidR="00F960AA" w:rsidRPr="00765B34" w:rsidRDefault="00BA1D30" w:rsidP="00F960AA">
            <w:pPr>
              <w:rPr>
                <w:szCs w:val="21"/>
              </w:rPr>
            </w:pPr>
            <w:r w:rsidRPr="00BA1D30">
              <w:rPr>
                <w:szCs w:val="21"/>
              </w:rPr>
              <w:t>完整性被破坏时，系统能及时发现并拒绝使用；</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DB5A770" w14:textId="6CAA2AAA" w:rsidR="00F960AA" w:rsidRPr="00765B34" w:rsidRDefault="00F960AA" w:rsidP="00B16081">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7CE539AB" w14:textId="541960FA" w:rsidR="00F960AA" w:rsidRDefault="00F960AA" w:rsidP="00F960AA">
            <w:pPr>
              <w:rPr>
                <w:noProof/>
                <w:szCs w:val="21"/>
              </w:rPr>
            </w:pPr>
          </w:p>
        </w:tc>
      </w:tr>
      <w:bookmarkEnd w:id="76"/>
      <w:tr w:rsidR="00537234" w:rsidRPr="002843F1" w14:paraId="1EF4F522"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03F079EC" w14:textId="77777777" w:rsidR="00537234" w:rsidRDefault="00537234" w:rsidP="00537234">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326BB3B6" w14:textId="4E1D8F01" w:rsidR="00537234" w:rsidRDefault="00537234" w:rsidP="00537234">
            <w:r w:rsidRPr="00F960AA">
              <w:t>用户一般数据的</w:t>
            </w:r>
            <w:r>
              <w:rPr>
                <w:rFonts w:hint="eastAsia"/>
              </w:rPr>
              <w:t>传输</w:t>
            </w:r>
            <w:r w:rsidRPr="00F960AA">
              <w:t>保护</w:t>
            </w:r>
            <w:r>
              <w:rPr>
                <w:rFonts w:hint="eastAsia"/>
              </w:rPr>
              <w:t>：</w:t>
            </w:r>
          </w:p>
          <w:p w14:paraId="794F3869" w14:textId="392643CD" w:rsidR="00537234" w:rsidRDefault="00537234" w:rsidP="00537234">
            <w:r>
              <w:t xml:space="preserve">1. </w:t>
            </w:r>
            <w:r>
              <w:t>前端通过</w:t>
            </w:r>
            <w:r>
              <w:t>API</w:t>
            </w:r>
            <w:r>
              <w:t>接口提交用户一般数据</w:t>
            </w:r>
            <w:r>
              <w:rPr>
                <w:rFonts w:hint="eastAsia"/>
              </w:rPr>
              <w:t>；</w:t>
            </w:r>
          </w:p>
          <w:p w14:paraId="2D098527" w14:textId="77777777" w:rsidR="00537234" w:rsidRDefault="00537234" w:rsidP="00537234">
            <w:r>
              <w:t xml:space="preserve">2. </w:t>
            </w:r>
            <w:r>
              <w:t>后端接收并处理数据</w:t>
            </w:r>
          </w:p>
          <w:p w14:paraId="55961CAB" w14:textId="1FF8F631" w:rsidR="00537234" w:rsidRPr="00765B34" w:rsidRDefault="00537234" w:rsidP="00537234">
            <w:pPr>
              <w:rPr>
                <w:szCs w:val="21"/>
              </w:rPr>
            </w:pPr>
            <w:r>
              <w:t xml:space="preserve">3. </w:t>
            </w:r>
            <w:r>
              <w:t>对比提交和存储的数据内容</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1BD13031" w14:textId="0F6C8E15" w:rsidR="00537234" w:rsidRPr="00765B34" w:rsidRDefault="00537234" w:rsidP="00537234">
            <w:pPr>
              <w:rPr>
                <w:szCs w:val="21"/>
              </w:rPr>
            </w:pPr>
            <w:r>
              <w:rPr>
                <w:rFonts w:hint="eastAsia"/>
                <w:szCs w:val="21"/>
              </w:rPr>
              <w:t>提交和存储的一般数据内容一致；</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414946F" w14:textId="05477BCD" w:rsidR="00537234" w:rsidRPr="00765B34" w:rsidRDefault="00537234" w:rsidP="00537234">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248F0D10" w14:textId="352270A0" w:rsidR="00537234" w:rsidRDefault="00537234" w:rsidP="00537234">
            <w:pPr>
              <w:rPr>
                <w:noProof/>
                <w:szCs w:val="21"/>
              </w:rPr>
            </w:pPr>
          </w:p>
        </w:tc>
      </w:tr>
      <w:tr w:rsidR="00BA1D30" w:rsidRPr="002843F1" w14:paraId="71F8C34F"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5A6BB34E" w14:textId="6F699014" w:rsidR="00BA1D30" w:rsidRDefault="00BA1D30" w:rsidP="00BA1D30">
            <w:pPr>
              <w:jc w:val="center"/>
              <w:rPr>
                <w:noProof/>
                <w:szCs w:val="21"/>
              </w:rPr>
            </w:pPr>
            <w:r>
              <w:rPr>
                <w:rFonts w:hint="eastAsia"/>
                <w:noProof/>
                <w:szCs w:val="21"/>
              </w:rPr>
              <w:t>6</w:t>
            </w:r>
          </w:p>
        </w:tc>
        <w:tc>
          <w:tcPr>
            <w:tcW w:w="2126" w:type="dxa"/>
            <w:gridSpan w:val="3"/>
            <w:tcBorders>
              <w:top w:val="single" w:sz="4" w:space="0" w:color="auto"/>
              <w:left w:val="single" w:sz="4" w:space="0" w:color="auto"/>
              <w:bottom w:val="single" w:sz="4" w:space="0" w:color="auto"/>
              <w:right w:val="single" w:sz="4" w:space="0" w:color="auto"/>
            </w:tcBorders>
          </w:tcPr>
          <w:p w14:paraId="0331B1D9" w14:textId="1F205914" w:rsidR="00BA1D30" w:rsidRDefault="00BA1D30" w:rsidP="00BA1D30">
            <w:r w:rsidRPr="00F960AA">
              <w:t>用户一般数据的</w:t>
            </w:r>
            <w:r>
              <w:rPr>
                <w:rFonts w:hint="eastAsia"/>
              </w:rPr>
              <w:t>传输</w:t>
            </w:r>
            <w:r w:rsidRPr="00F960AA">
              <w:t>保护</w:t>
            </w:r>
            <w:r>
              <w:rPr>
                <w:rFonts w:hint="eastAsia"/>
              </w:rPr>
              <w:t>：</w:t>
            </w:r>
          </w:p>
          <w:p w14:paraId="5F283F12" w14:textId="77777777" w:rsidR="00BA1D30" w:rsidRDefault="00BA1D30" w:rsidP="00BA1D30">
            <w:r>
              <w:t xml:space="preserve">1. </w:t>
            </w:r>
            <w:r>
              <w:t>使用</w:t>
            </w:r>
            <w:r>
              <w:t>Wireshark</w:t>
            </w:r>
            <w:r>
              <w:t>抓取前端提交一般数据的数据包</w:t>
            </w:r>
          </w:p>
          <w:p w14:paraId="498154E1" w14:textId="77777777" w:rsidR="00BA1D30" w:rsidRDefault="00BA1D30" w:rsidP="00BA1D30">
            <w:r>
              <w:t xml:space="preserve">2. </w:t>
            </w:r>
            <w:r>
              <w:t>修改数据包中的数据内容后重新发送</w:t>
            </w:r>
          </w:p>
          <w:p w14:paraId="70CA9C1D" w14:textId="2D12E8FF" w:rsidR="00BA1D30" w:rsidRPr="00765B34" w:rsidRDefault="00BA1D30" w:rsidP="00BA1D30">
            <w:pPr>
              <w:rPr>
                <w:szCs w:val="21"/>
              </w:rPr>
            </w:pPr>
            <w:r>
              <w:t xml:space="preserve">3. </w:t>
            </w:r>
            <w:r>
              <w:t>查看后端的处理结果</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7D3EA24" w14:textId="279A89B3" w:rsidR="00BA1D30" w:rsidRPr="00765B34" w:rsidRDefault="00BA1D30" w:rsidP="00BA1D30">
            <w:pPr>
              <w:rPr>
                <w:szCs w:val="21"/>
              </w:rPr>
            </w:pPr>
            <w:r w:rsidRPr="009F5D2B">
              <w:rPr>
                <w:szCs w:val="21"/>
              </w:rPr>
              <w:t>系统能正确识别并拒绝处理</w:t>
            </w:r>
            <w:r>
              <w:rPr>
                <w:rFonts w:hint="eastAsia"/>
                <w:szCs w:val="21"/>
              </w:rPr>
              <w:t>篡改后的数据</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7CA263F" w14:textId="1BB66EBA" w:rsidR="00BA1D30" w:rsidRPr="00765B34" w:rsidRDefault="00BA1D30" w:rsidP="00BA1D30">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7129F715" w14:textId="22651A80" w:rsidR="00BA1D30" w:rsidRDefault="00BA1D30" w:rsidP="00BA1D30">
            <w:pPr>
              <w:rPr>
                <w:noProof/>
                <w:szCs w:val="21"/>
              </w:rPr>
            </w:pPr>
          </w:p>
        </w:tc>
      </w:tr>
      <w:tr w:rsidR="00BA1D30" w:rsidRPr="002843F1" w14:paraId="1E893526" w14:textId="77777777" w:rsidTr="00FF60D8">
        <w:tc>
          <w:tcPr>
            <w:tcW w:w="817" w:type="dxa"/>
            <w:tcBorders>
              <w:top w:val="single" w:sz="4" w:space="0" w:color="auto"/>
              <w:left w:val="single" w:sz="4" w:space="0" w:color="auto"/>
              <w:bottom w:val="single" w:sz="4" w:space="0" w:color="auto"/>
              <w:right w:val="single" w:sz="4" w:space="0" w:color="auto"/>
            </w:tcBorders>
            <w:vAlign w:val="center"/>
          </w:tcPr>
          <w:p w14:paraId="5F409363" w14:textId="3FC93C23" w:rsidR="00BA1D30" w:rsidRDefault="00BA1D30" w:rsidP="00BA1D30">
            <w:pPr>
              <w:jc w:val="center"/>
              <w:rPr>
                <w:noProof/>
                <w:szCs w:val="21"/>
              </w:rPr>
            </w:pPr>
            <w:r>
              <w:rPr>
                <w:rFonts w:hint="eastAsia"/>
                <w:noProof/>
                <w:szCs w:val="21"/>
              </w:rPr>
              <w:t>7</w:t>
            </w:r>
          </w:p>
        </w:tc>
        <w:tc>
          <w:tcPr>
            <w:tcW w:w="2126" w:type="dxa"/>
            <w:gridSpan w:val="3"/>
            <w:tcBorders>
              <w:top w:val="single" w:sz="4" w:space="0" w:color="auto"/>
              <w:left w:val="single" w:sz="4" w:space="0" w:color="auto"/>
              <w:bottom w:val="single" w:sz="4" w:space="0" w:color="auto"/>
              <w:right w:val="single" w:sz="4" w:space="0" w:color="auto"/>
            </w:tcBorders>
          </w:tcPr>
          <w:p w14:paraId="3C04CCC4" w14:textId="77777777" w:rsidR="00BA1D30" w:rsidRDefault="00BA1D30" w:rsidP="00BA1D30">
            <w:pPr>
              <w:rPr>
                <w:szCs w:val="21"/>
              </w:rPr>
            </w:pPr>
            <w:r w:rsidRPr="004A645E">
              <w:rPr>
                <w:szCs w:val="21"/>
              </w:rPr>
              <w:t>用户重要数据的存储保护</w:t>
            </w:r>
            <w:r>
              <w:rPr>
                <w:rFonts w:hint="eastAsia"/>
                <w:szCs w:val="21"/>
              </w:rPr>
              <w:t>：</w:t>
            </w:r>
          </w:p>
          <w:p w14:paraId="015DC73B" w14:textId="5CAD859C" w:rsidR="00BA1D30" w:rsidRDefault="00BA1D30" w:rsidP="00BA1D30">
            <w:pPr>
              <w:rPr>
                <w:szCs w:val="21"/>
              </w:rPr>
            </w:pPr>
            <w:r w:rsidRPr="004A645E">
              <w:rPr>
                <w:szCs w:val="21"/>
              </w:rPr>
              <w:t xml:space="preserve">1. </w:t>
            </w:r>
            <w:r w:rsidRPr="004A645E">
              <w:rPr>
                <w:szCs w:val="21"/>
              </w:rPr>
              <w:t>用户</w:t>
            </w:r>
            <w:r>
              <w:rPr>
                <w:rFonts w:hint="eastAsia"/>
                <w:szCs w:val="21"/>
              </w:rPr>
              <w:t>user1</w:t>
            </w:r>
            <w:r w:rsidRPr="004A645E">
              <w:rPr>
                <w:szCs w:val="21"/>
              </w:rPr>
              <w:t>修改登录密码，系统将加密后的密码哈希存储到数据库</w:t>
            </w:r>
            <w:r>
              <w:rPr>
                <w:rFonts w:hint="eastAsia"/>
                <w:szCs w:val="21"/>
              </w:rPr>
              <w:t>；</w:t>
            </w:r>
          </w:p>
          <w:p w14:paraId="0C5B04C1" w14:textId="7ABC2C30" w:rsidR="00BA1D30" w:rsidRDefault="00BA1D30" w:rsidP="00BA1D30">
            <w:pPr>
              <w:rPr>
                <w:szCs w:val="21"/>
              </w:rPr>
            </w:pPr>
            <w:r w:rsidRPr="004A645E">
              <w:rPr>
                <w:szCs w:val="21"/>
              </w:rPr>
              <w:t xml:space="preserve">2. </w:t>
            </w:r>
            <w:r w:rsidRPr="004A645E">
              <w:rPr>
                <w:szCs w:val="21"/>
              </w:rPr>
              <w:t>查看数据库中是否同时存储了该密码哈希</w:t>
            </w:r>
            <w:r>
              <w:rPr>
                <w:rFonts w:hint="eastAsia"/>
                <w:szCs w:val="21"/>
              </w:rPr>
              <w:t>值；</w:t>
            </w:r>
          </w:p>
          <w:p w14:paraId="4B63226B" w14:textId="0DE9624F" w:rsidR="00BA1D30" w:rsidRPr="00765B34" w:rsidRDefault="00BA1D30" w:rsidP="00BA1D30">
            <w:pPr>
              <w:rPr>
                <w:szCs w:val="21"/>
              </w:rPr>
            </w:pPr>
            <w:r w:rsidRPr="004A645E">
              <w:rPr>
                <w:szCs w:val="21"/>
              </w:rPr>
              <w:t xml:space="preserve">3. </w:t>
            </w:r>
            <w:r w:rsidRPr="004A645E">
              <w:rPr>
                <w:szCs w:val="21"/>
              </w:rPr>
              <w:t>用户</w:t>
            </w:r>
            <w:r>
              <w:rPr>
                <w:rFonts w:hint="eastAsia"/>
                <w:szCs w:val="21"/>
              </w:rPr>
              <w:t>user1</w:t>
            </w:r>
            <w:r w:rsidRPr="004A645E">
              <w:rPr>
                <w:szCs w:val="21"/>
              </w:rPr>
              <w:t>使用新密码登录系统</w:t>
            </w:r>
            <w:r>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352C3A77" w14:textId="31678F79" w:rsidR="00BA1D30" w:rsidRPr="00765B34" w:rsidRDefault="00BA1D30" w:rsidP="00BA1D30">
            <w:pPr>
              <w:rPr>
                <w:szCs w:val="21"/>
              </w:rPr>
            </w:pPr>
            <w:r w:rsidRPr="007C1810">
              <w:rPr>
                <w:szCs w:val="21"/>
              </w:rPr>
              <w:t>系统为存储的用户重要数据</w:t>
            </w:r>
            <w:r>
              <w:rPr>
                <w:rFonts w:hint="eastAsia"/>
                <w:szCs w:val="21"/>
              </w:rPr>
              <w:t>（用户密码）</w:t>
            </w:r>
            <w:r w:rsidRPr="007C1810">
              <w:rPr>
                <w:szCs w:val="21"/>
              </w:rPr>
              <w:t>设置完整性标签（哈希值</w:t>
            </w:r>
            <w:r>
              <w:rPr>
                <w:rFonts w:hint="eastAsia"/>
                <w:szCs w:val="21"/>
              </w:rPr>
              <w:t>）</w:t>
            </w:r>
          </w:p>
        </w:tc>
        <w:tc>
          <w:tcPr>
            <w:tcW w:w="3119" w:type="dxa"/>
            <w:gridSpan w:val="2"/>
            <w:tcBorders>
              <w:top w:val="single" w:sz="4" w:space="0" w:color="auto"/>
              <w:left w:val="single" w:sz="4" w:space="0" w:color="auto"/>
              <w:bottom w:val="single" w:sz="4" w:space="0" w:color="auto"/>
              <w:right w:val="single" w:sz="4" w:space="0" w:color="auto"/>
            </w:tcBorders>
          </w:tcPr>
          <w:p w14:paraId="7CCBA7AA" w14:textId="05B3B922" w:rsidR="00BA1D30" w:rsidRPr="00E42275" w:rsidRDefault="00BA1D30" w:rsidP="00BA1D30">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2BEC2D0E" w14:textId="40C2A153" w:rsidR="00BA1D30" w:rsidRDefault="00BA1D30" w:rsidP="00BA1D30">
            <w:pPr>
              <w:rPr>
                <w:noProof/>
                <w:szCs w:val="21"/>
              </w:rPr>
            </w:pPr>
          </w:p>
        </w:tc>
      </w:tr>
      <w:tr w:rsidR="00BA1D30" w:rsidRPr="002843F1" w14:paraId="14B8AD4E"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1609668C" w14:textId="48A9BBE7" w:rsidR="00BA1D30" w:rsidRDefault="00BA1D30" w:rsidP="00BA1D30">
            <w:pPr>
              <w:jc w:val="center"/>
              <w:rPr>
                <w:noProof/>
                <w:szCs w:val="21"/>
              </w:rPr>
            </w:pPr>
            <w:r>
              <w:rPr>
                <w:rFonts w:hint="eastAsia"/>
                <w:noProof/>
                <w:szCs w:val="21"/>
              </w:rPr>
              <w:t>8</w:t>
            </w:r>
          </w:p>
        </w:tc>
        <w:tc>
          <w:tcPr>
            <w:tcW w:w="2126" w:type="dxa"/>
            <w:gridSpan w:val="3"/>
            <w:tcBorders>
              <w:top w:val="single" w:sz="4" w:space="0" w:color="auto"/>
              <w:left w:val="single" w:sz="4" w:space="0" w:color="auto"/>
              <w:bottom w:val="single" w:sz="4" w:space="0" w:color="auto"/>
              <w:right w:val="single" w:sz="4" w:space="0" w:color="auto"/>
            </w:tcBorders>
          </w:tcPr>
          <w:p w14:paraId="27990E7E" w14:textId="77777777" w:rsidR="00BA1D30" w:rsidRDefault="00BA1D30" w:rsidP="00BA1D30">
            <w:pPr>
              <w:rPr>
                <w:szCs w:val="21"/>
              </w:rPr>
            </w:pPr>
            <w:r w:rsidRPr="004A645E">
              <w:rPr>
                <w:szCs w:val="21"/>
              </w:rPr>
              <w:t>用户重要数据的存储保护</w:t>
            </w:r>
            <w:r>
              <w:rPr>
                <w:rFonts w:hint="eastAsia"/>
                <w:szCs w:val="21"/>
              </w:rPr>
              <w:t>：</w:t>
            </w:r>
          </w:p>
          <w:p w14:paraId="3CF81E0D" w14:textId="1C835CF1" w:rsidR="00BA1D30" w:rsidRDefault="00BA1D30" w:rsidP="00BA1D30">
            <w:r w:rsidRPr="005740C6">
              <w:t xml:space="preserve">1. </w:t>
            </w:r>
            <w:r w:rsidRPr="005740C6">
              <w:t>用户</w:t>
            </w:r>
            <w:r>
              <w:rPr>
                <w:rFonts w:hint="eastAsia"/>
              </w:rPr>
              <w:t>user2</w:t>
            </w:r>
            <w:r w:rsidRPr="005740C6">
              <w:t>的</w:t>
            </w:r>
            <w:r>
              <w:rPr>
                <w:rFonts w:hint="eastAsia"/>
              </w:rPr>
              <w:t>密码</w:t>
            </w:r>
            <w:r w:rsidRPr="005740C6">
              <w:t>存储在数据库中，带有完整性标签</w:t>
            </w:r>
            <w:r>
              <w:rPr>
                <w:rFonts w:hint="eastAsia"/>
              </w:rPr>
              <w:t>（哈希值）</w:t>
            </w:r>
          </w:p>
          <w:p w14:paraId="4159F39D" w14:textId="0633D4BC" w:rsidR="00BA1D30" w:rsidRDefault="00BA1D30" w:rsidP="00BA1D30">
            <w:r w:rsidRPr="005740C6">
              <w:lastRenderedPageBreak/>
              <w:t xml:space="preserve">2. </w:t>
            </w:r>
            <w:r w:rsidRPr="005740C6">
              <w:t>使用数据库客户端直接修改该</w:t>
            </w:r>
            <w:r>
              <w:rPr>
                <w:rFonts w:hint="eastAsia"/>
              </w:rPr>
              <w:t>用户密码；</w:t>
            </w:r>
          </w:p>
          <w:p w14:paraId="01AFBB24" w14:textId="1A03EE37" w:rsidR="00BA1D30" w:rsidRDefault="00BA1D30" w:rsidP="00BA1D30">
            <w:r w:rsidRPr="005740C6">
              <w:t xml:space="preserve">3. </w:t>
            </w:r>
            <w:r w:rsidRPr="005740C6">
              <w:t>系统尝试读取并使用该</w:t>
            </w:r>
            <w:r>
              <w:rPr>
                <w:rFonts w:hint="eastAsia"/>
              </w:rPr>
              <w:t>密码；</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4DAB02FC" w14:textId="6717E04F" w:rsidR="00BA1D30" w:rsidRPr="00765B34" w:rsidRDefault="00BA1D30" w:rsidP="00BA1D30">
            <w:pPr>
              <w:rPr>
                <w:szCs w:val="21"/>
              </w:rPr>
            </w:pPr>
            <w:r w:rsidRPr="005740C6">
              <w:rPr>
                <w:szCs w:val="21"/>
              </w:rPr>
              <w:lastRenderedPageBreak/>
              <w:t>完整性被破坏时，系统能及时发现并采取恢复措施</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49E4C26" w14:textId="4684CA88" w:rsidR="00BA1D30" w:rsidRPr="00765B34" w:rsidRDefault="00BA1D30" w:rsidP="00BA1D30">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37DC2D0A" w14:textId="5AD207DF" w:rsidR="00BA1D30" w:rsidRDefault="00BA1D30" w:rsidP="00BA1D30">
            <w:pPr>
              <w:rPr>
                <w:noProof/>
                <w:szCs w:val="21"/>
              </w:rPr>
            </w:pPr>
          </w:p>
        </w:tc>
      </w:tr>
      <w:tr w:rsidR="00BA1D30" w:rsidRPr="002843F1" w14:paraId="21ECE70A"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0A39DA13" w14:textId="186836EA" w:rsidR="00BA1D30" w:rsidRDefault="00BA1D30" w:rsidP="00BA1D30">
            <w:pPr>
              <w:jc w:val="center"/>
              <w:rPr>
                <w:noProof/>
                <w:szCs w:val="21"/>
              </w:rPr>
            </w:pPr>
            <w:r>
              <w:rPr>
                <w:rFonts w:hint="eastAsia"/>
                <w:noProof/>
                <w:szCs w:val="21"/>
              </w:rPr>
              <w:t>9</w:t>
            </w:r>
          </w:p>
        </w:tc>
        <w:tc>
          <w:tcPr>
            <w:tcW w:w="2126" w:type="dxa"/>
            <w:gridSpan w:val="3"/>
            <w:tcBorders>
              <w:top w:val="single" w:sz="4" w:space="0" w:color="auto"/>
              <w:left w:val="single" w:sz="4" w:space="0" w:color="auto"/>
              <w:bottom w:val="single" w:sz="4" w:space="0" w:color="auto"/>
              <w:right w:val="single" w:sz="4" w:space="0" w:color="auto"/>
            </w:tcBorders>
          </w:tcPr>
          <w:p w14:paraId="3C2546E1" w14:textId="77777777" w:rsidR="00BA1D30" w:rsidRDefault="00BA1D30" w:rsidP="00BA1D30">
            <w:pPr>
              <w:rPr>
                <w:szCs w:val="21"/>
              </w:rPr>
            </w:pPr>
            <w:r w:rsidRPr="00857772">
              <w:rPr>
                <w:szCs w:val="21"/>
              </w:rPr>
              <w:t>用户重要数据的传输保护</w:t>
            </w:r>
            <w:r>
              <w:rPr>
                <w:rFonts w:hint="eastAsia"/>
                <w:szCs w:val="21"/>
              </w:rPr>
              <w:t>：</w:t>
            </w:r>
          </w:p>
          <w:p w14:paraId="1618E5D1" w14:textId="54354E61" w:rsidR="00BA1D30" w:rsidRDefault="00BA1D30" w:rsidP="00BA1D30">
            <w:pPr>
              <w:rPr>
                <w:szCs w:val="21"/>
              </w:rPr>
            </w:pPr>
            <w:r w:rsidRPr="008674B0">
              <w:rPr>
                <w:szCs w:val="21"/>
              </w:rPr>
              <w:t xml:space="preserve">1. </w:t>
            </w:r>
            <w:r w:rsidRPr="008674B0">
              <w:rPr>
                <w:szCs w:val="21"/>
              </w:rPr>
              <w:t>用户</w:t>
            </w:r>
            <w:r>
              <w:rPr>
                <w:rFonts w:hint="eastAsia"/>
                <w:szCs w:val="21"/>
              </w:rPr>
              <w:t>user1</w:t>
            </w:r>
            <w:r>
              <w:rPr>
                <w:rFonts w:hint="eastAsia"/>
                <w:szCs w:val="21"/>
              </w:rPr>
              <w:t>发起登录操作</w:t>
            </w:r>
            <w:r w:rsidRPr="008674B0">
              <w:rPr>
                <w:szCs w:val="21"/>
              </w:rPr>
              <w:t>，系统为</w:t>
            </w:r>
            <w:r>
              <w:rPr>
                <w:rFonts w:hint="eastAsia"/>
                <w:szCs w:val="21"/>
              </w:rPr>
              <w:t>密码</w:t>
            </w:r>
            <w:r w:rsidRPr="008674B0">
              <w:rPr>
                <w:szCs w:val="21"/>
              </w:rPr>
              <w:t>生成</w:t>
            </w:r>
            <w:r>
              <w:rPr>
                <w:rFonts w:hint="eastAsia"/>
                <w:szCs w:val="21"/>
              </w:rPr>
              <w:t>哈希值；</w:t>
            </w:r>
          </w:p>
          <w:p w14:paraId="3D5747C1" w14:textId="3E377631" w:rsidR="00BA1D30" w:rsidRDefault="00BA1D30" w:rsidP="00BA1D30">
            <w:pPr>
              <w:rPr>
                <w:szCs w:val="21"/>
              </w:rPr>
            </w:pPr>
            <w:r w:rsidRPr="008674B0">
              <w:rPr>
                <w:szCs w:val="21"/>
              </w:rPr>
              <w:t xml:space="preserve">2. </w:t>
            </w:r>
            <w:r>
              <w:rPr>
                <w:rFonts w:hint="eastAsia"/>
                <w:szCs w:val="21"/>
              </w:rPr>
              <w:t>哈希值</w:t>
            </w:r>
            <w:r w:rsidRPr="008674B0">
              <w:rPr>
                <w:szCs w:val="21"/>
              </w:rPr>
              <w:t>通过网络传输到后端服务器</w:t>
            </w:r>
            <w:r>
              <w:rPr>
                <w:rFonts w:hint="eastAsia"/>
                <w:szCs w:val="21"/>
              </w:rPr>
              <w:t>；</w:t>
            </w:r>
          </w:p>
          <w:p w14:paraId="686FB649" w14:textId="5C9BE7F2" w:rsidR="00BA1D30" w:rsidRPr="004A645E" w:rsidRDefault="00BA1D30" w:rsidP="00BA1D30">
            <w:pPr>
              <w:rPr>
                <w:szCs w:val="21"/>
              </w:rPr>
            </w:pPr>
            <w:r w:rsidRPr="008674B0">
              <w:rPr>
                <w:szCs w:val="21"/>
              </w:rPr>
              <w:t xml:space="preserve">3. </w:t>
            </w:r>
            <w:r w:rsidRPr="008674B0">
              <w:rPr>
                <w:szCs w:val="21"/>
              </w:rPr>
              <w:t>后端验证</w:t>
            </w:r>
            <w:r>
              <w:rPr>
                <w:rFonts w:hint="eastAsia"/>
                <w:szCs w:val="21"/>
              </w:rPr>
              <w:t>哈希值</w:t>
            </w:r>
            <w:r w:rsidRPr="008674B0">
              <w:rPr>
                <w:szCs w:val="21"/>
              </w:rPr>
              <w:t>并处理</w:t>
            </w:r>
            <w:r>
              <w:rPr>
                <w:rFonts w:hint="eastAsia"/>
                <w:szCs w:val="21"/>
              </w:rPr>
              <w:t>登录操作，反馈登录。</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0B0EEE1" w14:textId="14FBA88A" w:rsidR="00BA1D30" w:rsidRPr="005740C6" w:rsidRDefault="00BA1D30" w:rsidP="00BA1D30">
            <w:pPr>
              <w:rPr>
                <w:szCs w:val="21"/>
              </w:rPr>
            </w:pPr>
            <w:r w:rsidRPr="00915043">
              <w:rPr>
                <w:szCs w:val="21"/>
              </w:rPr>
              <w:t>系统是否为网络传输的用户重要数据</w:t>
            </w:r>
            <w:r>
              <w:rPr>
                <w:rFonts w:hint="eastAsia"/>
                <w:szCs w:val="21"/>
              </w:rPr>
              <w:t>（密码）</w:t>
            </w:r>
            <w:r w:rsidRPr="00915043">
              <w:rPr>
                <w:szCs w:val="21"/>
              </w:rPr>
              <w:t>设置完整性标签</w:t>
            </w:r>
            <w:r>
              <w:rPr>
                <w:rFonts w:hint="eastAsia"/>
                <w:szCs w:val="21"/>
              </w:rPr>
              <w:t>（哈希值）</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EC8F7D8" w14:textId="01AE52CE" w:rsidR="00BA1D30" w:rsidRPr="005740C6" w:rsidRDefault="00BA1D30" w:rsidP="00BA1D30">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3ED8E599" w14:textId="6F5A990C" w:rsidR="00BA1D30" w:rsidRDefault="00BA1D30" w:rsidP="00BA1D30">
            <w:pPr>
              <w:rPr>
                <w:noProof/>
                <w:szCs w:val="21"/>
              </w:rPr>
            </w:pPr>
          </w:p>
        </w:tc>
      </w:tr>
      <w:tr w:rsidR="00BA1D30" w:rsidRPr="002843F1" w14:paraId="04FE3AAB"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2A1A8216" w14:textId="75BDC6AA" w:rsidR="00BA1D30" w:rsidRDefault="00BA1D30" w:rsidP="00BA1D30">
            <w:pPr>
              <w:jc w:val="center"/>
              <w:rPr>
                <w:noProof/>
                <w:szCs w:val="21"/>
              </w:rPr>
            </w:pPr>
            <w:r>
              <w:rPr>
                <w:rFonts w:hint="eastAsia"/>
                <w:noProof/>
                <w:szCs w:val="21"/>
              </w:rPr>
              <w:t>10</w:t>
            </w:r>
          </w:p>
        </w:tc>
        <w:tc>
          <w:tcPr>
            <w:tcW w:w="2126" w:type="dxa"/>
            <w:gridSpan w:val="3"/>
            <w:tcBorders>
              <w:top w:val="single" w:sz="4" w:space="0" w:color="auto"/>
              <w:left w:val="single" w:sz="4" w:space="0" w:color="auto"/>
              <w:bottom w:val="single" w:sz="4" w:space="0" w:color="auto"/>
              <w:right w:val="single" w:sz="4" w:space="0" w:color="auto"/>
            </w:tcBorders>
          </w:tcPr>
          <w:p w14:paraId="175874B7" w14:textId="2C1608A5" w:rsidR="00BA1D30" w:rsidRDefault="00BA1D30" w:rsidP="00BA1D30">
            <w:pPr>
              <w:rPr>
                <w:szCs w:val="21"/>
              </w:rPr>
            </w:pPr>
            <w:r w:rsidRPr="00857772">
              <w:rPr>
                <w:szCs w:val="21"/>
              </w:rPr>
              <w:t>用户重要数据的传输保护</w:t>
            </w:r>
            <w:r>
              <w:rPr>
                <w:rFonts w:hint="eastAsia"/>
                <w:szCs w:val="21"/>
              </w:rPr>
              <w:t>：</w:t>
            </w:r>
          </w:p>
          <w:p w14:paraId="6F0E43C5" w14:textId="178FA7C2" w:rsidR="00BA1D30" w:rsidRDefault="00BA1D30" w:rsidP="00BA1D30">
            <w:pPr>
              <w:rPr>
                <w:szCs w:val="21"/>
              </w:rPr>
            </w:pPr>
            <w:r w:rsidRPr="008D73C0">
              <w:rPr>
                <w:szCs w:val="21"/>
              </w:rPr>
              <w:t xml:space="preserve">1. </w:t>
            </w:r>
            <w:r w:rsidRPr="008D73C0">
              <w:rPr>
                <w:szCs w:val="21"/>
              </w:rPr>
              <w:t>使用</w:t>
            </w:r>
            <w:r>
              <w:rPr>
                <w:rFonts w:hint="eastAsia"/>
                <w:szCs w:val="21"/>
              </w:rPr>
              <w:t>Wireshark</w:t>
            </w:r>
            <w:r w:rsidRPr="008D73C0">
              <w:rPr>
                <w:szCs w:val="21"/>
              </w:rPr>
              <w:t>抓取用户</w:t>
            </w:r>
            <w:r w:rsidRPr="008D73C0">
              <w:rPr>
                <w:szCs w:val="21"/>
              </w:rPr>
              <w:t>A</w:t>
            </w:r>
            <w:r w:rsidRPr="008D73C0">
              <w:rPr>
                <w:szCs w:val="21"/>
              </w:rPr>
              <w:t>的</w:t>
            </w:r>
            <w:r>
              <w:rPr>
                <w:rFonts w:hint="eastAsia"/>
                <w:szCs w:val="21"/>
              </w:rPr>
              <w:t>登录</w:t>
            </w:r>
            <w:r w:rsidRPr="008D73C0">
              <w:rPr>
                <w:szCs w:val="21"/>
              </w:rPr>
              <w:t>请求数据包</w:t>
            </w:r>
            <w:r>
              <w:rPr>
                <w:rFonts w:hint="eastAsia"/>
                <w:szCs w:val="21"/>
              </w:rPr>
              <w:t>；</w:t>
            </w:r>
          </w:p>
          <w:p w14:paraId="13981185" w14:textId="7D2379CA" w:rsidR="00BA1D30" w:rsidRDefault="00BA1D30" w:rsidP="00BA1D30">
            <w:pPr>
              <w:rPr>
                <w:szCs w:val="21"/>
              </w:rPr>
            </w:pPr>
            <w:r w:rsidRPr="008D73C0">
              <w:rPr>
                <w:szCs w:val="21"/>
              </w:rPr>
              <w:t xml:space="preserve">2. </w:t>
            </w:r>
            <w:r w:rsidRPr="008D73C0">
              <w:rPr>
                <w:szCs w:val="21"/>
              </w:rPr>
              <w:t>修改数据包中的</w:t>
            </w:r>
            <w:r>
              <w:rPr>
                <w:rFonts w:hint="eastAsia"/>
                <w:szCs w:val="21"/>
              </w:rPr>
              <w:t>哈希码</w:t>
            </w:r>
            <w:r w:rsidRPr="008D73C0">
              <w:rPr>
                <w:szCs w:val="21"/>
              </w:rPr>
              <w:t>后重新发送</w:t>
            </w:r>
            <w:r>
              <w:rPr>
                <w:rFonts w:hint="eastAsia"/>
                <w:szCs w:val="21"/>
              </w:rPr>
              <w:t>；</w:t>
            </w:r>
          </w:p>
          <w:p w14:paraId="55FD53EB" w14:textId="1F8D2F8D" w:rsidR="00BA1D30" w:rsidRPr="004A645E" w:rsidRDefault="00BA1D30" w:rsidP="00BA1D30">
            <w:pPr>
              <w:rPr>
                <w:szCs w:val="21"/>
              </w:rPr>
            </w:pPr>
            <w:r w:rsidRPr="008D73C0">
              <w:rPr>
                <w:szCs w:val="21"/>
              </w:rPr>
              <w:t xml:space="preserve">3. </w:t>
            </w:r>
            <w:r w:rsidRPr="008D73C0">
              <w:rPr>
                <w:szCs w:val="21"/>
              </w:rPr>
              <w:t>查看后端的处理结果</w:t>
            </w:r>
            <w:r>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7289349C" w14:textId="46D8AD39" w:rsidR="00BA1D30" w:rsidRPr="005740C6" w:rsidRDefault="00DE464D" w:rsidP="00BA1D30">
            <w:pPr>
              <w:rPr>
                <w:szCs w:val="21"/>
              </w:rPr>
            </w:pPr>
            <w:r w:rsidRPr="00DE464D">
              <w:rPr>
                <w:szCs w:val="21"/>
              </w:rPr>
              <w:t>完整性被破坏时，系统能及时发现并采取恢复措施</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4B44780" w14:textId="240CBA39" w:rsidR="00BA1D30" w:rsidRPr="005740C6" w:rsidRDefault="00BA1D30" w:rsidP="00BA1D30">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6327B2AB" w14:textId="17AB5C9D" w:rsidR="00BA1D30" w:rsidRDefault="00BA1D30" w:rsidP="00BA1D30">
            <w:pPr>
              <w:rPr>
                <w:noProof/>
                <w:szCs w:val="21"/>
              </w:rPr>
            </w:pPr>
          </w:p>
        </w:tc>
      </w:tr>
      <w:tr w:rsidR="00DE464D" w:rsidRPr="002843F1" w14:paraId="070FEB56" w14:textId="77777777" w:rsidTr="0002320D">
        <w:tc>
          <w:tcPr>
            <w:tcW w:w="817" w:type="dxa"/>
            <w:tcBorders>
              <w:top w:val="single" w:sz="4" w:space="0" w:color="auto"/>
              <w:left w:val="single" w:sz="4" w:space="0" w:color="auto"/>
              <w:bottom w:val="single" w:sz="4" w:space="0" w:color="auto"/>
              <w:right w:val="single" w:sz="4" w:space="0" w:color="auto"/>
            </w:tcBorders>
            <w:vAlign w:val="center"/>
          </w:tcPr>
          <w:p w14:paraId="4D6B601D" w14:textId="5E636049" w:rsidR="00DE464D" w:rsidRDefault="00DE464D" w:rsidP="00DE464D">
            <w:pPr>
              <w:jc w:val="center"/>
              <w:rPr>
                <w:noProof/>
                <w:szCs w:val="21"/>
              </w:rPr>
            </w:pPr>
            <w:r>
              <w:rPr>
                <w:rFonts w:hint="eastAsia"/>
                <w:noProof/>
                <w:szCs w:val="21"/>
              </w:rPr>
              <w:t>11</w:t>
            </w:r>
          </w:p>
        </w:tc>
        <w:tc>
          <w:tcPr>
            <w:tcW w:w="2126" w:type="dxa"/>
            <w:gridSpan w:val="3"/>
            <w:tcBorders>
              <w:top w:val="single" w:sz="4" w:space="0" w:color="auto"/>
              <w:left w:val="single" w:sz="4" w:space="0" w:color="auto"/>
              <w:bottom w:val="single" w:sz="4" w:space="0" w:color="auto"/>
              <w:right w:val="single" w:sz="4" w:space="0" w:color="auto"/>
            </w:tcBorders>
          </w:tcPr>
          <w:p w14:paraId="6A73626F" w14:textId="77777777" w:rsidR="00DE464D" w:rsidRDefault="00DE464D" w:rsidP="00DE464D">
            <w:pPr>
              <w:rPr>
                <w:szCs w:val="21"/>
              </w:rPr>
            </w:pPr>
            <w:r w:rsidRPr="00857772">
              <w:rPr>
                <w:szCs w:val="21"/>
              </w:rPr>
              <w:t>用户重要数据的传输保护</w:t>
            </w:r>
            <w:r>
              <w:rPr>
                <w:rFonts w:hint="eastAsia"/>
                <w:szCs w:val="21"/>
              </w:rPr>
              <w:t>：</w:t>
            </w:r>
          </w:p>
          <w:p w14:paraId="081E3179" w14:textId="77777777" w:rsidR="00DE464D" w:rsidRDefault="00DE464D" w:rsidP="00DE464D">
            <w:r>
              <w:t xml:space="preserve">1. </w:t>
            </w:r>
            <w:r>
              <w:t>用户</w:t>
            </w:r>
            <w:r>
              <w:rPr>
                <w:rFonts w:hint="eastAsia"/>
              </w:rPr>
              <w:t>user1</w:t>
            </w:r>
            <w:r>
              <w:t>上传一份重要的个人文档</w:t>
            </w:r>
            <w:r>
              <w:rPr>
                <w:rFonts w:hint="eastAsia"/>
              </w:rPr>
              <w:t>；</w:t>
            </w:r>
            <w:r>
              <w:t xml:space="preserve">2. </w:t>
            </w:r>
            <w:r>
              <w:t>传输过程中</w:t>
            </w:r>
            <w:r>
              <w:rPr>
                <w:rFonts w:hint="eastAsia"/>
              </w:rPr>
              <w:t>断开网络</w:t>
            </w:r>
            <w:r>
              <w:t>模拟网络丢包</w:t>
            </w:r>
            <w:r>
              <w:rPr>
                <w:rFonts w:hint="eastAsia"/>
              </w:rPr>
              <w:t>的情况</w:t>
            </w:r>
            <w:r>
              <w:t>，导致传输失败</w:t>
            </w:r>
            <w:r>
              <w:rPr>
                <w:rFonts w:hint="eastAsia"/>
              </w:rPr>
              <w:t>；</w:t>
            </w:r>
            <w:r>
              <w:t xml:space="preserve">3. </w:t>
            </w:r>
            <w:r>
              <w:t>查看系统的处理结果</w:t>
            </w:r>
            <w:r>
              <w:rPr>
                <w:rFonts w:hint="eastAsia"/>
              </w:rPr>
              <w:t>；</w:t>
            </w:r>
          </w:p>
          <w:p w14:paraId="2B531885" w14:textId="2814B9B7" w:rsidR="00DE464D" w:rsidRPr="00857772" w:rsidRDefault="00DE464D" w:rsidP="00DE464D">
            <w:pPr>
              <w:rPr>
                <w:szCs w:val="21"/>
              </w:rPr>
            </w:pPr>
            <w:r>
              <w:rPr>
                <w:rFonts w:hint="eastAsia"/>
              </w:rPr>
              <w:t xml:space="preserve">4. </w:t>
            </w:r>
            <w:r>
              <w:rPr>
                <w:rFonts w:hint="eastAsia"/>
              </w:rPr>
              <w:t>验证重传的文件和原始文件是否相同。</w:t>
            </w:r>
          </w:p>
        </w:tc>
        <w:tc>
          <w:tcPr>
            <w:tcW w:w="2835" w:type="dxa"/>
            <w:gridSpan w:val="3"/>
            <w:tcBorders>
              <w:top w:val="single" w:sz="4" w:space="0" w:color="auto"/>
              <w:left w:val="single" w:sz="4" w:space="0" w:color="auto"/>
              <w:bottom w:val="single" w:sz="4" w:space="0" w:color="auto"/>
              <w:right w:val="single" w:sz="4" w:space="0" w:color="auto"/>
            </w:tcBorders>
            <w:vAlign w:val="center"/>
          </w:tcPr>
          <w:p w14:paraId="2DE073F2" w14:textId="78D70E48" w:rsidR="00DE464D" w:rsidRPr="005740C6" w:rsidRDefault="00DE464D" w:rsidP="00DE464D">
            <w:pPr>
              <w:rPr>
                <w:szCs w:val="21"/>
              </w:rPr>
            </w:pPr>
            <w:r w:rsidRPr="00B16081">
              <w:rPr>
                <w:szCs w:val="21"/>
              </w:rPr>
              <w:t>完整性被破坏时，系统是能及时发现并采取恢复措施</w:t>
            </w:r>
            <w:r>
              <w:rPr>
                <w:rFonts w:hint="eastAsia"/>
                <w:szCs w:val="21"/>
              </w:rPr>
              <w:t>（要求用户重新传输文件）</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6CCC549" w14:textId="13384246" w:rsidR="00DE464D" w:rsidRPr="008D73C0" w:rsidRDefault="00DE464D" w:rsidP="00DE464D">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48B9481A" w14:textId="1750D641" w:rsidR="00DE464D" w:rsidRDefault="00DE464D" w:rsidP="00DE464D">
            <w:pPr>
              <w:rPr>
                <w:noProof/>
                <w:szCs w:val="21"/>
              </w:rPr>
            </w:pPr>
          </w:p>
        </w:tc>
      </w:tr>
      <w:tr w:rsidR="00DE464D" w:rsidRPr="002843F1" w14:paraId="0A7C8303"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66CD66B" w14:textId="77777777" w:rsidR="00DE464D" w:rsidRPr="002843F1" w:rsidRDefault="00DE464D" w:rsidP="00DE464D">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86AA223" w14:textId="4B555308" w:rsidR="00DE464D" w:rsidRPr="0007456C" w:rsidRDefault="00DE464D" w:rsidP="00DE464D">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DDAD554" w14:textId="77777777" w:rsidR="00DE464D" w:rsidRPr="0007456C" w:rsidRDefault="00DE464D" w:rsidP="00DE464D">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F36F5B2" w14:textId="705335EB" w:rsidR="00DE464D" w:rsidRPr="0007456C" w:rsidRDefault="00DE464D" w:rsidP="00DE464D">
            <w:pPr>
              <w:rPr>
                <w:noProof/>
                <w:szCs w:val="21"/>
              </w:rPr>
            </w:pPr>
          </w:p>
        </w:tc>
      </w:tr>
      <w:tr w:rsidR="00DE464D" w:rsidRPr="002843F1" w14:paraId="68DE750B"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tcPr>
          <w:p w14:paraId="65BAB94B" w14:textId="77777777" w:rsidR="00DE464D" w:rsidRPr="002843F1" w:rsidRDefault="00DE464D" w:rsidP="00DE464D">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47635CB8" w14:textId="235F3FD0" w:rsidR="00DE464D" w:rsidRPr="0007456C" w:rsidRDefault="00DE464D" w:rsidP="00DE464D">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49E8DCF4" w14:textId="77777777" w:rsidR="00DE464D" w:rsidRPr="0007456C" w:rsidRDefault="00DE464D" w:rsidP="00DE464D">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5715BE1" w14:textId="434864F1" w:rsidR="00DE464D" w:rsidRPr="0007456C" w:rsidRDefault="00DE464D" w:rsidP="00DE464D">
            <w:pPr>
              <w:rPr>
                <w:noProof/>
                <w:szCs w:val="21"/>
              </w:rPr>
            </w:pPr>
          </w:p>
        </w:tc>
      </w:tr>
      <w:tr w:rsidR="00DE464D" w:rsidRPr="002843F1" w14:paraId="1DC3F8B0"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93D0A94" w14:textId="77777777" w:rsidR="00DE464D" w:rsidRPr="002843F1" w:rsidRDefault="00DE464D" w:rsidP="00DE464D">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75CB9299" w14:textId="181FC33D" w:rsidR="00DE464D" w:rsidRPr="002843F1" w:rsidRDefault="00DE464D" w:rsidP="00DE464D">
            <w:pPr>
              <w:rPr>
                <w:noProof/>
                <w:szCs w:val="21"/>
              </w:rPr>
            </w:pPr>
          </w:p>
        </w:tc>
      </w:tr>
      <w:tr w:rsidR="00DE464D" w:rsidRPr="002843F1" w14:paraId="411B46DA" w14:textId="77777777" w:rsidTr="0002320D">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2282A38" w14:textId="77777777" w:rsidR="00DE464D" w:rsidRPr="002843F1" w:rsidRDefault="00DE464D" w:rsidP="00DE464D">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9E8553F" w14:textId="1591C93D" w:rsidR="00DE464D" w:rsidRPr="002843F1" w:rsidRDefault="00DE464D" w:rsidP="00DE464D">
            <w:pPr>
              <w:rPr>
                <w:noProof/>
                <w:szCs w:val="21"/>
              </w:rPr>
            </w:pPr>
          </w:p>
        </w:tc>
      </w:tr>
    </w:tbl>
    <w:p w14:paraId="4F631CA3" w14:textId="77777777" w:rsidR="008D26AC" w:rsidRDefault="008D26AC" w:rsidP="008D26AC"/>
    <w:p w14:paraId="68218968" w14:textId="77777777" w:rsidR="008D26AC" w:rsidRPr="008D26AC" w:rsidRDefault="008D26AC" w:rsidP="008D26AC"/>
    <w:p w14:paraId="62D8A328" w14:textId="40F4BD80" w:rsidR="00481F2C" w:rsidRDefault="00481F2C" w:rsidP="00481F2C">
      <w:pPr>
        <w:pStyle w:val="2"/>
        <w:spacing w:before="120" w:after="120"/>
        <w:ind w:left="578" w:hanging="578"/>
      </w:pPr>
      <w:bookmarkStart w:id="77" w:name="_Toc238659823"/>
      <w:r w:rsidRPr="00481F2C">
        <w:t>用户数据保密性保护</w:t>
      </w:r>
      <w:bookmarkEnd w:id="77"/>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B16081" w:rsidRPr="002843F1" w14:paraId="38ABAF2A"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5AAD868" w14:textId="77777777" w:rsidR="00B16081" w:rsidRPr="002843F1" w:rsidRDefault="00B16081" w:rsidP="002F733A">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563CCC0C" w14:textId="45E17D10" w:rsidR="00B16081" w:rsidRPr="00A824A6" w:rsidRDefault="00B16081" w:rsidP="002F733A">
            <w:pPr>
              <w:jc w:val="center"/>
              <w:rPr>
                <w:bCs/>
                <w:szCs w:val="21"/>
              </w:rPr>
            </w:pPr>
            <w:r>
              <w:rPr>
                <w:rFonts w:hint="eastAsia"/>
                <w:bCs/>
                <w:szCs w:val="21"/>
              </w:rPr>
              <w:t>用户数据保密性保护</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756CC006" w14:textId="77777777" w:rsidR="00B16081" w:rsidRPr="00A824A6" w:rsidRDefault="00B16081" w:rsidP="002F733A">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680F93F3" w14:textId="0336A216" w:rsidR="00B16081" w:rsidRPr="00B16081" w:rsidRDefault="00B16081" w:rsidP="00B16081">
            <w:pPr>
              <w:jc w:val="center"/>
              <w:rPr>
                <w:noProof/>
                <w:szCs w:val="21"/>
              </w:rPr>
            </w:pPr>
            <w:r w:rsidRPr="00A824A6">
              <w:rPr>
                <w:noProof/>
                <w:szCs w:val="21"/>
              </w:rPr>
              <w:t>IS_</w:t>
            </w:r>
            <w:r w:rsidRPr="00A824A6">
              <w:rPr>
                <w:rFonts w:hint="eastAsia"/>
                <w:noProof/>
                <w:szCs w:val="21"/>
              </w:rPr>
              <w:t>YL</w:t>
            </w:r>
            <w:r w:rsidRPr="00A824A6">
              <w:rPr>
                <w:noProof/>
                <w:szCs w:val="21"/>
              </w:rPr>
              <w:t>_</w:t>
            </w:r>
            <w:r>
              <w:rPr>
                <w:rFonts w:hint="eastAsia"/>
                <w:noProof/>
                <w:szCs w:val="21"/>
              </w:rPr>
              <w:t>SJBMX</w:t>
            </w:r>
            <w:r w:rsidRPr="00A824A6">
              <w:rPr>
                <w:rFonts w:hint="eastAsia"/>
                <w:noProof/>
                <w:szCs w:val="21"/>
              </w:rPr>
              <w:t>_</w:t>
            </w:r>
            <w:r>
              <w:rPr>
                <w:rFonts w:hint="eastAsia"/>
                <w:noProof/>
                <w:szCs w:val="21"/>
              </w:rPr>
              <w:t>1</w:t>
            </w:r>
          </w:p>
        </w:tc>
      </w:tr>
      <w:tr w:rsidR="00B16081" w:rsidRPr="002843F1" w14:paraId="17E984BB"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D6BA897" w14:textId="77777777" w:rsidR="00B16081" w:rsidRPr="002843F1" w:rsidRDefault="00B16081" w:rsidP="002F733A">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162F6387" w14:textId="77777777" w:rsidR="00B16081" w:rsidRPr="00A824A6" w:rsidRDefault="00B16081" w:rsidP="002F733A">
            <w:pPr>
              <w:rPr>
                <w:noProof/>
                <w:szCs w:val="21"/>
              </w:rPr>
            </w:pPr>
            <w:r w:rsidRPr="00A824A6">
              <w:rPr>
                <w:noProof/>
                <w:szCs w:val="21"/>
              </w:rPr>
              <w:t>软件测试依据：</w:t>
            </w:r>
            <w:r w:rsidRPr="00A824A6">
              <w:rPr>
                <w:rFonts w:hint="eastAsia"/>
                <w:noProof/>
                <w:szCs w:val="21"/>
              </w:rPr>
              <w:t>安全测评大纲</w:t>
            </w:r>
          </w:p>
          <w:p w14:paraId="3309EE23" w14:textId="350BFA6F" w:rsidR="00B16081" w:rsidRPr="00A824A6" w:rsidRDefault="00B16081" w:rsidP="002F733A">
            <w:pPr>
              <w:rPr>
                <w:noProof/>
                <w:szCs w:val="21"/>
              </w:rPr>
            </w:pPr>
            <w:r w:rsidRPr="00A824A6">
              <w:rPr>
                <w:noProof/>
                <w:szCs w:val="21"/>
              </w:rPr>
              <w:t>测试需求分析：</w:t>
            </w:r>
            <w:r w:rsidRPr="00F94481">
              <w:rPr>
                <w:noProof/>
                <w:szCs w:val="21"/>
              </w:rPr>
              <w:t>3.2.</w:t>
            </w:r>
            <w:r>
              <w:rPr>
                <w:rFonts w:hint="eastAsia"/>
                <w:noProof/>
                <w:szCs w:val="21"/>
              </w:rPr>
              <w:t>8</w:t>
            </w:r>
            <w:r w:rsidRPr="00F94481">
              <w:rPr>
                <w:noProof/>
                <w:szCs w:val="21"/>
              </w:rPr>
              <w:tab/>
            </w:r>
            <w:r w:rsidRPr="00F94481">
              <w:rPr>
                <w:noProof/>
                <w:szCs w:val="21"/>
              </w:rPr>
              <w:t>用户数据</w:t>
            </w:r>
            <w:r>
              <w:rPr>
                <w:rFonts w:hint="eastAsia"/>
                <w:noProof/>
                <w:szCs w:val="21"/>
              </w:rPr>
              <w:t>保密</w:t>
            </w:r>
            <w:r w:rsidRPr="00F94481">
              <w:rPr>
                <w:noProof/>
                <w:szCs w:val="21"/>
              </w:rPr>
              <w:t>性保护</w:t>
            </w:r>
          </w:p>
          <w:p w14:paraId="1F01821E" w14:textId="458EDCDE" w:rsidR="00B16081" w:rsidRPr="00B16081" w:rsidRDefault="00B16081" w:rsidP="002F733A">
            <w:pPr>
              <w:rPr>
                <w:noProof/>
                <w:szCs w:val="21"/>
              </w:rPr>
            </w:pPr>
            <w:r w:rsidRPr="00A824A6">
              <w:rPr>
                <w:noProof/>
                <w:szCs w:val="21"/>
              </w:rPr>
              <w:t>测试需求标识：</w:t>
            </w:r>
            <w:r w:rsidRPr="00F94481">
              <w:rPr>
                <w:noProof/>
                <w:szCs w:val="21"/>
              </w:rPr>
              <w:t>IS_XQ_SJ</w:t>
            </w:r>
            <w:r>
              <w:rPr>
                <w:rFonts w:hint="eastAsia"/>
                <w:noProof/>
                <w:szCs w:val="21"/>
              </w:rPr>
              <w:t>BM</w:t>
            </w:r>
            <w:r w:rsidRPr="00F94481">
              <w:rPr>
                <w:noProof/>
                <w:szCs w:val="21"/>
              </w:rPr>
              <w:t>X</w:t>
            </w:r>
          </w:p>
        </w:tc>
      </w:tr>
      <w:tr w:rsidR="00B16081" w:rsidRPr="002843F1" w14:paraId="2D692B87"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7495A683" w14:textId="77777777" w:rsidR="00B16081" w:rsidRPr="002843F1" w:rsidRDefault="00B16081" w:rsidP="002F733A">
            <w:pPr>
              <w:jc w:val="center"/>
              <w:rPr>
                <w:b/>
                <w:szCs w:val="21"/>
              </w:rPr>
            </w:pPr>
            <w:r w:rsidRPr="002843F1">
              <w:rPr>
                <w:b/>
                <w:szCs w:val="21"/>
              </w:rPr>
              <w:lastRenderedPageBreak/>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2C21F2B7" w14:textId="2138ECEC" w:rsidR="00B16081" w:rsidRPr="002843F1" w:rsidRDefault="00B16081" w:rsidP="002F733A">
            <w:pPr>
              <w:rPr>
                <w:szCs w:val="21"/>
              </w:rPr>
            </w:pPr>
            <w:r>
              <w:rPr>
                <w:rFonts w:hint="eastAsia"/>
                <w:szCs w:val="21"/>
              </w:rPr>
              <w:t>验证软件</w:t>
            </w:r>
            <w:r>
              <w:rPr>
                <w:rFonts w:hint="eastAsia"/>
                <w:bCs/>
                <w:szCs w:val="21"/>
              </w:rPr>
              <w:t>用户数据保密性保护</w:t>
            </w:r>
            <w:r>
              <w:rPr>
                <w:rFonts w:hint="eastAsia"/>
                <w:szCs w:val="21"/>
              </w:rPr>
              <w:t>符合安全性要求</w:t>
            </w:r>
          </w:p>
        </w:tc>
      </w:tr>
      <w:tr w:rsidR="00B16081" w:rsidRPr="002843F1" w14:paraId="3F7D303A"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6B793BD" w14:textId="77777777" w:rsidR="00B16081" w:rsidRPr="002843F1" w:rsidRDefault="00B16081" w:rsidP="002F733A">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BAB8E41" w14:textId="77777777" w:rsidR="00B16081" w:rsidRPr="00A824A6" w:rsidRDefault="00B16081" w:rsidP="002F733A">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B16081" w:rsidRPr="002843F1" w14:paraId="3FC5565E"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0AFE807" w14:textId="77777777" w:rsidR="00B16081" w:rsidRPr="002843F1" w:rsidRDefault="00B16081" w:rsidP="002F733A">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7652EE8" w14:textId="77777777" w:rsidR="00B16081" w:rsidRPr="002843F1" w:rsidRDefault="00B16081" w:rsidP="002F733A">
            <w:pPr>
              <w:rPr>
                <w:i/>
                <w:color w:val="FF0000"/>
                <w:szCs w:val="21"/>
              </w:rPr>
            </w:pPr>
            <w:r w:rsidRPr="002E7DDC">
              <w:rPr>
                <w:rFonts w:hint="eastAsia"/>
                <w:noProof/>
                <w:szCs w:val="21"/>
              </w:rPr>
              <w:t>在服务器上</w:t>
            </w:r>
            <w:r w:rsidRPr="002E7DDC">
              <w:rPr>
                <w:noProof/>
                <w:szCs w:val="21"/>
              </w:rPr>
              <w:t>程序正确安装，软件运行正确。</w:t>
            </w:r>
          </w:p>
        </w:tc>
      </w:tr>
      <w:tr w:rsidR="00B16081" w:rsidRPr="002843F1" w14:paraId="613FE4EF" w14:textId="77777777" w:rsidTr="002F733A">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108F370F" w14:textId="77777777" w:rsidR="00B16081" w:rsidRPr="002843F1" w:rsidRDefault="00B16081" w:rsidP="002F733A">
            <w:pPr>
              <w:jc w:val="center"/>
              <w:rPr>
                <w:b/>
                <w:szCs w:val="21"/>
              </w:rPr>
            </w:pPr>
            <w:r w:rsidRPr="002843F1">
              <w:rPr>
                <w:b/>
                <w:szCs w:val="21"/>
              </w:rPr>
              <w:t>测试步骤</w:t>
            </w:r>
          </w:p>
        </w:tc>
      </w:tr>
      <w:tr w:rsidR="00B16081" w:rsidRPr="002843F1" w14:paraId="51629D71" w14:textId="77777777" w:rsidTr="002F733A">
        <w:tc>
          <w:tcPr>
            <w:tcW w:w="817" w:type="dxa"/>
            <w:tcBorders>
              <w:top w:val="single" w:sz="4" w:space="0" w:color="auto"/>
              <w:left w:val="single" w:sz="4" w:space="0" w:color="auto"/>
              <w:bottom w:val="single" w:sz="4" w:space="0" w:color="auto"/>
              <w:right w:val="single" w:sz="4" w:space="0" w:color="auto"/>
            </w:tcBorders>
            <w:vAlign w:val="center"/>
            <w:hideMark/>
          </w:tcPr>
          <w:p w14:paraId="6B3E7E49" w14:textId="77777777" w:rsidR="00B16081" w:rsidRPr="002843F1" w:rsidRDefault="00B16081" w:rsidP="002F733A">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577FB213" w14:textId="77777777" w:rsidR="00B16081" w:rsidRPr="002843F1" w:rsidRDefault="00B16081" w:rsidP="002F733A">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58DF70F9" w14:textId="77777777" w:rsidR="00B16081" w:rsidRPr="002843F1" w:rsidRDefault="00B16081" w:rsidP="002F733A">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0EFDD3C8" w14:textId="77777777" w:rsidR="00B16081" w:rsidRPr="002843F1" w:rsidRDefault="00B16081" w:rsidP="002F733A">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3AB25289" w14:textId="77777777" w:rsidR="00B16081" w:rsidRPr="002843F1" w:rsidRDefault="00B16081" w:rsidP="002F733A">
            <w:pPr>
              <w:jc w:val="center"/>
              <w:rPr>
                <w:b/>
                <w:color w:val="000000"/>
                <w:szCs w:val="21"/>
              </w:rPr>
            </w:pPr>
            <w:r w:rsidRPr="002843F1">
              <w:rPr>
                <w:b/>
                <w:color w:val="000000"/>
                <w:szCs w:val="21"/>
              </w:rPr>
              <w:t>通过</w:t>
            </w:r>
          </w:p>
          <w:p w14:paraId="6615120E" w14:textId="77777777" w:rsidR="00B16081" w:rsidRPr="002843F1" w:rsidRDefault="00B16081" w:rsidP="002F733A">
            <w:pPr>
              <w:jc w:val="center"/>
              <w:rPr>
                <w:b/>
                <w:color w:val="000000"/>
                <w:szCs w:val="21"/>
              </w:rPr>
            </w:pPr>
            <w:r w:rsidRPr="002843F1">
              <w:rPr>
                <w:b/>
                <w:color w:val="000000"/>
                <w:szCs w:val="21"/>
              </w:rPr>
              <w:t>与否</w:t>
            </w:r>
          </w:p>
        </w:tc>
      </w:tr>
      <w:tr w:rsidR="00B16081" w:rsidRPr="002843F1" w14:paraId="2498044D"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4F3EE9A4" w14:textId="77777777" w:rsidR="00B16081" w:rsidRPr="002843F1" w:rsidRDefault="00B16081" w:rsidP="002F733A">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140D9C5C" w14:textId="30509FA2" w:rsidR="00B16081" w:rsidRDefault="00B449A2" w:rsidP="002F733A">
            <w:pPr>
              <w:rPr>
                <w:szCs w:val="21"/>
              </w:rPr>
            </w:pPr>
            <w:r w:rsidRPr="00B449A2">
              <w:rPr>
                <w:szCs w:val="21"/>
              </w:rPr>
              <w:t>用户</w:t>
            </w:r>
            <w:r w:rsidR="00AB7039">
              <w:rPr>
                <w:rFonts w:hint="eastAsia"/>
                <w:szCs w:val="21"/>
              </w:rPr>
              <w:t>重要</w:t>
            </w:r>
            <w:r w:rsidRPr="00B449A2">
              <w:rPr>
                <w:szCs w:val="21"/>
              </w:rPr>
              <w:t>数据的存储保护</w:t>
            </w:r>
            <w:r>
              <w:rPr>
                <w:rFonts w:hint="eastAsia"/>
                <w:szCs w:val="21"/>
              </w:rPr>
              <w:t>：</w:t>
            </w:r>
          </w:p>
          <w:p w14:paraId="0C64A927" w14:textId="1A2F7E8F" w:rsidR="00AB7039" w:rsidRDefault="00AB7039" w:rsidP="002F733A">
            <w:pPr>
              <w:rPr>
                <w:szCs w:val="21"/>
              </w:rPr>
            </w:pPr>
            <w:r w:rsidRPr="00AB7039">
              <w:rPr>
                <w:szCs w:val="21"/>
              </w:rPr>
              <w:t xml:space="preserve">1. </w:t>
            </w:r>
            <w:r>
              <w:rPr>
                <w:rFonts w:hint="eastAsia"/>
                <w:szCs w:val="21"/>
              </w:rPr>
              <w:t>用户</w:t>
            </w:r>
            <w:r>
              <w:rPr>
                <w:rFonts w:hint="eastAsia"/>
                <w:szCs w:val="21"/>
              </w:rPr>
              <w:t>user1</w:t>
            </w:r>
            <w:r w:rsidRPr="00AB7039">
              <w:rPr>
                <w:szCs w:val="21"/>
              </w:rPr>
              <w:t>修改登录密码</w:t>
            </w:r>
            <w:r>
              <w:rPr>
                <w:rFonts w:hint="eastAsia"/>
                <w:szCs w:val="21"/>
              </w:rPr>
              <w:t>；</w:t>
            </w:r>
          </w:p>
          <w:p w14:paraId="5FFD5E1A" w14:textId="77777777" w:rsidR="00AB7039" w:rsidRDefault="00AB7039" w:rsidP="002F733A">
            <w:pPr>
              <w:rPr>
                <w:szCs w:val="21"/>
              </w:rPr>
            </w:pPr>
            <w:r w:rsidRPr="00AB7039">
              <w:rPr>
                <w:szCs w:val="21"/>
              </w:rPr>
              <w:t xml:space="preserve">2. </w:t>
            </w:r>
            <w:r w:rsidRPr="00AB7039">
              <w:rPr>
                <w:szCs w:val="21"/>
              </w:rPr>
              <w:t>使用数据库客户端直接查询用户表中的密码字段</w:t>
            </w:r>
            <w:r>
              <w:rPr>
                <w:rFonts w:hint="eastAsia"/>
                <w:szCs w:val="21"/>
              </w:rPr>
              <w:t>；</w:t>
            </w:r>
          </w:p>
          <w:p w14:paraId="79A721A6" w14:textId="77777777" w:rsidR="00B449A2" w:rsidRDefault="00AB7039" w:rsidP="002F733A">
            <w:pPr>
              <w:rPr>
                <w:szCs w:val="21"/>
              </w:rPr>
            </w:pPr>
            <w:r w:rsidRPr="00AB7039">
              <w:rPr>
                <w:szCs w:val="21"/>
              </w:rPr>
              <w:t xml:space="preserve">3. </w:t>
            </w:r>
            <w:r w:rsidRPr="00AB7039">
              <w:rPr>
                <w:szCs w:val="21"/>
              </w:rPr>
              <w:t>查看密码的存储形式</w:t>
            </w:r>
          </w:p>
          <w:p w14:paraId="5CBB15CF" w14:textId="69F64090" w:rsidR="007A55EB" w:rsidRPr="00E95597" w:rsidRDefault="007A55EB" w:rsidP="002F733A">
            <w:pPr>
              <w:rPr>
                <w:szCs w:val="21"/>
              </w:rPr>
            </w:pPr>
            <w:r>
              <w:rPr>
                <w:rFonts w:hint="eastAsia"/>
                <w:szCs w:val="21"/>
              </w:rPr>
              <w:t xml:space="preserve">4. </w:t>
            </w:r>
            <w:r w:rsidRPr="007A55EB">
              <w:rPr>
                <w:szCs w:val="21"/>
              </w:rPr>
              <w:t>验证系统中是否存在用户重要数据明文存储的情况</w:t>
            </w:r>
          </w:p>
        </w:tc>
        <w:tc>
          <w:tcPr>
            <w:tcW w:w="2835" w:type="dxa"/>
            <w:gridSpan w:val="3"/>
            <w:tcBorders>
              <w:top w:val="single" w:sz="4" w:space="0" w:color="auto"/>
              <w:left w:val="single" w:sz="4" w:space="0" w:color="auto"/>
              <w:bottom w:val="single" w:sz="4" w:space="0" w:color="auto"/>
              <w:right w:val="single" w:sz="4" w:space="0" w:color="auto"/>
            </w:tcBorders>
          </w:tcPr>
          <w:p w14:paraId="10408E6D" w14:textId="75BFAD9A" w:rsidR="00B16081" w:rsidRPr="00D06CE9" w:rsidRDefault="00AB7039" w:rsidP="002F733A">
            <w:pPr>
              <w:rPr>
                <w:szCs w:val="21"/>
              </w:rPr>
            </w:pPr>
            <w:r w:rsidRPr="00AB7039">
              <w:rPr>
                <w:szCs w:val="21"/>
              </w:rPr>
              <w:t>加密算法和密钥强度满足重要数据的安全要求</w:t>
            </w:r>
            <w:r>
              <w:rPr>
                <w:rFonts w:hint="eastAsia"/>
                <w:szCs w:val="21"/>
              </w:rPr>
              <w:t>；</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4F1B2BB" w14:textId="3966D90A" w:rsidR="007A55EB" w:rsidRPr="00D06CE9" w:rsidRDefault="007A55EB" w:rsidP="002F733A">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476263B5" w14:textId="14E1E6FB" w:rsidR="00B16081" w:rsidRPr="0007456C" w:rsidRDefault="00B16081" w:rsidP="002F733A">
            <w:pPr>
              <w:rPr>
                <w:noProof/>
                <w:szCs w:val="21"/>
              </w:rPr>
            </w:pPr>
          </w:p>
        </w:tc>
      </w:tr>
      <w:tr w:rsidR="00B16081" w:rsidRPr="002843F1" w14:paraId="5A16EC9B"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76E9C6E0" w14:textId="77777777" w:rsidR="00B16081" w:rsidRDefault="00B16081" w:rsidP="002F733A">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0830EE96" w14:textId="77777777" w:rsidR="00AB7039" w:rsidRDefault="00AB7039" w:rsidP="00AB7039">
            <w:pPr>
              <w:rPr>
                <w:szCs w:val="21"/>
              </w:rPr>
            </w:pPr>
            <w:r w:rsidRPr="00B449A2">
              <w:rPr>
                <w:szCs w:val="21"/>
              </w:rPr>
              <w:t>用户</w:t>
            </w:r>
            <w:r>
              <w:rPr>
                <w:rFonts w:hint="eastAsia"/>
                <w:szCs w:val="21"/>
              </w:rPr>
              <w:t>重要</w:t>
            </w:r>
            <w:r w:rsidRPr="00B449A2">
              <w:rPr>
                <w:szCs w:val="21"/>
              </w:rPr>
              <w:t>数据的存储保护</w:t>
            </w:r>
            <w:r>
              <w:rPr>
                <w:rFonts w:hint="eastAsia"/>
                <w:szCs w:val="21"/>
              </w:rPr>
              <w:t>：</w:t>
            </w:r>
          </w:p>
          <w:p w14:paraId="5980534B" w14:textId="77777777" w:rsidR="00AB7039" w:rsidRDefault="00AB7039" w:rsidP="002F733A">
            <w:pPr>
              <w:rPr>
                <w:szCs w:val="21"/>
              </w:rPr>
            </w:pPr>
            <w:r w:rsidRPr="00AB7039">
              <w:rPr>
                <w:szCs w:val="21"/>
              </w:rPr>
              <w:t xml:space="preserve">1. </w:t>
            </w:r>
            <w:r w:rsidRPr="00AB7039">
              <w:rPr>
                <w:szCs w:val="21"/>
              </w:rPr>
              <w:t>使用系统管理员账号登录系统</w:t>
            </w:r>
          </w:p>
          <w:p w14:paraId="0D5923C6" w14:textId="77777777" w:rsidR="00AB7039" w:rsidRDefault="00AB7039" w:rsidP="002F733A">
            <w:pPr>
              <w:rPr>
                <w:szCs w:val="21"/>
              </w:rPr>
            </w:pPr>
            <w:r w:rsidRPr="00AB7039">
              <w:rPr>
                <w:szCs w:val="21"/>
              </w:rPr>
              <w:t xml:space="preserve">2. </w:t>
            </w:r>
            <w:r w:rsidRPr="00AB7039">
              <w:rPr>
                <w:szCs w:val="21"/>
              </w:rPr>
              <w:t>尝试查看用户</w:t>
            </w:r>
            <w:r w:rsidRPr="00AB7039">
              <w:rPr>
                <w:szCs w:val="21"/>
              </w:rPr>
              <w:t>A</w:t>
            </w:r>
            <w:r w:rsidRPr="00AB7039">
              <w:rPr>
                <w:szCs w:val="21"/>
              </w:rPr>
              <w:t>的身份证号和银行卡号</w:t>
            </w:r>
          </w:p>
          <w:p w14:paraId="5314199E" w14:textId="7545AF0B" w:rsidR="00B16081" w:rsidRPr="00AB7039" w:rsidRDefault="00AB7039" w:rsidP="002F733A">
            <w:pPr>
              <w:rPr>
                <w:szCs w:val="21"/>
              </w:rPr>
            </w:pPr>
            <w:r w:rsidRPr="00AB7039">
              <w:rPr>
                <w:szCs w:val="21"/>
              </w:rPr>
              <w:t xml:space="preserve">3. </w:t>
            </w:r>
            <w:r w:rsidRPr="00AB7039">
              <w:rPr>
                <w:szCs w:val="21"/>
              </w:rPr>
              <w:t>尝试通过数据库客户端直接查询重要数据</w:t>
            </w:r>
          </w:p>
        </w:tc>
        <w:tc>
          <w:tcPr>
            <w:tcW w:w="2835" w:type="dxa"/>
            <w:gridSpan w:val="3"/>
            <w:tcBorders>
              <w:top w:val="single" w:sz="4" w:space="0" w:color="auto"/>
              <w:left w:val="single" w:sz="4" w:space="0" w:color="auto"/>
              <w:bottom w:val="single" w:sz="4" w:space="0" w:color="auto"/>
              <w:right w:val="single" w:sz="4" w:space="0" w:color="auto"/>
            </w:tcBorders>
          </w:tcPr>
          <w:p w14:paraId="4527ABDC" w14:textId="537D2A65" w:rsidR="00B16081" w:rsidRPr="00D06CE9" w:rsidRDefault="00AB7039" w:rsidP="002F733A">
            <w:pPr>
              <w:rPr>
                <w:szCs w:val="21"/>
              </w:rPr>
            </w:pPr>
            <w:r w:rsidRPr="00AB7039">
              <w:rPr>
                <w:szCs w:val="21"/>
              </w:rPr>
              <w:t>加密重要数据的访问受到严格的权限控制</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0800A7FD" w14:textId="78721EC3" w:rsidR="00B16081" w:rsidRPr="00D06CE9" w:rsidRDefault="00B16081" w:rsidP="002F733A">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1C39379B" w14:textId="39A134C4" w:rsidR="00B16081" w:rsidRDefault="00B16081" w:rsidP="002F733A">
            <w:pPr>
              <w:rPr>
                <w:noProof/>
                <w:szCs w:val="21"/>
              </w:rPr>
            </w:pPr>
          </w:p>
        </w:tc>
      </w:tr>
      <w:tr w:rsidR="00B16081" w:rsidRPr="002843F1" w14:paraId="319446E4"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3C7FD219" w14:textId="77777777" w:rsidR="00B16081" w:rsidRDefault="00B16081" w:rsidP="002F733A">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46E8ACDE" w14:textId="53CA289B" w:rsidR="007A55EB" w:rsidRDefault="007A55EB" w:rsidP="007A55EB">
            <w:pPr>
              <w:rPr>
                <w:szCs w:val="21"/>
              </w:rPr>
            </w:pPr>
            <w:r w:rsidRPr="00B449A2">
              <w:rPr>
                <w:szCs w:val="21"/>
              </w:rPr>
              <w:t>用户</w:t>
            </w:r>
            <w:r>
              <w:rPr>
                <w:rFonts w:hint="eastAsia"/>
                <w:szCs w:val="21"/>
              </w:rPr>
              <w:t>重要</w:t>
            </w:r>
            <w:r w:rsidRPr="00B449A2">
              <w:rPr>
                <w:szCs w:val="21"/>
              </w:rPr>
              <w:t>数据的</w:t>
            </w:r>
            <w:r>
              <w:rPr>
                <w:rFonts w:hint="eastAsia"/>
                <w:szCs w:val="21"/>
              </w:rPr>
              <w:t>传输</w:t>
            </w:r>
            <w:r w:rsidRPr="00B449A2">
              <w:rPr>
                <w:szCs w:val="21"/>
              </w:rPr>
              <w:t>保护</w:t>
            </w:r>
            <w:r>
              <w:rPr>
                <w:rFonts w:hint="eastAsia"/>
                <w:szCs w:val="21"/>
              </w:rPr>
              <w:t>：</w:t>
            </w:r>
          </w:p>
          <w:p w14:paraId="0C68925A" w14:textId="77777777" w:rsidR="007A55EB" w:rsidRPr="007A55EB" w:rsidRDefault="007A55EB" w:rsidP="007A55EB">
            <w:pPr>
              <w:rPr>
                <w:szCs w:val="21"/>
              </w:rPr>
            </w:pPr>
            <w:r w:rsidRPr="007A55EB">
              <w:rPr>
                <w:rFonts w:hint="eastAsia"/>
                <w:szCs w:val="21"/>
              </w:rPr>
              <w:t xml:space="preserve">1. </w:t>
            </w:r>
            <w:r w:rsidRPr="007A55EB">
              <w:rPr>
                <w:rFonts w:hint="eastAsia"/>
                <w:szCs w:val="21"/>
              </w:rPr>
              <w:t>用户</w:t>
            </w:r>
            <w:r w:rsidRPr="007A55EB">
              <w:rPr>
                <w:rFonts w:hint="eastAsia"/>
                <w:szCs w:val="21"/>
              </w:rPr>
              <w:t>user1</w:t>
            </w:r>
            <w:r w:rsidRPr="007A55EB">
              <w:rPr>
                <w:rFonts w:hint="eastAsia"/>
                <w:szCs w:val="21"/>
              </w:rPr>
              <w:t>发起登录操作，系统为密码生成哈希值；</w:t>
            </w:r>
          </w:p>
          <w:p w14:paraId="22C33574" w14:textId="4E80D567" w:rsidR="007A55EB" w:rsidRPr="007A55EB" w:rsidRDefault="007A55EB" w:rsidP="007A55EB">
            <w:pPr>
              <w:rPr>
                <w:szCs w:val="21"/>
              </w:rPr>
            </w:pPr>
            <w:r w:rsidRPr="007A55EB">
              <w:rPr>
                <w:rFonts w:hint="eastAsia"/>
                <w:szCs w:val="21"/>
              </w:rPr>
              <w:t xml:space="preserve">2. </w:t>
            </w:r>
            <w:r w:rsidRPr="007A55EB">
              <w:rPr>
                <w:rFonts w:hint="eastAsia"/>
                <w:szCs w:val="21"/>
              </w:rPr>
              <w:t>哈希值通过网络传输到后端服务器；</w:t>
            </w:r>
            <w:r w:rsidR="00315A7A">
              <w:rPr>
                <w:rFonts w:hint="eastAsia"/>
                <w:szCs w:val="21"/>
              </w:rPr>
              <w:t>使用</w:t>
            </w:r>
            <w:r w:rsidR="00F37503" w:rsidRPr="00F37503">
              <w:rPr>
                <w:szCs w:val="21"/>
              </w:rPr>
              <w:t>Wireshark</w:t>
            </w:r>
            <w:r w:rsidR="00F37503" w:rsidRPr="00F37503">
              <w:rPr>
                <w:szCs w:val="21"/>
              </w:rPr>
              <w:t>抓包工具</w:t>
            </w:r>
            <w:r w:rsidR="00F37503">
              <w:rPr>
                <w:rFonts w:hint="eastAsia"/>
                <w:szCs w:val="21"/>
              </w:rPr>
              <w:t>抓取</w:t>
            </w:r>
            <w:r w:rsidR="00315A7A">
              <w:rPr>
                <w:rFonts w:hint="eastAsia"/>
                <w:szCs w:val="21"/>
              </w:rPr>
              <w:t>传输的数据包</w:t>
            </w:r>
          </w:p>
          <w:p w14:paraId="45826777" w14:textId="4D268847" w:rsidR="00B16081" w:rsidRPr="007A55EB" w:rsidRDefault="007A55EB" w:rsidP="007A55EB">
            <w:pPr>
              <w:rPr>
                <w:szCs w:val="21"/>
              </w:rPr>
            </w:pPr>
            <w:r w:rsidRPr="007A55EB">
              <w:rPr>
                <w:rFonts w:hint="eastAsia"/>
                <w:szCs w:val="21"/>
              </w:rPr>
              <w:t xml:space="preserve">3. </w:t>
            </w:r>
            <w:r w:rsidR="00315A7A" w:rsidRPr="00315A7A">
              <w:rPr>
                <w:szCs w:val="21"/>
              </w:rPr>
              <w:t>分析抓取的网络数据包</w:t>
            </w:r>
            <w:r w:rsidRPr="007A55EB">
              <w:rPr>
                <w:rFonts w:hint="eastAsia"/>
                <w:szCs w:val="21"/>
              </w:rPr>
              <w:t>。</w:t>
            </w:r>
          </w:p>
        </w:tc>
        <w:tc>
          <w:tcPr>
            <w:tcW w:w="2835" w:type="dxa"/>
            <w:gridSpan w:val="3"/>
            <w:tcBorders>
              <w:top w:val="single" w:sz="4" w:space="0" w:color="auto"/>
              <w:left w:val="single" w:sz="4" w:space="0" w:color="auto"/>
              <w:bottom w:val="single" w:sz="4" w:space="0" w:color="auto"/>
              <w:right w:val="single" w:sz="4" w:space="0" w:color="auto"/>
            </w:tcBorders>
          </w:tcPr>
          <w:p w14:paraId="36C81B7E" w14:textId="588501DC" w:rsidR="00B16081" w:rsidRPr="00765B34" w:rsidRDefault="005F1FE6" w:rsidP="002F733A">
            <w:pPr>
              <w:rPr>
                <w:szCs w:val="21"/>
              </w:rPr>
            </w:pPr>
            <w:r w:rsidRPr="005F1FE6">
              <w:rPr>
                <w:szCs w:val="21"/>
              </w:rPr>
              <w:t>系统为所有网络传输的用户重要数据设置完整性标签</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FF3C1CE" w14:textId="7166FD11" w:rsidR="00B16081" w:rsidRDefault="00B16081" w:rsidP="002F733A">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555ED167" w14:textId="4D131DB1" w:rsidR="00B16081" w:rsidRDefault="00B16081" w:rsidP="002F733A">
            <w:pPr>
              <w:rPr>
                <w:noProof/>
                <w:szCs w:val="21"/>
              </w:rPr>
            </w:pPr>
          </w:p>
        </w:tc>
      </w:tr>
      <w:tr w:rsidR="00B16081" w:rsidRPr="002843F1" w14:paraId="69707F9E"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207076F1" w14:textId="77777777" w:rsidR="00B16081" w:rsidRDefault="00B16081" w:rsidP="002F733A">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641585A9" w14:textId="7A628C84" w:rsidR="00B16081" w:rsidRDefault="008B07EE" w:rsidP="002F733A">
            <w:pPr>
              <w:rPr>
                <w:szCs w:val="21"/>
              </w:rPr>
            </w:pPr>
            <w:r w:rsidRPr="008B07EE">
              <w:rPr>
                <w:szCs w:val="21"/>
              </w:rPr>
              <w:t>用户重要数据的传输保护：</w:t>
            </w:r>
          </w:p>
          <w:p w14:paraId="37B9F111" w14:textId="77777777" w:rsidR="008B07EE" w:rsidRDefault="008B07EE" w:rsidP="002F733A">
            <w:pPr>
              <w:rPr>
                <w:szCs w:val="21"/>
              </w:rPr>
            </w:pPr>
            <w:r w:rsidRPr="008B07EE">
              <w:rPr>
                <w:szCs w:val="21"/>
              </w:rPr>
              <w:t xml:space="preserve">1. </w:t>
            </w:r>
            <w:r w:rsidRPr="008B07EE">
              <w:rPr>
                <w:szCs w:val="21"/>
              </w:rPr>
              <w:t>使用</w:t>
            </w:r>
            <w:r w:rsidRPr="008B07EE">
              <w:rPr>
                <w:szCs w:val="21"/>
              </w:rPr>
              <w:t>Burp Suite</w:t>
            </w:r>
            <w:r w:rsidRPr="008B07EE">
              <w:rPr>
                <w:szCs w:val="21"/>
              </w:rPr>
              <w:t>配置中间人代理并安装自签名证书</w:t>
            </w:r>
          </w:p>
          <w:p w14:paraId="7F2B9738" w14:textId="77777777" w:rsidR="008B07EE" w:rsidRDefault="008B07EE" w:rsidP="002F733A">
            <w:pPr>
              <w:rPr>
                <w:szCs w:val="21"/>
              </w:rPr>
            </w:pPr>
            <w:r w:rsidRPr="008B07EE">
              <w:rPr>
                <w:szCs w:val="21"/>
              </w:rPr>
              <w:t xml:space="preserve">2. </w:t>
            </w:r>
            <w:r w:rsidRPr="008B07EE">
              <w:rPr>
                <w:szCs w:val="21"/>
              </w:rPr>
              <w:t>尝试通过代理提交用户密码和银行卡号</w:t>
            </w:r>
          </w:p>
          <w:p w14:paraId="14E3EC80" w14:textId="0CCF137F" w:rsidR="008B07EE" w:rsidRPr="00765B34" w:rsidRDefault="008B07EE" w:rsidP="002F733A">
            <w:pPr>
              <w:rPr>
                <w:szCs w:val="21"/>
              </w:rPr>
            </w:pPr>
            <w:r w:rsidRPr="008B07EE">
              <w:rPr>
                <w:szCs w:val="21"/>
              </w:rPr>
              <w:t xml:space="preserve">3. </w:t>
            </w:r>
            <w:r w:rsidRPr="008B07EE">
              <w:rPr>
                <w:szCs w:val="21"/>
              </w:rPr>
              <w:t>分析系统的响应</w:t>
            </w:r>
          </w:p>
        </w:tc>
        <w:tc>
          <w:tcPr>
            <w:tcW w:w="2835" w:type="dxa"/>
            <w:gridSpan w:val="3"/>
            <w:tcBorders>
              <w:top w:val="single" w:sz="4" w:space="0" w:color="auto"/>
              <w:left w:val="single" w:sz="4" w:space="0" w:color="auto"/>
              <w:bottom w:val="single" w:sz="4" w:space="0" w:color="auto"/>
              <w:right w:val="single" w:sz="4" w:space="0" w:color="auto"/>
            </w:tcBorders>
          </w:tcPr>
          <w:p w14:paraId="06F4AD57" w14:textId="01FA7A1F" w:rsidR="00B16081" w:rsidRPr="00765B34" w:rsidRDefault="008B07EE" w:rsidP="002F733A">
            <w:pPr>
              <w:rPr>
                <w:szCs w:val="21"/>
              </w:rPr>
            </w:pPr>
            <w:r w:rsidRPr="008B07EE">
              <w:rPr>
                <w:szCs w:val="21"/>
              </w:rPr>
              <w:t>系统能够有效防止中间人攻击和数据窃取</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4AB1443" w14:textId="14C7350F" w:rsidR="00B16081" w:rsidRPr="00765B34" w:rsidRDefault="00B16081" w:rsidP="002F733A">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223514ED" w14:textId="1707795A" w:rsidR="00B16081" w:rsidRDefault="00B16081" w:rsidP="002F733A">
            <w:pPr>
              <w:rPr>
                <w:noProof/>
                <w:szCs w:val="21"/>
              </w:rPr>
            </w:pPr>
          </w:p>
        </w:tc>
      </w:tr>
      <w:tr w:rsidR="00B16081" w:rsidRPr="002843F1" w14:paraId="46DEF575"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5E3CC13A" w14:textId="77777777" w:rsidR="00B16081" w:rsidRPr="002843F1" w:rsidRDefault="00B16081" w:rsidP="002F733A">
            <w:pPr>
              <w:jc w:val="center"/>
              <w:rPr>
                <w:b/>
                <w:szCs w:val="21"/>
              </w:rPr>
            </w:pPr>
            <w:r w:rsidRPr="002843F1">
              <w:rPr>
                <w:b/>
                <w:szCs w:val="21"/>
              </w:rPr>
              <w:lastRenderedPageBreak/>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BCDB193" w14:textId="4191C072" w:rsidR="00B16081" w:rsidRPr="0007456C" w:rsidRDefault="00B16081" w:rsidP="002F733A">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7D2236A1" w14:textId="77777777" w:rsidR="00B16081" w:rsidRPr="0007456C" w:rsidRDefault="00B16081" w:rsidP="002F733A">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2496C3B6" w14:textId="394B3F3D" w:rsidR="00B16081" w:rsidRPr="0007456C" w:rsidRDefault="00B16081" w:rsidP="002F733A">
            <w:pPr>
              <w:rPr>
                <w:noProof/>
                <w:szCs w:val="21"/>
              </w:rPr>
            </w:pPr>
          </w:p>
        </w:tc>
      </w:tr>
      <w:tr w:rsidR="00B16081" w:rsidRPr="002843F1" w14:paraId="0CF1B196"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tcPr>
          <w:p w14:paraId="727B6942" w14:textId="77777777" w:rsidR="00B16081" w:rsidRPr="002843F1" w:rsidRDefault="00B16081" w:rsidP="002F733A">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03820E6E" w14:textId="0F90B5DA" w:rsidR="00B16081" w:rsidRPr="0007456C" w:rsidRDefault="00B16081" w:rsidP="002F733A">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2F703268" w14:textId="77777777" w:rsidR="00B16081" w:rsidRPr="0007456C" w:rsidRDefault="00B16081" w:rsidP="002F733A">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7E4A8C34" w14:textId="16C5E93E" w:rsidR="00B16081" w:rsidRPr="0007456C" w:rsidRDefault="00B16081" w:rsidP="002F733A">
            <w:pPr>
              <w:rPr>
                <w:noProof/>
                <w:szCs w:val="21"/>
              </w:rPr>
            </w:pPr>
          </w:p>
        </w:tc>
      </w:tr>
      <w:tr w:rsidR="00B16081" w:rsidRPr="002843F1" w14:paraId="763A8558"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2F36835C" w14:textId="77777777" w:rsidR="00B16081" w:rsidRPr="002843F1" w:rsidRDefault="00B16081" w:rsidP="002F733A">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595A3F48" w14:textId="3D9D16E8" w:rsidR="00B16081" w:rsidRPr="002843F1" w:rsidRDefault="00B16081" w:rsidP="002F733A">
            <w:pPr>
              <w:rPr>
                <w:noProof/>
                <w:szCs w:val="21"/>
              </w:rPr>
            </w:pPr>
          </w:p>
        </w:tc>
      </w:tr>
      <w:tr w:rsidR="00B16081" w:rsidRPr="002843F1" w14:paraId="4E67321F"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3E1A7927" w14:textId="77777777" w:rsidR="00B16081" w:rsidRPr="002843F1" w:rsidRDefault="00B16081" w:rsidP="002F733A">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18A6B47F" w14:textId="4E848A49" w:rsidR="00B16081" w:rsidRPr="002843F1" w:rsidRDefault="00B16081" w:rsidP="002F733A">
            <w:pPr>
              <w:rPr>
                <w:noProof/>
                <w:szCs w:val="21"/>
              </w:rPr>
            </w:pPr>
          </w:p>
        </w:tc>
      </w:tr>
    </w:tbl>
    <w:p w14:paraId="176B5C42" w14:textId="77777777" w:rsidR="00B16081" w:rsidRDefault="00B16081" w:rsidP="00B16081"/>
    <w:p w14:paraId="1969CE7E" w14:textId="77777777" w:rsidR="00B16081" w:rsidRPr="00B16081" w:rsidRDefault="00B16081" w:rsidP="00B16081"/>
    <w:p w14:paraId="7225E3F0" w14:textId="77777777" w:rsidR="00481F2C" w:rsidRDefault="00481F2C" w:rsidP="00481F2C">
      <w:pPr>
        <w:pStyle w:val="2"/>
        <w:spacing w:before="120" w:after="120"/>
        <w:ind w:left="578" w:hanging="578"/>
      </w:pPr>
      <w:bookmarkStart w:id="78" w:name="_Toc232512033"/>
      <w:bookmarkStart w:id="79" w:name="_Toc238659824"/>
      <w:r>
        <w:rPr>
          <w:rFonts w:hint="eastAsia"/>
        </w:rPr>
        <w:t>备份与故障恢复</w:t>
      </w:r>
      <w:bookmarkEnd w:id="78"/>
      <w:bookmarkEnd w:id="79"/>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8B07EE" w:rsidRPr="002843F1" w14:paraId="12F82D5F"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1951A750" w14:textId="77777777" w:rsidR="008B07EE" w:rsidRPr="002843F1" w:rsidRDefault="008B07EE" w:rsidP="002F733A">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6C8C6487" w14:textId="3CF3401E" w:rsidR="008B07EE" w:rsidRPr="00A824A6" w:rsidRDefault="00171E65" w:rsidP="002F733A">
            <w:pPr>
              <w:jc w:val="center"/>
              <w:rPr>
                <w:bCs/>
                <w:szCs w:val="21"/>
              </w:rPr>
            </w:pPr>
            <w:r w:rsidRPr="00171E65">
              <w:rPr>
                <w:bCs/>
                <w:szCs w:val="21"/>
              </w:rPr>
              <w:t>备份与故障恢复</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60F97F49" w14:textId="77777777" w:rsidR="008B07EE" w:rsidRPr="00A824A6" w:rsidRDefault="008B07EE" w:rsidP="002F733A">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5E94F141" w14:textId="77777777" w:rsidR="008B07EE" w:rsidRPr="00B16081" w:rsidRDefault="008B07EE" w:rsidP="002F733A">
            <w:pPr>
              <w:jc w:val="center"/>
              <w:rPr>
                <w:noProof/>
                <w:szCs w:val="21"/>
              </w:rPr>
            </w:pPr>
            <w:r w:rsidRPr="00A824A6">
              <w:rPr>
                <w:noProof/>
                <w:szCs w:val="21"/>
              </w:rPr>
              <w:t>IS_</w:t>
            </w:r>
            <w:r w:rsidRPr="00A824A6">
              <w:rPr>
                <w:rFonts w:hint="eastAsia"/>
                <w:noProof/>
                <w:szCs w:val="21"/>
              </w:rPr>
              <w:t>YL</w:t>
            </w:r>
            <w:r w:rsidRPr="00A824A6">
              <w:rPr>
                <w:noProof/>
                <w:szCs w:val="21"/>
              </w:rPr>
              <w:t>_</w:t>
            </w:r>
            <w:r>
              <w:rPr>
                <w:rFonts w:hint="eastAsia"/>
                <w:noProof/>
                <w:szCs w:val="21"/>
              </w:rPr>
              <w:t>SJBMX</w:t>
            </w:r>
            <w:r w:rsidRPr="00A824A6">
              <w:rPr>
                <w:rFonts w:hint="eastAsia"/>
                <w:noProof/>
                <w:szCs w:val="21"/>
              </w:rPr>
              <w:t>_</w:t>
            </w:r>
            <w:r>
              <w:rPr>
                <w:rFonts w:hint="eastAsia"/>
                <w:noProof/>
                <w:szCs w:val="21"/>
              </w:rPr>
              <w:t>1</w:t>
            </w:r>
          </w:p>
        </w:tc>
      </w:tr>
      <w:tr w:rsidR="008B07EE" w:rsidRPr="002843F1" w14:paraId="0A3BFE44"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55F1586C" w14:textId="77777777" w:rsidR="008B07EE" w:rsidRPr="002843F1" w:rsidRDefault="008B07EE" w:rsidP="002F733A">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26DA08F1" w14:textId="77777777" w:rsidR="008B07EE" w:rsidRPr="00A824A6" w:rsidRDefault="008B07EE" w:rsidP="002F733A">
            <w:pPr>
              <w:rPr>
                <w:noProof/>
                <w:szCs w:val="21"/>
              </w:rPr>
            </w:pPr>
            <w:r w:rsidRPr="00A824A6">
              <w:rPr>
                <w:noProof/>
                <w:szCs w:val="21"/>
              </w:rPr>
              <w:t>软件测试依据：</w:t>
            </w:r>
            <w:r w:rsidRPr="00A824A6">
              <w:rPr>
                <w:rFonts w:hint="eastAsia"/>
                <w:noProof/>
                <w:szCs w:val="21"/>
              </w:rPr>
              <w:t>安全测评大纲</w:t>
            </w:r>
          </w:p>
          <w:p w14:paraId="1595D9FF" w14:textId="15150D19" w:rsidR="008B07EE" w:rsidRPr="00A824A6" w:rsidRDefault="008B07EE" w:rsidP="002F733A">
            <w:pPr>
              <w:rPr>
                <w:noProof/>
                <w:szCs w:val="21"/>
              </w:rPr>
            </w:pPr>
            <w:r w:rsidRPr="00A824A6">
              <w:rPr>
                <w:noProof/>
                <w:szCs w:val="21"/>
              </w:rPr>
              <w:t>测试需求分析：</w:t>
            </w:r>
            <w:r w:rsidRPr="00F94481">
              <w:rPr>
                <w:noProof/>
                <w:szCs w:val="21"/>
              </w:rPr>
              <w:t>3.2.</w:t>
            </w:r>
            <w:r w:rsidR="00171E65">
              <w:rPr>
                <w:rFonts w:hint="eastAsia"/>
                <w:noProof/>
                <w:szCs w:val="21"/>
              </w:rPr>
              <w:t>9</w:t>
            </w:r>
            <w:r w:rsidRPr="00F94481">
              <w:rPr>
                <w:noProof/>
                <w:szCs w:val="21"/>
              </w:rPr>
              <w:tab/>
            </w:r>
            <w:r w:rsidR="00171E65" w:rsidRPr="00171E65">
              <w:rPr>
                <w:noProof/>
                <w:szCs w:val="21"/>
              </w:rPr>
              <w:t>备份与故障恢复</w:t>
            </w:r>
          </w:p>
          <w:p w14:paraId="30D8DA50" w14:textId="2CBAAE28" w:rsidR="008B07EE" w:rsidRPr="00B16081" w:rsidRDefault="008B07EE" w:rsidP="002F733A">
            <w:pPr>
              <w:rPr>
                <w:noProof/>
                <w:szCs w:val="21"/>
              </w:rPr>
            </w:pPr>
            <w:r w:rsidRPr="00A824A6">
              <w:rPr>
                <w:noProof/>
                <w:szCs w:val="21"/>
              </w:rPr>
              <w:t>测试需求标识：</w:t>
            </w:r>
            <w:r w:rsidR="00171E65" w:rsidRPr="00171E65">
              <w:rPr>
                <w:noProof/>
                <w:szCs w:val="21"/>
              </w:rPr>
              <w:t>IS_XQ_BFGZHF</w:t>
            </w:r>
          </w:p>
        </w:tc>
      </w:tr>
      <w:tr w:rsidR="008B07EE" w:rsidRPr="002843F1" w14:paraId="465E6352"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A9629F4" w14:textId="77777777" w:rsidR="008B07EE" w:rsidRPr="002843F1" w:rsidRDefault="008B07EE" w:rsidP="002F733A">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2DD458C6" w14:textId="692D5C43" w:rsidR="008B07EE" w:rsidRPr="002843F1" w:rsidRDefault="008B07EE" w:rsidP="002F733A">
            <w:pPr>
              <w:rPr>
                <w:szCs w:val="21"/>
              </w:rPr>
            </w:pPr>
            <w:r>
              <w:rPr>
                <w:rFonts w:hint="eastAsia"/>
                <w:szCs w:val="21"/>
              </w:rPr>
              <w:t>验证软件</w:t>
            </w:r>
            <w:r w:rsidR="00171E65">
              <w:rPr>
                <w:rFonts w:hint="eastAsia"/>
                <w:bCs/>
                <w:szCs w:val="21"/>
              </w:rPr>
              <w:t>备份和故障恢复</w:t>
            </w:r>
            <w:r>
              <w:rPr>
                <w:rFonts w:hint="eastAsia"/>
                <w:szCs w:val="21"/>
              </w:rPr>
              <w:t>符合安全性要求</w:t>
            </w:r>
          </w:p>
        </w:tc>
      </w:tr>
      <w:tr w:rsidR="008B07EE" w:rsidRPr="002843F1" w14:paraId="616C00DF"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E150DE4" w14:textId="77777777" w:rsidR="008B07EE" w:rsidRPr="002843F1" w:rsidRDefault="008B07EE" w:rsidP="002F733A">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78C2BA24" w14:textId="77777777" w:rsidR="008B07EE" w:rsidRPr="00A824A6" w:rsidRDefault="008B07EE" w:rsidP="002F733A">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8B07EE" w:rsidRPr="002843F1" w14:paraId="5B3FD3DA" w14:textId="77777777" w:rsidTr="002F733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76A465A" w14:textId="77777777" w:rsidR="008B07EE" w:rsidRPr="002843F1" w:rsidRDefault="008B07EE" w:rsidP="002F733A">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1319AE49" w14:textId="77777777" w:rsidR="008B07EE" w:rsidRPr="002843F1" w:rsidRDefault="008B07EE" w:rsidP="002F733A">
            <w:pPr>
              <w:rPr>
                <w:i/>
                <w:color w:val="FF0000"/>
                <w:szCs w:val="21"/>
              </w:rPr>
            </w:pPr>
            <w:r w:rsidRPr="002E7DDC">
              <w:rPr>
                <w:rFonts w:hint="eastAsia"/>
                <w:noProof/>
                <w:szCs w:val="21"/>
              </w:rPr>
              <w:t>在服务器上</w:t>
            </w:r>
            <w:r w:rsidRPr="002E7DDC">
              <w:rPr>
                <w:noProof/>
                <w:szCs w:val="21"/>
              </w:rPr>
              <w:t>程序正确安装，软件运行正确。</w:t>
            </w:r>
          </w:p>
        </w:tc>
      </w:tr>
      <w:tr w:rsidR="008B07EE" w:rsidRPr="002843F1" w14:paraId="6C9B0E0D" w14:textId="77777777" w:rsidTr="002F733A">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3AAF27EA" w14:textId="77777777" w:rsidR="008B07EE" w:rsidRPr="002843F1" w:rsidRDefault="008B07EE" w:rsidP="002F733A">
            <w:pPr>
              <w:jc w:val="center"/>
              <w:rPr>
                <w:b/>
                <w:szCs w:val="21"/>
              </w:rPr>
            </w:pPr>
            <w:r w:rsidRPr="002843F1">
              <w:rPr>
                <w:b/>
                <w:szCs w:val="21"/>
              </w:rPr>
              <w:t>测试步骤</w:t>
            </w:r>
          </w:p>
        </w:tc>
      </w:tr>
      <w:tr w:rsidR="008B07EE" w:rsidRPr="002843F1" w14:paraId="4C9B9EE8" w14:textId="77777777" w:rsidTr="002F733A">
        <w:tc>
          <w:tcPr>
            <w:tcW w:w="817" w:type="dxa"/>
            <w:tcBorders>
              <w:top w:val="single" w:sz="4" w:space="0" w:color="auto"/>
              <w:left w:val="single" w:sz="4" w:space="0" w:color="auto"/>
              <w:bottom w:val="single" w:sz="4" w:space="0" w:color="auto"/>
              <w:right w:val="single" w:sz="4" w:space="0" w:color="auto"/>
            </w:tcBorders>
            <w:vAlign w:val="center"/>
            <w:hideMark/>
          </w:tcPr>
          <w:p w14:paraId="137704F5" w14:textId="77777777" w:rsidR="008B07EE" w:rsidRPr="002843F1" w:rsidRDefault="008B07EE" w:rsidP="002F733A">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5805E4C6" w14:textId="77777777" w:rsidR="008B07EE" w:rsidRPr="002843F1" w:rsidRDefault="008B07EE" w:rsidP="002F733A">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75265B7D" w14:textId="77777777" w:rsidR="008B07EE" w:rsidRPr="002843F1" w:rsidRDefault="008B07EE" w:rsidP="002F733A">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5B90C943" w14:textId="77777777" w:rsidR="008B07EE" w:rsidRPr="002843F1" w:rsidRDefault="008B07EE" w:rsidP="002F733A">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5C85FD1C" w14:textId="77777777" w:rsidR="008B07EE" w:rsidRPr="002843F1" w:rsidRDefault="008B07EE" w:rsidP="002F733A">
            <w:pPr>
              <w:jc w:val="center"/>
              <w:rPr>
                <w:b/>
                <w:color w:val="000000"/>
                <w:szCs w:val="21"/>
              </w:rPr>
            </w:pPr>
            <w:r w:rsidRPr="002843F1">
              <w:rPr>
                <w:b/>
                <w:color w:val="000000"/>
                <w:szCs w:val="21"/>
              </w:rPr>
              <w:t>通过</w:t>
            </w:r>
          </w:p>
          <w:p w14:paraId="1B4BF8FC" w14:textId="77777777" w:rsidR="008B07EE" w:rsidRPr="002843F1" w:rsidRDefault="008B07EE" w:rsidP="002F733A">
            <w:pPr>
              <w:jc w:val="center"/>
              <w:rPr>
                <w:b/>
                <w:color w:val="000000"/>
                <w:szCs w:val="21"/>
              </w:rPr>
            </w:pPr>
            <w:r w:rsidRPr="002843F1">
              <w:rPr>
                <w:b/>
                <w:color w:val="000000"/>
                <w:szCs w:val="21"/>
              </w:rPr>
              <w:t>与否</w:t>
            </w:r>
          </w:p>
        </w:tc>
      </w:tr>
      <w:tr w:rsidR="00A223E2" w:rsidRPr="002843F1" w14:paraId="2E23F3BA"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092C0F70" w14:textId="77777777" w:rsidR="00A223E2" w:rsidRPr="002843F1" w:rsidRDefault="00A223E2" w:rsidP="00A223E2">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6DA0F138" w14:textId="1233155F" w:rsidR="0090751C" w:rsidRDefault="00A223E2" w:rsidP="00A223E2">
            <w:pPr>
              <w:rPr>
                <w:szCs w:val="21"/>
              </w:rPr>
            </w:pPr>
            <w:r w:rsidRPr="00881567">
              <w:rPr>
                <w:rFonts w:hint="eastAsia"/>
                <w:szCs w:val="21"/>
              </w:rPr>
              <w:t>验证系统是否提供用户有选择地备份重要信息的功能，支持按时间范围等维度选择</w:t>
            </w:r>
          </w:p>
          <w:p w14:paraId="0E860094" w14:textId="002207A1" w:rsidR="00A223E2" w:rsidRPr="00275432" w:rsidRDefault="00A223E2" w:rsidP="00A223E2">
            <w:pPr>
              <w:rPr>
                <w:szCs w:val="21"/>
              </w:rPr>
            </w:pPr>
          </w:p>
        </w:tc>
        <w:tc>
          <w:tcPr>
            <w:tcW w:w="2835" w:type="dxa"/>
            <w:gridSpan w:val="3"/>
            <w:tcBorders>
              <w:top w:val="single" w:sz="4" w:space="0" w:color="auto"/>
              <w:left w:val="single" w:sz="4" w:space="0" w:color="auto"/>
              <w:bottom w:val="single" w:sz="4" w:space="0" w:color="auto"/>
              <w:right w:val="single" w:sz="4" w:space="0" w:color="auto"/>
            </w:tcBorders>
          </w:tcPr>
          <w:p w14:paraId="45D0F699" w14:textId="2668813F" w:rsidR="00A223E2" w:rsidRPr="00D06CE9" w:rsidRDefault="00275432" w:rsidP="00A223E2">
            <w:pPr>
              <w:rPr>
                <w:szCs w:val="21"/>
              </w:rPr>
            </w:pPr>
            <w:r w:rsidRPr="00275432">
              <w:rPr>
                <w:szCs w:val="21"/>
              </w:rPr>
              <w:t>系统提供用户有选择地备份重要信息的功能</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2251A839" w14:textId="73E0923C" w:rsidR="00AA6E16" w:rsidRPr="00D06CE9" w:rsidRDefault="00AA6E16" w:rsidP="00A223E2">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31AF5385" w14:textId="4DBA01B6" w:rsidR="00A223E2" w:rsidRPr="0007456C" w:rsidRDefault="00A223E2" w:rsidP="00A223E2">
            <w:pPr>
              <w:rPr>
                <w:noProof/>
                <w:szCs w:val="21"/>
              </w:rPr>
            </w:pPr>
          </w:p>
        </w:tc>
      </w:tr>
      <w:tr w:rsidR="0090751C" w:rsidRPr="002843F1" w14:paraId="50F9912E"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4B64F92B" w14:textId="1DB791B7" w:rsidR="0090751C" w:rsidRDefault="00CF01CD" w:rsidP="00A223E2">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7BB7D4D6" w14:textId="348B6C3A" w:rsidR="0090751C" w:rsidRPr="00881567" w:rsidRDefault="0090751C" w:rsidP="00A223E2">
            <w:pPr>
              <w:rPr>
                <w:szCs w:val="21"/>
              </w:rPr>
            </w:pPr>
            <w:r w:rsidRPr="00881567">
              <w:rPr>
                <w:rFonts w:hint="eastAsia"/>
                <w:szCs w:val="21"/>
              </w:rPr>
              <w:t>验证备份数据是否完整、准确，与原始数据一致</w:t>
            </w:r>
          </w:p>
        </w:tc>
        <w:tc>
          <w:tcPr>
            <w:tcW w:w="2835" w:type="dxa"/>
            <w:gridSpan w:val="3"/>
            <w:tcBorders>
              <w:top w:val="single" w:sz="4" w:space="0" w:color="auto"/>
              <w:left w:val="single" w:sz="4" w:space="0" w:color="auto"/>
              <w:bottom w:val="single" w:sz="4" w:space="0" w:color="auto"/>
              <w:right w:val="single" w:sz="4" w:space="0" w:color="auto"/>
            </w:tcBorders>
          </w:tcPr>
          <w:p w14:paraId="566D1D5D" w14:textId="12027E47" w:rsidR="0090751C" w:rsidRPr="00D06CE9" w:rsidRDefault="00275432" w:rsidP="00A223E2">
            <w:pPr>
              <w:rPr>
                <w:szCs w:val="21"/>
              </w:rPr>
            </w:pPr>
            <w:r w:rsidRPr="00881567">
              <w:rPr>
                <w:rFonts w:hint="eastAsia"/>
                <w:szCs w:val="21"/>
              </w:rPr>
              <w:t>备份数据与原始数据一致</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30C49EF" w14:textId="67400355" w:rsidR="0090751C" w:rsidRPr="007D73B4" w:rsidRDefault="0090751C" w:rsidP="00A223E2">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797D24CC" w14:textId="0956EFF3" w:rsidR="0090751C" w:rsidRDefault="0090751C" w:rsidP="00A223E2">
            <w:pPr>
              <w:rPr>
                <w:noProof/>
                <w:szCs w:val="21"/>
              </w:rPr>
            </w:pPr>
          </w:p>
        </w:tc>
      </w:tr>
      <w:tr w:rsidR="00A223E2" w:rsidRPr="002843F1" w14:paraId="0F437D8B"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71221826" w14:textId="77777777" w:rsidR="00A223E2" w:rsidRDefault="00A223E2" w:rsidP="00A223E2">
            <w:pPr>
              <w:jc w:val="center"/>
              <w:rPr>
                <w:noProof/>
                <w:szCs w:val="21"/>
              </w:rPr>
            </w:pPr>
            <w:r>
              <w:rPr>
                <w:rFonts w:hint="eastAsia"/>
                <w:noProof/>
                <w:szCs w:val="21"/>
              </w:rPr>
              <w:t>3</w:t>
            </w:r>
          </w:p>
        </w:tc>
        <w:tc>
          <w:tcPr>
            <w:tcW w:w="2126" w:type="dxa"/>
            <w:gridSpan w:val="3"/>
            <w:tcBorders>
              <w:top w:val="single" w:sz="4" w:space="0" w:color="auto"/>
              <w:left w:val="single" w:sz="4" w:space="0" w:color="auto"/>
              <w:bottom w:val="single" w:sz="4" w:space="0" w:color="auto"/>
              <w:right w:val="single" w:sz="4" w:space="0" w:color="auto"/>
            </w:tcBorders>
          </w:tcPr>
          <w:p w14:paraId="5D4C6759" w14:textId="702173AF" w:rsidR="00CF01CD" w:rsidRDefault="0090751C" w:rsidP="00A223E2">
            <w:pPr>
              <w:rPr>
                <w:szCs w:val="21"/>
              </w:rPr>
            </w:pPr>
            <w:r w:rsidRPr="0090751C">
              <w:rPr>
                <w:szCs w:val="21"/>
              </w:rPr>
              <w:t xml:space="preserve">1. </w:t>
            </w:r>
            <w:r w:rsidRPr="0090751C">
              <w:rPr>
                <w:szCs w:val="21"/>
              </w:rPr>
              <w:t>用户</w:t>
            </w:r>
            <w:r w:rsidR="00CF01CD">
              <w:rPr>
                <w:rFonts w:hint="eastAsia"/>
                <w:szCs w:val="21"/>
              </w:rPr>
              <w:t>user1</w:t>
            </w:r>
            <w:r w:rsidRPr="0090751C">
              <w:rPr>
                <w:szCs w:val="21"/>
              </w:rPr>
              <w:t>备份</w:t>
            </w:r>
            <w:r w:rsidR="00CF01CD">
              <w:rPr>
                <w:rFonts w:hint="eastAsia"/>
                <w:szCs w:val="21"/>
              </w:rPr>
              <w:t>项目</w:t>
            </w:r>
            <w:r w:rsidRPr="0090751C">
              <w:rPr>
                <w:szCs w:val="21"/>
              </w:rPr>
              <w:t>数据</w:t>
            </w:r>
            <w:r w:rsidR="00CF01CD">
              <w:rPr>
                <w:rFonts w:hint="eastAsia"/>
                <w:szCs w:val="21"/>
              </w:rPr>
              <w:t>；</w:t>
            </w:r>
          </w:p>
          <w:p w14:paraId="76B6D4FE" w14:textId="12EC18DA" w:rsidR="00CF01CD" w:rsidRDefault="0090751C" w:rsidP="00A223E2">
            <w:pPr>
              <w:rPr>
                <w:szCs w:val="21"/>
              </w:rPr>
            </w:pPr>
            <w:r w:rsidRPr="0090751C">
              <w:rPr>
                <w:szCs w:val="21"/>
              </w:rPr>
              <w:t xml:space="preserve">2. </w:t>
            </w:r>
            <w:r w:rsidR="00CF01CD" w:rsidRPr="0090751C">
              <w:rPr>
                <w:szCs w:val="21"/>
              </w:rPr>
              <w:t>用户</w:t>
            </w:r>
            <w:r w:rsidR="00CF01CD">
              <w:rPr>
                <w:rFonts w:hint="eastAsia"/>
                <w:szCs w:val="21"/>
              </w:rPr>
              <w:t>user1</w:t>
            </w:r>
            <w:r w:rsidRPr="0090751C">
              <w:rPr>
                <w:szCs w:val="21"/>
              </w:rPr>
              <w:t>删除系统中</w:t>
            </w:r>
            <w:r w:rsidR="00CF01CD">
              <w:rPr>
                <w:rFonts w:hint="eastAsia"/>
                <w:szCs w:val="21"/>
              </w:rPr>
              <w:t>部分项目数据；</w:t>
            </w:r>
          </w:p>
          <w:p w14:paraId="26693F8E" w14:textId="77777777" w:rsidR="00CF01CD" w:rsidRDefault="0090751C" w:rsidP="00A223E2">
            <w:pPr>
              <w:rPr>
                <w:szCs w:val="21"/>
              </w:rPr>
            </w:pPr>
            <w:r w:rsidRPr="0090751C">
              <w:rPr>
                <w:szCs w:val="21"/>
              </w:rPr>
              <w:t xml:space="preserve">3. </w:t>
            </w:r>
            <w:r w:rsidR="00CF01CD" w:rsidRPr="0090751C">
              <w:rPr>
                <w:szCs w:val="21"/>
              </w:rPr>
              <w:t>用户</w:t>
            </w:r>
            <w:r w:rsidR="00CF01CD">
              <w:rPr>
                <w:rFonts w:hint="eastAsia"/>
                <w:szCs w:val="21"/>
              </w:rPr>
              <w:t>user1</w:t>
            </w:r>
            <w:r w:rsidRPr="0090751C">
              <w:rPr>
                <w:szCs w:val="21"/>
              </w:rPr>
              <w:t>进入自我恢复页面</w:t>
            </w:r>
            <w:r w:rsidR="00CF01CD">
              <w:rPr>
                <w:rFonts w:hint="eastAsia"/>
                <w:szCs w:val="21"/>
              </w:rPr>
              <w:t>；</w:t>
            </w:r>
          </w:p>
          <w:p w14:paraId="17ACECC4" w14:textId="75F07FF1" w:rsidR="0090751C" w:rsidRPr="007A55EB" w:rsidRDefault="0090751C" w:rsidP="00A223E2">
            <w:pPr>
              <w:rPr>
                <w:szCs w:val="21"/>
              </w:rPr>
            </w:pPr>
            <w:r w:rsidRPr="0090751C">
              <w:rPr>
                <w:szCs w:val="21"/>
              </w:rPr>
              <w:t xml:space="preserve">4. </w:t>
            </w:r>
            <w:r w:rsidRPr="0090751C">
              <w:rPr>
                <w:szCs w:val="21"/>
              </w:rPr>
              <w:t>选择最近的联系人备份进行恢复</w:t>
            </w:r>
          </w:p>
        </w:tc>
        <w:tc>
          <w:tcPr>
            <w:tcW w:w="2835" w:type="dxa"/>
            <w:gridSpan w:val="3"/>
            <w:tcBorders>
              <w:top w:val="single" w:sz="4" w:space="0" w:color="auto"/>
              <w:left w:val="single" w:sz="4" w:space="0" w:color="auto"/>
              <w:bottom w:val="single" w:sz="4" w:space="0" w:color="auto"/>
              <w:right w:val="single" w:sz="4" w:space="0" w:color="auto"/>
            </w:tcBorders>
          </w:tcPr>
          <w:p w14:paraId="6003EBD4" w14:textId="160BBB57" w:rsidR="00A223E2" w:rsidRPr="00765B34" w:rsidRDefault="00AA6E16" w:rsidP="00A223E2">
            <w:pPr>
              <w:rPr>
                <w:szCs w:val="21"/>
              </w:rPr>
            </w:pPr>
            <w:r w:rsidRPr="00AA6E16">
              <w:rPr>
                <w:szCs w:val="21"/>
              </w:rPr>
              <w:t>恢复后的数据完整可用，与备份时的状态一致</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36ABA942" w14:textId="6B86D5E1" w:rsidR="00C61A49" w:rsidRDefault="00C61A49" w:rsidP="00275432">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7289104E" w14:textId="1DCCCDB7" w:rsidR="00A223E2" w:rsidRDefault="00A223E2" w:rsidP="00A223E2">
            <w:pPr>
              <w:rPr>
                <w:noProof/>
                <w:szCs w:val="21"/>
              </w:rPr>
            </w:pPr>
          </w:p>
        </w:tc>
      </w:tr>
      <w:tr w:rsidR="00336459" w:rsidRPr="002843F1" w14:paraId="3A776AEB"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4DAB889B" w14:textId="3070CD29" w:rsidR="00336459" w:rsidRDefault="00336459" w:rsidP="00336459">
            <w:pPr>
              <w:jc w:val="center"/>
              <w:rPr>
                <w:noProof/>
                <w:szCs w:val="21"/>
              </w:rPr>
            </w:pPr>
            <w:r>
              <w:rPr>
                <w:rFonts w:hint="eastAsia"/>
                <w:noProof/>
                <w:szCs w:val="21"/>
              </w:rPr>
              <w:t>4</w:t>
            </w:r>
          </w:p>
        </w:tc>
        <w:tc>
          <w:tcPr>
            <w:tcW w:w="2126" w:type="dxa"/>
            <w:gridSpan w:val="3"/>
            <w:tcBorders>
              <w:top w:val="single" w:sz="4" w:space="0" w:color="auto"/>
              <w:left w:val="single" w:sz="4" w:space="0" w:color="auto"/>
              <w:bottom w:val="single" w:sz="4" w:space="0" w:color="auto"/>
              <w:right w:val="single" w:sz="4" w:space="0" w:color="auto"/>
            </w:tcBorders>
          </w:tcPr>
          <w:p w14:paraId="264B8955" w14:textId="77777777" w:rsidR="00336459" w:rsidRDefault="00336459" w:rsidP="00336459">
            <w:pPr>
              <w:rPr>
                <w:szCs w:val="21"/>
              </w:rPr>
            </w:pPr>
            <w:r w:rsidRPr="0090751C">
              <w:rPr>
                <w:szCs w:val="21"/>
              </w:rPr>
              <w:t xml:space="preserve">1. </w:t>
            </w:r>
            <w:r w:rsidRPr="0090751C">
              <w:rPr>
                <w:szCs w:val="21"/>
              </w:rPr>
              <w:t>用户</w:t>
            </w:r>
            <w:r>
              <w:rPr>
                <w:rFonts w:hint="eastAsia"/>
                <w:szCs w:val="21"/>
              </w:rPr>
              <w:t>user1</w:t>
            </w:r>
            <w:r w:rsidRPr="0090751C">
              <w:rPr>
                <w:szCs w:val="21"/>
              </w:rPr>
              <w:t>备份</w:t>
            </w:r>
            <w:r>
              <w:rPr>
                <w:rFonts w:hint="eastAsia"/>
                <w:szCs w:val="21"/>
              </w:rPr>
              <w:t>项目</w:t>
            </w:r>
            <w:r w:rsidRPr="0090751C">
              <w:rPr>
                <w:szCs w:val="21"/>
              </w:rPr>
              <w:t>数据</w:t>
            </w:r>
            <w:r>
              <w:rPr>
                <w:rFonts w:hint="eastAsia"/>
                <w:szCs w:val="21"/>
              </w:rPr>
              <w:t>；</w:t>
            </w:r>
          </w:p>
          <w:p w14:paraId="3AE04FA8" w14:textId="77777777" w:rsidR="00336459" w:rsidRDefault="00336459" w:rsidP="00336459">
            <w:pPr>
              <w:rPr>
                <w:szCs w:val="21"/>
              </w:rPr>
            </w:pPr>
            <w:r w:rsidRPr="0090751C">
              <w:rPr>
                <w:szCs w:val="21"/>
              </w:rPr>
              <w:t xml:space="preserve">2. </w:t>
            </w:r>
            <w:r w:rsidRPr="0090751C">
              <w:rPr>
                <w:szCs w:val="21"/>
              </w:rPr>
              <w:t>用户</w:t>
            </w:r>
            <w:r>
              <w:rPr>
                <w:rFonts w:hint="eastAsia"/>
                <w:szCs w:val="21"/>
              </w:rPr>
              <w:t>user1</w:t>
            </w:r>
            <w:r w:rsidRPr="0090751C">
              <w:rPr>
                <w:szCs w:val="21"/>
              </w:rPr>
              <w:t>删除系统中</w:t>
            </w:r>
            <w:r>
              <w:rPr>
                <w:rFonts w:hint="eastAsia"/>
                <w:szCs w:val="21"/>
              </w:rPr>
              <w:t>部分项目数据；</w:t>
            </w:r>
          </w:p>
          <w:p w14:paraId="2D854873" w14:textId="56177659" w:rsidR="00336459" w:rsidRDefault="00336459" w:rsidP="00336459">
            <w:pPr>
              <w:rPr>
                <w:szCs w:val="21"/>
              </w:rPr>
            </w:pPr>
            <w:r w:rsidRPr="0078481A">
              <w:rPr>
                <w:szCs w:val="21"/>
              </w:rPr>
              <w:t xml:space="preserve">3. </w:t>
            </w:r>
            <w:r w:rsidRPr="0090751C">
              <w:rPr>
                <w:szCs w:val="21"/>
              </w:rPr>
              <w:t>用户</w:t>
            </w:r>
            <w:r>
              <w:rPr>
                <w:rFonts w:hint="eastAsia"/>
                <w:szCs w:val="21"/>
              </w:rPr>
              <w:t>user1</w:t>
            </w:r>
            <w:r w:rsidRPr="0090751C">
              <w:rPr>
                <w:szCs w:val="21"/>
              </w:rPr>
              <w:t>进入自我恢复页面</w:t>
            </w:r>
            <w:r>
              <w:rPr>
                <w:rFonts w:hint="eastAsia"/>
                <w:szCs w:val="21"/>
              </w:rPr>
              <w:t>，</w:t>
            </w:r>
            <w:r w:rsidRPr="0078481A">
              <w:rPr>
                <w:szCs w:val="21"/>
              </w:rPr>
              <w:t>开始执行恢复操作</w:t>
            </w:r>
            <w:r>
              <w:rPr>
                <w:rFonts w:hint="eastAsia"/>
                <w:szCs w:val="21"/>
              </w:rPr>
              <w:t>；</w:t>
            </w:r>
          </w:p>
          <w:p w14:paraId="504CE211" w14:textId="77777777" w:rsidR="00336459" w:rsidRDefault="00336459" w:rsidP="00336459">
            <w:pPr>
              <w:rPr>
                <w:szCs w:val="21"/>
              </w:rPr>
            </w:pPr>
            <w:r w:rsidRPr="0078481A">
              <w:rPr>
                <w:szCs w:val="21"/>
              </w:rPr>
              <w:t xml:space="preserve">4. </w:t>
            </w:r>
            <w:r w:rsidRPr="0078481A">
              <w:rPr>
                <w:szCs w:val="21"/>
              </w:rPr>
              <w:t>恢复进度达到</w:t>
            </w:r>
            <w:r w:rsidRPr="0078481A">
              <w:rPr>
                <w:szCs w:val="21"/>
              </w:rPr>
              <w:t>50%</w:t>
            </w:r>
            <w:r w:rsidRPr="0078481A">
              <w:rPr>
                <w:szCs w:val="21"/>
              </w:rPr>
              <w:t>时，强制终止应用进程</w:t>
            </w:r>
          </w:p>
          <w:p w14:paraId="48A4879D" w14:textId="43773C30" w:rsidR="00336459" w:rsidRPr="00765B34" w:rsidRDefault="00336459" w:rsidP="00336459">
            <w:pPr>
              <w:rPr>
                <w:szCs w:val="21"/>
              </w:rPr>
            </w:pPr>
            <w:r w:rsidRPr="0078481A">
              <w:rPr>
                <w:szCs w:val="21"/>
              </w:rPr>
              <w:t xml:space="preserve">5. </w:t>
            </w:r>
            <w:r w:rsidRPr="0078481A">
              <w:rPr>
                <w:szCs w:val="21"/>
              </w:rPr>
              <w:t>重启应用后查看数据状态</w:t>
            </w:r>
          </w:p>
        </w:tc>
        <w:tc>
          <w:tcPr>
            <w:tcW w:w="2835" w:type="dxa"/>
            <w:gridSpan w:val="3"/>
            <w:tcBorders>
              <w:top w:val="single" w:sz="4" w:space="0" w:color="auto"/>
              <w:left w:val="single" w:sz="4" w:space="0" w:color="auto"/>
              <w:bottom w:val="single" w:sz="4" w:space="0" w:color="auto"/>
              <w:right w:val="single" w:sz="4" w:space="0" w:color="auto"/>
            </w:tcBorders>
          </w:tcPr>
          <w:p w14:paraId="6AF35BB0" w14:textId="57579CB4" w:rsidR="00336459" w:rsidRPr="00AA6E16" w:rsidRDefault="00336459" w:rsidP="00336459">
            <w:pPr>
              <w:rPr>
                <w:szCs w:val="21"/>
              </w:rPr>
            </w:pPr>
            <w:r w:rsidRPr="00AA6E16">
              <w:rPr>
                <w:szCs w:val="21"/>
              </w:rPr>
              <w:t>备份和恢复过程中发生异常时，系统能正确处理，无数据丢失或损坏</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5115DFC" w14:textId="7B8469A7" w:rsidR="00336459" w:rsidRPr="00765B34" w:rsidRDefault="00336459" w:rsidP="00336459">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564F4784" w14:textId="54FCA64B" w:rsidR="00336459" w:rsidRDefault="00336459" w:rsidP="00336459">
            <w:pPr>
              <w:rPr>
                <w:noProof/>
                <w:szCs w:val="21"/>
              </w:rPr>
            </w:pPr>
          </w:p>
        </w:tc>
      </w:tr>
      <w:tr w:rsidR="00336459" w:rsidRPr="002843F1" w14:paraId="427D24E3"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3CE8F9C7" w14:textId="67E6CB5A" w:rsidR="00336459" w:rsidRDefault="00336459" w:rsidP="00336459">
            <w:pPr>
              <w:jc w:val="center"/>
              <w:rPr>
                <w:noProof/>
                <w:szCs w:val="21"/>
              </w:rPr>
            </w:pPr>
            <w:r>
              <w:rPr>
                <w:rFonts w:hint="eastAsia"/>
                <w:noProof/>
                <w:szCs w:val="21"/>
              </w:rPr>
              <w:t>5</w:t>
            </w:r>
          </w:p>
        </w:tc>
        <w:tc>
          <w:tcPr>
            <w:tcW w:w="2126" w:type="dxa"/>
            <w:gridSpan w:val="3"/>
            <w:tcBorders>
              <w:top w:val="single" w:sz="4" w:space="0" w:color="auto"/>
              <w:left w:val="single" w:sz="4" w:space="0" w:color="auto"/>
              <w:bottom w:val="single" w:sz="4" w:space="0" w:color="auto"/>
              <w:right w:val="single" w:sz="4" w:space="0" w:color="auto"/>
            </w:tcBorders>
          </w:tcPr>
          <w:p w14:paraId="62BDB93D" w14:textId="57DCC323" w:rsidR="00336459" w:rsidRDefault="00336459" w:rsidP="00336459">
            <w:r w:rsidRPr="002D4617">
              <w:t xml:space="preserve">1. </w:t>
            </w:r>
            <w:r w:rsidRPr="002D4617">
              <w:t>配置系统每天凌晨</w:t>
            </w:r>
            <w:r w:rsidRPr="002D4617">
              <w:t>2:00</w:t>
            </w:r>
            <w:r w:rsidRPr="002D4617">
              <w:t>执行增量备</w:t>
            </w:r>
            <w:r w:rsidRPr="002D4617">
              <w:lastRenderedPageBreak/>
              <w:t>份</w:t>
            </w:r>
            <w:r>
              <w:rPr>
                <w:rFonts w:hint="eastAsia"/>
              </w:rPr>
              <w:t>；</w:t>
            </w:r>
          </w:p>
          <w:p w14:paraId="23DE8525" w14:textId="5B74B6D9" w:rsidR="00336459" w:rsidRDefault="00336459" w:rsidP="00336459">
            <w:r w:rsidRPr="002D4617">
              <w:t xml:space="preserve">2. </w:t>
            </w:r>
            <w:r w:rsidRPr="002D4617">
              <w:t>修改系统时间为凌晨</w:t>
            </w:r>
            <w:r w:rsidRPr="002D4617">
              <w:t>1:59</w:t>
            </w:r>
            <w:r>
              <w:rPr>
                <w:rFonts w:hint="eastAsia"/>
              </w:rPr>
              <w:t>；</w:t>
            </w:r>
            <w:r w:rsidRPr="002D4617">
              <w:t>等待备份触发</w:t>
            </w:r>
            <w:r>
              <w:rPr>
                <w:rFonts w:hint="eastAsia"/>
              </w:rPr>
              <w:t>；</w:t>
            </w:r>
          </w:p>
          <w:p w14:paraId="50C30DBA" w14:textId="7B069399" w:rsidR="00336459" w:rsidRPr="0090751C" w:rsidRDefault="00336459" w:rsidP="00336459">
            <w:pPr>
              <w:rPr>
                <w:szCs w:val="21"/>
              </w:rPr>
            </w:pPr>
            <w:r>
              <w:rPr>
                <w:rFonts w:hint="eastAsia"/>
              </w:rPr>
              <w:t>3</w:t>
            </w:r>
            <w:r w:rsidRPr="002D4617">
              <w:t xml:space="preserve">. </w:t>
            </w:r>
            <w:r w:rsidRPr="002D4617">
              <w:t>查看备份记录</w:t>
            </w:r>
          </w:p>
        </w:tc>
        <w:tc>
          <w:tcPr>
            <w:tcW w:w="2835" w:type="dxa"/>
            <w:gridSpan w:val="3"/>
            <w:tcBorders>
              <w:top w:val="single" w:sz="4" w:space="0" w:color="auto"/>
              <w:left w:val="single" w:sz="4" w:space="0" w:color="auto"/>
              <w:bottom w:val="single" w:sz="4" w:space="0" w:color="auto"/>
              <w:right w:val="single" w:sz="4" w:space="0" w:color="auto"/>
            </w:tcBorders>
          </w:tcPr>
          <w:p w14:paraId="65F26884" w14:textId="3E891D7B" w:rsidR="00336459" w:rsidRPr="0078481A" w:rsidRDefault="00336459" w:rsidP="00336459">
            <w:pPr>
              <w:rPr>
                <w:szCs w:val="21"/>
              </w:rPr>
            </w:pPr>
            <w:r w:rsidRPr="00336459">
              <w:rPr>
                <w:szCs w:val="21"/>
              </w:rPr>
              <w:lastRenderedPageBreak/>
              <w:t>系统提供定时对新增信息进行备份的功能</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1FA088E4" w14:textId="2F9A648E" w:rsidR="00336459" w:rsidRPr="00765B34" w:rsidRDefault="00336459" w:rsidP="00336459">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6CB04CBF" w14:textId="21D626C7" w:rsidR="00336459" w:rsidRDefault="00336459" w:rsidP="00336459">
            <w:pPr>
              <w:rPr>
                <w:noProof/>
                <w:szCs w:val="21"/>
              </w:rPr>
            </w:pPr>
          </w:p>
        </w:tc>
      </w:tr>
      <w:tr w:rsidR="00336459" w:rsidRPr="002843F1" w14:paraId="558FA88B" w14:textId="77777777" w:rsidTr="002F733A">
        <w:tc>
          <w:tcPr>
            <w:tcW w:w="817" w:type="dxa"/>
            <w:tcBorders>
              <w:top w:val="single" w:sz="4" w:space="0" w:color="auto"/>
              <w:left w:val="single" w:sz="4" w:space="0" w:color="auto"/>
              <w:bottom w:val="single" w:sz="4" w:space="0" w:color="auto"/>
              <w:right w:val="single" w:sz="4" w:space="0" w:color="auto"/>
            </w:tcBorders>
            <w:vAlign w:val="center"/>
          </w:tcPr>
          <w:p w14:paraId="652A8D94" w14:textId="1C14329C" w:rsidR="00336459" w:rsidRDefault="00336459" w:rsidP="00336459">
            <w:pPr>
              <w:jc w:val="center"/>
              <w:rPr>
                <w:noProof/>
                <w:szCs w:val="21"/>
              </w:rPr>
            </w:pPr>
            <w:r>
              <w:rPr>
                <w:rFonts w:hint="eastAsia"/>
                <w:noProof/>
                <w:szCs w:val="21"/>
              </w:rPr>
              <w:t>6</w:t>
            </w:r>
          </w:p>
        </w:tc>
        <w:tc>
          <w:tcPr>
            <w:tcW w:w="2126" w:type="dxa"/>
            <w:gridSpan w:val="3"/>
            <w:tcBorders>
              <w:top w:val="single" w:sz="4" w:space="0" w:color="auto"/>
              <w:left w:val="single" w:sz="4" w:space="0" w:color="auto"/>
              <w:bottom w:val="single" w:sz="4" w:space="0" w:color="auto"/>
              <w:right w:val="single" w:sz="4" w:space="0" w:color="auto"/>
            </w:tcBorders>
          </w:tcPr>
          <w:p w14:paraId="253CAD0C" w14:textId="5383173E" w:rsidR="00336459" w:rsidRDefault="00336459" w:rsidP="00336459">
            <w:r w:rsidRPr="002D4617">
              <w:t xml:space="preserve">1. </w:t>
            </w:r>
            <w:r w:rsidRPr="002D4617">
              <w:t>执行一次全量备份</w:t>
            </w:r>
          </w:p>
          <w:p w14:paraId="34FD9501" w14:textId="671F7EFC" w:rsidR="00336459" w:rsidRDefault="00336459" w:rsidP="00336459">
            <w:r w:rsidRPr="002D4617">
              <w:t xml:space="preserve">2. </w:t>
            </w:r>
            <w:r w:rsidRPr="002D4617">
              <w:t>新增</w:t>
            </w:r>
            <w:r w:rsidRPr="002D4617">
              <w:t>10</w:t>
            </w:r>
            <w:r w:rsidRPr="002D4617">
              <w:t>条业务数据，修改</w:t>
            </w:r>
            <w:r w:rsidRPr="002D4617">
              <w:t>5</w:t>
            </w:r>
            <w:r w:rsidRPr="002D4617">
              <w:t>条原有数据</w:t>
            </w:r>
          </w:p>
          <w:p w14:paraId="5A643400" w14:textId="3E57851B" w:rsidR="00336459" w:rsidRDefault="00336459" w:rsidP="00336459">
            <w:r w:rsidRPr="002D4617">
              <w:t xml:space="preserve">3. </w:t>
            </w:r>
            <w:r w:rsidRPr="002D4617">
              <w:t>执行一次增量备份</w:t>
            </w:r>
          </w:p>
          <w:p w14:paraId="0329D580" w14:textId="77777777" w:rsidR="00336459" w:rsidRDefault="00336459" w:rsidP="00336459">
            <w:r w:rsidRPr="002D4617">
              <w:t xml:space="preserve">4. </w:t>
            </w:r>
            <w:r w:rsidRPr="002D4617">
              <w:t>分析增量备份文件的内容</w:t>
            </w:r>
          </w:p>
          <w:p w14:paraId="2C865A75" w14:textId="31F892B4" w:rsidR="00336459" w:rsidRPr="0090751C" w:rsidRDefault="00336459" w:rsidP="00336459">
            <w:pPr>
              <w:rPr>
                <w:szCs w:val="21"/>
              </w:rPr>
            </w:pPr>
            <w:r w:rsidRPr="00DC07FD">
              <w:rPr>
                <w:szCs w:val="21"/>
              </w:rPr>
              <w:t xml:space="preserve">5. </w:t>
            </w:r>
            <w:r>
              <w:rPr>
                <w:rFonts w:hint="eastAsia"/>
                <w:szCs w:val="21"/>
              </w:rPr>
              <w:t>删除已有的部分业务数据，</w:t>
            </w:r>
            <w:r w:rsidRPr="00DC07FD">
              <w:rPr>
                <w:szCs w:val="21"/>
              </w:rPr>
              <w:t>使用该增量备份进行恢复</w:t>
            </w:r>
          </w:p>
        </w:tc>
        <w:tc>
          <w:tcPr>
            <w:tcW w:w="2835" w:type="dxa"/>
            <w:gridSpan w:val="3"/>
            <w:tcBorders>
              <w:top w:val="single" w:sz="4" w:space="0" w:color="auto"/>
              <w:left w:val="single" w:sz="4" w:space="0" w:color="auto"/>
              <w:bottom w:val="single" w:sz="4" w:space="0" w:color="auto"/>
              <w:right w:val="single" w:sz="4" w:space="0" w:color="auto"/>
            </w:tcBorders>
          </w:tcPr>
          <w:p w14:paraId="3948FF5D" w14:textId="6CA79C3B" w:rsidR="00336459" w:rsidRPr="0078481A" w:rsidRDefault="00336459" w:rsidP="00336459">
            <w:pPr>
              <w:rPr>
                <w:szCs w:val="21"/>
              </w:rPr>
            </w:pPr>
            <w:r w:rsidRPr="00336459">
              <w:rPr>
                <w:szCs w:val="21"/>
              </w:rPr>
              <w:t>系统信息丢失或破坏时，能通过增量备份进行恢复，恢复后的数据是否完整、准确，与故障前的状态一致</w:t>
            </w:r>
          </w:p>
        </w:tc>
        <w:tc>
          <w:tcPr>
            <w:tcW w:w="3119" w:type="dxa"/>
            <w:gridSpan w:val="2"/>
            <w:tcBorders>
              <w:top w:val="single" w:sz="4" w:space="0" w:color="auto"/>
              <w:left w:val="single" w:sz="4" w:space="0" w:color="auto"/>
              <w:bottom w:val="single" w:sz="4" w:space="0" w:color="auto"/>
              <w:right w:val="single" w:sz="4" w:space="0" w:color="auto"/>
            </w:tcBorders>
            <w:vAlign w:val="center"/>
          </w:tcPr>
          <w:p w14:paraId="407969DA" w14:textId="7C706B0E" w:rsidR="00336459" w:rsidRPr="00765B34" w:rsidRDefault="00336459" w:rsidP="00336459">
            <w:pPr>
              <w:rPr>
                <w:szCs w:val="21"/>
              </w:rPr>
            </w:pPr>
          </w:p>
        </w:tc>
        <w:tc>
          <w:tcPr>
            <w:tcW w:w="731" w:type="dxa"/>
            <w:tcBorders>
              <w:top w:val="single" w:sz="4" w:space="0" w:color="auto"/>
              <w:left w:val="single" w:sz="4" w:space="0" w:color="auto"/>
              <w:bottom w:val="single" w:sz="4" w:space="0" w:color="auto"/>
              <w:right w:val="single" w:sz="4" w:space="0" w:color="auto"/>
            </w:tcBorders>
            <w:vAlign w:val="center"/>
          </w:tcPr>
          <w:p w14:paraId="0CDEAC96" w14:textId="51106145" w:rsidR="00336459" w:rsidRDefault="00336459" w:rsidP="00336459">
            <w:pPr>
              <w:rPr>
                <w:noProof/>
                <w:szCs w:val="21"/>
              </w:rPr>
            </w:pPr>
          </w:p>
        </w:tc>
      </w:tr>
      <w:tr w:rsidR="00336459" w:rsidRPr="002843F1" w14:paraId="508B8770"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4FFA7385" w14:textId="77777777" w:rsidR="00336459" w:rsidRPr="002843F1" w:rsidRDefault="00336459" w:rsidP="00336459">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62EA0EA" w14:textId="1320B981" w:rsidR="00336459" w:rsidRPr="0007456C" w:rsidRDefault="00336459" w:rsidP="00336459">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5E0048D" w14:textId="77777777" w:rsidR="00336459" w:rsidRPr="0007456C" w:rsidRDefault="00336459" w:rsidP="00336459">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0E1B835F" w14:textId="7FC7F3DD" w:rsidR="00336459" w:rsidRPr="0007456C" w:rsidRDefault="00336459" w:rsidP="00336459">
            <w:pPr>
              <w:rPr>
                <w:noProof/>
                <w:szCs w:val="21"/>
              </w:rPr>
            </w:pPr>
          </w:p>
        </w:tc>
      </w:tr>
      <w:tr w:rsidR="00336459" w:rsidRPr="002843F1" w14:paraId="15054AAB"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tcPr>
          <w:p w14:paraId="13D7A8CF" w14:textId="77777777" w:rsidR="00336459" w:rsidRPr="002843F1" w:rsidRDefault="00336459" w:rsidP="00336459">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373CDDD" w14:textId="697948F3" w:rsidR="00336459" w:rsidRPr="0007456C" w:rsidRDefault="00336459" w:rsidP="00336459">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1CAD67C3" w14:textId="77777777" w:rsidR="00336459" w:rsidRPr="0007456C" w:rsidRDefault="00336459" w:rsidP="00336459">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3725A76" w14:textId="34E36830" w:rsidR="00336459" w:rsidRPr="0007456C" w:rsidRDefault="00336459" w:rsidP="00336459">
            <w:pPr>
              <w:rPr>
                <w:noProof/>
                <w:szCs w:val="21"/>
              </w:rPr>
            </w:pPr>
          </w:p>
        </w:tc>
      </w:tr>
      <w:tr w:rsidR="00336459" w:rsidRPr="002843F1" w14:paraId="72D28452"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70E47E2" w14:textId="77777777" w:rsidR="00336459" w:rsidRPr="002843F1" w:rsidRDefault="00336459" w:rsidP="00336459">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49E860B3" w14:textId="6CF0903B" w:rsidR="00336459" w:rsidRPr="002843F1" w:rsidRDefault="00336459" w:rsidP="00336459">
            <w:pPr>
              <w:rPr>
                <w:noProof/>
                <w:szCs w:val="21"/>
              </w:rPr>
            </w:pPr>
          </w:p>
        </w:tc>
      </w:tr>
      <w:tr w:rsidR="00336459" w:rsidRPr="002843F1" w14:paraId="1D55B4D3" w14:textId="77777777" w:rsidTr="002F733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112B4111" w14:textId="77777777" w:rsidR="00336459" w:rsidRPr="002843F1" w:rsidRDefault="00336459" w:rsidP="00336459">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436BE5A5" w14:textId="63DA0E3C" w:rsidR="00336459" w:rsidRPr="002843F1" w:rsidRDefault="00336459" w:rsidP="00336459">
            <w:pPr>
              <w:rPr>
                <w:noProof/>
                <w:szCs w:val="21"/>
              </w:rPr>
            </w:pPr>
          </w:p>
        </w:tc>
      </w:tr>
    </w:tbl>
    <w:p w14:paraId="631CBD20" w14:textId="77777777" w:rsidR="008B07EE" w:rsidRDefault="008B07EE" w:rsidP="008B07EE"/>
    <w:p w14:paraId="1E29F9DB" w14:textId="77777777" w:rsidR="008B07EE" w:rsidRDefault="008B07EE" w:rsidP="008B07EE"/>
    <w:p w14:paraId="6B219546" w14:textId="77777777" w:rsidR="00171E65" w:rsidRPr="008B07EE" w:rsidRDefault="00171E65" w:rsidP="008B07EE"/>
    <w:p w14:paraId="389DEBFD" w14:textId="77777777" w:rsidR="00481F2C" w:rsidRDefault="00481F2C" w:rsidP="00481F2C">
      <w:pPr>
        <w:pStyle w:val="2"/>
        <w:spacing w:before="120" w:after="120"/>
        <w:ind w:left="578" w:hanging="578"/>
      </w:pPr>
      <w:bookmarkStart w:id="80" w:name="_Toc232512034"/>
      <w:bookmarkStart w:id="81" w:name="_Toc238659825"/>
      <w:r w:rsidRPr="00F76BCB">
        <w:rPr>
          <w:rFonts w:hint="eastAsia"/>
        </w:rPr>
        <w:t>系统安全性检测分析</w:t>
      </w:r>
      <w:bookmarkEnd w:id="80"/>
      <w:bookmarkEnd w:id="81"/>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350"/>
        <w:gridCol w:w="1067"/>
        <w:gridCol w:w="1134"/>
        <w:gridCol w:w="1163"/>
        <w:gridCol w:w="538"/>
        <w:gridCol w:w="596"/>
        <w:gridCol w:w="2523"/>
        <w:gridCol w:w="731"/>
      </w:tblGrid>
      <w:tr w:rsidR="0070797A" w:rsidRPr="002843F1" w14:paraId="0C9ACAA4" w14:textId="77777777" w:rsidTr="008D7A7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44BC8300" w14:textId="77777777" w:rsidR="0070797A" w:rsidRPr="002843F1" w:rsidRDefault="0070797A" w:rsidP="008D7A7A">
            <w:pPr>
              <w:jc w:val="center"/>
              <w:rPr>
                <w:b/>
                <w:szCs w:val="21"/>
              </w:rPr>
            </w:pPr>
            <w:r w:rsidRPr="002843F1">
              <w:rPr>
                <w:b/>
                <w:szCs w:val="21"/>
              </w:rPr>
              <w:t>测试用例名称</w:t>
            </w:r>
          </w:p>
        </w:tc>
        <w:tc>
          <w:tcPr>
            <w:tcW w:w="3364" w:type="dxa"/>
            <w:gridSpan w:val="3"/>
            <w:tcBorders>
              <w:top w:val="single" w:sz="4" w:space="0" w:color="auto"/>
              <w:left w:val="single" w:sz="4" w:space="0" w:color="auto"/>
              <w:bottom w:val="single" w:sz="4" w:space="0" w:color="auto"/>
              <w:right w:val="single" w:sz="4" w:space="0" w:color="auto"/>
            </w:tcBorders>
            <w:vAlign w:val="center"/>
          </w:tcPr>
          <w:p w14:paraId="0EFA71E4" w14:textId="76C7EC15" w:rsidR="0070797A" w:rsidRPr="00A824A6" w:rsidRDefault="0070797A" w:rsidP="008D7A7A">
            <w:pPr>
              <w:jc w:val="center"/>
              <w:rPr>
                <w:bCs/>
                <w:szCs w:val="21"/>
              </w:rPr>
            </w:pPr>
            <w:r w:rsidRPr="0070797A">
              <w:rPr>
                <w:bCs/>
                <w:szCs w:val="21"/>
              </w:rPr>
              <w:t>系统安全性检测分析</w:t>
            </w:r>
          </w:p>
        </w:tc>
        <w:tc>
          <w:tcPr>
            <w:tcW w:w="1134" w:type="dxa"/>
            <w:gridSpan w:val="2"/>
            <w:tcBorders>
              <w:top w:val="single" w:sz="4" w:space="0" w:color="auto"/>
              <w:left w:val="single" w:sz="4" w:space="0" w:color="auto"/>
              <w:bottom w:val="single" w:sz="4" w:space="0" w:color="auto"/>
              <w:right w:val="single" w:sz="4" w:space="0" w:color="auto"/>
            </w:tcBorders>
            <w:vAlign w:val="center"/>
            <w:hideMark/>
          </w:tcPr>
          <w:p w14:paraId="38EFF7F8" w14:textId="77777777" w:rsidR="0070797A" w:rsidRPr="00A824A6" w:rsidRDefault="0070797A" w:rsidP="008D7A7A">
            <w:pPr>
              <w:jc w:val="center"/>
              <w:rPr>
                <w:b/>
                <w:szCs w:val="21"/>
              </w:rPr>
            </w:pPr>
            <w:r w:rsidRPr="00A824A6">
              <w:rPr>
                <w:b/>
                <w:szCs w:val="21"/>
              </w:rPr>
              <w:t>标</w:t>
            </w:r>
            <w:r w:rsidRPr="00A824A6">
              <w:rPr>
                <w:b/>
                <w:szCs w:val="21"/>
              </w:rPr>
              <w:t xml:space="preserve">  </w:t>
            </w:r>
            <w:r w:rsidRPr="00A824A6">
              <w:rPr>
                <w:b/>
                <w:szCs w:val="21"/>
              </w:rPr>
              <w:t>识</w:t>
            </w:r>
          </w:p>
        </w:tc>
        <w:tc>
          <w:tcPr>
            <w:tcW w:w="3254" w:type="dxa"/>
            <w:gridSpan w:val="2"/>
            <w:tcBorders>
              <w:top w:val="single" w:sz="4" w:space="0" w:color="auto"/>
              <w:left w:val="single" w:sz="4" w:space="0" w:color="auto"/>
              <w:bottom w:val="single" w:sz="4" w:space="0" w:color="auto"/>
              <w:right w:val="single" w:sz="4" w:space="0" w:color="auto"/>
            </w:tcBorders>
            <w:vAlign w:val="center"/>
          </w:tcPr>
          <w:p w14:paraId="6908AB26" w14:textId="73FB6BC2" w:rsidR="0070797A" w:rsidRPr="00B16081" w:rsidRDefault="0070797A" w:rsidP="008D7A7A">
            <w:pPr>
              <w:jc w:val="center"/>
              <w:rPr>
                <w:noProof/>
                <w:szCs w:val="21"/>
              </w:rPr>
            </w:pPr>
            <w:r w:rsidRPr="00A824A6">
              <w:rPr>
                <w:noProof/>
                <w:szCs w:val="21"/>
              </w:rPr>
              <w:t>IS_</w:t>
            </w:r>
            <w:r w:rsidRPr="00A824A6">
              <w:rPr>
                <w:rFonts w:hint="eastAsia"/>
                <w:noProof/>
                <w:szCs w:val="21"/>
              </w:rPr>
              <w:t>YL</w:t>
            </w:r>
            <w:r w:rsidRPr="00A824A6">
              <w:rPr>
                <w:noProof/>
                <w:szCs w:val="21"/>
              </w:rPr>
              <w:t>_</w:t>
            </w:r>
            <w:r w:rsidRPr="0070797A">
              <w:rPr>
                <w:noProof/>
                <w:szCs w:val="21"/>
              </w:rPr>
              <w:t>AQFX</w:t>
            </w:r>
            <w:r w:rsidRPr="00A824A6">
              <w:rPr>
                <w:rFonts w:hint="eastAsia"/>
                <w:noProof/>
                <w:szCs w:val="21"/>
              </w:rPr>
              <w:t>_</w:t>
            </w:r>
            <w:r>
              <w:rPr>
                <w:rFonts w:hint="eastAsia"/>
                <w:noProof/>
                <w:szCs w:val="21"/>
              </w:rPr>
              <w:t>1</w:t>
            </w:r>
          </w:p>
        </w:tc>
      </w:tr>
      <w:tr w:rsidR="0070797A" w:rsidRPr="002843F1" w14:paraId="4194B4CF" w14:textId="77777777" w:rsidTr="008D7A7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295CB665" w14:textId="77777777" w:rsidR="0070797A" w:rsidRPr="002843F1" w:rsidRDefault="0070797A" w:rsidP="008D7A7A">
            <w:pPr>
              <w:jc w:val="center"/>
              <w:rPr>
                <w:b/>
                <w:szCs w:val="21"/>
              </w:rPr>
            </w:pPr>
            <w:r w:rsidRPr="002843F1">
              <w:rPr>
                <w:b/>
                <w:szCs w:val="21"/>
              </w:rPr>
              <w:t>追踪关系</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64CDF8BC" w14:textId="77777777" w:rsidR="0070797A" w:rsidRPr="00A824A6" w:rsidRDefault="0070797A" w:rsidP="008D7A7A">
            <w:pPr>
              <w:rPr>
                <w:noProof/>
                <w:szCs w:val="21"/>
              </w:rPr>
            </w:pPr>
            <w:r w:rsidRPr="00A824A6">
              <w:rPr>
                <w:noProof/>
                <w:szCs w:val="21"/>
              </w:rPr>
              <w:t>软件测试依据：</w:t>
            </w:r>
            <w:r w:rsidRPr="00A824A6">
              <w:rPr>
                <w:rFonts w:hint="eastAsia"/>
                <w:noProof/>
                <w:szCs w:val="21"/>
              </w:rPr>
              <w:t>安全测评大纲</w:t>
            </w:r>
          </w:p>
          <w:p w14:paraId="4CCC3F67" w14:textId="7BD5BD58" w:rsidR="0070797A" w:rsidRPr="00A824A6" w:rsidRDefault="0070797A" w:rsidP="008D7A7A">
            <w:pPr>
              <w:rPr>
                <w:noProof/>
                <w:szCs w:val="21"/>
              </w:rPr>
            </w:pPr>
            <w:r w:rsidRPr="00A824A6">
              <w:rPr>
                <w:noProof/>
                <w:szCs w:val="21"/>
              </w:rPr>
              <w:t>测试需求分析：</w:t>
            </w:r>
            <w:r w:rsidRPr="00F94481">
              <w:rPr>
                <w:noProof/>
                <w:szCs w:val="21"/>
              </w:rPr>
              <w:t>3.2.</w:t>
            </w:r>
            <w:r>
              <w:rPr>
                <w:rFonts w:hint="eastAsia"/>
                <w:noProof/>
                <w:szCs w:val="21"/>
              </w:rPr>
              <w:t>10</w:t>
            </w:r>
            <w:r w:rsidRPr="00F94481">
              <w:rPr>
                <w:noProof/>
                <w:szCs w:val="21"/>
              </w:rPr>
              <w:tab/>
            </w:r>
            <w:r w:rsidRPr="0070797A">
              <w:rPr>
                <w:noProof/>
                <w:szCs w:val="21"/>
              </w:rPr>
              <w:t>系统安全性检测分析</w:t>
            </w:r>
          </w:p>
          <w:p w14:paraId="52A93CF7" w14:textId="0AEBDB3B" w:rsidR="0070797A" w:rsidRPr="00B16081" w:rsidRDefault="0070797A" w:rsidP="008D7A7A">
            <w:pPr>
              <w:rPr>
                <w:noProof/>
                <w:szCs w:val="21"/>
              </w:rPr>
            </w:pPr>
            <w:r w:rsidRPr="00A824A6">
              <w:rPr>
                <w:noProof/>
                <w:szCs w:val="21"/>
              </w:rPr>
              <w:t>测试需求标识：</w:t>
            </w:r>
            <w:r w:rsidRPr="0070797A">
              <w:rPr>
                <w:noProof/>
                <w:szCs w:val="21"/>
              </w:rPr>
              <w:t>IS_XQ_AQFX</w:t>
            </w:r>
          </w:p>
        </w:tc>
      </w:tr>
      <w:tr w:rsidR="0070797A" w:rsidRPr="002843F1" w14:paraId="4C9B99DE" w14:textId="77777777" w:rsidTr="008D7A7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0E94451" w14:textId="77777777" w:rsidR="0070797A" w:rsidRPr="002843F1" w:rsidRDefault="0070797A" w:rsidP="008D7A7A">
            <w:pPr>
              <w:jc w:val="center"/>
              <w:rPr>
                <w:b/>
                <w:szCs w:val="21"/>
              </w:rPr>
            </w:pPr>
            <w:r w:rsidRPr="002843F1">
              <w:rPr>
                <w:b/>
                <w:szCs w:val="21"/>
              </w:rPr>
              <w:t>测试用例综述</w:t>
            </w:r>
          </w:p>
        </w:tc>
        <w:tc>
          <w:tcPr>
            <w:tcW w:w="7752" w:type="dxa"/>
            <w:gridSpan w:val="7"/>
            <w:tcBorders>
              <w:top w:val="single" w:sz="4" w:space="0" w:color="auto"/>
              <w:left w:val="single" w:sz="4" w:space="0" w:color="auto"/>
              <w:bottom w:val="single" w:sz="4" w:space="0" w:color="auto"/>
              <w:right w:val="single" w:sz="4" w:space="0" w:color="auto"/>
            </w:tcBorders>
          </w:tcPr>
          <w:p w14:paraId="0FEE861C" w14:textId="4C5FEC4E" w:rsidR="0070797A" w:rsidRPr="002843F1" w:rsidRDefault="000223C6" w:rsidP="008D7A7A">
            <w:pPr>
              <w:rPr>
                <w:szCs w:val="21"/>
              </w:rPr>
            </w:pPr>
            <w:r w:rsidRPr="000223C6">
              <w:rPr>
                <w:szCs w:val="21"/>
              </w:rPr>
              <w:t>分析应用软件系统的安全性</w:t>
            </w:r>
          </w:p>
        </w:tc>
      </w:tr>
      <w:tr w:rsidR="0070797A" w:rsidRPr="002843F1" w14:paraId="0B5ABCD4" w14:textId="77777777" w:rsidTr="008D7A7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086AB9BF" w14:textId="77777777" w:rsidR="0070797A" w:rsidRPr="002843F1" w:rsidRDefault="0070797A" w:rsidP="008D7A7A">
            <w:pPr>
              <w:jc w:val="center"/>
              <w:rPr>
                <w:b/>
                <w:szCs w:val="21"/>
              </w:rPr>
            </w:pPr>
            <w:r w:rsidRPr="002843F1">
              <w:rPr>
                <w:b/>
                <w:szCs w:val="21"/>
              </w:rPr>
              <w:t>用例初始化</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01649953" w14:textId="77777777" w:rsidR="0070797A" w:rsidRPr="00A824A6" w:rsidRDefault="0070797A" w:rsidP="008D7A7A">
            <w:pPr>
              <w:rPr>
                <w:iCs/>
                <w:color w:val="FF0000"/>
                <w:szCs w:val="21"/>
              </w:rPr>
            </w:pPr>
            <w:r w:rsidRPr="00A824A6">
              <w:rPr>
                <w:iCs/>
                <w:noProof/>
                <w:szCs w:val="21"/>
              </w:rPr>
              <w:t>软件</w:t>
            </w:r>
            <w:r w:rsidRPr="00A824A6">
              <w:rPr>
                <w:rFonts w:hint="eastAsia"/>
                <w:iCs/>
                <w:noProof/>
                <w:szCs w:val="21"/>
              </w:rPr>
              <w:t>服务正常启动</w:t>
            </w:r>
            <w:r>
              <w:rPr>
                <w:rFonts w:hint="eastAsia"/>
                <w:iCs/>
                <w:noProof/>
                <w:szCs w:val="21"/>
              </w:rPr>
              <w:t>。</w:t>
            </w:r>
          </w:p>
        </w:tc>
      </w:tr>
      <w:tr w:rsidR="0070797A" w:rsidRPr="002843F1" w14:paraId="624E663F" w14:textId="77777777" w:rsidTr="008D7A7A">
        <w:tc>
          <w:tcPr>
            <w:tcW w:w="1876" w:type="dxa"/>
            <w:gridSpan w:val="3"/>
            <w:tcBorders>
              <w:top w:val="single" w:sz="4" w:space="0" w:color="auto"/>
              <w:left w:val="single" w:sz="4" w:space="0" w:color="auto"/>
              <w:bottom w:val="single" w:sz="4" w:space="0" w:color="auto"/>
              <w:right w:val="single" w:sz="4" w:space="0" w:color="auto"/>
            </w:tcBorders>
            <w:vAlign w:val="center"/>
            <w:hideMark/>
          </w:tcPr>
          <w:p w14:paraId="330AC2EC" w14:textId="77777777" w:rsidR="0070797A" w:rsidRPr="002843F1" w:rsidRDefault="0070797A" w:rsidP="008D7A7A">
            <w:pPr>
              <w:jc w:val="center"/>
              <w:rPr>
                <w:b/>
                <w:szCs w:val="21"/>
              </w:rPr>
            </w:pPr>
            <w:r w:rsidRPr="002843F1">
              <w:rPr>
                <w:b/>
                <w:szCs w:val="21"/>
              </w:rPr>
              <w:t>前提和约束</w:t>
            </w:r>
          </w:p>
        </w:tc>
        <w:tc>
          <w:tcPr>
            <w:tcW w:w="7752" w:type="dxa"/>
            <w:gridSpan w:val="7"/>
            <w:tcBorders>
              <w:top w:val="single" w:sz="4" w:space="0" w:color="auto"/>
              <w:left w:val="single" w:sz="4" w:space="0" w:color="auto"/>
              <w:bottom w:val="single" w:sz="4" w:space="0" w:color="auto"/>
              <w:right w:val="single" w:sz="4" w:space="0" w:color="auto"/>
            </w:tcBorders>
            <w:vAlign w:val="center"/>
          </w:tcPr>
          <w:p w14:paraId="3EE495AA" w14:textId="77777777" w:rsidR="0070797A" w:rsidRPr="002843F1" w:rsidRDefault="0070797A" w:rsidP="008D7A7A">
            <w:pPr>
              <w:rPr>
                <w:i/>
                <w:color w:val="FF0000"/>
                <w:szCs w:val="21"/>
              </w:rPr>
            </w:pPr>
            <w:r w:rsidRPr="002E7DDC">
              <w:rPr>
                <w:rFonts w:hint="eastAsia"/>
                <w:noProof/>
                <w:szCs w:val="21"/>
              </w:rPr>
              <w:t>在服务器上</w:t>
            </w:r>
            <w:r w:rsidRPr="002E7DDC">
              <w:rPr>
                <w:noProof/>
                <w:szCs w:val="21"/>
              </w:rPr>
              <w:t>程序正确安装，软件运行正确。</w:t>
            </w:r>
          </w:p>
        </w:tc>
      </w:tr>
      <w:tr w:rsidR="0070797A" w:rsidRPr="002843F1" w14:paraId="6EFC6801" w14:textId="77777777" w:rsidTr="008D7A7A">
        <w:tc>
          <w:tcPr>
            <w:tcW w:w="9628" w:type="dxa"/>
            <w:gridSpan w:val="10"/>
            <w:tcBorders>
              <w:top w:val="single" w:sz="4" w:space="0" w:color="auto"/>
              <w:left w:val="single" w:sz="4" w:space="0" w:color="auto"/>
              <w:bottom w:val="single" w:sz="4" w:space="0" w:color="auto"/>
              <w:right w:val="single" w:sz="4" w:space="0" w:color="auto"/>
            </w:tcBorders>
            <w:vAlign w:val="center"/>
            <w:hideMark/>
          </w:tcPr>
          <w:p w14:paraId="74B56BFB" w14:textId="77777777" w:rsidR="0070797A" w:rsidRPr="002843F1" w:rsidRDefault="0070797A" w:rsidP="008D7A7A">
            <w:pPr>
              <w:jc w:val="center"/>
              <w:rPr>
                <w:b/>
                <w:szCs w:val="21"/>
              </w:rPr>
            </w:pPr>
            <w:r w:rsidRPr="002843F1">
              <w:rPr>
                <w:b/>
                <w:szCs w:val="21"/>
              </w:rPr>
              <w:t>测试步骤</w:t>
            </w:r>
          </w:p>
        </w:tc>
      </w:tr>
      <w:tr w:rsidR="0070797A" w:rsidRPr="002843F1" w14:paraId="74F4D6E8" w14:textId="77777777" w:rsidTr="008D7A7A">
        <w:tc>
          <w:tcPr>
            <w:tcW w:w="817" w:type="dxa"/>
            <w:tcBorders>
              <w:top w:val="single" w:sz="4" w:space="0" w:color="auto"/>
              <w:left w:val="single" w:sz="4" w:space="0" w:color="auto"/>
              <w:bottom w:val="single" w:sz="4" w:space="0" w:color="auto"/>
              <w:right w:val="single" w:sz="4" w:space="0" w:color="auto"/>
            </w:tcBorders>
            <w:vAlign w:val="center"/>
            <w:hideMark/>
          </w:tcPr>
          <w:p w14:paraId="642ED6E3" w14:textId="77777777" w:rsidR="0070797A" w:rsidRPr="002843F1" w:rsidRDefault="0070797A" w:rsidP="008D7A7A">
            <w:pPr>
              <w:jc w:val="center"/>
              <w:rPr>
                <w:b/>
                <w:color w:val="000000"/>
                <w:szCs w:val="21"/>
              </w:rPr>
            </w:pPr>
            <w:r w:rsidRPr="002843F1">
              <w:rPr>
                <w:b/>
                <w:color w:val="000000"/>
                <w:szCs w:val="21"/>
              </w:rPr>
              <w:t>序号</w:t>
            </w:r>
          </w:p>
        </w:tc>
        <w:tc>
          <w:tcPr>
            <w:tcW w:w="2126" w:type="dxa"/>
            <w:gridSpan w:val="3"/>
            <w:tcBorders>
              <w:top w:val="single" w:sz="4" w:space="0" w:color="auto"/>
              <w:left w:val="single" w:sz="4" w:space="0" w:color="auto"/>
              <w:bottom w:val="single" w:sz="4" w:space="0" w:color="auto"/>
              <w:right w:val="single" w:sz="4" w:space="0" w:color="auto"/>
            </w:tcBorders>
            <w:vAlign w:val="center"/>
            <w:hideMark/>
          </w:tcPr>
          <w:p w14:paraId="73F6AB49" w14:textId="77777777" w:rsidR="0070797A" w:rsidRPr="002843F1" w:rsidRDefault="0070797A" w:rsidP="008D7A7A">
            <w:pPr>
              <w:jc w:val="center"/>
              <w:rPr>
                <w:b/>
                <w:color w:val="000000"/>
                <w:szCs w:val="21"/>
              </w:rPr>
            </w:pPr>
            <w:r w:rsidRPr="002843F1">
              <w:rPr>
                <w:b/>
                <w:color w:val="000000"/>
                <w:szCs w:val="21"/>
              </w:rPr>
              <w:t>输入及操作</w:t>
            </w:r>
          </w:p>
        </w:tc>
        <w:tc>
          <w:tcPr>
            <w:tcW w:w="2835" w:type="dxa"/>
            <w:gridSpan w:val="3"/>
            <w:tcBorders>
              <w:top w:val="single" w:sz="4" w:space="0" w:color="auto"/>
              <w:left w:val="single" w:sz="4" w:space="0" w:color="auto"/>
              <w:bottom w:val="single" w:sz="4" w:space="0" w:color="auto"/>
              <w:right w:val="single" w:sz="4" w:space="0" w:color="auto"/>
            </w:tcBorders>
            <w:vAlign w:val="center"/>
            <w:hideMark/>
          </w:tcPr>
          <w:p w14:paraId="59161424" w14:textId="77777777" w:rsidR="0070797A" w:rsidRPr="002843F1" w:rsidRDefault="0070797A" w:rsidP="008D7A7A">
            <w:pPr>
              <w:jc w:val="center"/>
              <w:rPr>
                <w:b/>
                <w:color w:val="000000"/>
                <w:szCs w:val="21"/>
              </w:rPr>
            </w:pPr>
            <w:r w:rsidRPr="002843F1">
              <w:rPr>
                <w:b/>
                <w:color w:val="000000"/>
                <w:szCs w:val="21"/>
              </w:rPr>
              <w:t>期望结果与评估标准</w:t>
            </w:r>
          </w:p>
        </w:tc>
        <w:tc>
          <w:tcPr>
            <w:tcW w:w="3119" w:type="dxa"/>
            <w:gridSpan w:val="2"/>
            <w:tcBorders>
              <w:top w:val="single" w:sz="4" w:space="0" w:color="auto"/>
              <w:left w:val="single" w:sz="4" w:space="0" w:color="auto"/>
              <w:bottom w:val="single" w:sz="4" w:space="0" w:color="auto"/>
              <w:right w:val="single" w:sz="4" w:space="0" w:color="auto"/>
            </w:tcBorders>
            <w:vAlign w:val="center"/>
            <w:hideMark/>
          </w:tcPr>
          <w:p w14:paraId="3F0F9666" w14:textId="77777777" w:rsidR="0070797A" w:rsidRPr="002843F1" w:rsidRDefault="0070797A" w:rsidP="008D7A7A">
            <w:pPr>
              <w:jc w:val="center"/>
              <w:rPr>
                <w:b/>
                <w:color w:val="000000"/>
                <w:szCs w:val="21"/>
              </w:rPr>
            </w:pPr>
            <w:r w:rsidRPr="002843F1">
              <w:rPr>
                <w:b/>
                <w:color w:val="000000"/>
                <w:szCs w:val="21"/>
              </w:rPr>
              <w:t>实测结果</w:t>
            </w:r>
          </w:p>
        </w:tc>
        <w:tc>
          <w:tcPr>
            <w:tcW w:w="731" w:type="dxa"/>
            <w:tcBorders>
              <w:top w:val="single" w:sz="4" w:space="0" w:color="auto"/>
              <w:left w:val="single" w:sz="4" w:space="0" w:color="auto"/>
              <w:bottom w:val="single" w:sz="4" w:space="0" w:color="auto"/>
              <w:right w:val="single" w:sz="4" w:space="0" w:color="auto"/>
            </w:tcBorders>
            <w:vAlign w:val="center"/>
            <w:hideMark/>
          </w:tcPr>
          <w:p w14:paraId="5409A16B" w14:textId="77777777" w:rsidR="0070797A" w:rsidRPr="002843F1" w:rsidRDefault="0070797A" w:rsidP="008D7A7A">
            <w:pPr>
              <w:jc w:val="center"/>
              <w:rPr>
                <w:b/>
                <w:color w:val="000000"/>
                <w:szCs w:val="21"/>
              </w:rPr>
            </w:pPr>
            <w:r w:rsidRPr="002843F1">
              <w:rPr>
                <w:b/>
                <w:color w:val="000000"/>
                <w:szCs w:val="21"/>
              </w:rPr>
              <w:t>通过</w:t>
            </w:r>
          </w:p>
          <w:p w14:paraId="108261F6" w14:textId="77777777" w:rsidR="0070797A" w:rsidRPr="002843F1" w:rsidRDefault="0070797A" w:rsidP="008D7A7A">
            <w:pPr>
              <w:jc w:val="center"/>
              <w:rPr>
                <w:b/>
                <w:color w:val="000000"/>
                <w:szCs w:val="21"/>
              </w:rPr>
            </w:pPr>
            <w:r w:rsidRPr="002843F1">
              <w:rPr>
                <w:b/>
                <w:color w:val="000000"/>
                <w:szCs w:val="21"/>
              </w:rPr>
              <w:t>与否</w:t>
            </w:r>
          </w:p>
        </w:tc>
      </w:tr>
      <w:tr w:rsidR="0070797A" w:rsidRPr="002843F1" w14:paraId="3F6164E5" w14:textId="77777777" w:rsidTr="00647F75">
        <w:tc>
          <w:tcPr>
            <w:tcW w:w="817" w:type="dxa"/>
            <w:tcBorders>
              <w:top w:val="single" w:sz="4" w:space="0" w:color="auto"/>
              <w:left w:val="single" w:sz="4" w:space="0" w:color="auto"/>
              <w:bottom w:val="single" w:sz="4" w:space="0" w:color="auto"/>
              <w:right w:val="single" w:sz="4" w:space="0" w:color="auto"/>
            </w:tcBorders>
            <w:vAlign w:val="center"/>
          </w:tcPr>
          <w:p w14:paraId="6FE5797D" w14:textId="77777777" w:rsidR="0070797A" w:rsidRPr="002843F1" w:rsidRDefault="0070797A" w:rsidP="008D7A7A">
            <w:pPr>
              <w:jc w:val="center"/>
              <w:rPr>
                <w:noProof/>
                <w:szCs w:val="21"/>
              </w:rPr>
            </w:pPr>
            <w:r>
              <w:rPr>
                <w:rFonts w:hint="eastAsia"/>
                <w:noProof/>
                <w:szCs w:val="21"/>
              </w:rPr>
              <w:t>1</w:t>
            </w:r>
          </w:p>
        </w:tc>
        <w:tc>
          <w:tcPr>
            <w:tcW w:w="2126" w:type="dxa"/>
            <w:gridSpan w:val="3"/>
            <w:tcBorders>
              <w:top w:val="single" w:sz="4" w:space="0" w:color="auto"/>
              <w:left w:val="single" w:sz="4" w:space="0" w:color="auto"/>
              <w:bottom w:val="single" w:sz="4" w:space="0" w:color="auto"/>
              <w:right w:val="single" w:sz="4" w:space="0" w:color="auto"/>
            </w:tcBorders>
          </w:tcPr>
          <w:p w14:paraId="37E2C94D" w14:textId="438F5F5C" w:rsidR="0070797A" w:rsidRPr="00E95597" w:rsidRDefault="000223C6" w:rsidP="008D7A7A">
            <w:pPr>
              <w:rPr>
                <w:szCs w:val="21"/>
              </w:rPr>
            </w:pPr>
            <w:r w:rsidRPr="000223C6">
              <w:rPr>
                <w:szCs w:val="21"/>
              </w:rPr>
              <w:t>使用应用系统漏洞扫描工具，扫描应用系统中与鉴别、授权、访问控制和系统完整性有关的特定的安全脆弱性，分析其存在的缺陷和漏洞，提出补救措施</w:t>
            </w:r>
            <w:r w:rsidRPr="000223C6">
              <w:rPr>
                <w:szCs w:val="21"/>
              </w:rPr>
              <w:t>;</w:t>
            </w:r>
          </w:p>
        </w:tc>
        <w:tc>
          <w:tcPr>
            <w:tcW w:w="2835" w:type="dxa"/>
            <w:gridSpan w:val="3"/>
            <w:tcBorders>
              <w:top w:val="single" w:sz="4" w:space="0" w:color="auto"/>
              <w:left w:val="single" w:sz="4" w:space="0" w:color="auto"/>
              <w:bottom w:val="single" w:sz="4" w:space="0" w:color="auto"/>
              <w:right w:val="single" w:sz="4" w:space="0" w:color="auto"/>
            </w:tcBorders>
          </w:tcPr>
          <w:p w14:paraId="12515974" w14:textId="2357849D" w:rsidR="0070797A" w:rsidRPr="00D06CE9" w:rsidRDefault="00327BD2" w:rsidP="008D7A7A">
            <w:pPr>
              <w:rPr>
                <w:szCs w:val="21"/>
              </w:rPr>
            </w:pPr>
            <w:r>
              <w:rPr>
                <w:rFonts w:hint="eastAsia"/>
                <w:szCs w:val="21"/>
              </w:rPr>
              <w:t>扫描</w:t>
            </w:r>
            <w:r w:rsidRPr="000223C6">
              <w:rPr>
                <w:szCs w:val="21"/>
              </w:rPr>
              <w:t>应用系统存在的缺陷和漏洞，提出补救措施</w:t>
            </w:r>
            <w:r w:rsidRPr="000223C6">
              <w:rPr>
                <w:szCs w:val="21"/>
              </w:rPr>
              <w:t>;</w:t>
            </w:r>
          </w:p>
        </w:tc>
        <w:tc>
          <w:tcPr>
            <w:tcW w:w="3119" w:type="dxa"/>
            <w:gridSpan w:val="2"/>
            <w:tcBorders>
              <w:top w:val="single" w:sz="4" w:space="0" w:color="auto"/>
              <w:left w:val="single" w:sz="4" w:space="0" w:color="auto"/>
              <w:bottom w:val="single" w:sz="4" w:space="0" w:color="auto"/>
              <w:right w:val="single" w:sz="4" w:space="0" w:color="auto"/>
            </w:tcBorders>
          </w:tcPr>
          <w:p w14:paraId="092A19DF" w14:textId="05BFC9EC" w:rsidR="0070797A" w:rsidRPr="00424238" w:rsidRDefault="0070797A" w:rsidP="008D7A7A">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2F2F29C0" w14:textId="3F60F5BA" w:rsidR="0070797A" w:rsidRPr="0007456C" w:rsidRDefault="0070797A" w:rsidP="008D7A7A">
            <w:pPr>
              <w:rPr>
                <w:noProof/>
                <w:szCs w:val="21"/>
              </w:rPr>
            </w:pPr>
          </w:p>
        </w:tc>
      </w:tr>
      <w:tr w:rsidR="0070797A" w:rsidRPr="002843F1" w14:paraId="669390F5" w14:textId="77777777" w:rsidTr="00647F75">
        <w:tc>
          <w:tcPr>
            <w:tcW w:w="817" w:type="dxa"/>
            <w:tcBorders>
              <w:top w:val="single" w:sz="4" w:space="0" w:color="auto"/>
              <w:left w:val="single" w:sz="4" w:space="0" w:color="auto"/>
              <w:bottom w:val="single" w:sz="4" w:space="0" w:color="auto"/>
              <w:right w:val="single" w:sz="4" w:space="0" w:color="auto"/>
            </w:tcBorders>
            <w:vAlign w:val="center"/>
          </w:tcPr>
          <w:p w14:paraId="16687D3C" w14:textId="77777777" w:rsidR="0070797A" w:rsidRDefault="0070797A" w:rsidP="008D7A7A">
            <w:pPr>
              <w:jc w:val="center"/>
              <w:rPr>
                <w:noProof/>
                <w:szCs w:val="21"/>
              </w:rPr>
            </w:pPr>
            <w:r>
              <w:rPr>
                <w:rFonts w:hint="eastAsia"/>
                <w:noProof/>
                <w:szCs w:val="21"/>
              </w:rPr>
              <w:t>2</w:t>
            </w:r>
          </w:p>
        </w:tc>
        <w:tc>
          <w:tcPr>
            <w:tcW w:w="2126" w:type="dxa"/>
            <w:gridSpan w:val="3"/>
            <w:tcBorders>
              <w:top w:val="single" w:sz="4" w:space="0" w:color="auto"/>
              <w:left w:val="single" w:sz="4" w:space="0" w:color="auto"/>
              <w:bottom w:val="single" w:sz="4" w:space="0" w:color="auto"/>
              <w:right w:val="single" w:sz="4" w:space="0" w:color="auto"/>
            </w:tcBorders>
          </w:tcPr>
          <w:p w14:paraId="41992AAF" w14:textId="00228A5D" w:rsidR="0070797A" w:rsidRPr="00881567" w:rsidRDefault="000223C6" w:rsidP="008D7A7A">
            <w:pPr>
              <w:rPr>
                <w:szCs w:val="21"/>
              </w:rPr>
            </w:pPr>
            <w:r w:rsidRPr="000223C6">
              <w:rPr>
                <w:szCs w:val="21"/>
              </w:rPr>
              <w:t>数据库管理系统安全性检测分析</w:t>
            </w:r>
            <w:r w:rsidRPr="000223C6">
              <w:rPr>
                <w:szCs w:val="21"/>
              </w:rPr>
              <w:t>:</w:t>
            </w:r>
            <w:r w:rsidRPr="000223C6">
              <w:rPr>
                <w:szCs w:val="21"/>
              </w:rPr>
              <w:t>对支持信息系统运行的数据库管理系统进行安全</w:t>
            </w:r>
            <w:r w:rsidRPr="000223C6">
              <w:rPr>
                <w:szCs w:val="21"/>
              </w:rPr>
              <w:lastRenderedPageBreak/>
              <w:t>性检测分析，要求通过扫描数据库系统中与鉴别、授权、访问控制和系统完整性设置相关的数据库管理系统特定的安全脆弱性，分析其存在的缺点和漏洞，提出补救措施</w:t>
            </w:r>
            <w:r w:rsidRPr="000223C6">
              <w:rPr>
                <w:szCs w:val="21"/>
              </w:rPr>
              <w:t>;</w:t>
            </w:r>
          </w:p>
        </w:tc>
        <w:tc>
          <w:tcPr>
            <w:tcW w:w="2835" w:type="dxa"/>
            <w:gridSpan w:val="3"/>
            <w:tcBorders>
              <w:top w:val="single" w:sz="4" w:space="0" w:color="auto"/>
              <w:left w:val="single" w:sz="4" w:space="0" w:color="auto"/>
              <w:bottom w:val="single" w:sz="4" w:space="0" w:color="auto"/>
              <w:right w:val="single" w:sz="4" w:space="0" w:color="auto"/>
            </w:tcBorders>
          </w:tcPr>
          <w:p w14:paraId="2C0744C8" w14:textId="16637043" w:rsidR="0070797A" w:rsidRPr="00D06CE9" w:rsidRDefault="00327BD2" w:rsidP="008D7A7A">
            <w:pPr>
              <w:rPr>
                <w:szCs w:val="21"/>
              </w:rPr>
            </w:pPr>
            <w:r>
              <w:rPr>
                <w:rFonts w:hint="eastAsia"/>
                <w:szCs w:val="21"/>
              </w:rPr>
              <w:lastRenderedPageBreak/>
              <w:t>扫描</w:t>
            </w:r>
            <w:bookmarkStart w:id="82" w:name="OLE_LINK7"/>
            <w:r w:rsidRPr="000223C6">
              <w:rPr>
                <w:szCs w:val="21"/>
              </w:rPr>
              <w:t>数据库管理系统存在的缺陷和漏洞</w:t>
            </w:r>
            <w:bookmarkEnd w:id="82"/>
            <w:r w:rsidRPr="000223C6">
              <w:rPr>
                <w:szCs w:val="21"/>
              </w:rPr>
              <w:t>，提出补救措施</w:t>
            </w:r>
            <w:r w:rsidRPr="000223C6">
              <w:rPr>
                <w:szCs w:val="21"/>
              </w:rPr>
              <w:t>;</w:t>
            </w:r>
          </w:p>
        </w:tc>
        <w:tc>
          <w:tcPr>
            <w:tcW w:w="3119" w:type="dxa"/>
            <w:gridSpan w:val="2"/>
            <w:tcBorders>
              <w:top w:val="single" w:sz="4" w:space="0" w:color="auto"/>
              <w:left w:val="single" w:sz="4" w:space="0" w:color="auto"/>
              <w:bottom w:val="single" w:sz="4" w:space="0" w:color="auto"/>
              <w:right w:val="single" w:sz="4" w:space="0" w:color="auto"/>
            </w:tcBorders>
          </w:tcPr>
          <w:p w14:paraId="1873EC79" w14:textId="32440DAF" w:rsidR="0070797A" w:rsidRPr="007D73B4" w:rsidRDefault="0070797A" w:rsidP="008D7A7A">
            <w:pPr>
              <w:rPr>
                <w:noProof/>
              </w:rPr>
            </w:pPr>
          </w:p>
        </w:tc>
        <w:tc>
          <w:tcPr>
            <w:tcW w:w="731" w:type="dxa"/>
            <w:tcBorders>
              <w:top w:val="single" w:sz="4" w:space="0" w:color="auto"/>
              <w:left w:val="single" w:sz="4" w:space="0" w:color="auto"/>
              <w:bottom w:val="single" w:sz="4" w:space="0" w:color="auto"/>
              <w:right w:val="single" w:sz="4" w:space="0" w:color="auto"/>
            </w:tcBorders>
            <w:vAlign w:val="center"/>
          </w:tcPr>
          <w:p w14:paraId="32439ABA" w14:textId="29B2250C" w:rsidR="0070797A" w:rsidRDefault="0070797A" w:rsidP="008D7A7A">
            <w:pPr>
              <w:rPr>
                <w:noProof/>
                <w:szCs w:val="21"/>
              </w:rPr>
            </w:pPr>
          </w:p>
        </w:tc>
      </w:tr>
      <w:tr w:rsidR="0070797A" w:rsidRPr="002843F1" w14:paraId="0C28F04B" w14:textId="77777777" w:rsidTr="008D7A7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0ECE8855" w14:textId="77777777" w:rsidR="0070797A" w:rsidRPr="002843F1" w:rsidRDefault="0070797A" w:rsidP="008D7A7A">
            <w:pPr>
              <w:jc w:val="center"/>
              <w:rPr>
                <w:b/>
                <w:szCs w:val="21"/>
              </w:rPr>
            </w:pPr>
            <w:r w:rsidRPr="002843F1">
              <w:rPr>
                <w:b/>
                <w:szCs w:val="21"/>
              </w:rPr>
              <w:t>执行状态</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2450F115" w14:textId="63CEBDFE" w:rsidR="0070797A" w:rsidRPr="0007456C" w:rsidRDefault="0070797A" w:rsidP="008D7A7A">
            <w:pPr>
              <w:rPr>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hideMark/>
          </w:tcPr>
          <w:p w14:paraId="503D820D" w14:textId="77777777" w:rsidR="0070797A" w:rsidRPr="0007456C" w:rsidRDefault="0070797A" w:rsidP="008D7A7A">
            <w:pPr>
              <w:jc w:val="center"/>
              <w:rPr>
                <w:b/>
                <w:szCs w:val="21"/>
              </w:rPr>
            </w:pPr>
            <w:r w:rsidRPr="0007456C">
              <w:rPr>
                <w:b/>
                <w:szCs w:val="21"/>
              </w:rPr>
              <w:t>测试时间</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62B31B3D" w14:textId="77CDC19F" w:rsidR="0070797A" w:rsidRPr="0007456C" w:rsidRDefault="0070797A" w:rsidP="008D7A7A">
            <w:pPr>
              <w:rPr>
                <w:noProof/>
                <w:szCs w:val="21"/>
              </w:rPr>
            </w:pPr>
          </w:p>
        </w:tc>
      </w:tr>
      <w:tr w:rsidR="0070797A" w:rsidRPr="002843F1" w14:paraId="1FD2D717" w14:textId="77777777" w:rsidTr="008D7A7A">
        <w:tc>
          <w:tcPr>
            <w:tcW w:w="1526" w:type="dxa"/>
            <w:gridSpan w:val="2"/>
            <w:tcBorders>
              <w:top w:val="single" w:sz="4" w:space="0" w:color="auto"/>
              <w:left w:val="single" w:sz="4" w:space="0" w:color="auto"/>
              <w:bottom w:val="single" w:sz="4" w:space="0" w:color="auto"/>
              <w:right w:val="single" w:sz="4" w:space="0" w:color="auto"/>
            </w:tcBorders>
            <w:vAlign w:val="center"/>
          </w:tcPr>
          <w:p w14:paraId="19972DC3" w14:textId="77777777" w:rsidR="0070797A" w:rsidRPr="002843F1" w:rsidRDefault="0070797A" w:rsidP="008D7A7A">
            <w:pPr>
              <w:jc w:val="center"/>
              <w:rPr>
                <w:b/>
                <w:szCs w:val="21"/>
              </w:rPr>
            </w:pPr>
            <w:r w:rsidRPr="002843F1">
              <w:rPr>
                <w:b/>
                <w:szCs w:val="21"/>
              </w:rPr>
              <w:t>测试人员</w:t>
            </w:r>
          </w:p>
        </w:tc>
        <w:tc>
          <w:tcPr>
            <w:tcW w:w="2551" w:type="dxa"/>
            <w:gridSpan w:val="3"/>
            <w:tcBorders>
              <w:top w:val="single" w:sz="4" w:space="0" w:color="auto"/>
              <w:left w:val="single" w:sz="4" w:space="0" w:color="auto"/>
              <w:bottom w:val="single" w:sz="4" w:space="0" w:color="auto"/>
              <w:right w:val="single" w:sz="4" w:space="0" w:color="auto"/>
            </w:tcBorders>
            <w:vAlign w:val="center"/>
          </w:tcPr>
          <w:p w14:paraId="57C35460" w14:textId="0D5BAC38" w:rsidR="0070797A" w:rsidRPr="0007456C" w:rsidRDefault="0070797A" w:rsidP="008D7A7A">
            <w:pPr>
              <w:rPr>
                <w:noProof/>
                <w:szCs w:val="21"/>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7B88CC1A" w14:textId="77777777" w:rsidR="0070797A" w:rsidRPr="0007456C" w:rsidRDefault="0070797A" w:rsidP="008D7A7A">
            <w:pPr>
              <w:jc w:val="center"/>
              <w:rPr>
                <w:b/>
                <w:szCs w:val="21"/>
              </w:rPr>
            </w:pPr>
            <w:r w:rsidRPr="0007456C">
              <w:rPr>
                <w:b/>
                <w:szCs w:val="21"/>
              </w:rPr>
              <w:t>监测人员</w:t>
            </w:r>
          </w:p>
        </w:tc>
        <w:tc>
          <w:tcPr>
            <w:tcW w:w="3850" w:type="dxa"/>
            <w:gridSpan w:val="3"/>
            <w:tcBorders>
              <w:top w:val="single" w:sz="4" w:space="0" w:color="auto"/>
              <w:left w:val="single" w:sz="4" w:space="0" w:color="auto"/>
              <w:bottom w:val="single" w:sz="4" w:space="0" w:color="auto"/>
              <w:right w:val="single" w:sz="4" w:space="0" w:color="auto"/>
            </w:tcBorders>
            <w:vAlign w:val="center"/>
          </w:tcPr>
          <w:p w14:paraId="4A0AEA7F" w14:textId="2B89E2CE" w:rsidR="0070797A" w:rsidRPr="0007456C" w:rsidRDefault="0070797A" w:rsidP="008D7A7A">
            <w:pPr>
              <w:rPr>
                <w:noProof/>
                <w:szCs w:val="21"/>
              </w:rPr>
            </w:pPr>
          </w:p>
        </w:tc>
      </w:tr>
      <w:tr w:rsidR="0070797A" w:rsidRPr="002843F1" w14:paraId="1F2F1CAF" w14:textId="77777777" w:rsidTr="008D7A7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769255BC" w14:textId="77777777" w:rsidR="0070797A" w:rsidRPr="002843F1" w:rsidRDefault="0070797A" w:rsidP="008D7A7A">
            <w:pPr>
              <w:jc w:val="center"/>
              <w:rPr>
                <w:szCs w:val="21"/>
              </w:rPr>
            </w:pPr>
            <w:r w:rsidRPr="002843F1">
              <w:rPr>
                <w:b/>
                <w:szCs w:val="21"/>
              </w:rPr>
              <w:t>问题单标识</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66EFF8F7" w14:textId="10EA85E3" w:rsidR="0070797A" w:rsidRPr="002843F1" w:rsidRDefault="0070797A" w:rsidP="008D7A7A">
            <w:pPr>
              <w:rPr>
                <w:noProof/>
                <w:szCs w:val="21"/>
              </w:rPr>
            </w:pPr>
          </w:p>
        </w:tc>
      </w:tr>
      <w:tr w:rsidR="0070797A" w:rsidRPr="002843F1" w14:paraId="1AE3A160" w14:textId="77777777" w:rsidTr="008D7A7A">
        <w:tc>
          <w:tcPr>
            <w:tcW w:w="1526" w:type="dxa"/>
            <w:gridSpan w:val="2"/>
            <w:tcBorders>
              <w:top w:val="single" w:sz="4" w:space="0" w:color="auto"/>
              <w:left w:val="single" w:sz="4" w:space="0" w:color="auto"/>
              <w:bottom w:val="single" w:sz="4" w:space="0" w:color="auto"/>
              <w:right w:val="single" w:sz="4" w:space="0" w:color="auto"/>
            </w:tcBorders>
            <w:vAlign w:val="center"/>
            <w:hideMark/>
          </w:tcPr>
          <w:p w14:paraId="6D6C3033" w14:textId="77777777" w:rsidR="0070797A" w:rsidRPr="002843F1" w:rsidRDefault="0070797A" w:rsidP="008D7A7A">
            <w:pPr>
              <w:jc w:val="center"/>
              <w:rPr>
                <w:b/>
                <w:szCs w:val="21"/>
              </w:rPr>
            </w:pPr>
            <w:r w:rsidRPr="002843F1">
              <w:rPr>
                <w:b/>
                <w:szCs w:val="21"/>
              </w:rPr>
              <w:t>备注</w:t>
            </w:r>
          </w:p>
        </w:tc>
        <w:tc>
          <w:tcPr>
            <w:tcW w:w="8102" w:type="dxa"/>
            <w:gridSpan w:val="8"/>
            <w:tcBorders>
              <w:top w:val="single" w:sz="4" w:space="0" w:color="auto"/>
              <w:left w:val="single" w:sz="4" w:space="0" w:color="auto"/>
              <w:bottom w:val="single" w:sz="4" w:space="0" w:color="auto"/>
              <w:right w:val="single" w:sz="4" w:space="0" w:color="auto"/>
            </w:tcBorders>
            <w:vAlign w:val="center"/>
          </w:tcPr>
          <w:p w14:paraId="6A82116E" w14:textId="101F0905" w:rsidR="0070797A" w:rsidRPr="002843F1" w:rsidRDefault="0070797A" w:rsidP="008D7A7A">
            <w:pPr>
              <w:rPr>
                <w:noProof/>
                <w:szCs w:val="21"/>
              </w:rPr>
            </w:pPr>
          </w:p>
        </w:tc>
      </w:tr>
    </w:tbl>
    <w:p w14:paraId="3FAA7997" w14:textId="66A2264A" w:rsidR="00216555" w:rsidRDefault="00216555" w:rsidP="00481F2C"/>
    <w:p w14:paraId="75A3DD5D" w14:textId="77777777" w:rsidR="00216555" w:rsidRDefault="00216555">
      <w:pPr>
        <w:widowControl/>
        <w:jc w:val="left"/>
      </w:pPr>
      <w:r>
        <w:br w:type="page"/>
      </w:r>
    </w:p>
    <w:p w14:paraId="06892F31" w14:textId="77777777" w:rsidR="00C006BD" w:rsidRPr="00866E5D" w:rsidRDefault="00C006BD" w:rsidP="00C006BD">
      <w:pPr>
        <w:pStyle w:val="1"/>
        <w:numPr>
          <w:ilvl w:val="0"/>
          <w:numId w:val="0"/>
        </w:numPr>
        <w:spacing w:before="120" w:after="120"/>
        <w:ind w:left="431" w:hanging="431"/>
      </w:pPr>
      <w:bookmarkStart w:id="83" w:name="_Toc238629515"/>
      <w:bookmarkStart w:id="84" w:name="_Toc238659826"/>
      <w:r w:rsidRPr="00866E5D">
        <w:lastRenderedPageBreak/>
        <w:t>附录</w:t>
      </w:r>
      <w:r w:rsidRPr="00866E5D">
        <w:t xml:space="preserve">A  </w:t>
      </w:r>
      <w:r w:rsidRPr="00866E5D">
        <w:t>软件</w:t>
      </w:r>
      <w:r>
        <w:rPr>
          <w:rFonts w:hint="eastAsia"/>
        </w:rPr>
        <w:t>安全</w:t>
      </w:r>
      <w:r w:rsidRPr="00866E5D">
        <w:t>需求追踪表</w:t>
      </w:r>
      <w:bookmarkEnd w:id="83"/>
      <w:bookmarkEnd w:id="84"/>
    </w:p>
    <w:tbl>
      <w:tblPr>
        <w:tblStyle w:val="a9"/>
        <w:tblW w:w="5000" w:type="pct"/>
        <w:tblLook w:val="04A0" w:firstRow="1" w:lastRow="0" w:firstColumn="1" w:lastColumn="0" w:noHBand="0" w:noVBand="1"/>
      </w:tblPr>
      <w:tblGrid>
        <w:gridCol w:w="426"/>
        <w:gridCol w:w="799"/>
        <w:gridCol w:w="1312"/>
        <w:gridCol w:w="1612"/>
        <w:gridCol w:w="1826"/>
        <w:gridCol w:w="1394"/>
        <w:gridCol w:w="2013"/>
      </w:tblGrid>
      <w:tr w:rsidR="00C006BD" w:rsidRPr="00866E5D" w14:paraId="7A0FA996" w14:textId="77777777" w:rsidTr="00C006BD">
        <w:trPr>
          <w:cnfStyle w:val="100000000000" w:firstRow="1" w:lastRow="0" w:firstColumn="0" w:lastColumn="0" w:oddVBand="0" w:evenVBand="0" w:oddHBand="0" w:evenHBand="0" w:firstRowFirstColumn="0" w:firstRowLastColumn="0" w:lastRowFirstColumn="0" w:lastRowLastColumn="0"/>
        </w:trPr>
        <w:tc>
          <w:tcPr>
            <w:tcW w:w="227" w:type="pct"/>
          </w:tcPr>
          <w:p w14:paraId="57E42E3C" w14:textId="77777777" w:rsidR="00C006BD" w:rsidRPr="00866E5D" w:rsidRDefault="00C006BD" w:rsidP="00DE7E02">
            <w:pPr>
              <w:rPr>
                <w:szCs w:val="21"/>
              </w:rPr>
            </w:pPr>
            <w:r w:rsidRPr="00866E5D">
              <w:rPr>
                <w:szCs w:val="21"/>
              </w:rPr>
              <w:t>序号</w:t>
            </w:r>
          </w:p>
        </w:tc>
        <w:tc>
          <w:tcPr>
            <w:tcW w:w="426" w:type="pct"/>
          </w:tcPr>
          <w:p w14:paraId="67CE9FEB" w14:textId="77777777" w:rsidR="00C006BD" w:rsidRPr="00866E5D" w:rsidRDefault="00C006BD" w:rsidP="00DE7E02">
            <w:pPr>
              <w:rPr>
                <w:szCs w:val="21"/>
              </w:rPr>
            </w:pPr>
            <w:r w:rsidRPr="00027D8B">
              <w:rPr>
                <w:szCs w:val="21"/>
              </w:rPr>
              <w:t>通用安全技术要求</w:t>
            </w:r>
            <w:r w:rsidRPr="00866E5D">
              <w:rPr>
                <w:szCs w:val="21"/>
              </w:rPr>
              <w:t>章节号</w:t>
            </w:r>
          </w:p>
        </w:tc>
        <w:tc>
          <w:tcPr>
            <w:tcW w:w="699" w:type="pct"/>
          </w:tcPr>
          <w:p w14:paraId="7CD9D854" w14:textId="77777777" w:rsidR="00C006BD" w:rsidRPr="00866E5D" w:rsidRDefault="00C006BD" w:rsidP="00DE7E02">
            <w:pPr>
              <w:rPr>
                <w:szCs w:val="21"/>
              </w:rPr>
            </w:pPr>
            <w:r w:rsidRPr="00027D8B">
              <w:rPr>
                <w:szCs w:val="21"/>
              </w:rPr>
              <w:t>通用安全技术要求</w:t>
            </w:r>
            <w:r w:rsidRPr="00866E5D">
              <w:rPr>
                <w:szCs w:val="21"/>
              </w:rPr>
              <w:t>章节名称</w:t>
            </w:r>
          </w:p>
        </w:tc>
        <w:tc>
          <w:tcPr>
            <w:tcW w:w="859" w:type="pct"/>
          </w:tcPr>
          <w:p w14:paraId="4C4D062D" w14:textId="77777777" w:rsidR="00C006BD" w:rsidRPr="00866E5D" w:rsidRDefault="00C006BD" w:rsidP="00DE7E02">
            <w:pPr>
              <w:rPr>
                <w:szCs w:val="21"/>
              </w:rPr>
            </w:pPr>
            <w:r w:rsidRPr="00866E5D">
              <w:rPr>
                <w:szCs w:val="21"/>
              </w:rPr>
              <w:t>测试</w:t>
            </w:r>
            <w:r>
              <w:rPr>
                <w:rFonts w:hint="eastAsia"/>
                <w:szCs w:val="21"/>
              </w:rPr>
              <w:t>项</w:t>
            </w:r>
            <w:r w:rsidRPr="00866E5D">
              <w:rPr>
                <w:szCs w:val="21"/>
              </w:rPr>
              <w:t>名称</w:t>
            </w:r>
          </w:p>
        </w:tc>
        <w:tc>
          <w:tcPr>
            <w:tcW w:w="973" w:type="pct"/>
          </w:tcPr>
          <w:p w14:paraId="41F2C955" w14:textId="77777777" w:rsidR="00C006BD" w:rsidRPr="00866E5D" w:rsidRDefault="00C006BD" w:rsidP="00DE7E02">
            <w:pPr>
              <w:rPr>
                <w:szCs w:val="21"/>
              </w:rPr>
            </w:pPr>
            <w:r w:rsidRPr="00866E5D">
              <w:rPr>
                <w:szCs w:val="21"/>
              </w:rPr>
              <w:t>测试</w:t>
            </w:r>
            <w:r>
              <w:rPr>
                <w:rFonts w:hint="eastAsia"/>
                <w:szCs w:val="21"/>
              </w:rPr>
              <w:t>项</w:t>
            </w:r>
            <w:r w:rsidRPr="00866E5D">
              <w:rPr>
                <w:szCs w:val="21"/>
              </w:rPr>
              <w:t>标识</w:t>
            </w:r>
          </w:p>
        </w:tc>
        <w:tc>
          <w:tcPr>
            <w:tcW w:w="743" w:type="pct"/>
          </w:tcPr>
          <w:p w14:paraId="1A22ABAE" w14:textId="77777777" w:rsidR="00C006BD" w:rsidRPr="00866E5D" w:rsidRDefault="00C006BD" w:rsidP="00DE7E02">
            <w:pPr>
              <w:rPr>
                <w:szCs w:val="21"/>
              </w:rPr>
            </w:pPr>
            <w:r w:rsidRPr="00866E5D">
              <w:rPr>
                <w:szCs w:val="21"/>
              </w:rPr>
              <w:t>用例名称</w:t>
            </w:r>
          </w:p>
        </w:tc>
        <w:tc>
          <w:tcPr>
            <w:tcW w:w="1073" w:type="pct"/>
          </w:tcPr>
          <w:p w14:paraId="3F20F7F8" w14:textId="77777777" w:rsidR="00C006BD" w:rsidRPr="00866E5D" w:rsidRDefault="00C006BD" w:rsidP="00DE7E02">
            <w:pPr>
              <w:rPr>
                <w:szCs w:val="21"/>
              </w:rPr>
            </w:pPr>
            <w:r w:rsidRPr="00866E5D">
              <w:rPr>
                <w:szCs w:val="21"/>
              </w:rPr>
              <w:t>用例标识</w:t>
            </w:r>
          </w:p>
        </w:tc>
      </w:tr>
      <w:tr w:rsidR="00C006BD" w:rsidRPr="00866E5D" w14:paraId="18F6AF6D" w14:textId="77777777" w:rsidTr="00C006BD">
        <w:trPr>
          <w:trHeight w:val="689"/>
        </w:trPr>
        <w:tc>
          <w:tcPr>
            <w:tcW w:w="227" w:type="pct"/>
          </w:tcPr>
          <w:p w14:paraId="45E9C94A" w14:textId="77777777" w:rsidR="00C006BD" w:rsidRPr="00866E5D" w:rsidRDefault="00C006BD" w:rsidP="00C006BD">
            <w:pPr>
              <w:pStyle w:val="af8"/>
              <w:numPr>
                <w:ilvl w:val="0"/>
                <w:numId w:val="19"/>
              </w:numPr>
              <w:ind w:firstLineChars="0"/>
              <w:rPr>
                <w:szCs w:val="21"/>
              </w:rPr>
            </w:pPr>
          </w:p>
        </w:tc>
        <w:tc>
          <w:tcPr>
            <w:tcW w:w="426" w:type="pct"/>
            <w:vMerge w:val="restart"/>
          </w:tcPr>
          <w:p w14:paraId="34DC0801" w14:textId="77777777" w:rsidR="00C006BD" w:rsidRPr="00866E5D" w:rsidRDefault="00C006BD" w:rsidP="00DE7E02">
            <w:pPr>
              <w:rPr>
                <w:szCs w:val="21"/>
              </w:rPr>
            </w:pPr>
            <w:r w:rsidRPr="00027D8B">
              <w:rPr>
                <w:szCs w:val="21"/>
              </w:rPr>
              <w:t>7.1.1</w:t>
            </w:r>
          </w:p>
        </w:tc>
        <w:tc>
          <w:tcPr>
            <w:tcW w:w="699" w:type="pct"/>
            <w:vMerge w:val="restart"/>
          </w:tcPr>
          <w:p w14:paraId="782BEC52" w14:textId="77777777" w:rsidR="00C006BD" w:rsidRPr="00866E5D" w:rsidRDefault="00C006BD" w:rsidP="00DE7E02">
            <w:pPr>
              <w:rPr>
                <w:szCs w:val="21"/>
              </w:rPr>
            </w:pPr>
            <w:r w:rsidRPr="00027D8B">
              <w:rPr>
                <w:szCs w:val="21"/>
              </w:rPr>
              <w:t>用户身份鉴别</w:t>
            </w:r>
          </w:p>
        </w:tc>
        <w:tc>
          <w:tcPr>
            <w:tcW w:w="859" w:type="pct"/>
            <w:vMerge w:val="restart"/>
          </w:tcPr>
          <w:p w14:paraId="4815FD73" w14:textId="77777777" w:rsidR="00C006BD" w:rsidRPr="00866E5D" w:rsidRDefault="00C006BD" w:rsidP="00DE7E02">
            <w:pPr>
              <w:rPr>
                <w:szCs w:val="21"/>
              </w:rPr>
            </w:pPr>
            <w:r w:rsidRPr="00137F82">
              <w:rPr>
                <w:szCs w:val="21"/>
              </w:rPr>
              <w:t>用户注册安全测试</w:t>
            </w:r>
          </w:p>
        </w:tc>
        <w:tc>
          <w:tcPr>
            <w:tcW w:w="973" w:type="pct"/>
            <w:vMerge w:val="restart"/>
          </w:tcPr>
          <w:p w14:paraId="0EA901C4" w14:textId="77777777" w:rsidR="00C006BD" w:rsidRPr="00866E5D" w:rsidRDefault="00C006BD" w:rsidP="00DE7E02">
            <w:pPr>
              <w:rPr>
                <w:szCs w:val="21"/>
              </w:rPr>
            </w:pPr>
            <w:r>
              <w:rPr>
                <w:rFonts w:hint="eastAsia"/>
                <w:szCs w:val="21"/>
              </w:rPr>
              <w:t>IS_</w:t>
            </w:r>
            <w:r w:rsidRPr="00352A12">
              <w:rPr>
                <w:szCs w:val="21"/>
              </w:rPr>
              <w:t>XQ_</w:t>
            </w:r>
            <w:r>
              <w:rPr>
                <w:rFonts w:hint="eastAsia"/>
                <w:szCs w:val="21"/>
              </w:rPr>
              <w:t>WHZC</w:t>
            </w:r>
          </w:p>
        </w:tc>
        <w:tc>
          <w:tcPr>
            <w:tcW w:w="743" w:type="pct"/>
            <w:tcBorders>
              <w:top w:val="single" w:sz="6" w:space="0" w:color="auto"/>
            </w:tcBorders>
          </w:tcPr>
          <w:p w14:paraId="04B57FA4" w14:textId="77777777" w:rsidR="00C006BD" w:rsidRPr="00866E5D" w:rsidRDefault="00C006BD" w:rsidP="00DE7E02">
            <w:pPr>
              <w:rPr>
                <w:szCs w:val="21"/>
              </w:rPr>
            </w:pPr>
            <w:r>
              <w:t>注册强制校验</w:t>
            </w:r>
          </w:p>
        </w:tc>
        <w:tc>
          <w:tcPr>
            <w:tcW w:w="1073" w:type="pct"/>
            <w:tcBorders>
              <w:top w:val="single" w:sz="6" w:space="0" w:color="auto"/>
            </w:tcBorders>
          </w:tcPr>
          <w:p w14:paraId="41EE7C56" w14:textId="77777777" w:rsidR="00C006BD" w:rsidRPr="00866E5D" w:rsidRDefault="00C006BD" w:rsidP="00DE7E02">
            <w:pPr>
              <w:rPr>
                <w:szCs w:val="21"/>
              </w:rPr>
            </w:pPr>
            <w:r>
              <w:t>IS_YL_WHZC_1</w:t>
            </w:r>
          </w:p>
        </w:tc>
      </w:tr>
      <w:tr w:rsidR="00C006BD" w:rsidRPr="00866E5D" w14:paraId="38EBF337" w14:textId="77777777" w:rsidTr="00C006BD">
        <w:trPr>
          <w:trHeight w:val="689"/>
        </w:trPr>
        <w:tc>
          <w:tcPr>
            <w:tcW w:w="227" w:type="pct"/>
          </w:tcPr>
          <w:p w14:paraId="4AB4AC08" w14:textId="77777777" w:rsidR="00C006BD" w:rsidRPr="00866E5D" w:rsidRDefault="00C006BD" w:rsidP="00C006BD">
            <w:pPr>
              <w:pStyle w:val="af8"/>
              <w:numPr>
                <w:ilvl w:val="0"/>
                <w:numId w:val="19"/>
              </w:numPr>
              <w:ind w:firstLineChars="0"/>
              <w:rPr>
                <w:szCs w:val="21"/>
              </w:rPr>
            </w:pPr>
          </w:p>
        </w:tc>
        <w:tc>
          <w:tcPr>
            <w:tcW w:w="426" w:type="pct"/>
            <w:vMerge/>
          </w:tcPr>
          <w:p w14:paraId="10389B08" w14:textId="77777777" w:rsidR="00C006BD" w:rsidRPr="00027D8B" w:rsidRDefault="00C006BD" w:rsidP="00DE7E02">
            <w:pPr>
              <w:rPr>
                <w:szCs w:val="21"/>
              </w:rPr>
            </w:pPr>
          </w:p>
        </w:tc>
        <w:tc>
          <w:tcPr>
            <w:tcW w:w="699" w:type="pct"/>
            <w:vMerge/>
          </w:tcPr>
          <w:p w14:paraId="66A03980" w14:textId="77777777" w:rsidR="00C006BD" w:rsidRPr="00027D8B" w:rsidRDefault="00C006BD" w:rsidP="00DE7E02">
            <w:pPr>
              <w:rPr>
                <w:szCs w:val="21"/>
              </w:rPr>
            </w:pPr>
          </w:p>
        </w:tc>
        <w:tc>
          <w:tcPr>
            <w:tcW w:w="859" w:type="pct"/>
            <w:vMerge/>
          </w:tcPr>
          <w:p w14:paraId="2BCADB29" w14:textId="77777777" w:rsidR="00C006BD" w:rsidRPr="00137F82" w:rsidRDefault="00C006BD" w:rsidP="00DE7E02">
            <w:pPr>
              <w:rPr>
                <w:szCs w:val="21"/>
              </w:rPr>
            </w:pPr>
          </w:p>
        </w:tc>
        <w:tc>
          <w:tcPr>
            <w:tcW w:w="973" w:type="pct"/>
            <w:vMerge/>
          </w:tcPr>
          <w:p w14:paraId="204690CF" w14:textId="77777777" w:rsidR="00C006BD" w:rsidRDefault="00C006BD" w:rsidP="00DE7E02">
            <w:pPr>
              <w:rPr>
                <w:szCs w:val="21"/>
              </w:rPr>
            </w:pPr>
          </w:p>
        </w:tc>
        <w:tc>
          <w:tcPr>
            <w:tcW w:w="743" w:type="pct"/>
            <w:tcBorders>
              <w:top w:val="single" w:sz="6" w:space="0" w:color="auto"/>
            </w:tcBorders>
          </w:tcPr>
          <w:p w14:paraId="4E2E11AA" w14:textId="77777777" w:rsidR="00C006BD" w:rsidRPr="00866E5D" w:rsidRDefault="00C006BD" w:rsidP="00DE7E02">
            <w:pPr>
              <w:rPr>
                <w:szCs w:val="21"/>
              </w:rPr>
            </w:pPr>
            <w:r>
              <w:t>用户标识唯一性</w:t>
            </w:r>
          </w:p>
        </w:tc>
        <w:tc>
          <w:tcPr>
            <w:tcW w:w="1073" w:type="pct"/>
            <w:tcBorders>
              <w:top w:val="single" w:sz="6" w:space="0" w:color="auto"/>
            </w:tcBorders>
          </w:tcPr>
          <w:p w14:paraId="58689700" w14:textId="77777777" w:rsidR="00C006BD" w:rsidRPr="00866E5D" w:rsidRDefault="00C006BD" w:rsidP="00DE7E02">
            <w:pPr>
              <w:rPr>
                <w:szCs w:val="21"/>
              </w:rPr>
            </w:pPr>
            <w:r>
              <w:t>IS_YL_WHZC_2</w:t>
            </w:r>
          </w:p>
        </w:tc>
      </w:tr>
      <w:tr w:rsidR="00C006BD" w:rsidRPr="00866E5D" w14:paraId="7A163260" w14:textId="77777777" w:rsidTr="00C006BD">
        <w:trPr>
          <w:trHeight w:val="689"/>
        </w:trPr>
        <w:tc>
          <w:tcPr>
            <w:tcW w:w="227" w:type="pct"/>
          </w:tcPr>
          <w:p w14:paraId="4EDE65F0" w14:textId="77777777" w:rsidR="00C006BD" w:rsidRPr="00866E5D" w:rsidRDefault="00C006BD" w:rsidP="00C006BD">
            <w:pPr>
              <w:pStyle w:val="af8"/>
              <w:numPr>
                <w:ilvl w:val="0"/>
                <w:numId w:val="19"/>
              </w:numPr>
              <w:ind w:firstLineChars="0"/>
              <w:rPr>
                <w:szCs w:val="21"/>
              </w:rPr>
            </w:pPr>
          </w:p>
        </w:tc>
        <w:tc>
          <w:tcPr>
            <w:tcW w:w="426" w:type="pct"/>
            <w:vMerge/>
          </w:tcPr>
          <w:p w14:paraId="44F983AD" w14:textId="77777777" w:rsidR="00C006BD" w:rsidRPr="00027D8B" w:rsidRDefault="00C006BD" w:rsidP="00DE7E02">
            <w:pPr>
              <w:rPr>
                <w:szCs w:val="21"/>
              </w:rPr>
            </w:pPr>
          </w:p>
        </w:tc>
        <w:tc>
          <w:tcPr>
            <w:tcW w:w="699" w:type="pct"/>
            <w:vMerge/>
          </w:tcPr>
          <w:p w14:paraId="333D555F" w14:textId="77777777" w:rsidR="00C006BD" w:rsidRPr="00027D8B" w:rsidRDefault="00C006BD" w:rsidP="00DE7E02">
            <w:pPr>
              <w:rPr>
                <w:szCs w:val="21"/>
              </w:rPr>
            </w:pPr>
          </w:p>
        </w:tc>
        <w:tc>
          <w:tcPr>
            <w:tcW w:w="859" w:type="pct"/>
            <w:vMerge/>
          </w:tcPr>
          <w:p w14:paraId="5300E8F7" w14:textId="77777777" w:rsidR="00C006BD" w:rsidRPr="00137F82" w:rsidRDefault="00C006BD" w:rsidP="00DE7E02">
            <w:pPr>
              <w:rPr>
                <w:szCs w:val="21"/>
              </w:rPr>
            </w:pPr>
          </w:p>
        </w:tc>
        <w:tc>
          <w:tcPr>
            <w:tcW w:w="973" w:type="pct"/>
            <w:vMerge/>
          </w:tcPr>
          <w:p w14:paraId="64F62232" w14:textId="77777777" w:rsidR="00C006BD" w:rsidRDefault="00C006BD" w:rsidP="00DE7E02">
            <w:pPr>
              <w:rPr>
                <w:szCs w:val="21"/>
              </w:rPr>
            </w:pPr>
          </w:p>
        </w:tc>
        <w:tc>
          <w:tcPr>
            <w:tcW w:w="743" w:type="pct"/>
            <w:tcBorders>
              <w:top w:val="single" w:sz="6" w:space="0" w:color="auto"/>
            </w:tcBorders>
          </w:tcPr>
          <w:p w14:paraId="518AC988" w14:textId="77777777" w:rsidR="00C006BD" w:rsidRPr="00866E5D" w:rsidRDefault="00C006BD" w:rsidP="00DE7E02">
            <w:pPr>
              <w:rPr>
                <w:szCs w:val="21"/>
              </w:rPr>
            </w:pPr>
            <w:r>
              <w:t>用户标识一致性</w:t>
            </w:r>
          </w:p>
        </w:tc>
        <w:tc>
          <w:tcPr>
            <w:tcW w:w="1073" w:type="pct"/>
            <w:tcBorders>
              <w:top w:val="single" w:sz="6" w:space="0" w:color="auto"/>
            </w:tcBorders>
          </w:tcPr>
          <w:p w14:paraId="5462396D" w14:textId="77777777" w:rsidR="00C006BD" w:rsidRPr="00866E5D" w:rsidRDefault="00C006BD" w:rsidP="00DE7E02">
            <w:pPr>
              <w:rPr>
                <w:szCs w:val="21"/>
              </w:rPr>
            </w:pPr>
            <w:r>
              <w:t>IS_YL_WHZC_3</w:t>
            </w:r>
          </w:p>
        </w:tc>
      </w:tr>
      <w:tr w:rsidR="00C006BD" w:rsidRPr="00866E5D" w14:paraId="684B33C3" w14:textId="77777777" w:rsidTr="00C006BD">
        <w:trPr>
          <w:trHeight w:val="689"/>
        </w:trPr>
        <w:tc>
          <w:tcPr>
            <w:tcW w:w="227" w:type="pct"/>
          </w:tcPr>
          <w:p w14:paraId="40978C8E" w14:textId="77777777" w:rsidR="00C006BD" w:rsidRPr="00866E5D" w:rsidRDefault="00C006BD" w:rsidP="00C006BD">
            <w:pPr>
              <w:pStyle w:val="af8"/>
              <w:numPr>
                <w:ilvl w:val="0"/>
                <w:numId w:val="19"/>
              </w:numPr>
              <w:ind w:firstLineChars="0"/>
              <w:rPr>
                <w:szCs w:val="21"/>
              </w:rPr>
            </w:pPr>
          </w:p>
        </w:tc>
        <w:tc>
          <w:tcPr>
            <w:tcW w:w="426" w:type="pct"/>
            <w:vMerge/>
          </w:tcPr>
          <w:p w14:paraId="10F7EAD9" w14:textId="77777777" w:rsidR="00C006BD" w:rsidRPr="00866E5D" w:rsidRDefault="00C006BD" w:rsidP="00DE7E02">
            <w:pPr>
              <w:rPr>
                <w:szCs w:val="21"/>
              </w:rPr>
            </w:pPr>
          </w:p>
        </w:tc>
        <w:tc>
          <w:tcPr>
            <w:tcW w:w="699" w:type="pct"/>
            <w:vMerge/>
          </w:tcPr>
          <w:p w14:paraId="11F93058" w14:textId="77777777" w:rsidR="00C006BD" w:rsidRPr="00866E5D" w:rsidRDefault="00C006BD" w:rsidP="00DE7E02">
            <w:pPr>
              <w:rPr>
                <w:szCs w:val="21"/>
              </w:rPr>
            </w:pPr>
          </w:p>
        </w:tc>
        <w:tc>
          <w:tcPr>
            <w:tcW w:w="859" w:type="pct"/>
            <w:vMerge w:val="restart"/>
          </w:tcPr>
          <w:p w14:paraId="1FC06B93" w14:textId="77777777" w:rsidR="00C006BD" w:rsidRPr="00866E5D" w:rsidRDefault="00C006BD" w:rsidP="00DE7E02">
            <w:pPr>
              <w:rPr>
                <w:szCs w:val="21"/>
              </w:rPr>
            </w:pPr>
            <w:r w:rsidRPr="00137F82">
              <w:rPr>
                <w:szCs w:val="21"/>
              </w:rPr>
              <w:t>用户登录安全测试</w:t>
            </w:r>
          </w:p>
        </w:tc>
        <w:tc>
          <w:tcPr>
            <w:tcW w:w="973" w:type="pct"/>
            <w:vMerge w:val="restart"/>
          </w:tcPr>
          <w:p w14:paraId="33EBA472" w14:textId="77777777" w:rsidR="00C006BD" w:rsidRPr="00866E5D" w:rsidRDefault="00C006BD" w:rsidP="00DE7E02">
            <w:pPr>
              <w:rPr>
                <w:szCs w:val="21"/>
              </w:rPr>
            </w:pPr>
            <w:r w:rsidRPr="00137F82">
              <w:rPr>
                <w:szCs w:val="21"/>
              </w:rPr>
              <w:t>IS_XQ_WHDL</w:t>
            </w:r>
          </w:p>
        </w:tc>
        <w:tc>
          <w:tcPr>
            <w:tcW w:w="743" w:type="pct"/>
          </w:tcPr>
          <w:p w14:paraId="72106C2C" w14:textId="77777777" w:rsidR="00C006BD" w:rsidRPr="00866E5D" w:rsidRDefault="00C006BD" w:rsidP="00DE7E02">
            <w:pPr>
              <w:rPr>
                <w:szCs w:val="21"/>
              </w:rPr>
            </w:pPr>
            <w:r>
              <w:t>多因素身份鉴别</w:t>
            </w:r>
          </w:p>
        </w:tc>
        <w:tc>
          <w:tcPr>
            <w:tcW w:w="1073" w:type="pct"/>
          </w:tcPr>
          <w:p w14:paraId="7B12CE1D" w14:textId="77777777" w:rsidR="00C006BD" w:rsidRPr="00866E5D" w:rsidRDefault="00C006BD" w:rsidP="00DE7E02">
            <w:pPr>
              <w:rPr>
                <w:szCs w:val="21"/>
              </w:rPr>
            </w:pPr>
            <w:r>
              <w:t>IS_YL_WHDL_1</w:t>
            </w:r>
          </w:p>
        </w:tc>
      </w:tr>
      <w:tr w:rsidR="00C006BD" w:rsidRPr="00866E5D" w14:paraId="3C046509" w14:textId="77777777" w:rsidTr="00C006BD">
        <w:trPr>
          <w:trHeight w:val="689"/>
        </w:trPr>
        <w:tc>
          <w:tcPr>
            <w:tcW w:w="227" w:type="pct"/>
          </w:tcPr>
          <w:p w14:paraId="280DBF4B" w14:textId="77777777" w:rsidR="00C006BD" w:rsidRPr="00866E5D" w:rsidRDefault="00C006BD" w:rsidP="00C006BD">
            <w:pPr>
              <w:pStyle w:val="af8"/>
              <w:numPr>
                <w:ilvl w:val="0"/>
                <w:numId w:val="19"/>
              </w:numPr>
              <w:ind w:firstLineChars="0"/>
              <w:rPr>
                <w:szCs w:val="21"/>
              </w:rPr>
            </w:pPr>
          </w:p>
        </w:tc>
        <w:tc>
          <w:tcPr>
            <w:tcW w:w="426" w:type="pct"/>
            <w:vMerge/>
          </w:tcPr>
          <w:p w14:paraId="327078F6" w14:textId="77777777" w:rsidR="00C006BD" w:rsidRPr="00866E5D" w:rsidRDefault="00C006BD" w:rsidP="00DE7E02">
            <w:pPr>
              <w:rPr>
                <w:szCs w:val="21"/>
              </w:rPr>
            </w:pPr>
          </w:p>
        </w:tc>
        <w:tc>
          <w:tcPr>
            <w:tcW w:w="699" w:type="pct"/>
            <w:vMerge/>
          </w:tcPr>
          <w:p w14:paraId="1FDD519B" w14:textId="77777777" w:rsidR="00C006BD" w:rsidRPr="00866E5D" w:rsidRDefault="00C006BD" w:rsidP="00DE7E02">
            <w:pPr>
              <w:rPr>
                <w:szCs w:val="21"/>
              </w:rPr>
            </w:pPr>
          </w:p>
        </w:tc>
        <w:tc>
          <w:tcPr>
            <w:tcW w:w="859" w:type="pct"/>
            <w:vMerge/>
          </w:tcPr>
          <w:p w14:paraId="089071CB" w14:textId="77777777" w:rsidR="00C006BD" w:rsidRPr="00137F82" w:rsidRDefault="00C006BD" w:rsidP="00DE7E02">
            <w:pPr>
              <w:rPr>
                <w:szCs w:val="21"/>
              </w:rPr>
            </w:pPr>
          </w:p>
        </w:tc>
        <w:tc>
          <w:tcPr>
            <w:tcW w:w="973" w:type="pct"/>
            <w:vMerge/>
          </w:tcPr>
          <w:p w14:paraId="286A1AFD" w14:textId="77777777" w:rsidR="00C006BD" w:rsidRPr="00137F82" w:rsidRDefault="00C006BD" w:rsidP="00DE7E02">
            <w:pPr>
              <w:rPr>
                <w:szCs w:val="21"/>
              </w:rPr>
            </w:pPr>
          </w:p>
        </w:tc>
        <w:tc>
          <w:tcPr>
            <w:tcW w:w="743" w:type="pct"/>
          </w:tcPr>
          <w:p w14:paraId="099A3621" w14:textId="77777777" w:rsidR="00C006BD" w:rsidRPr="00866E5D" w:rsidRDefault="00C006BD" w:rsidP="00DE7E02">
            <w:pPr>
              <w:rPr>
                <w:szCs w:val="21"/>
              </w:rPr>
            </w:pPr>
            <w:r>
              <w:t>鉴别信息安全保护</w:t>
            </w:r>
          </w:p>
        </w:tc>
        <w:tc>
          <w:tcPr>
            <w:tcW w:w="1073" w:type="pct"/>
          </w:tcPr>
          <w:p w14:paraId="7C1B37C6" w14:textId="77777777" w:rsidR="00C006BD" w:rsidRPr="00866E5D" w:rsidRDefault="00C006BD" w:rsidP="00DE7E02">
            <w:pPr>
              <w:rPr>
                <w:szCs w:val="21"/>
              </w:rPr>
            </w:pPr>
            <w:r>
              <w:t>IS_YL_WHDL_2</w:t>
            </w:r>
          </w:p>
        </w:tc>
      </w:tr>
      <w:tr w:rsidR="00C006BD" w:rsidRPr="00866E5D" w14:paraId="12394EA5" w14:textId="77777777" w:rsidTr="00C006BD">
        <w:trPr>
          <w:trHeight w:val="689"/>
        </w:trPr>
        <w:tc>
          <w:tcPr>
            <w:tcW w:w="227" w:type="pct"/>
          </w:tcPr>
          <w:p w14:paraId="0FA4DA12" w14:textId="77777777" w:rsidR="00C006BD" w:rsidRPr="00866E5D" w:rsidRDefault="00C006BD" w:rsidP="00C006BD">
            <w:pPr>
              <w:pStyle w:val="af8"/>
              <w:numPr>
                <w:ilvl w:val="0"/>
                <w:numId w:val="19"/>
              </w:numPr>
              <w:ind w:firstLineChars="0"/>
              <w:rPr>
                <w:szCs w:val="21"/>
              </w:rPr>
            </w:pPr>
          </w:p>
        </w:tc>
        <w:tc>
          <w:tcPr>
            <w:tcW w:w="426" w:type="pct"/>
            <w:vMerge/>
          </w:tcPr>
          <w:p w14:paraId="424EA92C" w14:textId="77777777" w:rsidR="00C006BD" w:rsidRPr="00866E5D" w:rsidRDefault="00C006BD" w:rsidP="00DE7E02">
            <w:pPr>
              <w:rPr>
                <w:szCs w:val="21"/>
              </w:rPr>
            </w:pPr>
          </w:p>
        </w:tc>
        <w:tc>
          <w:tcPr>
            <w:tcW w:w="699" w:type="pct"/>
            <w:vMerge/>
          </w:tcPr>
          <w:p w14:paraId="5EBCE582" w14:textId="77777777" w:rsidR="00C006BD" w:rsidRPr="00866E5D" w:rsidRDefault="00C006BD" w:rsidP="00DE7E02">
            <w:pPr>
              <w:rPr>
                <w:szCs w:val="21"/>
              </w:rPr>
            </w:pPr>
          </w:p>
        </w:tc>
        <w:tc>
          <w:tcPr>
            <w:tcW w:w="859" w:type="pct"/>
            <w:vMerge/>
          </w:tcPr>
          <w:p w14:paraId="0FBD94FB" w14:textId="77777777" w:rsidR="00C006BD" w:rsidRPr="00137F82" w:rsidRDefault="00C006BD" w:rsidP="00DE7E02">
            <w:pPr>
              <w:rPr>
                <w:szCs w:val="21"/>
              </w:rPr>
            </w:pPr>
          </w:p>
        </w:tc>
        <w:tc>
          <w:tcPr>
            <w:tcW w:w="973" w:type="pct"/>
            <w:vMerge/>
          </w:tcPr>
          <w:p w14:paraId="7709121C" w14:textId="77777777" w:rsidR="00C006BD" w:rsidRPr="00137F82" w:rsidRDefault="00C006BD" w:rsidP="00DE7E02">
            <w:pPr>
              <w:rPr>
                <w:szCs w:val="21"/>
              </w:rPr>
            </w:pPr>
          </w:p>
        </w:tc>
        <w:tc>
          <w:tcPr>
            <w:tcW w:w="743" w:type="pct"/>
          </w:tcPr>
          <w:p w14:paraId="3208AD77" w14:textId="77777777" w:rsidR="00C006BD" w:rsidRPr="00866E5D" w:rsidRDefault="00C006BD" w:rsidP="00DE7E02">
            <w:pPr>
              <w:rPr>
                <w:szCs w:val="21"/>
              </w:rPr>
            </w:pPr>
            <w:r>
              <w:t>鉴别失败处理</w:t>
            </w:r>
          </w:p>
        </w:tc>
        <w:tc>
          <w:tcPr>
            <w:tcW w:w="1073" w:type="pct"/>
          </w:tcPr>
          <w:p w14:paraId="11F37A49" w14:textId="77777777" w:rsidR="00C006BD" w:rsidRPr="00866E5D" w:rsidRDefault="00C006BD" w:rsidP="00DE7E02">
            <w:pPr>
              <w:rPr>
                <w:szCs w:val="21"/>
              </w:rPr>
            </w:pPr>
            <w:r>
              <w:t>IS_YL_WHDL_3</w:t>
            </w:r>
          </w:p>
        </w:tc>
      </w:tr>
      <w:tr w:rsidR="00C006BD" w:rsidRPr="00866E5D" w14:paraId="7E7B2EB3" w14:textId="77777777" w:rsidTr="00C006BD">
        <w:trPr>
          <w:trHeight w:val="689"/>
        </w:trPr>
        <w:tc>
          <w:tcPr>
            <w:tcW w:w="227" w:type="pct"/>
          </w:tcPr>
          <w:p w14:paraId="3B8AD780" w14:textId="77777777" w:rsidR="00C006BD" w:rsidRPr="00866E5D" w:rsidRDefault="00C006BD" w:rsidP="00C006BD">
            <w:pPr>
              <w:pStyle w:val="af8"/>
              <w:numPr>
                <w:ilvl w:val="0"/>
                <w:numId w:val="19"/>
              </w:numPr>
              <w:ind w:firstLineChars="0"/>
              <w:rPr>
                <w:szCs w:val="21"/>
              </w:rPr>
            </w:pPr>
          </w:p>
        </w:tc>
        <w:tc>
          <w:tcPr>
            <w:tcW w:w="426" w:type="pct"/>
            <w:vMerge/>
          </w:tcPr>
          <w:p w14:paraId="587A0EE2" w14:textId="77777777" w:rsidR="00C006BD" w:rsidRPr="00866E5D" w:rsidRDefault="00C006BD" w:rsidP="00DE7E02">
            <w:pPr>
              <w:rPr>
                <w:szCs w:val="21"/>
              </w:rPr>
            </w:pPr>
          </w:p>
        </w:tc>
        <w:tc>
          <w:tcPr>
            <w:tcW w:w="699" w:type="pct"/>
            <w:vMerge/>
          </w:tcPr>
          <w:p w14:paraId="5D99D595" w14:textId="77777777" w:rsidR="00C006BD" w:rsidRPr="00866E5D" w:rsidRDefault="00C006BD" w:rsidP="00DE7E02">
            <w:pPr>
              <w:rPr>
                <w:szCs w:val="21"/>
              </w:rPr>
            </w:pPr>
          </w:p>
        </w:tc>
        <w:tc>
          <w:tcPr>
            <w:tcW w:w="859" w:type="pct"/>
            <w:vMerge/>
          </w:tcPr>
          <w:p w14:paraId="71A39B07" w14:textId="77777777" w:rsidR="00C006BD" w:rsidRPr="00137F82" w:rsidRDefault="00C006BD" w:rsidP="00DE7E02">
            <w:pPr>
              <w:rPr>
                <w:szCs w:val="21"/>
              </w:rPr>
            </w:pPr>
          </w:p>
        </w:tc>
        <w:tc>
          <w:tcPr>
            <w:tcW w:w="973" w:type="pct"/>
            <w:vMerge/>
          </w:tcPr>
          <w:p w14:paraId="2C7F5CF2" w14:textId="77777777" w:rsidR="00C006BD" w:rsidRPr="00137F82" w:rsidRDefault="00C006BD" w:rsidP="00DE7E02">
            <w:pPr>
              <w:rPr>
                <w:szCs w:val="21"/>
              </w:rPr>
            </w:pPr>
          </w:p>
        </w:tc>
        <w:tc>
          <w:tcPr>
            <w:tcW w:w="743" w:type="pct"/>
          </w:tcPr>
          <w:p w14:paraId="2D1D7E11" w14:textId="77777777" w:rsidR="00C006BD" w:rsidRPr="00866E5D" w:rsidRDefault="00C006BD" w:rsidP="00DE7E02">
            <w:pPr>
              <w:rPr>
                <w:szCs w:val="21"/>
              </w:rPr>
            </w:pPr>
            <w:r>
              <w:t>鉴别信息加密</w:t>
            </w:r>
            <w:r>
              <w:t>/</w:t>
            </w:r>
            <w:r>
              <w:t>存储</w:t>
            </w:r>
          </w:p>
        </w:tc>
        <w:tc>
          <w:tcPr>
            <w:tcW w:w="1073" w:type="pct"/>
          </w:tcPr>
          <w:p w14:paraId="5F7A16F5" w14:textId="77777777" w:rsidR="00C006BD" w:rsidRPr="00866E5D" w:rsidRDefault="00C006BD" w:rsidP="00DE7E02">
            <w:pPr>
              <w:rPr>
                <w:szCs w:val="21"/>
              </w:rPr>
            </w:pPr>
            <w:r>
              <w:t>IS_YL_WHDL_4</w:t>
            </w:r>
          </w:p>
        </w:tc>
      </w:tr>
      <w:tr w:rsidR="00C006BD" w:rsidRPr="00866E5D" w14:paraId="2C88BA38" w14:textId="77777777" w:rsidTr="00C006BD">
        <w:trPr>
          <w:trHeight w:val="689"/>
        </w:trPr>
        <w:tc>
          <w:tcPr>
            <w:tcW w:w="227" w:type="pct"/>
          </w:tcPr>
          <w:p w14:paraId="56BB7346" w14:textId="77777777" w:rsidR="00C006BD" w:rsidRPr="00866E5D" w:rsidRDefault="00C006BD" w:rsidP="00C006BD">
            <w:pPr>
              <w:pStyle w:val="af8"/>
              <w:numPr>
                <w:ilvl w:val="0"/>
                <w:numId w:val="19"/>
              </w:numPr>
              <w:ind w:firstLineChars="0"/>
              <w:rPr>
                <w:szCs w:val="21"/>
              </w:rPr>
            </w:pPr>
          </w:p>
        </w:tc>
        <w:tc>
          <w:tcPr>
            <w:tcW w:w="426" w:type="pct"/>
            <w:vMerge/>
          </w:tcPr>
          <w:p w14:paraId="70423425" w14:textId="77777777" w:rsidR="00C006BD" w:rsidRPr="00866E5D" w:rsidRDefault="00C006BD" w:rsidP="00DE7E02">
            <w:pPr>
              <w:rPr>
                <w:szCs w:val="21"/>
              </w:rPr>
            </w:pPr>
          </w:p>
        </w:tc>
        <w:tc>
          <w:tcPr>
            <w:tcW w:w="699" w:type="pct"/>
            <w:vMerge/>
          </w:tcPr>
          <w:p w14:paraId="36D768FA" w14:textId="77777777" w:rsidR="00C006BD" w:rsidRPr="00866E5D" w:rsidRDefault="00C006BD" w:rsidP="00DE7E02">
            <w:pPr>
              <w:rPr>
                <w:szCs w:val="21"/>
              </w:rPr>
            </w:pPr>
          </w:p>
        </w:tc>
        <w:tc>
          <w:tcPr>
            <w:tcW w:w="859" w:type="pct"/>
          </w:tcPr>
          <w:p w14:paraId="00E30A47" w14:textId="77777777" w:rsidR="00C006BD" w:rsidRPr="00866E5D" w:rsidRDefault="00C006BD" w:rsidP="00DE7E02">
            <w:pPr>
              <w:rPr>
                <w:szCs w:val="21"/>
              </w:rPr>
            </w:pPr>
            <w:r w:rsidRPr="00137F82">
              <w:rPr>
                <w:szCs w:val="21"/>
              </w:rPr>
              <w:t>用户主体绑定安全测试</w:t>
            </w:r>
          </w:p>
        </w:tc>
        <w:tc>
          <w:tcPr>
            <w:tcW w:w="973" w:type="pct"/>
          </w:tcPr>
          <w:p w14:paraId="210DF5E6" w14:textId="77777777" w:rsidR="00C006BD" w:rsidRPr="00866E5D" w:rsidRDefault="00C006BD" w:rsidP="00DE7E02">
            <w:pPr>
              <w:rPr>
                <w:szCs w:val="21"/>
              </w:rPr>
            </w:pPr>
            <w:r w:rsidRPr="00137F82">
              <w:rPr>
                <w:szCs w:val="21"/>
              </w:rPr>
              <w:t>IS_XQ_WHBD</w:t>
            </w:r>
          </w:p>
        </w:tc>
        <w:tc>
          <w:tcPr>
            <w:tcW w:w="743" w:type="pct"/>
          </w:tcPr>
          <w:p w14:paraId="2F9F438F" w14:textId="77777777" w:rsidR="00C006BD" w:rsidRPr="00866E5D" w:rsidRDefault="00C006BD" w:rsidP="00DE7E02">
            <w:pPr>
              <w:rPr>
                <w:szCs w:val="21"/>
              </w:rPr>
            </w:pPr>
            <w:r>
              <w:t>用户主体绑定安全测试</w:t>
            </w:r>
          </w:p>
        </w:tc>
        <w:tc>
          <w:tcPr>
            <w:tcW w:w="1073" w:type="pct"/>
          </w:tcPr>
          <w:p w14:paraId="0BEFA37A" w14:textId="77777777" w:rsidR="00C006BD" w:rsidRPr="00866E5D" w:rsidRDefault="00C006BD" w:rsidP="00DE7E02">
            <w:pPr>
              <w:rPr>
                <w:szCs w:val="21"/>
              </w:rPr>
            </w:pPr>
            <w:r>
              <w:t>IS_YL_WHBD_1</w:t>
            </w:r>
          </w:p>
        </w:tc>
      </w:tr>
      <w:tr w:rsidR="00C006BD" w:rsidRPr="00866E5D" w14:paraId="7EAB5AE6" w14:textId="77777777" w:rsidTr="00C006BD">
        <w:trPr>
          <w:trHeight w:val="689"/>
        </w:trPr>
        <w:tc>
          <w:tcPr>
            <w:tcW w:w="227" w:type="pct"/>
          </w:tcPr>
          <w:p w14:paraId="145CCC4A" w14:textId="77777777" w:rsidR="00C006BD" w:rsidRPr="00866E5D" w:rsidRDefault="00C006BD" w:rsidP="00C006BD">
            <w:pPr>
              <w:pStyle w:val="af8"/>
              <w:numPr>
                <w:ilvl w:val="0"/>
                <w:numId w:val="19"/>
              </w:numPr>
              <w:ind w:firstLineChars="0"/>
              <w:rPr>
                <w:szCs w:val="21"/>
              </w:rPr>
            </w:pPr>
          </w:p>
        </w:tc>
        <w:tc>
          <w:tcPr>
            <w:tcW w:w="426" w:type="pct"/>
            <w:vMerge w:val="restart"/>
          </w:tcPr>
          <w:p w14:paraId="4715F379" w14:textId="77777777" w:rsidR="00C006BD" w:rsidRPr="00866E5D" w:rsidRDefault="00C006BD" w:rsidP="00DE7E02">
            <w:pPr>
              <w:rPr>
                <w:szCs w:val="21"/>
              </w:rPr>
            </w:pPr>
            <w:r>
              <w:rPr>
                <w:rFonts w:hint="eastAsia"/>
                <w:szCs w:val="21"/>
              </w:rPr>
              <w:t>7.1.2</w:t>
            </w:r>
          </w:p>
        </w:tc>
        <w:tc>
          <w:tcPr>
            <w:tcW w:w="699" w:type="pct"/>
            <w:vMerge w:val="restart"/>
          </w:tcPr>
          <w:p w14:paraId="302A3277" w14:textId="77777777" w:rsidR="00C006BD" w:rsidRPr="00866E5D" w:rsidRDefault="00C006BD" w:rsidP="00DE7E02">
            <w:pPr>
              <w:rPr>
                <w:szCs w:val="21"/>
              </w:rPr>
            </w:pPr>
            <w:r w:rsidRPr="003E42AA">
              <w:rPr>
                <w:szCs w:val="21"/>
              </w:rPr>
              <w:t>抗抵赖</w:t>
            </w:r>
          </w:p>
        </w:tc>
        <w:tc>
          <w:tcPr>
            <w:tcW w:w="859" w:type="pct"/>
          </w:tcPr>
          <w:p w14:paraId="5DDEB9F9" w14:textId="77777777" w:rsidR="00C006BD" w:rsidRPr="00866E5D" w:rsidRDefault="00C006BD" w:rsidP="00DE7E02">
            <w:pPr>
              <w:rPr>
                <w:szCs w:val="21"/>
              </w:rPr>
            </w:pPr>
            <w:r w:rsidRPr="003E42AA">
              <w:rPr>
                <w:szCs w:val="21"/>
              </w:rPr>
              <w:t>抗原发抵赖安全测试</w:t>
            </w:r>
          </w:p>
        </w:tc>
        <w:tc>
          <w:tcPr>
            <w:tcW w:w="973" w:type="pct"/>
          </w:tcPr>
          <w:p w14:paraId="44916EE2" w14:textId="77777777" w:rsidR="00C006BD" w:rsidRPr="00866E5D" w:rsidRDefault="00C006BD" w:rsidP="00DE7E02">
            <w:pPr>
              <w:rPr>
                <w:szCs w:val="21"/>
              </w:rPr>
            </w:pPr>
            <w:r w:rsidRPr="003E42AA">
              <w:rPr>
                <w:szCs w:val="21"/>
              </w:rPr>
              <w:t>IS_XQ_YFDL</w:t>
            </w:r>
          </w:p>
        </w:tc>
        <w:tc>
          <w:tcPr>
            <w:tcW w:w="743" w:type="pct"/>
          </w:tcPr>
          <w:p w14:paraId="1A579D62" w14:textId="77777777" w:rsidR="00C006BD" w:rsidRPr="00866E5D" w:rsidRDefault="00C006BD" w:rsidP="00DE7E02">
            <w:pPr>
              <w:rPr>
                <w:szCs w:val="21"/>
              </w:rPr>
            </w:pPr>
            <w:r>
              <w:t>抗原发抵赖安全测试</w:t>
            </w:r>
          </w:p>
        </w:tc>
        <w:tc>
          <w:tcPr>
            <w:tcW w:w="1073" w:type="pct"/>
          </w:tcPr>
          <w:p w14:paraId="2E3D84CE" w14:textId="77777777" w:rsidR="00C006BD" w:rsidRPr="00866E5D" w:rsidRDefault="00C006BD" w:rsidP="00DE7E02">
            <w:pPr>
              <w:rPr>
                <w:szCs w:val="21"/>
              </w:rPr>
            </w:pPr>
            <w:r>
              <w:t>IS_YL_YFDL_1</w:t>
            </w:r>
          </w:p>
        </w:tc>
      </w:tr>
      <w:tr w:rsidR="00C006BD" w:rsidRPr="00866E5D" w14:paraId="4EB4C8EC" w14:textId="77777777" w:rsidTr="00C006BD">
        <w:trPr>
          <w:trHeight w:val="689"/>
        </w:trPr>
        <w:tc>
          <w:tcPr>
            <w:tcW w:w="227" w:type="pct"/>
          </w:tcPr>
          <w:p w14:paraId="0ECB36CC" w14:textId="77777777" w:rsidR="00C006BD" w:rsidRPr="00866E5D" w:rsidRDefault="00C006BD" w:rsidP="00C006BD">
            <w:pPr>
              <w:pStyle w:val="af8"/>
              <w:numPr>
                <w:ilvl w:val="0"/>
                <w:numId w:val="19"/>
              </w:numPr>
              <w:ind w:firstLineChars="0"/>
              <w:rPr>
                <w:szCs w:val="21"/>
              </w:rPr>
            </w:pPr>
          </w:p>
        </w:tc>
        <w:tc>
          <w:tcPr>
            <w:tcW w:w="426" w:type="pct"/>
            <w:vMerge/>
          </w:tcPr>
          <w:p w14:paraId="2501F2B9" w14:textId="77777777" w:rsidR="00C006BD" w:rsidRPr="00866E5D" w:rsidRDefault="00C006BD" w:rsidP="00DE7E02">
            <w:pPr>
              <w:rPr>
                <w:szCs w:val="21"/>
              </w:rPr>
            </w:pPr>
          </w:p>
        </w:tc>
        <w:tc>
          <w:tcPr>
            <w:tcW w:w="699" w:type="pct"/>
            <w:vMerge/>
          </w:tcPr>
          <w:p w14:paraId="56C9690A" w14:textId="77777777" w:rsidR="00C006BD" w:rsidRPr="00866E5D" w:rsidRDefault="00C006BD" w:rsidP="00DE7E02">
            <w:pPr>
              <w:rPr>
                <w:szCs w:val="21"/>
              </w:rPr>
            </w:pPr>
          </w:p>
        </w:tc>
        <w:tc>
          <w:tcPr>
            <w:tcW w:w="859" w:type="pct"/>
          </w:tcPr>
          <w:p w14:paraId="07CF8991" w14:textId="77777777" w:rsidR="00C006BD" w:rsidRPr="00866E5D" w:rsidRDefault="00C006BD" w:rsidP="00DE7E02">
            <w:pPr>
              <w:rPr>
                <w:szCs w:val="21"/>
              </w:rPr>
            </w:pPr>
            <w:r w:rsidRPr="003E42AA">
              <w:rPr>
                <w:szCs w:val="21"/>
              </w:rPr>
              <w:t>抗接收抵赖安全测试</w:t>
            </w:r>
          </w:p>
        </w:tc>
        <w:tc>
          <w:tcPr>
            <w:tcW w:w="973" w:type="pct"/>
          </w:tcPr>
          <w:p w14:paraId="3FDD267D" w14:textId="77777777" w:rsidR="00C006BD" w:rsidRPr="00866E5D" w:rsidRDefault="00C006BD" w:rsidP="00DE7E02">
            <w:pPr>
              <w:rPr>
                <w:szCs w:val="21"/>
              </w:rPr>
            </w:pPr>
            <w:r w:rsidRPr="003E42AA">
              <w:rPr>
                <w:szCs w:val="21"/>
              </w:rPr>
              <w:t>IS_XQ_JSDL</w:t>
            </w:r>
          </w:p>
        </w:tc>
        <w:tc>
          <w:tcPr>
            <w:tcW w:w="743" w:type="pct"/>
          </w:tcPr>
          <w:p w14:paraId="221A66B3" w14:textId="77777777" w:rsidR="00C006BD" w:rsidRPr="00866E5D" w:rsidRDefault="00C006BD" w:rsidP="00DE7E02">
            <w:pPr>
              <w:rPr>
                <w:szCs w:val="21"/>
              </w:rPr>
            </w:pPr>
            <w:r>
              <w:t>抗接收抵赖安全测试</w:t>
            </w:r>
          </w:p>
        </w:tc>
        <w:tc>
          <w:tcPr>
            <w:tcW w:w="1073" w:type="pct"/>
          </w:tcPr>
          <w:p w14:paraId="69E299F8" w14:textId="77777777" w:rsidR="00C006BD" w:rsidRPr="00866E5D" w:rsidRDefault="00C006BD" w:rsidP="00DE7E02">
            <w:pPr>
              <w:rPr>
                <w:szCs w:val="21"/>
              </w:rPr>
            </w:pPr>
            <w:r>
              <w:t>IS_YL_JSDL_1</w:t>
            </w:r>
          </w:p>
        </w:tc>
      </w:tr>
      <w:tr w:rsidR="00C006BD" w:rsidRPr="00866E5D" w14:paraId="1D2DB2B0" w14:textId="77777777" w:rsidTr="00C006BD">
        <w:trPr>
          <w:trHeight w:val="689"/>
        </w:trPr>
        <w:tc>
          <w:tcPr>
            <w:tcW w:w="227" w:type="pct"/>
          </w:tcPr>
          <w:p w14:paraId="088CDCF4" w14:textId="77777777" w:rsidR="00C006BD" w:rsidRPr="00866E5D" w:rsidRDefault="00C006BD" w:rsidP="00C006BD">
            <w:pPr>
              <w:pStyle w:val="af8"/>
              <w:numPr>
                <w:ilvl w:val="0"/>
                <w:numId w:val="19"/>
              </w:numPr>
              <w:ind w:firstLineChars="0"/>
              <w:rPr>
                <w:szCs w:val="21"/>
              </w:rPr>
            </w:pPr>
          </w:p>
        </w:tc>
        <w:tc>
          <w:tcPr>
            <w:tcW w:w="426" w:type="pct"/>
            <w:vMerge w:val="restart"/>
          </w:tcPr>
          <w:p w14:paraId="1F05409A" w14:textId="77777777" w:rsidR="00C006BD" w:rsidRPr="00866E5D" w:rsidRDefault="00C006BD" w:rsidP="00DE7E02">
            <w:pPr>
              <w:rPr>
                <w:szCs w:val="21"/>
              </w:rPr>
            </w:pPr>
            <w:r w:rsidRPr="002B220C">
              <w:rPr>
                <w:szCs w:val="21"/>
              </w:rPr>
              <w:t>7.1.3</w:t>
            </w:r>
          </w:p>
        </w:tc>
        <w:tc>
          <w:tcPr>
            <w:tcW w:w="699" w:type="pct"/>
            <w:vMerge w:val="restart"/>
          </w:tcPr>
          <w:p w14:paraId="278C241F" w14:textId="77777777" w:rsidR="00C006BD" w:rsidRPr="00866E5D" w:rsidRDefault="00C006BD" w:rsidP="00DE7E02">
            <w:pPr>
              <w:rPr>
                <w:szCs w:val="21"/>
              </w:rPr>
            </w:pPr>
            <w:r w:rsidRPr="002B220C">
              <w:rPr>
                <w:szCs w:val="21"/>
              </w:rPr>
              <w:t>自主访问控制</w:t>
            </w:r>
          </w:p>
        </w:tc>
        <w:tc>
          <w:tcPr>
            <w:tcW w:w="859" w:type="pct"/>
          </w:tcPr>
          <w:p w14:paraId="46527A60" w14:textId="77777777" w:rsidR="00C006BD" w:rsidRDefault="00C006BD" w:rsidP="00DE7E02">
            <w:r>
              <w:t>自主访问控制功能安全测试</w:t>
            </w:r>
          </w:p>
        </w:tc>
        <w:tc>
          <w:tcPr>
            <w:tcW w:w="973" w:type="pct"/>
          </w:tcPr>
          <w:p w14:paraId="652D88CB" w14:textId="77777777" w:rsidR="00C006BD" w:rsidRDefault="00C006BD" w:rsidP="00DE7E02">
            <w:r>
              <w:t>IS_XQ_ZZKZGN</w:t>
            </w:r>
          </w:p>
        </w:tc>
        <w:tc>
          <w:tcPr>
            <w:tcW w:w="743" w:type="pct"/>
          </w:tcPr>
          <w:p w14:paraId="1EE5BE5F" w14:textId="77777777" w:rsidR="00C006BD" w:rsidRPr="00866E5D" w:rsidRDefault="00C006BD" w:rsidP="00DE7E02">
            <w:pPr>
              <w:rPr>
                <w:szCs w:val="21"/>
              </w:rPr>
            </w:pPr>
            <w:r>
              <w:t>自主访问控制安全测试</w:t>
            </w:r>
          </w:p>
        </w:tc>
        <w:tc>
          <w:tcPr>
            <w:tcW w:w="1073" w:type="pct"/>
          </w:tcPr>
          <w:p w14:paraId="6EC50831" w14:textId="77777777" w:rsidR="00C006BD" w:rsidRPr="00866E5D" w:rsidRDefault="00C006BD" w:rsidP="00DE7E02">
            <w:pPr>
              <w:rPr>
                <w:szCs w:val="21"/>
              </w:rPr>
            </w:pPr>
            <w:r>
              <w:t>IS_YL_ZZKZGN_1</w:t>
            </w:r>
          </w:p>
        </w:tc>
      </w:tr>
      <w:tr w:rsidR="00C006BD" w:rsidRPr="00866E5D" w14:paraId="5F0AFA6A" w14:textId="77777777" w:rsidTr="00C006BD">
        <w:trPr>
          <w:trHeight w:val="689"/>
        </w:trPr>
        <w:tc>
          <w:tcPr>
            <w:tcW w:w="227" w:type="pct"/>
          </w:tcPr>
          <w:p w14:paraId="7D2CC5CD" w14:textId="77777777" w:rsidR="00C006BD" w:rsidRPr="00866E5D" w:rsidRDefault="00C006BD" w:rsidP="00C006BD">
            <w:pPr>
              <w:pStyle w:val="af8"/>
              <w:numPr>
                <w:ilvl w:val="0"/>
                <w:numId w:val="19"/>
              </w:numPr>
              <w:ind w:firstLineChars="0"/>
              <w:rPr>
                <w:szCs w:val="21"/>
              </w:rPr>
            </w:pPr>
          </w:p>
        </w:tc>
        <w:tc>
          <w:tcPr>
            <w:tcW w:w="426" w:type="pct"/>
            <w:vMerge/>
          </w:tcPr>
          <w:p w14:paraId="39AD4EB2" w14:textId="77777777" w:rsidR="00C006BD" w:rsidRPr="00866E5D" w:rsidRDefault="00C006BD" w:rsidP="00DE7E02">
            <w:pPr>
              <w:rPr>
                <w:szCs w:val="21"/>
              </w:rPr>
            </w:pPr>
          </w:p>
        </w:tc>
        <w:tc>
          <w:tcPr>
            <w:tcW w:w="699" w:type="pct"/>
            <w:vMerge/>
          </w:tcPr>
          <w:p w14:paraId="48B0DB01" w14:textId="77777777" w:rsidR="00C006BD" w:rsidRPr="00866E5D" w:rsidRDefault="00C006BD" w:rsidP="00DE7E02">
            <w:pPr>
              <w:rPr>
                <w:szCs w:val="21"/>
              </w:rPr>
            </w:pPr>
          </w:p>
        </w:tc>
        <w:tc>
          <w:tcPr>
            <w:tcW w:w="859" w:type="pct"/>
          </w:tcPr>
          <w:p w14:paraId="43CE951F" w14:textId="77777777" w:rsidR="00C006BD" w:rsidRDefault="00C006BD" w:rsidP="00DE7E02">
            <w:r>
              <w:t>自主访问控制策略安全测试</w:t>
            </w:r>
          </w:p>
        </w:tc>
        <w:tc>
          <w:tcPr>
            <w:tcW w:w="973" w:type="pct"/>
          </w:tcPr>
          <w:p w14:paraId="673BA558" w14:textId="77777777" w:rsidR="00C006BD" w:rsidRDefault="00C006BD" w:rsidP="00DE7E02">
            <w:r>
              <w:t>IS_XQ_ZZKZCL</w:t>
            </w:r>
          </w:p>
        </w:tc>
        <w:tc>
          <w:tcPr>
            <w:tcW w:w="743" w:type="pct"/>
          </w:tcPr>
          <w:p w14:paraId="76430E10" w14:textId="77777777" w:rsidR="00C006BD" w:rsidRPr="00866E5D" w:rsidRDefault="00C006BD" w:rsidP="00DE7E02">
            <w:pPr>
              <w:rPr>
                <w:szCs w:val="21"/>
              </w:rPr>
            </w:pPr>
            <w:r>
              <w:t>自主访问控制策略安全测试</w:t>
            </w:r>
          </w:p>
        </w:tc>
        <w:tc>
          <w:tcPr>
            <w:tcW w:w="1073" w:type="pct"/>
          </w:tcPr>
          <w:p w14:paraId="057F67A3" w14:textId="77777777" w:rsidR="00C006BD" w:rsidRPr="00866E5D" w:rsidRDefault="00C006BD" w:rsidP="00DE7E02">
            <w:pPr>
              <w:rPr>
                <w:szCs w:val="21"/>
              </w:rPr>
            </w:pPr>
            <w:r>
              <w:t>IS_YL_ZZKZCL_1</w:t>
            </w:r>
          </w:p>
        </w:tc>
      </w:tr>
      <w:tr w:rsidR="00C006BD" w:rsidRPr="00866E5D" w14:paraId="4E8F7F73" w14:textId="77777777" w:rsidTr="00C006BD">
        <w:trPr>
          <w:trHeight w:val="689"/>
        </w:trPr>
        <w:tc>
          <w:tcPr>
            <w:tcW w:w="227" w:type="pct"/>
          </w:tcPr>
          <w:p w14:paraId="4335A5CD" w14:textId="77777777" w:rsidR="00C006BD" w:rsidRPr="00866E5D" w:rsidRDefault="00C006BD" w:rsidP="00C006BD">
            <w:pPr>
              <w:pStyle w:val="af8"/>
              <w:numPr>
                <w:ilvl w:val="0"/>
                <w:numId w:val="19"/>
              </w:numPr>
              <w:ind w:firstLineChars="0"/>
              <w:rPr>
                <w:szCs w:val="21"/>
              </w:rPr>
            </w:pPr>
          </w:p>
        </w:tc>
        <w:tc>
          <w:tcPr>
            <w:tcW w:w="426" w:type="pct"/>
          </w:tcPr>
          <w:p w14:paraId="7C267586" w14:textId="77777777" w:rsidR="00C006BD" w:rsidRPr="00866E5D" w:rsidRDefault="00C006BD" w:rsidP="00DE7E02">
            <w:pPr>
              <w:rPr>
                <w:szCs w:val="21"/>
              </w:rPr>
            </w:pPr>
            <w:r w:rsidRPr="002B220C">
              <w:rPr>
                <w:szCs w:val="21"/>
              </w:rPr>
              <w:t>7.1.4</w:t>
            </w:r>
          </w:p>
        </w:tc>
        <w:tc>
          <w:tcPr>
            <w:tcW w:w="699" w:type="pct"/>
          </w:tcPr>
          <w:p w14:paraId="6A777D87" w14:textId="77777777" w:rsidR="00C006BD" w:rsidRPr="00866E5D" w:rsidRDefault="00C006BD" w:rsidP="00DE7E02">
            <w:pPr>
              <w:rPr>
                <w:szCs w:val="21"/>
              </w:rPr>
            </w:pPr>
            <w:r w:rsidRPr="002B220C">
              <w:rPr>
                <w:szCs w:val="21"/>
              </w:rPr>
              <w:t>标记</w:t>
            </w:r>
          </w:p>
        </w:tc>
        <w:tc>
          <w:tcPr>
            <w:tcW w:w="859" w:type="pct"/>
          </w:tcPr>
          <w:p w14:paraId="05179AF5" w14:textId="77777777" w:rsidR="00C006BD" w:rsidRDefault="00C006BD" w:rsidP="00DE7E02">
            <w:r>
              <w:t>标记功能安全测试</w:t>
            </w:r>
          </w:p>
        </w:tc>
        <w:tc>
          <w:tcPr>
            <w:tcW w:w="973" w:type="pct"/>
          </w:tcPr>
          <w:p w14:paraId="75A06698" w14:textId="77777777" w:rsidR="00C006BD" w:rsidRDefault="00C006BD" w:rsidP="00DE7E02">
            <w:r>
              <w:t>IS_XQ_BJ</w:t>
            </w:r>
          </w:p>
        </w:tc>
        <w:tc>
          <w:tcPr>
            <w:tcW w:w="743" w:type="pct"/>
          </w:tcPr>
          <w:p w14:paraId="258CBAE6" w14:textId="77777777" w:rsidR="00C006BD" w:rsidRPr="00866E5D" w:rsidRDefault="00C006BD" w:rsidP="00DE7E02">
            <w:pPr>
              <w:rPr>
                <w:szCs w:val="21"/>
              </w:rPr>
            </w:pPr>
            <w:r>
              <w:t>标记功能安全测试</w:t>
            </w:r>
          </w:p>
        </w:tc>
        <w:tc>
          <w:tcPr>
            <w:tcW w:w="1073" w:type="pct"/>
          </w:tcPr>
          <w:p w14:paraId="22EACFC4" w14:textId="77777777" w:rsidR="00C006BD" w:rsidRPr="00866E5D" w:rsidRDefault="00C006BD" w:rsidP="00DE7E02">
            <w:pPr>
              <w:rPr>
                <w:szCs w:val="21"/>
              </w:rPr>
            </w:pPr>
            <w:r>
              <w:t>IS_YL_BJ_1</w:t>
            </w:r>
          </w:p>
        </w:tc>
      </w:tr>
      <w:tr w:rsidR="00C006BD" w:rsidRPr="00866E5D" w14:paraId="2EE2DD6B" w14:textId="77777777" w:rsidTr="00C006BD">
        <w:trPr>
          <w:trHeight w:val="689"/>
        </w:trPr>
        <w:tc>
          <w:tcPr>
            <w:tcW w:w="227" w:type="pct"/>
          </w:tcPr>
          <w:p w14:paraId="72192CA0" w14:textId="77777777" w:rsidR="00C006BD" w:rsidRPr="00866E5D" w:rsidRDefault="00C006BD" w:rsidP="00C006BD">
            <w:pPr>
              <w:pStyle w:val="af8"/>
              <w:numPr>
                <w:ilvl w:val="0"/>
                <w:numId w:val="19"/>
              </w:numPr>
              <w:ind w:firstLineChars="0"/>
              <w:rPr>
                <w:szCs w:val="21"/>
              </w:rPr>
            </w:pPr>
          </w:p>
        </w:tc>
        <w:tc>
          <w:tcPr>
            <w:tcW w:w="426" w:type="pct"/>
            <w:vMerge w:val="restart"/>
          </w:tcPr>
          <w:p w14:paraId="4AD1EBC3" w14:textId="77777777" w:rsidR="00C006BD" w:rsidRPr="00866E5D" w:rsidRDefault="00C006BD" w:rsidP="00DE7E02">
            <w:pPr>
              <w:rPr>
                <w:szCs w:val="21"/>
              </w:rPr>
            </w:pPr>
            <w:r w:rsidRPr="002B220C">
              <w:rPr>
                <w:szCs w:val="21"/>
              </w:rPr>
              <w:t>7.1.5</w:t>
            </w:r>
          </w:p>
        </w:tc>
        <w:tc>
          <w:tcPr>
            <w:tcW w:w="699" w:type="pct"/>
            <w:vMerge w:val="restart"/>
          </w:tcPr>
          <w:p w14:paraId="724E7892" w14:textId="77777777" w:rsidR="00C006BD" w:rsidRPr="00866E5D" w:rsidRDefault="00C006BD" w:rsidP="00DE7E02">
            <w:pPr>
              <w:rPr>
                <w:szCs w:val="21"/>
              </w:rPr>
            </w:pPr>
            <w:r w:rsidRPr="002B220C">
              <w:rPr>
                <w:szCs w:val="21"/>
              </w:rPr>
              <w:t>强制访问控制</w:t>
            </w:r>
          </w:p>
        </w:tc>
        <w:tc>
          <w:tcPr>
            <w:tcW w:w="859" w:type="pct"/>
            <w:vMerge w:val="restart"/>
          </w:tcPr>
          <w:p w14:paraId="477465FC" w14:textId="77777777" w:rsidR="00C006BD" w:rsidRDefault="00C006BD" w:rsidP="00DE7E02">
            <w:r>
              <w:t>强制访问控制功能安全测试</w:t>
            </w:r>
          </w:p>
        </w:tc>
        <w:tc>
          <w:tcPr>
            <w:tcW w:w="973" w:type="pct"/>
            <w:vMerge w:val="restart"/>
          </w:tcPr>
          <w:p w14:paraId="57795295" w14:textId="77777777" w:rsidR="00C006BD" w:rsidRDefault="00C006BD" w:rsidP="00DE7E02">
            <w:r>
              <w:t>IS_XQ_QZFWGN</w:t>
            </w:r>
          </w:p>
        </w:tc>
        <w:tc>
          <w:tcPr>
            <w:tcW w:w="743" w:type="pct"/>
          </w:tcPr>
          <w:p w14:paraId="6461F664" w14:textId="77777777" w:rsidR="00C006BD" w:rsidRPr="00866E5D" w:rsidRDefault="00C006BD" w:rsidP="00DE7E02">
            <w:pPr>
              <w:rPr>
                <w:szCs w:val="21"/>
              </w:rPr>
            </w:pPr>
            <w:r>
              <w:t>单条强制访问控制策略</w:t>
            </w:r>
          </w:p>
        </w:tc>
        <w:tc>
          <w:tcPr>
            <w:tcW w:w="1073" w:type="pct"/>
          </w:tcPr>
          <w:p w14:paraId="1D36597C" w14:textId="77777777" w:rsidR="00C006BD" w:rsidRPr="00866E5D" w:rsidRDefault="00C006BD" w:rsidP="00DE7E02">
            <w:pPr>
              <w:rPr>
                <w:szCs w:val="21"/>
              </w:rPr>
            </w:pPr>
            <w:r>
              <w:t>IS_YL_QZFWGN_1</w:t>
            </w:r>
          </w:p>
        </w:tc>
      </w:tr>
      <w:tr w:rsidR="00C006BD" w:rsidRPr="00866E5D" w14:paraId="4F419F78" w14:textId="77777777" w:rsidTr="00C006BD">
        <w:trPr>
          <w:trHeight w:val="689"/>
        </w:trPr>
        <w:tc>
          <w:tcPr>
            <w:tcW w:w="227" w:type="pct"/>
          </w:tcPr>
          <w:p w14:paraId="50552890" w14:textId="77777777" w:rsidR="00C006BD" w:rsidRPr="00866E5D" w:rsidRDefault="00C006BD" w:rsidP="00C006BD">
            <w:pPr>
              <w:pStyle w:val="af8"/>
              <w:numPr>
                <w:ilvl w:val="0"/>
                <w:numId w:val="19"/>
              </w:numPr>
              <w:ind w:firstLineChars="0"/>
              <w:rPr>
                <w:szCs w:val="21"/>
              </w:rPr>
            </w:pPr>
          </w:p>
        </w:tc>
        <w:tc>
          <w:tcPr>
            <w:tcW w:w="426" w:type="pct"/>
            <w:vMerge/>
          </w:tcPr>
          <w:p w14:paraId="6E01FC38" w14:textId="77777777" w:rsidR="00C006BD" w:rsidRPr="002B220C" w:rsidRDefault="00C006BD" w:rsidP="00DE7E02">
            <w:pPr>
              <w:rPr>
                <w:szCs w:val="21"/>
              </w:rPr>
            </w:pPr>
          </w:p>
        </w:tc>
        <w:tc>
          <w:tcPr>
            <w:tcW w:w="699" w:type="pct"/>
            <w:vMerge/>
          </w:tcPr>
          <w:p w14:paraId="5D35DD5D" w14:textId="77777777" w:rsidR="00C006BD" w:rsidRPr="002B220C" w:rsidRDefault="00C006BD" w:rsidP="00DE7E02">
            <w:pPr>
              <w:rPr>
                <w:szCs w:val="21"/>
              </w:rPr>
            </w:pPr>
          </w:p>
        </w:tc>
        <w:tc>
          <w:tcPr>
            <w:tcW w:w="859" w:type="pct"/>
            <w:vMerge/>
          </w:tcPr>
          <w:p w14:paraId="767A1DB6" w14:textId="77777777" w:rsidR="00C006BD" w:rsidRDefault="00C006BD" w:rsidP="00DE7E02"/>
        </w:tc>
        <w:tc>
          <w:tcPr>
            <w:tcW w:w="973" w:type="pct"/>
            <w:vMerge/>
          </w:tcPr>
          <w:p w14:paraId="45D2C2A8" w14:textId="77777777" w:rsidR="00C006BD" w:rsidRDefault="00C006BD" w:rsidP="00DE7E02"/>
        </w:tc>
        <w:tc>
          <w:tcPr>
            <w:tcW w:w="743" w:type="pct"/>
          </w:tcPr>
          <w:p w14:paraId="41828478" w14:textId="77777777" w:rsidR="00C006BD" w:rsidRPr="00866E5D" w:rsidRDefault="00C006BD" w:rsidP="00DE7E02">
            <w:pPr>
              <w:rPr>
                <w:szCs w:val="21"/>
              </w:rPr>
            </w:pPr>
            <w:r>
              <w:t>多条强制访问控制策略</w:t>
            </w:r>
          </w:p>
        </w:tc>
        <w:tc>
          <w:tcPr>
            <w:tcW w:w="1073" w:type="pct"/>
          </w:tcPr>
          <w:p w14:paraId="4720B67A" w14:textId="77777777" w:rsidR="00C006BD" w:rsidRPr="00866E5D" w:rsidRDefault="00C006BD" w:rsidP="00DE7E02">
            <w:pPr>
              <w:rPr>
                <w:szCs w:val="21"/>
              </w:rPr>
            </w:pPr>
            <w:r>
              <w:t>IS_YL_QZFWGN_2</w:t>
            </w:r>
          </w:p>
        </w:tc>
      </w:tr>
      <w:tr w:rsidR="00C006BD" w:rsidRPr="00866E5D" w14:paraId="2B155C2C" w14:textId="77777777" w:rsidTr="00C006BD">
        <w:trPr>
          <w:trHeight w:val="689"/>
        </w:trPr>
        <w:tc>
          <w:tcPr>
            <w:tcW w:w="227" w:type="pct"/>
          </w:tcPr>
          <w:p w14:paraId="238F92F7" w14:textId="77777777" w:rsidR="00C006BD" w:rsidRPr="00866E5D" w:rsidRDefault="00C006BD" w:rsidP="00C006BD">
            <w:pPr>
              <w:pStyle w:val="af8"/>
              <w:numPr>
                <w:ilvl w:val="0"/>
                <w:numId w:val="19"/>
              </w:numPr>
              <w:ind w:firstLineChars="0"/>
              <w:rPr>
                <w:szCs w:val="21"/>
              </w:rPr>
            </w:pPr>
          </w:p>
        </w:tc>
        <w:tc>
          <w:tcPr>
            <w:tcW w:w="426" w:type="pct"/>
            <w:vMerge/>
          </w:tcPr>
          <w:p w14:paraId="5605D570" w14:textId="77777777" w:rsidR="00C006BD" w:rsidRPr="002B220C" w:rsidRDefault="00C006BD" w:rsidP="00DE7E02">
            <w:pPr>
              <w:rPr>
                <w:szCs w:val="21"/>
              </w:rPr>
            </w:pPr>
          </w:p>
        </w:tc>
        <w:tc>
          <w:tcPr>
            <w:tcW w:w="699" w:type="pct"/>
            <w:vMerge/>
          </w:tcPr>
          <w:p w14:paraId="38D9FD02" w14:textId="77777777" w:rsidR="00C006BD" w:rsidRPr="002B220C" w:rsidRDefault="00C006BD" w:rsidP="00DE7E02">
            <w:pPr>
              <w:rPr>
                <w:szCs w:val="21"/>
              </w:rPr>
            </w:pPr>
          </w:p>
        </w:tc>
        <w:tc>
          <w:tcPr>
            <w:tcW w:w="859" w:type="pct"/>
            <w:vMerge/>
          </w:tcPr>
          <w:p w14:paraId="1DCC0EF8" w14:textId="77777777" w:rsidR="00C006BD" w:rsidRDefault="00C006BD" w:rsidP="00DE7E02"/>
        </w:tc>
        <w:tc>
          <w:tcPr>
            <w:tcW w:w="973" w:type="pct"/>
            <w:vMerge/>
          </w:tcPr>
          <w:p w14:paraId="38670062" w14:textId="77777777" w:rsidR="00C006BD" w:rsidRDefault="00C006BD" w:rsidP="00DE7E02"/>
        </w:tc>
        <w:tc>
          <w:tcPr>
            <w:tcW w:w="743" w:type="pct"/>
          </w:tcPr>
          <w:p w14:paraId="62868398" w14:textId="77777777" w:rsidR="00C006BD" w:rsidRPr="00866E5D" w:rsidRDefault="00C006BD" w:rsidP="00DE7E02">
            <w:pPr>
              <w:rPr>
                <w:szCs w:val="21"/>
              </w:rPr>
            </w:pPr>
            <w:r>
              <w:t>冲突的强制访问控制策略配置</w:t>
            </w:r>
          </w:p>
        </w:tc>
        <w:tc>
          <w:tcPr>
            <w:tcW w:w="1073" w:type="pct"/>
          </w:tcPr>
          <w:p w14:paraId="5D734FCF" w14:textId="77777777" w:rsidR="00C006BD" w:rsidRPr="00866E5D" w:rsidRDefault="00C006BD" w:rsidP="00DE7E02">
            <w:pPr>
              <w:rPr>
                <w:szCs w:val="21"/>
              </w:rPr>
            </w:pPr>
            <w:r>
              <w:t>IS_YL_QZFWGN_3</w:t>
            </w:r>
          </w:p>
        </w:tc>
      </w:tr>
      <w:tr w:rsidR="00C006BD" w:rsidRPr="00866E5D" w14:paraId="71E2AAEC" w14:textId="77777777" w:rsidTr="00C006BD">
        <w:trPr>
          <w:trHeight w:val="689"/>
        </w:trPr>
        <w:tc>
          <w:tcPr>
            <w:tcW w:w="227" w:type="pct"/>
          </w:tcPr>
          <w:p w14:paraId="6D7DCBFD" w14:textId="77777777" w:rsidR="00C006BD" w:rsidRPr="00866E5D" w:rsidRDefault="00C006BD" w:rsidP="00C006BD">
            <w:pPr>
              <w:pStyle w:val="af8"/>
              <w:numPr>
                <w:ilvl w:val="0"/>
                <w:numId w:val="19"/>
              </w:numPr>
              <w:ind w:firstLineChars="0"/>
              <w:rPr>
                <w:szCs w:val="21"/>
              </w:rPr>
            </w:pPr>
          </w:p>
        </w:tc>
        <w:tc>
          <w:tcPr>
            <w:tcW w:w="426" w:type="pct"/>
            <w:vMerge/>
          </w:tcPr>
          <w:p w14:paraId="0E07981B" w14:textId="77777777" w:rsidR="00C006BD" w:rsidRPr="002B220C" w:rsidRDefault="00C006BD" w:rsidP="00DE7E02">
            <w:pPr>
              <w:rPr>
                <w:szCs w:val="21"/>
              </w:rPr>
            </w:pPr>
          </w:p>
        </w:tc>
        <w:tc>
          <w:tcPr>
            <w:tcW w:w="699" w:type="pct"/>
            <w:vMerge/>
          </w:tcPr>
          <w:p w14:paraId="54630C90" w14:textId="77777777" w:rsidR="00C006BD" w:rsidRPr="002B220C" w:rsidRDefault="00C006BD" w:rsidP="00DE7E02">
            <w:pPr>
              <w:rPr>
                <w:szCs w:val="21"/>
              </w:rPr>
            </w:pPr>
          </w:p>
        </w:tc>
        <w:tc>
          <w:tcPr>
            <w:tcW w:w="859" w:type="pct"/>
            <w:vMerge/>
          </w:tcPr>
          <w:p w14:paraId="76E5D876" w14:textId="77777777" w:rsidR="00C006BD" w:rsidRDefault="00C006BD" w:rsidP="00DE7E02"/>
        </w:tc>
        <w:tc>
          <w:tcPr>
            <w:tcW w:w="973" w:type="pct"/>
            <w:vMerge/>
          </w:tcPr>
          <w:p w14:paraId="6AAE1323" w14:textId="77777777" w:rsidR="00C006BD" w:rsidRDefault="00C006BD" w:rsidP="00DE7E02"/>
        </w:tc>
        <w:tc>
          <w:tcPr>
            <w:tcW w:w="743" w:type="pct"/>
          </w:tcPr>
          <w:p w14:paraId="332111B0" w14:textId="77777777" w:rsidR="00C006BD" w:rsidRPr="00866E5D" w:rsidRDefault="00C006BD" w:rsidP="00DE7E02">
            <w:pPr>
              <w:rPr>
                <w:szCs w:val="21"/>
              </w:rPr>
            </w:pPr>
            <w:r>
              <w:t>未授权用户修改强制访问控制策略</w:t>
            </w:r>
          </w:p>
        </w:tc>
        <w:tc>
          <w:tcPr>
            <w:tcW w:w="1073" w:type="pct"/>
          </w:tcPr>
          <w:p w14:paraId="16B05CF7" w14:textId="77777777" w:rsidR="00C006BD" w:rsidRPr="00866E5D" w:rsidRDefault="00C006BD" w:rsidP="00DE7E02">
            <w:pPr>
              <w:rPr>
                <w:szCs w:val="21"/>
              </w:rPr>
            </w:pPr>
            <w:r>
              <w:t>IS_YL_QZFWGN_4</w:t>
            </w:r>
          </w:p>
        </w:tc>
      </w:tr>
      <w:tr w:rsidR="00C006BD" w:rsidRPr="00866E5D" w14:paraId="40747973" w14:textId="77777777" w:rsidTr="00C006BD">
        <w:trPr>
          <w:trHeight w:val="689"/>
        </w:trPr>
        <w:tc>
          <w:tcPr>
            <w:tcW w:w="227" w:type="pct"/>
          </w:tcPr>
          <w:p w14:paraId="1FC412D4" w14:textId="77777777" w:rsidR="00C006BD" w:rsidRPr="00866E5D" w:rsidRDefault="00C006BD" w:rsidP="00C006BD">
            <w:pPr>
              <w:pStyle w:val="af8"/>
              <w:numPr>
                <w:ilvl w:val="0"/>
                <w:numId w:val="19"/>
              </w:numPr>
              <w:ind w:firstLineChars="0"/>
              <w:rPr>
                <w:szCs w:val="21"/>
              </w:rPr>
            </w:pPr>
          </w:p>
        </w:tc>
        <w:tc>
          <w:tcPr>
            <w:tcW w:w="426" w:type="pct"/>
            <w:vMerge/>
          </w:tcPr>
          <w:p w14:paraId="4013027E" w14:textId="77777777" w:rsidR="00C006BD" w:rsidRPr="00866E5D" w:rsidRDefault="00C006BD" w:rsidP="00DE7E02">
            <w:pPr>
              <w:rPr>
                <w:szCs w:val="21"/>
              </w:rPr>
            </w:pPr>
          </w:p>
        </w:tc>
        <w:tc>
          <w:tcPr>
            <w:tcW w:w="699" w:type="pct"/>
            <w:vMerge/>
          </w:tcPr>
          <w:p w14:paraId="34536D72" w14:textId="77777777" w:rsidR="00C006BD" w:rsidRPr="00866E5D" w:rsidRDefault="00C006BD" w:rsidP="00DE7E02">
            <w:pPr>
              <w:rPr>
                <w:szCs w:val="21"/>
              </w:rPr>
            </w:pPr>
          </w:p>
        </w:tc>
        <w:tc>
          <w:tcPr>
            <w:tcW w:w="859" w:type="pct"/>
          </w:tcPr>
          <w:p w14:paraId="7F9A87CD" w14:textId="77777777" w:rsidR="00C006BD" w:rsidRDefault="00C006BD" w:rsidP="00DE7E02">
            <w:r>
              <w:t>强制访问控制范围测试</w:t>
            </w:r>
          </w:p>
        </w:tc>
        <w:tc>
          <w:tcPr>
            <w:tcW w:w="973" w:type="pct"/>
          </w:tcPr>
          <w:p w14:paraId="6658B80F" w14:textId="77777777" w:rsidR="00C006BD" w:rsidRDefault="00C006BD" w:rsidP="00DE7E02">
            <w:r>
              <w:t>IS_XQ_QZFWFW</w:t>
            </w:r>
          </w:p>
        </w:tc>
        <w:tc>
          <w:tcPr>
            <w:tcW w:w="743" w:type="pct"/>
          </w:tcPr>
          <w:p w14:paraId="749A0990" w14:textId="77777777" w:rsidR="00C006BD" w:rsidRPr="00866E5D" w:rsidRDefault="00C006BD" w:rsidP="00DE7E02">
            <w:pPr>
              <w:rPr>
                <w:szCs w:val="21"/>
              </w:rPr>
            </w:pPr>
            <w:r>
              <w:t>强制访问控制作用范围</w:t>
            </w:r>
          </w:p>
        </w:tc>
        <w:tc>
          <w:tcPr>
            <w:tcW w:w="1073" w:type="pct"/>
          </w:tcPr>
          <w:p w14:paraId="546DCBA7" w14:textId="77777777" w:rsidR="00C006BD" w:rsidRPr="00866E5D" w:rsidRDefault="00C006BD" w:rsidP="00DE7E02">
            <w:pPr>
              <w:rPr>
                <w:szCs w:val="21"/>
              </w:rPr>
            </w:pPr>
            <w:r>
              <w:t>IS_YL_QZFWFW_1</w:t>
            </w:r>
          </w:p>
        </w:tc>
      </w:tr>
      <w:tr w:rsidR="00C006BD" w:rsidRPr="00866E5D" w14:paraId="086739D5" w14:textId="77777777" w:rsidTr="00C006BD">
        <w:trPr>
          <w:trHeight w:val="689"/>
        </w:trPr>
        <w:tc>
          <w:tcPr>
            <w:tcW w:w="227" w:type="pct"/>
          </w:tcPr>
          <w:p w14:paraId="4F63FC9B" w14:textId="77777777" w:rsidR="00C006BD" w:rsidRPr="00866E5D" w:rsidRDefault="00C006BD" w:rsidP="00C006BD">
            <w:pPr>
              <w:pStyle w:val="af8"/>
              <w:numPr>
                <w:ilvl w:val="0"/>
                <w:numId w:val="19"/>
              </w:numPr>
              <w:ind w:firstLineChars="0"/>
              <w:rPr>
                <w:szCs w:val="21"/>
              </w:rPr>
            </w:pPr>
          </w:p>
        </w:tc>
        <w:tc>
          <w:tcPr>
            <w:tcW w:w="426" w:type="pct"/>
            <w:vMerge/>
          </w:tcPr>
          <w:p w14:paraId="49DE9941" w14:textId="77777777" w:rsidR="00C006BD" w:rsidRPr="00866E5D" w:rsidRDefault="00C006BD" w:rsidP="00DE7E02">
            <w:pPr>
              <w:rPr>
                <w:szCs w:val="21"/>
              </w:rPr>
            </w:pPr>
          </w:p>
        </w:tc>
        <w:tc>
          <w:tcPr>
            <w:tcW w:w="699" w:type="pct"/>
            <w:vMerge/>
          </w:tcPr>
          <w:p w14:paraId="7BAA2F5F" w14:textId="77777777" w:rsidR="00C006BD" w:rsidRPr="00866E5D" w:rsidRDefault="00C006BD" w:rsidP="00DE7E02">
            <w:pPr>
              <w:rPr>
                <w:szCs w:val="21"/>
              </w:rPr>
            </w:pPr>
          </w:p>
        </w:tc>
        <w:tc>
          <w:tcPr>
            <w:tcW w:w="859" w:type="pct"/>
          </w:tcPr>
          <w:p w14:paraId="4AE84AC5" w14:textId="77777777" w:rsidR="00C006BD" w:rsidRDefault="00C006BD" w:rsidP="00DE7E02">
            <w:r>
              <w:t>权限分离与最小授权测试</w:t>
            </w:r>
          </w:p>
        </w:tc>
        <w:tc>
          <w:tcPr>
            <w:tcW w:w="973" w:type="pct"/>
          </w:tcPr>
          <w:p w14:paraId="4C8939C3" w14:textId="77777777" w:rsidR="00C006BD" w:rsidRDefault="00C006BD" w:rsidP="00DE7E02">
            <w:r>
              <w:t>IS_XQ_QXFL</w:t>
            </w:r>
          </w:p>
        </w:tc>
        <w:tc>
          <w:tcPr>
            <w:tcW w:w="743" w:type="pct"/>
          </w:tcPr>
          <w:p w14:paraId="4779D1A5" w14:textId="77777777" w:rsidR="00C006BD" w:rsidRPr="00866E5D" w:rsidRDefault="00C006BD" w:rsidP="00DE7E02">
            <w:pPr>
              <w:rPr>
                <w:szCs w:val="21"/>
              </w:rPr>
            </w:pPr>
            <w:r>
              <w:t>权限分离与最小授权</w:t>
            </w:r>
          </w:p>
        </w:tc>
        <w:tc>
          <w:tcPr>
            <w:tcW w:w="1073" w:type="pct"/>
          </w:tcPr>
          <w:p w14:paraId="276C7EAF" w14:textId="77777777" w:rsidR="00C006BD" w:rsidRPr="00866E5D" w:rsidRDefault="00C006BD" w:rsidP="00DE7E02">
            <w:pPr>
              <w:rPr>
                <w:szCs w:val="21"/>
              </w:rPr>
            </w:pPr>
            <w:r w:rsidRPr="00252283">
              <w:rPr>
                <w:noProof/>
                <w:szCs w:val="21"/>
              </w:rPr>
              <w:t>IS_</w:t>
            </w:r>
            <w:r>
              <w:rPr>
                <w:rFonts w:hint="eastAsia"/>
                <w:noProof/>
                <w:szCs w:val="21"/>
              </w:rPr>
              <w:t>YL</w:t>
            </w:r>
            <w:r w:rsidRPr="00252283">
              <w:rPr>
                <w:noProof/>
                <w:szCs w:val="21"/>
              </w:rPr>
              <w:t>_</w:t>
            </w:r>
            <w:r>
              <w:rPr>
                <w:rFonts w:hint="eastAsia"/>
                <w:noProof/>
                <w:szCs w:val="21"/>
              </w:rPr>
              <w:t>QXFL</w:t>
            </w:r>
            <w:r w:rsidRPr="00A824A6">
              <w:rPr>
                <w:rFonts w:hint="eastAsia"/>
                <w:noProof/>
                <w:szCs w:val="21"/>
              </w:rPr>
              <w:t>_</w:t>
            </w:r>
            <w:r>
              <w:rPr>
                <w:rFonts w:hint="eastAsia"/>
                <w:noProof/>
                <w:szCs w:val="21"/>
              </w:rPr>
              <w:t>1</w:t>
            </w:r>
          </w:p>
        </w:tc>
      </w:tr>
      <w:tr w:rsidR="00C006BD" w:rsidRPr="00866E5D" w14:paraId="62D25D5D" w14:textId="77777777" w:rsidTr="00C006BD">
        <w:trPr>
          <w:trHeight w:val="689"/>
        </w:trPr>
        <w:tc>
          <w:tcPr>
            <w:tcW w:w="227" w:type="pct"/>
          </w:tcPr>
          <w:p w14:paraId="7B225BA5" w14:textId="77777777" w:rsidR="00C006BD" w:rsidRPr="00866E5D" w:rsidRDefault="00C006BD" w:rsidP="00C006BD">
            <w:pPr>
              <w:pStyle w:val="af8"/>
              <w:numPr>
                <w:ilvl w:val="0"/>
                <w:numId w:val="19"/>
              </w:numPr>
              <w:ind w:firstLineChars="0"/>
              <w:rPr>
                <w:szCs w:val="21"/>
              </w:rPr>
            </w:pPr>
          </w:p>
        </w:tc>
        <w:tc>
          <w:tcPr>
            <w:tcW w:w="426" w:type="pct"/>
            <w:vMerge w:val="restart"/>
          </w:tcPr>
          <w:p w14:paraId="7022BCC7" w14:textId="77777777" w:rsidR="00C006BD" w:rsidRPr="00866E5D" w:rsidRDefault="00C006BD" w:rsidP="00DE7E02">
            <w:pPr>
              <w:rPr>
                <w:szCs w:val="21"/>
              </w:rPr>
            </w:pPr>
            <w:r w:rsidRPr="002B220C">
              <w:rPr>
                <w:szCs w:val="21"/>
              </w:rPr>
              <w:t>7.1.6</w:t>
            </w:r>
          </w:p>
        </w:tc>
        <w:tc>
          <w:tcPr>
            <w:tcW w:w="699" w:type="pct"/>
            <w:vMerge w:val="restart"/>
          </w:tcPr>
          <w:p w14:paraId="7FB11799" w14:textId="77777777" w:rsidR="00C006BD" w:rsidRPr="00866E5D" w:rsidRDefault="00C006BD" w:rsidP="00DE7E02">
            <w:pPr>
              <w:rPr>
                <w:szCs w:val="21"/>
              </w:rPr>
            </w:pPr>
            <w:r w:rsidRPr="002B220C">
              <w:rPr>
                <w:szCs w:val="21"/>
              </w:rPr>
              <w:t>安全审计</w:t>
            </w:r>
          </w:p>
        </w:tc>
        <w:tc>
          <w:tcPr>
            <w:tcW w:w="859" w:type="pct"/>
            <w:vMerge w:val="restart"/>
          </w:tcPr>
          <w:p w14:paraId="47E34BC8" w14:textId="77777777" w:rsidR="00C006BD" w:rsidRDefault="00C006BD" w:rsidP="00DE7E02">
            <w:r>
              <w:t>安全审计安全测试</w:t>
            </w:r>
          </w:p>
        </w:tc>
        <w:tc>
          <w:tcPr>
            <w:tcW w:w="973" w:type="pct"/>
            <w:vMerge w:val="restart"/>
          </w:tcPr>
          <w:p w14:paraId="75DF1397" w14:textId="77777777" w:rsidR="00C006BD" w:rsidRDefault="00C006BD" w:rsidP="00DE7E02">
            <w:r>
              <w:t>IS_XQ_AQSJ</w:t>
            </w:r>
          </w:p>
        </w:tc>
        <w:tc>
          <w:tcPr>
            <w:tcW w:w="743" w:type="pct"/>
          </w:tcPr>
          <w:p w14:paraId="09FF8331" w14:textId="77777777" w:rsidR="00C006BD" w:rsidRPr="00866E5D" w:rsidRDefault="00C006BD" w:rsidP="00DE7E02">
            <w:pPr>
              <w:rPr>
                <w:szCs w:val="21"/>
              </w:rPr>
            </w:pPr>
            <w:r>
              <w:t>安全审计内容</w:t>
            </w:r>
          </w:p>
        </w:tc>
        <w:tc>
          <w:tcPr>
            <w:tcW w:w="1073" w:type="pct"/>
          </w:tcPr>
          <w:p w14:paraId="2A58A1AE" w14:textId="77777777" w:rsidR="00C006BD" w:rsidRPr="00866E5D" w:rsidRDefault="00C006BD" w:rsidP="00DE7E02">
            <w:pPr>
              <w:rPr>
                <w:szCs w:val="21"/>
              </w:rPr>
            </w:pPr>
            <w:r>
              <w:t>IS_YL_AQSJ_1</w:t>
            </w:r>
          </w:p>
        </w:tc>
      </w:tr>
      <w:tr w:rsidR="00C006BD" w:rsidRPr="00866E5D" w14:paraId="17C3162E" w14:textId="77777777" w:rsidTr="00C006BD">
        <w:trPr>
          <w:trHeight w:val="689"/>
        </w:trPr>
        <w:tc>
          <w:tcPr>
            <w:tcW w:w="227" w:type="pct"/>
          </w:tcPr>
          <w:p w14:paraId="3B54A0B6" w14:textId="77777777" w:rsidR="00C006BD" w:rsidRPr="00866E5D" w:rsidRDefault="00C006BD" w:rsidP="00C006BD">
            <w:pPr>
              <w:pStyle w:val="af8"/>
              <w:numPr>
                <w:ilvl w:val="0"/>
                <w:numId w:val="19"/>
              </w:numPr>
              <w:ind w:firstLineChars="0"/>
              <w:rPr>
                <w:szCs w:val="21"/>
              </w:rPr>
            </w:pPr>
          </w:p>
        </w:tc>
        <w:tc>
          <w:tcPr>
            <w:tcW w:w="426" w:type="pct"/>
            <w:vMerge/>
          </w:tcPr>
          <w:p w14:paraId="38A63D7C" w14:textId="77777777" w:rsidR="00C006BD" w:rsidRPr="002B220C" w:rsidRDefault="00C006BD" w:rsidP="00DE7E02">
            <w:pPr>
              <w:rPr>
                <w:szCs w:val="21"/>
              </w:rPr>
            </w:pPr>
          </w:p>
        </w:tc>
        <w:tc>
          <w:tcPr>
            <w:tcW w:w="699" w:type="pct"/>
            <w:vMerge/>
          </w:tcPr>
          <w:p w14:paraId="5C918FF1" w14:textId="77777777" w:rsidR="00C006BD" w:rsidRPr="002B220C" w:rsidRDefault="00C006BD" w:rsidP="00DE7E02">
            <w:pPr>
              <w:rPr>
                <w:szCs w:val="21"/>
              </w:rPr>
            </w:pPr>
          </w:p>
        </w:tc>
        <w:tc>
          <w:tcPr>
            <w:tcW w:w="859" w:type="pct"/>
            <w:vMerge/>
          </w:tcPr>
          <w:p w14:paraId="574BFED8" w14:textId="77777777" w:rsidR="00C006BD" w:rsidRDefault="00C006BD" w:rsidP="00DE7E02"/>
        </w:tc>
        <w:tc>
          <w:tcPr>
            <w:tcW w:w="973" w:type="pct"/>
            <w:vMerge/>
          </w:tcPr>
          <w:p w14:paraId="197C8CB2" w14:textId="77777777" w:rsidR="00C006BD" w:rsidRDefault="00C006BD" w:rsidP="00DE7E02"/>
        </w:tc>
        <w:tc>
          <w:tcPr>
            <w:tcW w:w="743" w:type="pct"/>
          </w:tcPr>
          <w:p w14:paraId="5A2E558A" w14:textId="77777777" w:rsidR="00C006BD" w:rsidRPr="00866E5D" w:rsidRDefault="00C006BD" w:rsidP="00DE7E02">
            <w:pPr>
              <w:rPr>
                <w:szCs w:val="21"/>
              </w:rPr>
            </w:pPr>
            <w:r>
              <w:t>安全审计处理</w:t>
            </w:r>
          </w:p>
        </w:tc>
        <w:tc>
          <w:tcPr>
            <w:tcW w:w="1073" w:type="pct"/>
          </w:tcPr>
          <w:p w14:paraId="3E9476E9" w14:textId="77777777" w:rsidR="00C006BD" w:rsidRPr="00866E5D" w:rsidRDefault="00C006BD" w:rsidP="00DE7E02">
            <w:pPr>
              <w:rPr>
                <w:szCs w:val="21"/>
              </w:rPr>
            </w:pPr>
            <w:r>
              <w:t>IS_YL_AQSJ_2</w:t>
            </w:r>
          </w:p>
        </w:tc>
      </w:tr>
      <w:tr w:rsidR="00C006BD" w:rsidRPr="00866E5D" w14:paraId="6EA55A62" w14:textId="77777777" w:rsidTr="00C006BD">
        <w:trPr>
          <w:trHeight w:val="689"/>
        </w:trPr>
        <w:tc>
          <w:tcPr>
            <w:tcW w:w="227" w:type="pct"/>
          </w:tcPr>
          <w:p w14:paraId="3236AB9E" w14:textId="77777777" w:rsidR="00C006BD" w:rsidRPr="00866E5D" w:rsidRDefault="00C006BD" w:rsidP="00C006BD">
            <w:pPr>
              <w:pStyle w:val="af8"/>
              <w:numPr>
                <w:ilvl w:val="0"/>
                <w:numId w:val="19"/>
              </w:numPr>
              <w:ind w:firstLineChars="0"/>
              <w:rPr>
                <w:szCs w:val="21"/>
              </w:rPr>
            </w:pPr>
          </w:p>
        </w:tc>
        <w:tc>
          <w:tcPr>
            <w:tcW w:w="426" w:type="pct"/>
          </w:tcPr>
          <w:p w14:paraId="76629C1F" w14:textId="77777777" w:rsidR="00C006BD" w:rsidRPr="00866E5D" w:rsidRDefault="00C006BD" w:rsidP="00DE7E02">
            <w:pPr>
              <w:rPr>
                <w:szCs w:val="21"/>
              </w:rPr>
            </w:pPr>
            <w:r w:rsidRPr="002B220C">
              <w:rPr>
                <w:szCs w:val="21"/>
              </w:rPr>
              <w:t xml:space="preserve">7.1.7 </w:t>
            </w:r>
          </w:p>
        </w:tc>
        <w:tc>
          <w:tcPr>
            <w:tcW w:w="699" w:type="pct"/>
          </w:tcPr>
          <w:p w14:paraId="400C354B" w14:textId="77777777" w:rsidR="00C006BD" w:rsidRPr="00866E5D" w:rsidRDefault="00C006BD" w:rsidP="00DE7E02">
            <w:pPr>
              <w:rPr>
                <w:szCs w:val="21"/>
              </w:rPr>
            </w:pPr>
            <w:r w:rsidRPr="002B220C">
              <w:rPr>
                <w:szCs w:val="21"/>
              </w:rPr>
              <w:t>用户数据完整性保护</w:t>
            </w:r>
          </w:p>
        </w:tc>
        <w:tc>
          <w:tcPr>
            <w:tcW w:w="859" w:type="pct"/>
          </w:tcPr>
          <w:p w14:paraId="2F65449B" w14:textId="77777777" w:rsidR="00C006BD" w:rsidRDefault="00C006BD" w:rsidP="00DE7E02">
            <w:r>
              <w:t>用户数据完整性保护安全测试</w:t>
            </w:r>
          </w:p>
        </w:tc>
        <w:tc>
          <w:tcPr>
            <w:tcW w:w="973" w:type="pct"/>
          </w:tcPr>
          <w:p w14:paraId="5B05B74A" w14:textId="77777777" w:rsidR="00C006BD" w:rsidRDefault="00C006BD" w:rsidP="00DE7E02">
            <w:r>
              <w:t>IS_XQ_SJWZX</w:t>
            </w:r>
          </w:p>
        </w:tc>
        <w:tc>
          <w:tcPr>
            <w:tcW w:w="743" w:type="pct"/>
          </w:tcPr>
          <w:p w14:paraId="05556894" w14:textId="77777777" w:rsidR="00C006BD" w:rsidRPr="00866E5D" w:rsidRDefault="00C006BD" w:rsidP="00DE7E02">
            <w:pPr>
              <w:rPr>
                <w:szCs w:val="21"/>
              </w:rPr>
            </w:pPr>
            <w:r>
              <w:t>用户数据完整性保护</w:t>
            </w:r>
          </w:p>
        </w:tc>
        <w:tc>
          <w:tcPr>
            <w:tcW w:w="1073" w:type="pct"/>
          </w:tcPr>
          <w:p w14:paraId="3899AF50" w14:textId="77777777" w:rsidR="00C006BD" w:rsidRPr="00866E5D" w:rsidRDefault="00C006BD" w:rsidP="00DE7E02">
            <w:pPr>
              <w:rPr>
                <w:szCs w:val="21"/>
              </w:rPr>
            </w:pPr>
            <w:r>
              <w:t>IS_YL_SJWZX_1</w:t>
            </w:r>
          </w:p>
        </w:tc>
      </w:tr>
      <w:tr w:rsidR="00C006BD" w:rsidRPr="00866E5D" w14:paraId="70B74EAB" w14:textId="77777777" w:rsidTr="00C006BD">
        <w:trPr>
          <w:trHeight w:val="689"/>
        </w:trPr>
        <w:tc>
          <w:tcPr>
            <w:tcW w:w="227" w:type="pct"/>
          </w:tcPr>
          <w:p w14:paraId="588950F2" w14:textId="77777777" w:rsidR="00C006BD" w:rsidRPr="00866E5D" w:rsidRDefault="00C006BD" w:rsidP="00C006BD">
            <w:pPr>
              <w:pStyle w:val="af8"/>
              <w:numPr>
                <w:ilvl w:val="0"/>
                <w:numId w:val="19"/>
              </w:numPr>
              <w:ind w:firstLineChars="0"/>
              <w:rPr>
                <w:szCs w:val="21"/>
              </w:rPr>
            </w:pPr>
          </w:p>
        </w:tc>
        <w:tc>
          <w:tcPr>
            <w:tcW w:w="426" w:type="pct"/>
          </w:tcPr>
          <w:p w14:paraId="26F32AC2" w14:textId="77777777" w:rsidR="00C006BD" w:rsidRPr="00866E5D" w:rsidRDefault="00C006BD" w:rsidP="00DE7E02">
            <w:pPr>
              <w:rPr>
                <w:szCs w:val="21"/>
              </w:rPr>
            </w:pPr>
            <w:r w:rsidRPr="002B220C">
              <w:rPr>
                <w:szCs w:val="21"/>
              </w:rPr>
              <w:t>7.1.8</w:t>
            </w:r>
          </w:p>
        </w:tc>
        <w:tc>
          <w:tcPr>
            <w:tcW w:w="699" w:type="pct"/>
          </w:tcPr>
          <w:p w14:paraId="59BC1BF5" w14:textId="77777777" w:rsidR="00C006BD" w:rsidRPr="00866E5D" w:rsidRDefault="00C006BD" w:rsidP="00DE7E02">
            <w:pPr>
              <w:rPr>
                <w:szCs w:val="21"/>
              </w:rPr>
            </w:pPr>
            <w:r w:rsidRPr="002B220C">
              <w:rPr>
                <w:szCs w:val="21"/>
              </w:rPr>
              <w:t>用户数据保密性保护</w:t>
            </w:r>
          </w:p>
        </w:tc>
        <w:tc>
          <w:tcPr>
            <w:tcW w:w="859" w:type="pct"/>
          </w:tcPr>
          <w:p w14:paraId="20896AC9" w14:textId="77777777" w:rsidR="00C006BD" w:rsidRDefault="00C006BD" w:rsidP="00DE7E02">
            <w:r>
              <w:t>用户数据保密性保护安全测试</w:t>
            </w:r>
          </w:p>
        </w:tc>
        <w:tc>
          <w:tcPr>
            <w:tcW w:w="973" w:type="pct"/>
          </w:tcPr>
          <w:p w14:paraId="52D26042" w14:textId="77777777" w:rsidR="00C006BD" w:rsidRDefault="00C006BD" w:rsidP="00DE7E02">
            <w:r>
              <w:t>IS_XQ_SJBMX</w:t>
            </w:r>
          </w:p>
        </w:tc>
        <w:tc>
          <w:tcPr>
            <w:tcW w:w="743" w:type="pct"/>
          </w:tcPr>
          <w:p w14:paraId="6BC3A981" w14:textId="77777777" w:rsidR="00C006BD" w:rsidRPr="00866E5D" w:rsidRDefault="00C006BD" w:rsidP="00DE7E02">
            <w:pPr>
              <w:rPr>
                <w:szCs w:val="21"/>
              </w:rPr>
            </w:pPr>
            <w:r>
              <w:t>用户数据保密性保护</w:t>
            </w:r>
          </w:p>
        </w:tc>
        <w:tc>
          <w:tcPr>
            <w:tcW w:w="1073" w:type="pct"/>
          </w:tcPr>
          <w:p w14:paraId="4C4A986C" w14:textId="77777777" w:rsidR="00C006BD" w:rsidRPr="00866E5D" w:rsidRDefault="00C006BD" w:rsidP="00DE7E02">
            <w:pPr>
              <w:rPr>
                <w:szCs w:val="21"/>
              </w:rPr>
            </w:pPr>
            <w:r>
              <w:t>IS_YL_SJBMX_1</w:t>
            </w:r>
          </w:p>
        </w:tc>
      </w:tr>
      <w:tr w:rsidR="00C006BD" w:rsidRPr="00866E5D" w14:paraId="003C3349" w14:textId="77777777" w:rsidTr="00C006BD">
        <w:trPr>
          <w:trHeight w:val="689"/>
        </w:trPr>
        <w:tc>
          <w:tcPr>
            <w:tcW w:w="227" w:type="pct"/>
          </w:tcPr>
          <w:p w14:paraId="4351F14E" w14:textId="77777777" w:rsidR="00C006BD" w:rsidRPr="00866E5D" w:rsidRDefault="00C006BD" w:rsidP="00C006BD">
            <w:pPr>
              <w:pStyle w:val="af8"/>
              <w:numPr>
                <w:ilvl w:val="0"/>
                <w:numId w:val="19"/>
              </w:numPr>
              <w:ind w:firstLineChars="0"/>
              <w:rPr>
                <w:szCs w:val="21"/>
              </w:rPr>
            </w:pPr>
          </w:p>
        </w:tc>
        <w:tc>
          <w:tcPr>
            <w:tcW w:w="426" w:type="pct"/>
          </w:tcPr>
          <w:p w14:paraId="39A3087D" w14:textId="77777777" w:rsidR="00C006BD" w:rsidRPr="00866E5D" w:rsidRDefault="00C006BD" w:rsidP="00DE7E02">
            <w:pPr>
              <w:rPr>
                <w:szCs w:val="21"/>
              </w:rPr>
            </w:pPr>
            <w:r w:rsidRPr="002B220C">
              <w:rPr>
                <w:szCs w:val="21"/>
              </w:rPr>
              <w:t>7.1.9</w:t>
            </w:r>
          </w:p>
        </w:tc>
        <w:tc>
          <w:tcPr>
            <w:tcW w:w="699" w:type="pct"/>
          </w:tcPr>
          <w:p w14:paraId="3E89845E" w14:textId="77777777" w:rsidR="00C006BD" w:rsidRPr="00866E5D" w:rsidRDefault="00C006BD" w:rsidP="00DE7E02">
            <w:pPr>
              <w:rPr>
                <w:szCs w:val="21"/>
              </w:rPr>
            </w:pPr>
            <w:r w:rsidRPr="002B220C">
              <w:rPr>
                <w:szCs w:val="21"/>
              </w:rPr>
              <w:t>备份与故障恢复</w:t>
            </w:r>
          </w:p>
        </w:tc>
        <w:tc>
          <w:tcPr>
            <w:tcW w:w="859" w:type="pct"/>
          </w:tcPr>
          <w:p w14:paraId="3CA7E5A3" w14:textId="77777777" w:rsidR="00C006BD" w:rsidRDefault="00C006BD" w:rsidP="00DE7E02">
            <w:r>
              <w:t>备份与故障恢复安全测试</w:t>
            </w:r>
          </w:p>
        </w:tc>
        <w:tc>
          <w:tcPr>
            <w:tcW w:w="973" w:type="pct"/>
          </w:tcPr>
          <w:p w14:paraId="10216FBD" w14:textId="77777777" w:rsidR="00C006BD" w:rsidRDefault="00C006BD" w:rsidP="00DE7E02">
            <w:r>
              <w:t>IS_XQ_BFGZHF</w:t>
            </w:r>
          </w:p>
        </w:tc>
        <w:tc>
          <w:tcPr>
            <w:tcW w:w="743" w:type="pct"/>
          </w:tcPr>
          <w:p w14:paraId="6DC8711C" w14:textId="77777777" w:rsidR="00C006BD" w:rsidRPr="00866E5D" w:rsidRDefault="00C006BD" w:rsidP="00DE7E02">
            <w:pPr>
              <w:rPr>
                <w:szCs w:val="21"/>
              </w:rPr>
            </w:pPr>
            <w:r>
              <w:t>备份与故障恢复</w:t>
            </w:r>
          </w:p>
        </w:tc>
        <w:tc>
          <w:tcPr>
            <w:tcW w:w="1073" w:type="pct"/>
          </w:tcPr>
          <w:p w14:paraId="3DA83C01" w14:textId="77777777" w:rsidR="00C006BD" w:rsidRPr="00866E5D" w:rsidRDefault="00C006BD" w:rsidP="00DE7E02">
            <w:pPr>
              <w:rPr>
                <w:szCs w:val="21"/>
              </w:rPr>
            </w:pPr>
            <w:r>
              <w:t>IS_YL_SJBMX_1</w:t>
            </w:r>
          </w:p>
        </w:tc>
      </w:tr>
      <w:tr w:rsidR="00C006BD" w:rsidRPr="00866E5D" w14:paraId="076C6713" w14:textId="77777777" w:rsidTr="00C006BD">
        <w:trPr>
          <w:trHeight w:val="689"/>
        </w:trPr>
        <w:tc>
          <w:tcPr>
            <w:tcW w:w="227" w:type="pct"/>
          </w:tcPr>
          <w:p w14:paraId="2088309E" w14:textId="77777777" w:rsidR="00C006BD" w:rsidRPr="00866E5D" w:rsidRDefault="00C006BD" w:rsidP="00C006BD">
            <w:pPr>
              <w:pStyle w:val="af8"/>
              <w:numPr>
                <w:ilvl w:val="0"/>
                <w:numId w:val="19"/>
              </w:numPr>
              <w:ind w:firstLineChars="0"/>
              <w:rPr>
                <w:szCs w:val="21"/>
              </w:rPr>
            </w:pPr>
          </w:p>
        </w:tc>
        <w:tc>
          <w:tcPr>
            <w:tcW w:w="426" w:type="pct"/>
          </w:tcPr>
          <w:p w14:paraId="23BDE09D" w14:textId="77777777" w:rsidR="00C006BD" w:rsidRPr="00866E5D" w:rsidRDefault="00C006BD" w:rsidP="00DE7E02">
            <w:pPr>
              <w:rPr>
                <w:szCs w:val="21"/>
              </w:rPr>
            </w:pPr>
            <w:r w:rsidRPr="002B220C">
              <w:rPr>
                <w:szCs w:val="21"/>
              </w:rPr>
              <w:t>7.1.10</w:t>
            </w:r>
          </w:p>
        </w:tc>
        <w:tc>
          <w:tcPr>
            <w:tcW w:w="699" w:type="pct"/>
          </w:tcPr>
          <w:p w14:paraId="465EA646" w14:textId="77777777" w:rsidR="00C006BD" w:rsidRPr="00866E5D" w:rsidRDefault="00C006BD" w:rsidP="00DE7E02">
            <w:pPr>
              <w:rPr>
                <w:szCs w:val="21"/>
              </w:rPr>
            </w:pPr>
            <w:r w:rsidRPr="002B220C">
              <w:rPr>
                <w:szCs w:val="21"/>
              </w:rPr>
              <w:t>系统安全性检测分析</w:t>
            </w:r>
          </w:p>
        </w:tc>
        <w:tc>
          <w:tcPr>
            <w:tcW w:w="859" w:type="pct"/>
          </w:tcPr>
          <w:p w14:paraId="381DB0F5" w14:textId="77777777" w:rsidR="00C006BD" w:rsidRDefault="00C006BD" w:rsidP="00DE7E02">
            <w:r>
              <w:t>系统安全性检测分析</w:t>
            </w:r>
          </w:p>
        </w:tc>
        <w:tc>
          <w:tcPr>
            <w:tcW w:w="973" w:type="pct"/>
          </w:tcPr>
          <w:p w14:paraId="661A8590" w14:textId="77777777" w:rsidR="00C006BD" w:rsidRDefault="00C006BD" w:rsidP="00DE7E02">
            <w:r>
              <w:t>IS_XQ_AQFX</w:t>
            </w:r>
          </w:p>
        </w:tc>
        <w:tc>
          <w:tcPr>
            <w:tcW w:w="743" w:type="pct"/>
          </w:tcPr>
          <w:p w14:paraId="2282C7FF" w14:textId="77777777" w:rsidR="00C006BD" w:rsidRPr="00866E5D" w:rsidRDefault="00C006BD" w:rsidP="00DE7E02">
            <w:pPr>
              <w:rPr>
                <w:szCs w:val="21"/>
              </w:rPr>
            </w:pPr>
            <w:r>
              <w:t>系统安全性检测分析</w:t>
            </w:r>
          </w:p>
        </w:tc>
        <w:tc>
          <w:tcPr>
            <w:tcW w:w="1073" w:type="pct"/>
          </w:tcPr>
          <w:p w14:paraId="0E3F3D95" w14:textId="77777777" w:rsidR="00C006BD" w:rsidRPr="00866E5D" w:rsidRDefault="00C006BD" w:rsidP="00DE7E02">
            <w:pPr>
              <w:rPr>
                <w:szCs w:val="21"/>
              </w:rPr>
            </w:pPr>
            <w:r>
              <w:t>IS_YL_AQFX_1</w:t>
            </w:r>
          </w:p>
        </w:tc>
      </w:tr>
    </w:tbl>
    <w:p w14:paraId="64BAF547" w14:textId="77777777" w:rsidR="00C006BD" w:rsidRPr="00866E5D" w:rsidRDefault="00C006BD" w:rsidP="00C006BD"/>
    <w:p w14:paraId="59D1F49E" w14:textId="77777777" w:rsidR="00481F2C" w:rsidRDefault="00481F2C" w:rsidP="00481F2C"/>
    <w:sectPr w:rsidR="00481F2C" w:rsidSect="00A85DD4">
      <w:footerReference w:type="first" r:id="rId15"/>
      <w:type w:val="nextColumn"/>
      <w:pgSz w:w="11906" w:h="16838"/>
      <w:pgMar w:top="1701" w:right="1247" w:bottom="1418" w:left="1247" w:header="851" w:footer="851" w:gutter="0"/>
      <w:cols w:space="720"/>
      <w:docGrid w:linePitch="383" w:charSpace="592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9EA82" w14:textId="77777777" w:rsidR="0041685D" w:rsidRDefault="0041685D">
      <w:r>
        <w:separator/>
      </w:r>
    </w:p>
  </w:endnote>
  <w:endnote w:type="continuationSeparator" w:id="0">
    <w:p w14:paraId="6508BEDA" w14:textId="77777777" w:rsidR="0041685D" w:rsidRDefault="00416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5002EFF" w:usb1="C200ACF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03C2" w14:textId="77777777" w:rsidR="003505DD" w:rsidRPr="0046102E" w:rsidRDefault="003505DD" w:rsidP="00B228E4">
    <w:pPr>
      <w:jc w:val="center"/>
      <w:rPr>
        <w:kern w:val="0"/>
        <w:szCs w:val="21"/>
      </w:rPr>
    </w:pPr>
    <w:r>
      <w:fldChar w:fldCharType="begin"/>
    </w:r>
    <w:r>
      <w:instrText xml:space="preserve"> PAGE </w:instrText>
    </w:r>
    <w:r>
      <w:fldChar w:fldCharType="separate"/>
    </w:r>
    <w:r w:rsidR="002A59C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CE761" w14:textId="77777777" w:rsidR="0088559E" w:rsidRDefault="0088559E">
    <w:pPr>
      <w:pStyle w:val="af"/>
      <w:jc w:val="center"/>
    </w:pPr>
    <w:r>
      <w:rPr>
        <w:rFonts w:hint="eastAsia"/>
      </w:rPr>
      <w:t>上海微小卫星工程中心软件评测中心</w:t>
    </w:r>
  </w:p>
  <w:p w14:paraId="79EB3775" w14:textId="50268C9B" w:rsidR="0088559E" w:rsidRDefault="00000000">
    <w:pPr>
      <w:pStyle w:val="af"/>
      <w:jc w:val="center"/>
    </w:pPr>
    <w:sdt>
      <w:sdtPr>
        <w:id w:val="-772314361"/>
        <w:docPartObj>
          <w:docPartGallery w:val="Page Numbers (Bottom of Page)"/>
          <w:docPartUnique/>
        </w:docPartObj>
      </w:sdtPr>
      <w:sdtContent>
        <w:r w:rsidR="0088559E">
          <w:fldChar w:fldCharType="begin"/>
        </w:r>
        <w:r w:rsidR="0088559E">
          <w:instrText>PAGE   \* MERGEFORMAT</w:instrText>
        </w:r>
        <w:r w:rsidR="0088559E">
          <w:fldChar w:fldCharType="separate"/>
        </w:r>
        <w:r w:rsidR="0088559E">
          <w:rPr>
            <w:lang w:val="zh-CN"/>
          </w:rPr>
          <w:t>2</w:t>
        </w:r>
        <w:r w:rsidR="0088559E">
          <w:fldChar w:fldCharType="end"/>
        </w:r>
      </w:sdtContent>
    </w:sdt>
  </w:p>
  <w:p w14:paraId="4A819B68" w14:textId="77777777" w:rsidR="0088559E" w:rsidRDefault="0088559E">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7A6F5" w14:textId="77777777" w:rsidR="0088559E" w:rsidRDefault="0088559E">
    <w:pPr>
      <w:pStyle w:val="af"/>
      <w:jc w:val="center"/>
    </w:pPr>
    <w:r>
      <w:rPr>
        <w:rFonts w:hint="eastAsia"/>
      </w:rPr>
      <w:t>上海微小卫星工程中心软件评测中心</w:t>
    </w:r>
  </w:p>
  <w:p w14:paraId="782CF46B" w14:textId="77777777" w:rsidR="0088559E" w:rsidRDefault="00000000">
    <w:pPr>
      <w:pStyle w:val="af"/>
      <w:jc w:val="center"/>
    </w:pPr>
    <w:sdt>
      <w:sdtPr>
        <w:id w:val="-1840850309"/>
        <w:docPartObj>
          <w:docPartGallery w:val="Page Numbers (Bottom of Page)"/>
          <w:docPartUnique/>
        </w:docPartObj>
      </w:sdtPr>
      <w:sdtContent>
        <w:r w:rsidR="0088559E">
          <w:fldChar w:fldCharType="begin"/>
        </w:r>
        <w:r w:rsidR="0088559E">
          <w:instrText>PAGE   \* MERGEFORMAT</w:instrText>
        </w:r>
        <w:r w:rsidR="0088559E">
          <w:fldChar w:fldCharType="separate"/>
        </w:r>
        <w:r w:rsidR="0088559E">
          <w:rPr>
            <w:lang w:val="zh-CN"/>
          </w:rPr>
          <w:t>2</w:t>
        </w:r>
        <w:r w:rsidR="0088559E">
          <w:fldChar w:fldCharType="end"/>
        </w:r>
      </w:sdtContent>
    </w:sdt>
  </w:p>
  <w:p w14:paraId="6FA9B0F8" w14:textId="77777777" w:rsidR="0088559E" w:rsidRDefault="0088559E">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4F96" w14:textId="77777777" w:rsidR="003D761B" w:rsidRDefault="003D761B" w:rsidP="009E4C9E">
    <w:pPr>
      <w:pStyle w:val="af"/>
      <w:jc w:val="center"/>
    </w:pPr>
    <w:r>
      <w:rPr>
        <w:rFonts w:hint="eastAsia"/>
      </w:rPr>
      <w:t>上海微小卫星工程中心软件评测中心</w:t>
    </w:r>
  </w:p>
  <w:p w14:paraId="6122EB62" w14:textId="77777777" w:rsidR="003D761B" w:rsidRPr="0046102E" w:rsidRDefault="003D761B" w:rsidP="0046102E">
    <w:pPr>
      <w:jc w:val="center"/>
      <w:rPr>
        <w:kern w:val="0"/>
        <w:szCs w:val="21"/>
      </w:rPr>
    </w:pPr>
    <w:r>
      <w:fldChar w:fldCharType="begin"/>
    </w:r>
    <w:r>
      <w:instrText xml:space="preserve"> PAGE </w:instrText>
    </w:r>
    <w:r>
      <w:fldChar w:fldCharType="separate"/>
    </w:r>
    <w:r>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5E0E5" w14:textId="77777777" w:rsidR="0041685D" w:rsidRDefault="0041685D">
      <w:r>
        <w:separator/>
      </w:r>
    </w:p>
  </w:footnote>
  <w:footnote w:type="continuationSeparator" w:id="0">
    <w:p w14:paraId="283F51FE" w14:textId="77777777" w:rsidR="0041685D" w:rsidRDefault="00416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44BD" w14:textId="77777777" w:rsidR="00054779" w:rsidRPr="0088559E" w:rsidRDefault="00054779" w:rsidP="0088559E">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1F6E1" w14:textId="228CB18A" w:rsidR="003D761B" w:rsidRDefault="003D761B">
    <w:pPr>
      <w:pStyle w:val="ad"/>
    </w:pPr>
    <w:r w:rsidRPr="003D761B">
      <w:rPr>
        <w:rFonts w:hint="eastAsia"/>
      </w:rPr>
      <w:t>综合项目信息管理系统软件测试说明及记录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823A" w14:textId="62E0347B" w:rsidR="00054779" w:rsidRPr="00054779" w:rsidRDefault="009B69FE" w:rsidP="00054779">
    <w:pPr>
      <w:pBdr>
        <w:bottom w:val="single" w:sz="4" w:space="1" w:color="auto"/>
      </w:pBdr>
      <w:jc w:val="center"/>
      <w:rPr>
        <w:rFonts w:ascii="宋体" w:hAnsi="宋体" w:hint="eastAsia"/>
        <w:sz w:val="18"/>
        <w:szCs w:val="18"/>
      </w:rPr>
    </w:pPr>
    <w:r>
      <w:rPr>
        <w:rFonts w:ascii="宋体" w:hAnsi="宋体" w:hint="eastAsia"/>
        <w:noProof/>
        <w:sz w:val="18"/>
        <w:szCs w:val="18"/>
      </w:rPr>
      <w:t>协同办公平台软件安全</w:t>
    </w:r>
    <w:r w:rsidR="008E2605">
      <w:rPr>
        <w:rFonts w:ascii="宋体" w:hAnsi="宋体" w:hint="eastAsia"/>
        <w:sz w:val="18"/>
        <w:szCs w:val="18"/>
      </w:rPr>
      <w:t>测评说明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multilevel"/>
    <w:tmpl w:val="67A6E28A"/>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921"/>
        </w:tabs>
        <w:ind w:left="921" w:hanging="576"/>
      </w:pPr>
      <w:rPr>
        <w:rFonts w:hint="eastAsia"/>
      </w:rPr>
    </w:lvl>
    <w:lvl w:ilvl="2">
      <w:start w:val="1"/>
      <w:numFmt w:val="decimal"/>
      <w:pStyle w:val="3"/>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 w15:restartNumberingAfterBreak="0">
    <w:nsid w:val="0B3479A7"/>
    <w:multiLevelType w:val="hybridMultilevel"/>
    <w:tmpl w:val="146A8AE0"/>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2" w15:restartNumberingAfterBreak="0">
    <w:nsid w:val="0CF0162A"/>
    <w:multiLevelType w:val="hybridMultilevel"/>
    <w:tmpl w:val="E04A0E90"/>
    <w:lvl w:ilvl="0" w:tplc="45FC20F8">
      <w:start w:val="1"/>
      <w:numFmt w:val="lowerLetter"/>
      <w:lvlText w:val="%1)"/>
      <w:lvlJc w:val="left"/>
      <w:pPr>
        <w:ind w:left="840" w:hanging="420"/>
      </w:pPr>
      <w:rPr>
        <w:rFonts w:ascii="Times New Roman" w:hAnsi="Times New Roman" w:hint="default"/>
        <w:b/>
        <w:i w:val="0"/>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6C772D2"/>
    <w:multiLevelType w:val="hybridMultilevel"/>
    <w:tmpl w:val="146A8AE0"/>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4" w15:restartNumberingAfterBreak="0">
    <w:nsid w:val="4DF32399"/>
    <w:multiLevelType w:val="hybridMultilevel"/>
    <w:tmpl w:val="5D7CB0BE"/>
    <w:lvl w:ilvl="0" w:tplc="7FCC17B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1E04B5"/>
    <w:multiLevelType w:val="hybridMultilevel"/>
    <w:tmpl w:val="B762D424"/>
    <w:lvl w:ilvl="0" w:tplc="237CA9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D5109A4"/>
    <w:multiLevelType w:val="hybridMultilevel"/>
    <w:tmpl w:val="3C5AB308"/>
    <w:lvl w:ilvl="0" w:tplc="D060AB5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52192648">
    <w:abstractNumId w:val="0"/>
  </w:num>
  <w:num w:numId="2" w16cid:durableId="900215954">
    <w:abstractNumId w:val="0"/>
  </w:num>
  <w:num w:numId="3" w16cid:durableId="2011908651">
    <w:abstractNumId w:val="2"/>
  </w:num>
  <w:num w:numId="4" w16cid:durableId="795415210">
    <w:abstractNumId w:val="3"/>
  </w:num>
  <w:num w:numId="5" w16cid:durableId="1296372643">
    <w:abstractNumId w:val="1"/>
  </w:num>
  <w:num w:numId="6" w16cid:durableId="1796098737">
    <w:abstractNumId w:val="0"/>
  </w:num>
  <w:num w:numId="7" w16cid:durableId="765345438">
    <w:abstractNumId w:val="0"/>
  </w:num>
  <w:num w:numId="8" w16cid:durableId="1086072012">
    <w:abstractNumId w:val="0"/>
  </w:num>
  <w:num w:numId="9" w16cid:durableId="780150386">
    <w:abstractNumId w:val="5"/>
  </w:num>
  <w:num w:numId="10" w16cid:durableId="1414400408">
    <w:abstractNumId w:val="0"/>
  </w:num>
  <w:num w:numId="11" w16cid:durableId="29232575">
    <w:abstractNumId w:val="0"/>
  </w:num>
  <w:num w:numId="12" w16cid:durableId="179467377">
    <w:abstractNumId w:val="0"/>
  </w:num>
  <w:num w:numId="13" w16cid:durableId="341396150">
    <w:abstractNumId w:val="0"/>
  </w:num>
  <w:num w:numId="14" w16cid:durableId="974678422">
    <w:abstractNumId w:val="0"/>
  </w:num>
  <w:num w:numId="15" w16cid:durableId="63720273">
    <w:abstractNumId w:val="0"/>
  </w:num>
  <w:num w:numId="16" w16cid:durableId="1189025174">
    <w:abstractNumId w:val="6"/>
  </w:num>
  <w:num w:numId="17" w16cid:durableId="569081246">
    <w:abstractNumId w:val="0"/>
  </w:num>
  <w:num w:numId="18" w16cid:durableId="291785390">
    <w:abstractNumId w:val="0"/>
  </w:num>
  <w:num w:numId="19" w16cid:durableId="132389905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rawingGridHorizontalSpacing w:val="269"/>
  <w:drawingGridVerticalSpacing w:val="383"/>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083"/>
    <w:rsid w:val="00003765"/>
    <w:rsid w:val="0000396F"/>
    <w:rsid w:val="0000556E"/>
    <w:rsid w:val="0000589F"/>
    <w:rsid w:val="00005F10"/>
    <w:rsid w:val="00006C99"/>
    <w:rsid w:val="00007F8D"/>
    <w:rsid w:val="000102DB"/>
    <w:rsid w:val="00011260"/>
    <w:rsid w:val="00011CE5"/>
    <w:rsid w:val="00012A97"/>
    <w:rsid w:val="00013B47"/>
    <w:rsid w:val="00020307"/>
    <w:rsid w:val="0002052A"/>
    <w:rsid w:val="000210AD"/>
    <w:rsid w:val="0002154A"/>
    <w:rsid w:val="000217C1"/>
    <w:rsid w:val="000223C6"/>
    <w:rsid w:val="00023C89"/>
    <w:rsid w:val="000245AF"/>
    <w:rsid w:val="0002651B"/>
    <w:rsid w:val="000271C5"/>
    <w:rsid w:val="00030A3C"/>
    <w:rsid w:val="000313FD"/>
    <w:rsid w:val="00031F0A"/>
    <w:rsid w:val="00032458"/>
    <w:rsid w:val="000332CE"/>
    <w:rsid w:val="00034440"/>
    <w:rsid w:val="00034C87"/>
    <w:rsid w:val="00040F53"/>
    <w:rsid w:val="0004156C"/>
    <w:rsid w:val="0004179A"/>
    <w:rsid w:val="00041A00"/>
    <w:rsid w:val="00041D90"/>
    <w:rsid w:val="0004302D"/>
    <w:rsid w:val="0004321E"/>
    <w:rsid w:val="000440ED"/>
    <w:rsid w:val="0005101E"/>
    <w:rsid w:val="000511EA"/>
    <w:rsid w:val="00051331"/>
    <w:rsid w:val="000516BA"/>
    <w:rsid w:val="0005178A"/>
    <w:rsid w:val="000520BA"/>
    <w:rsid w:val="00053762"/>
    <w:rsid w:val="00054779"/>
    <w:rsid w:val="00055471"/>
    <w:rsid w:val="00056DBC"/>
    <w:rsid w:val="000606ED"/>
    <w:rsid w:val="00062561"/>
    <w:rsid w:val="00062D63"/>
    <w:rsid w:val="000665C3"/>
    <w:rsid w:val="00067742"/>
    <w:rsid w:val="00067E9E"/>
    <w:rsid w:val="0007050A"/>
    <w:rsid w:val="00072DF0"/>
    <w:rsid w:val="0007456C"/>
    <w:rsid w:val="00074C49"/>
    <w:rsid w:val="00080381"/>
    <w:rsid w:val="0008080E"/>
    <w:rsid w:val="00081ACB"/>
    <w:rsid w:val="00081E38"/>
    <w:rsid w:val="000843C3"/>
    <w:rsid w:val="00085FA2"/>
    <w:rsid w:val="000900DE"/>
    <w:rsid w:val="00091876"/>
    <w:rsid w:val="00092F18"/>
    <w:rsid w:val="00093568"/>
    <w:rsid w:val="00093AD6"/>
    <w:rsid w:val="00095245"/>
    <w:rsid w:val="000954D1"/>
    <w:rsid w:val="000957B7"/>
    <w:rsid w:val="00096845"/>
    <w:rsid w:val="000968BB"/>
    <w:rsid w:val="0009733F"/>
    <w:rsid w:val="00097B8E"/>
    <w:rsid w:val="000A05EB"/>
    <w:rsid w:val="000A08A7"/>
    <w:rsid w:val="000A1EB5"/>
    <w:rsid w:val="000A3290"/>
    <w:rsid w:val="000A49E4"/>
    <w:rsid w:val="000A5EEF"/>
    <w:rsid w:val="000A7ABF"/>
    <w:rsid w:val="000B0108"/>
    <w:rsid w:val="000B0C64"/>
    <w:rsid w:val="000B1FEC"/>
    <w:rsid w:val="000B403B"/>
    <w:rsid w:val="000B45ED"/>
    <w:rsid w:val="000B511E"/>
    <w:rsid w:val="000B5C08"/>
    <w:rsid w:val="000B6294"/>
    <w:rsid w:val="000C0194"/>
    <w:rsid w:val="000C0D2D"/>
    <w:rsid w:val="000C0DDB"/>
    <w:rsid w:val="000C101F"/>
    <w:rsid w:val="000C1604"/>
    <w:rsid w:val="000C5586"/>
    <w:rsid w:val="000C7453"/>
    <w:rsid w:val="000D52FC"/>
    <w:rsid w:val="000D557F"/>
    <w:rsid w:val="000D5F3E"/>
    <w:rsid w:val="000D6848"/>
    <w:rsid w:val="000D7ACC"/>
    <w:rsid w:val="000E0E24"/>
    <w:rsid w:val="000E12C3"/>
    <w:rsid w:val="000E2F54"/>
    <w:rsid w:val="000E3145"/>
    <w:rsid w:val="000E35F9"/>
    <w:rsid w:val="000E5B1F"/>
    <w:rsid w:val="000E64E3"/>
    <w:rsid w:val="000F1BF9"/>
    <w:rsid w:val="000F25C0"/>
    <w:rsid w:val="000F2C1D"/>
    <w:rsid w:val="000F3D39"/>
    <w:rsid w:val="000F4ABA"/>
    <w:rsid w:val="000F5400"/>
    <w:rsid w:val="000F7E27"/>
    <w:rsid w:val="001000AB"/>
    <w:rsid w:val="001004D1"/>
    <w:rsid w:val="0010101B"/>
    <w:rsid w:val="0010113E"/>
    <w:rsid w:val="001011D1"/>
    <w:rsid w:val="00101C18"/>
    <w:rsid w:val="001047C3"/>
    <w:rsid w:val="001056D5"/>
    <w:rsid w:val="00106D66"/>
    <w:rsid w:val="001103AD"/>
    <w:rsid w:val="00110B24"/>
    <w:rsid w:val="00110C55"/>
    <w:rsid w:val="00111D68"/>
    <w:rsid w:val="001137EC"/>
    <w:rsid w:val="0011442B"/>
    <w:rsid w:val="001153DB"/>
    <w:rsid w:val="00115417"/>
    <w:rsid w:val="001200B8"/>
    <w:rsid w:val="00121BB0"/>
    <w:rsid w:val="00121DF9"/>
    <w:rsid w:val="00123D30"/>
    <w:rsid w:val="00125BC1"/>
    <w:rsid w:val="00125ED9"/>
    <w:rsid w:val="0012732E"/>
    <w:rsid w:val="00127894"/>
    <w:rsid w:val="00127F23"/>
    <w:rsid w:val="001329C5"/>
    <w:rsid w:val="00132E80"/>
    <w:rsid w:val="001331D8"/>
    <w:rsid w:val="00133DF6"/>
    <w:rsid w:val="0013689C"/>
    <w:rsid w:val="00136961"/>
    <w:rsid w:val="00136A91"/>
    <w:rsid w:val="00137745"/>
    <w:rsid w:val="00137C29"/>
    <w:rsid w:val="0014088E"/>
    <w:rsid w:val="0014093E"/>
    <w:rsid w:val="00140E3E"/>
    <w:rsid w:val="00142DF9"/>
    <w:rsid w:val="001437F4"/>
    <w:rsid w:val="00144100"/>
    <w:rsid w:val="001455D1"/>
    <w:rsid w:val="00145F9F"/>
    <w:rsid w:val="00146511"/>
    <w:rsid w:val="00146550"/>
    <w:rsid w:val="001516E4"/>
    <w:rsid w:val="00152950"/>
    <w:rsid w:val="00152AA9"/>
    <w:rsid w:val="00153547"/>
    <w:rsid w:val="00154FC1"/>
    <w:rsid w:val="00156C97"/>
    <w:rsid w:val="001571D2"/>
    <w:rsid w:val="001600E7"/>
    <w:rsid w:val="00160508"/>
    <w:rsid w:val="00161650"/>
    <w:rsid w:val="00162288"/>
    <w:rsid w:val="00165362"/>
    <w:rsid w:val="001663AF"/>
    <w:rsid w:val="001668C7"/>
    <w:rsid w:val="00170816"/>
    <w:rsid w:val="001717C0"/>
    <w:rsid w:val="00171E65"/>
    <w:rsid w:val="00172A27"/>
    <w:rsid w:val="00174A64"/>
    <w:rsid w:val="00176A5C"/>
    <w:rsid w:val="00176C33"/>
    <w:rsid w:val="001779D1"/>
    <w:rsid w:val="001805D4"/>
    <w:rsid w:val="00180F93"/>
    <w:rsid w:val="001815FF"/>
    <w:rsid w:val="00182E9F"/>
    <w:rsid w:val="00182F86"/>
    <w:rsid w:val="00193F6B"/>
    <w:rsid w:val="00194417"/>
    <w:rsid w:val="00194945"/>
    <w:rsid w:val="00196D53"/>
    <w:rsid w:val="00197485"/>
    <w:rsid w:val="001A1421"/>
    <w:rsid w:val="001A3407"/>
    <w:rsid w:val="001A437C"/>
    <w:rsid w:val="001A576A"/>
    <w:rsid w:val="001A69A3"/>
    <w:rsid w:val="001A7352"/>
    <w:rsid w:val="001A7D61"/>
    <w:rsid w:val="001B119A"/>
    <w:rsid w:val="001B47A4"/>
    <w:rsid w:val="001B6B84"/>
    <w:rsid w:val="001B7A96"/>
    <w:rsid w:val="001C09BA"/>
    <w:rsid w:val="001C0D7D"/>
    <w:rsid w:val="001C0DF2"/>
    <w:rsid w:val="001C236C"/>
    <w:rsid w:val="001C2C8B"/>
    <w:rsid w:val="001C36F3"/>
    <w:rsid w:val="001C3CBA"/>
    <w:rsid w:val="001C504E"/>
    <w:rsid w:val="001C52EF"/>
    <w:rsid w:val="001C5C00"/>
    <w:rsid w:val="001C6869"/>
    <w:rsid w:val="001D0353"/>
    <w:rsid w:val="001D0536"/>
    <w:rsid w:val="001D4CC1"/>
    <w:rsid w:val="001D56DD"/>
    <w:rsid w:val="001D6A1F"/>
    <w:rsid w:val="001D6BBD"/>
    <w:rsid w:val="001D6EC0"/>
    <w:rsid w:val="001D78E5"/>
    <w:rsid w:val="001D7F33"/>
    <w:rsid w:val="001E0880"/>
    <w:rsid w:val="001E2B40"/>
    <w:rsid w:val="001E3788"/>
    <w:rsid w:val="001E53AF"/>
    <w:rsid w:val="001E6817"/>
    <w:rsid w:val="001F0437"/>
    <w:rsid w:val="001F12E6"/>
    <w:rsid w:val="001F15D7"/>
    <w:rsid w:val="001F25C6"/>
    <w:rsid w:val="001F410C"/>
    <w:rsid w:val="001F4CEB"/>
    <w:rsid w:val="001F5BE4"/>
    <w:rsid w:val="001F69B6"/>
    <w:rsid w:val="001F7CC9"/>
    <w:rsid w:val="002000A3"/>
    <w:rsid w:val="002009AC"/>
    <w:rsid w:val="00200E33"/>
    <w:rsid w:val="002018B7"/>
    <w:rsid w:val="00201D04"/>
    <w:rsid w:val="00202961"/>
    <w:rsid w:val="00204929"/>
    <w:rsid w:val="0020760E"/>
    <w:rsid w:val="00207745"/>
    <w:rsid w:val="002077C8"/>
    <w:rsid w:val="00210526"/>
    <w:rsid w:val="002120F8"/>
    <w:rsid w:val="002121C7"/>
    <w:rsid w:val="00213DB9"/>
    <w:rsid w:val="002151CC"/>
    <w:rsid w:val="002152B3"/>
    <w:rsid w:val="00216555"/>
    <w:rsid w:val="0021717C"/>
    <w:rsid w:val="0021772A"/>
    <w:rsid w:val="00220900"/>
    <w:rsid w:val="00223CD3"/>
    <w:rsid w:val="00224643"/>
    <w:rsid w:val="00224790"/>
    <w:rsid w:val="00224F82"/>
    <w:rsid w:val="00225811"/>
    <w:rsid w:val="00225846"/>
    <w:rsid w:val="00225D8B"/>
    <w:rsid w:val="00226C03"/>
    <w:rsid w:val="0022765F"/>
    <w:rsid w:val="00227AB8"/>
    <w:rsid w:val="00227FFE"/>
    <w:rsid w:val="00230EBF"/>
    <w:rsid w:val="0023224F"/>
    <w:rsid w:val="0023239D"/>
    <w:rsid w:val="002327C3"/>
    <w:rsid w:val="00233D52"/>
    <w:rsid w:val="002343FB"/>
    <w:rsid w:val="0023478E"/>
    <w:rsid w:val="002348B1"/>
    <w:rsid w:val="00235599"/>
    <w:rsid w:val="0023654C"/>
    <w:rsid w:val="00237FDA"/>
    <w:rsid w:val="00240B5B"/>
    <w:rsid w:val="00240BBE"/>
    <w:rsid w:val="00240C42"/>
    <w:rsid w:val="00240FE2"/>
    <w:rsid w:val="002427C4"/>
    <w:rsid w:val="0024361A"/>
    <w:rsid w:val="002465B7"/>
    <w:rsid w:val="00250272"/>
    <w:rsid w:val="00250FB0"/>
    <w:rsid w:val="002517C1"/>
    <w:rsid w:val="00252283"/>
    <w:rsid w:val="00252AE2"/>
    <w:rsid w:val="00252DD8"/>
    <w:rsid w:val="0025444B"/>
    <w:rsid w:val="002574E0"/>
    <w:rsid w:val="00262002"/>
    <w:rsid w:val="00262148"/>
    <w:rsid w:val="002655DC"/>
    <w:rsid w:val="00266CFB"/>
    <w:rsid w:val="00267497"/>
    <w:rsid w:val="00270849"/>
    <w:rsid w:val="00270B47"/>
    <w:rsid w:val="00271383"/>
    <w:rsid w:val="00271CC5"/>
    <w:rsid w:val="0027262F"/>
    <w:rsid w:val="0027349C"/>
    <w:rsid w:val="00273721"/>
    <w:rsid w:val="002745BD"/>
    <w:rsid w:val="00274849"/>
    <w:rsid w:val="002751A4"/>
    <w:rsid w:val="00275432"/>
    <w:rsid w:val="00275F2A"/>
    <w:rsid w:val="00277E30"/>
    <w:rsid w:val="00280F90"/>
    <w:rsid w:val="00281439"/>
    <w:rsid w:val="00281E0C"/>
    <w:rsid w:val="002824A2"/>
    <w:rsid w:val="00282A24"/>
    <w:rsid w:val="00282F06"/>
    <w:rsid w:val="00282FA1"/>
    <w:rsid w:val="00283C3A"/>
    <w:rsid w:val="00284FE0"/>
    <w:rsid w:val="00285167"/>
    <w:rsid w:val="00286882"/>
    <w:rsid w:val="00290BCB"/>
    <w:rsid w:val="00291C2A"/>
    <w:rsid w:val="00294359"/>
    <w:rsid w:val="0029589A"/>
    <w:rsid w:val="00295E03"/>
    <w:rsid w:val="002975E3"/>
    <w:rsid w:val="0029764C"/>
    <w:rsid w:val="002A0442"/>
    <w:rsid w:val="002A06B8"/>
    <w:rsid w:val="002A0DE8"/>
    <w:rsid w:val="002A16D4"/>
    <w:rsid w:val="002A1917"/>
    <w:rsid w:val="002A1CC9"/>
    <w:rsid w:val="002A3B08"/>
    <w:rsid w:val="002A59C0"/>
    <w:rsid w:val="002B260F"/>
    <w:rsid w:val="002B2BDF"/>
    <w:rsid w:val="002B2DFC"/>
    <w:rsid w:val="002B370F"/>
    <w:rsid w:val="002B534D"/>
    <w:rsid w:val="002B67CB"/>
    <w:rsid w:val="002B71BD"/>
    <w:rsid w:val="002B7A65"/>
    <w:rsid w:val="002C0015"/>
    <w:rsid w:val="002C073D"/>
    <w:rsid w:val="002C1CD5"/>
    <w:rsid w:val="002C26CF"/>
    <w:rsid w:val="002C2CB6"/>
    <w:rsid w:val="002C306C"/>
    <w:rsid w:val="002C355D"/>
    <w:rsid w:val="002C3806"/>
    <w:rsid w:val="002C4FEE"/>
    <w:rsid w:val="002C5D55"/>
    <w:rsid w:val="002C7D18"/>
    <w:rsid w:val="002C7D4E"/>
    <w:rsid w:val="002C7FF1"/>
    <w:rsid w:val="002D0286"/>
    <w:rsid w:val="002D12E7"/>
    <w:rsid w:val="002D29C6"/>
    <w:rsid w:val="002D509F"/>
    <w:rsid w:val="002D5842"/>
    <w:rsid w:val="002D5F2E"/>
    <w:rsid w:val="002E0E41"/>
    <w:rsid w:val="002E1AF3"/>
    <w:rsid w:val="002E1B0A"/>
    <w:rsid w:val="002E40A9"/>
    <w:rsid w:val="002E48A1"/>
    <w:rsid w:val="002E61C9"/>
    <w:rsid w:val="002E7189"/>
    <w:rsid w:val="002E75D4"/>
    <w:rsid w:val="002E7DDC"/>
    <w:rsid w:val="002F111A"/>
    <w:rsid w:val="002F1E21"/>
    <w:rsid w:val="002F2A1D"/>
    <w:rsid w:val="002F2DD9"/>
    <w:rsid w:val="002F36FC"/>
    <w:rsid w:val="002F4CA2"/>
    <w:rsid w:val="002F4CA3"/>
    <w:rsid w:val="002F4DD1"/>
    <w:rsid w:val="002F582C"/>
    <w:rsid w:val="002F589F"/>
    <w:rsid w:val="002F6EBA"/>
    <w:rsid w:val="002F70D1"/>
    <w:rsid w:val="0030052E"/>
    <w:rsid w:val="0030075E"/>
    <w:rsid w:val="00300819"/>
    <w:rsid w:val="00300D28"/>
    <w:rsid w:val="00302963"/>
    <w:rsid w:val="00305937"/>
    <w:rsid w:val="00305CC7"/>
    <w:rsid w:val="00305DBE"/>
    <w:rsid w:val="00307976"/>
    <w:rsid w:val="00307CB5"/>
    <w:rsid w:val="00307DE9"/>
    <w:rsid w:val="00310C3C"/>
    <w:rsid w:val="00310FE6"/>
    <w:rsid w:val="00315A7A"/>
    <w:rsid w:val="00316E75"/>
    <w:rsid w:val="00320463"/>
    <w:rsid w:val="003210A2"/>
    <w:rsid w:val="00321DF9"/>
    <w:rsid w:val="003251C2"/>
    <w:rsid w:val="003267F1"/>
    <w:rsid w:val="00326D2F"/>
    <w:rsid w:val="00327BD2"/>
    <w:rsid w:val="00327F5C"/>
    <w:rsid w:val="00330618"/>
    <w:rsid w:val="0033258B"/>
    <w:rsid w:val="00335349"/>
    <w:rsid w:val="00335BF4"/>
    <w:rsid w:val="00336459"/>
    <w:rsid w:val="00337AEC"/>
    <w:rsid w:val="003400A7"/>
    <w:rsid w:val="00341A45"/>
    <w:rsid w:val="003449D9"/>
    <w:rsid w:val="00344BA2"/>
    <w:rsid w:val="00345142"/>
    <w:rsid w:val="0034682D"/>
    <w:rsid w:val="00346CF7"/>
    <w:rsid w:val="00347BAC"/>
    <w:rsid w:val="003505DD"/>
    <w:rsid w:val="003509D3"/>
    <w:rsid w:val="00355409"/>
    <w:rsid w:val="00355D39"/>
    <w:rsid w:val="00356483"/>
    <w:rsid w:val="00357554"/>
    <w:rsid w:val="00360460"/>
    <w:rsid w:val="00361A40"/>
    <w:rsid w:val="00362354"/>
    <w:rsid w:val="003657AF"/>
    <w:rsid w:val="00366FB4"/>
    <w:rsid w:val="003705F6"/>
    <w:rsid w:val="003735FB"/>
    <w:rsid w:val="003746ED"/>
    <w:rsid w:val="00374CDD"/>
    <w:rsid w:val="003758DB"/>
    <w:rsid w:val="00380C1F"/>
    <w:rsid w:val="003849AE"/>
    <w:rsid w:val="00386703"/>
    <w:rsid w:val="00387D27"/>
    <w:rsid w:val="00390085"/>
    <w:rsid w:val="0039319C"/>
    <w:rsid w:val="00395762"/>
    <w:rsid w:val="003957DD"/>
    <w:rsid w:val="003970A7"/>
    <w:rsid w:val="003A0360"/>
    <w:rsid w:val="003A2BA8"/>
    <w:rsid w:val="003A3C41"/>
    <w:rsid w:val="003A4738"/>
    <w:rsid w:val="003A48C5"/>
    <w:rsid w:val="003A4A39"/>
    <w:rsid w:val="003A6AE3"/>
    <w:rsid w:val="003A7C8F"/>
    <w:rsid w:val="003B0F6A"/>
    <w:rsid w:val="003B1E69"/>
    <w:rsid w:val="003B34D7"/>
    <w:rsid w:val="003B39E6"/>
    <w:rsid w:val="003B5798"/>
    <w:rsid w:val="003B60A8"/>
    <w:rsid w:val="003B755A"/>
    <w:rsid w:val="003C00EB"/>
    <w:rsid w:val="003C337A"/>
    <w:rsid w:val="003C39C2"/>
    <w:rsid w:val="003C3BB6"/>
    <w:rsid w:val="003C4E7E"/>
    <w:rsid w:val="003C4F79"/>
    <w:rsid w:val="003C72A9"/>
    <w:rsid w:val="003D0256"/>
    <w:rsid w:val="003D14C9"/>
    <w:rsid w:val="003D1583"/>
    <w:rsid w:val="003D1BCA"/>
    <w:rsid w:val="003D2AAC"/>
    <w:rsid w:val="003D2B9E"/>
    <w:rsid w:val="003D34F4"/>
    <w:rsid w:val="003D3CE6"/>
    <w:rsid w:val="003D3E7C"/>
    <w:rsid w:val="003D3F7A"/>
    <w:rsid w:val="003D4DDA"/>
    <w:rsid w:val="003D5755"/>
    <w:rsid w:val="003D5CA3"/>
    <w:rsid w:val="003D6296"/>
    <w:rsid w:val="003D761B"/>
    <w:rsid w:val="003E06BD"/>
    <w:rsid w:val="003E0A23"/>
    <w:rsid w:val="003E1228"/>
    <w:rsid w:val="003E1493"/>
    <w:rsid w:val="003E1FC8"/>
    <w:rsid w:val="003E2AD4"/>
    <w:rsid w:val="003E3263"/>
    <w:rsid w:val="003E3C2A"/>
    <w:rsid w:val="003E4016"/>
    <w:rsid w:val="003E5124"/>
    <w:rsid w:val="003E586E"/>
    <w:rsid w:val="003E5AE4"/>
    <w:rsid w:val="003E642A"/>
    <w:rsid w:val="003E6C0E"/>
    <w:rsid w:val="003E6CDD"/>
    <w:rsid w:val="003E7B2B"/>
    <w:rsid w:val="003F0F7E"/>
    <w:rsid w:val="003F1419"/>
    <w:rsid w:val="003F3C09"/>
    <w:rsid w:val="003F496A"/>
    <w:rsid w:val="003F79EF"/>
    <w:rsid w:val="003F7D59"/>
    <w:rsid w:val="00400973"/>
    <w:rsid w:val="0040105E"/>
    <w:rsid w:val="00402548"/>
    <w:rsid w:val="004038FA"/>
    <w:rsid w:val="0040409F"/>
    <w:rsid w:val="004047EC"/>
    <w:rsid w:val="00404BBE"/>
    <w:rsid w:val="00404CE7"/>
    <w:rsid w:val="004053C6"/>
    <w:rsid w:val="00405D68"/>
    <w:rsid w:val="00405EBB"/>
    <w:rsid w:val="00406A59"/>
    <w:rsid w:val="004074E6"/>
    <w:rsid w:val="00407817"/>
    <w:rsid w:val="00414223"/>
    <w:rsid w:val="00414C9A"/>
    <w:rsid w:val="0041685D"/>
    <w:rsid w:val="0041773F"/>
    <w:rsid w:val="0042127C"/>
    <w:rsid w:val="00421820"/>
    <w:rsid w:val="00421979"/>
    <w:rsid w:val="004220AF"/>
    <w:rsid w:val="00422FEC"/>
    <w:rsid w:val="00423A73"/>
    <w:rsid w:val="0042418F"/>
    <w:rsid w:val="00424238"/>
    <w:rsid w:val="00424E48"/>
    <w:rsid w:val="00426C02"/>
    <w:rsid w:val="0043010E"/>
    <w:rsid w:val="004312DE"/>
    <w:rsid w:val="0043197C"/>
    <w:rsid w:val="00431F41"/>
    <w:rsid w:val="00433883"/>
    <w:rsid w:val="00434EF8"/>
    <w:rsid w:val="00440C3E"/>
    <w:rsid w:val="00445076"/>
    <w:rsid w:val="0044685A"/>
    <w:rsid w:val="00446B16"/>
    <w:rsid w:val="00447657"/>
    <w:rsid w:val="0045080D"/>
    <w:rsid w:val="00451F93"/>
    <w:rsid w:val="0045500F"/>
    <w:rsid w:val="004569CD"/>
    <w:rsid w:val="0046009D"/>
    <w:rsid w:val="0046010E"/>
    <w:rsid w:val="00460971"/>
    <w:rsid w:val="00462B4A"/>
    <w:rsid w:val="00463DC3"/>
    <w:rsid w:val="0046493D"/>
    <w:rsid w:val="00466928"/>
    <w:rsid w:val="0046794B"/>
    <w:rsid w:val="00470691"/>
    <w:rsid w:val="00470997"/>
    <w:rsid w:val="004714A6"/>
    <w:rsid w:val="00471BF5"/>
    <w:rsid w:val="004724A5"/>
    <w:rsid w:val="00473292"/>
    <w:rsid w:val="00474D78"/>
    <w:rsid w:val="004755BF"/>
    <w:rsid w:val="00476C34"/>
    <w:rsid w:val="004775E6"/>
    <w:rsid w:val="00477A02"/>
    <w:rsid w:val="00481F2C"/>
    <w:rsid w:val="004828C1"/>
    <w:rsid w:val="004846D8"/>
    <w:rsid w:val="004854FA"/>
    <w:rsid w:val="00485A1C"/>
    <w:rsid w:val="0049229D"/>
    <w:rsid w:val="0049243B"/>
    <w:rsid w:val="00492D3E"/>
    <w:rsid w:val="004934AC"/>
    <w:rsid w:val="004937CB"/>
    <w:rsid w:val="00493C23"/>
    <w:rsid w:val="00494753"/>
    <w:rsid w:val="00496702"/>
    <w:rsid w:val="00497817"/>
    <w:rsid w:val="00497EE2"/>
    <w:rsid w:val="004A0F02"/>
    <w:rsid w:val="004A1661"/>
    <w:rsid w:val="004A1E1C"/>
    <w:rsid w:val="004A3FAE"/>
    <w:rsid w:val="004A40B7"/>
    <w:rsid w:val="004A425A"/>
    <w:rsid w:val="004A645E"/>
    <w:rsid w:val="004A695D"/>
    <w:rsid w:val="004A7773"/>
    <w:rsid w:val="004A7B6F"/>
    <w:rsid w:val="004A7F05"/>
    <w:rsid w:val="004B16E0"/>
    <w:rsid w:val="004B2E88"/>
    <w:rsid w:val="004B389E"/>
    <w:rsid w:val="004B594F"/>
    <w:rsid w:val="004B73D2"/>
    <w:rsid w:val="004B75BA"/>
    <w:rsid w:val="004C07D2"/>
    <w:rsid w:val="004C0E8C"/>
    <w:rsid w:val="004C1BE4"/>
    <w:rsid w:val="004C1C2D"/>
    <w:rsid w:val="004C275C"/>
    <w:rsid w:val="004C2C82"/>
    <w:rsid w:val="004C3CE3"/>
    <w:rsid w:val="004C3EAD"/>
    <w:rsid w:val="004C4891"/>
    <w:rsid w:val="004D000F"/>
    <w:rsid w:val="004D04B5"/>
    <w:rsid w:val="004D180C"/>
    <w:rsid w:val="004D4097"/>
    <w:rsid w:val="004D495C"/>
    <w:rsid w:val="004D535A"/>
    <w:rsid w:val="004D57F9"/>
    <w:rsid w:val="004D75AF"/>
    <w:rsid w:val="004D77D4"/>
    <w:rsid w:val="004E7B0E"/>
    <w:rsid w:val="004F2842"/>
    <w:rsid w:val="004F3A26"/>
    <w:rsid w:val="004F3C33"/>
    <w:rsid w:val="004F505C"/>
    <w:rsid w:val="004F65D1"/>
    <w:rsid w:val="005002C8"/>
    <w:rsid w:val="005011BF"/>
    <w:rsid w:val="005012CA"/>
    <w:rsid w:val="00501E5E"/>
    <w:rsid w:val="00502B51"/>
    <w:rsid w:val="0050327F"/>
    <w:rsid w:val="005037EB"/>
    <w:rsid w:val="00503CE3"/>
    <w:rsid w:val="0050423E"/>
    <w:rsid w:val="0050488C"/>
    <w:rsid w:val="005068EC"/>
    <w:rsid w:val="005077A4"/>
    <w:rsid w:val="00507B28"/>
    <w:rsid w:val="00510350"/>
    <w:rsid w:val="00510C69"/>
    <w:rsid w:val="00510F86"/>
    <w:rsid w:val="00511166"/>
    <w:rsid w:val="0051142A"/>
    <w:rsid w:val="00511846"/>
    <w:rsid w:val="0051450C"/>
    <w:rsid w:val="00514D07"/>
    <w:rsid w:val="005166F7"/>
    <w:rsid w:val="0051768A"/>
    <w:rsid w:val="0052096B"/>
    <w:rsid w:val="0052264A"/>
    <w:rsid w:val="00522C4A"/>
    <w:rsid w:val="00523747"/>
    <w:rsid w:val="00524B82"/>
    <w:rsid w:val="005254A8"/>
    <w:rsid w:val="005267D1"/>
    <w:rsid w:val="00526C9D"/>
    <w:rsid w:val="0053256B"/>
    <w:rsid w:val="00532664"/>
    <w:rsid w:val="0053298E"/>
    <w:rsid w:val="00532C2F"/>
    <w:rsid w:val="005351FC"/>
    <w:rsid w:val="00535C79"/>
    <w:rsid w:val="00536FBD"/>
    <w:rsid w:val="00537234"/>
    <w:rsid w:val="00540917"/>
    <w:rsid w:val="00540DB4"/>
    <w:rsid w:val="00541712"/>
    <w:rsid w:val="00542470"/>
    <w:rsid w:val="00545489"/>
    <w:rsid w:val="0054554B"/>
    <w:rsid w:val="005478DD"/>
    <w:rsid w:val="005516D7"/>
    <w:rsid w:val="0055171E"/>
    <w:rsid w:val="00551FEC"/>
    <w:rsid w:val="00552024"/>
    <w:rsid w:val="005522D6"/>
    <w:rsid w:val="0055248F"/>
    <w:rsid w:val="00554FA6"/>
    <w:rsid w:val="0056000A"/>
    <w:rsid w:val="0056065C"/>
    <w:rsid w:val="00560F77"/>
    <w:rsid w:val="00561108"/>
    <w:rsid w:val="00562060"/>
    <w:rsid w:val="0056208F"/>
    <w:rsid w:val="00562C4A"/>
    <w:rsid w:val="00562F0C"/>
    <w:rsid w:val="00563352"/>
    <w:rsid w:val="00564D7D"/>
    <w:rsid w:val="00572820"/>
    <w:rsid w:val="00573029"/>
    <w:rsid w:val="00573281"/>
    <w:rsid w:val="00573DF5"/>
    <w:rsid w:val="005740C6"/>
    <w:rsid w:val="00574C2C"/>
    <w:rsid w:val="005770FA"/>
    <w:rsid w:val="00581513"/>
    <w:rsid w:val="005824C0"/>
    <w:rsid w:val="00582869"/>
    <w:rsid w:val="00583C43"/>
    <w:rsid w:val="00585232"/>
    <w:rsid w:val="005877E0"/>
    <w:rsid w:val="005903BF"/>
    <w:rsid w:val="00590C69"/>
    <w:rsid w:val="00591AF9"/>
    <w:rsid w:val="005936D2"/>
    <w:rsid w:val="00593AD4"/>
    <w:rsid w:val="00593CA5"/>
    <w:rsid w:val="00594551"/>
    <w:rsid w:val="00595B70"/>
    <w:rsid w:val="00596176"/>
    <w:rsid w:val="005968C3"/>
    <w:rsid w:val="005A1EEF"/>
    <w:rsid w:val="005A2C91"/>
    <w:rsid w:val="005A2F9C"/>
    <w:rsid w:val="005A35FD"/>
    <w:rsid w:val="005A4951"/>
    <w:rsid w:val="005A5E89"/>
    <w:rsid w:val="005A67BB"/>
    <w:rsid w:val="005A695F"/>
    <w:rsid w:val="005A76A7"/>
    <w:rsid w:val="005B0BB0"/>
    <w:rsid w:val="005B15AE"/>
    <w:rsid w:val="005B1A2D"/>
    <w:rsid w:val="005B1F5B"/>
    <w:rsid w:val="005B2D9F"/>
    <w:rsid w:val="005B3763"/>
    <w:rsid w:val="005B40F9"/>
    <w:rsid w:val="005B4A7E"/>
    <w:rsid w:val="005B6AD8"/>
    <w:rsid w:val="005B794C"/>
    <w:rsid w:val="005C173E"/>
    <w:rsid w:val="005C1ECD"/>
    <w:rsid w:val="005C33E2"/>
    <w:rsid w:val="005C3B9D"/>
    <w:rsid w:val="005C3C35"/>
    <w:rsid w:val="005C46A4"/>
    <w:rsid w:val="005C4711"/>
    <w:rsid w:val="005C5105"/>
    <w:rsid w:val="005C5DC3"/>
    <w:rsid w:val="005C6888"/>
    <w:rsid w:val="005D1506"/>
    <w:rsid w:val="005D1D29"/>
    <w:rsid w:val="005D321F"/>
    <w:rsid w:val="005D32D8"/>
    <w:rsid w:val="005D3D2D"/>
    <w:rsid w:val="005D3EC0"/>
    <w:rsid w:val="005D521D"/>
    <w:rsid w:val="005D525D"/>
    <w:rsid w:val="005D6DDE"/>
    <w:rsid w:val="005D7810"/>
    <w:rsid w:val="005E0288"/>
    <w:rsid w:val="005E0C37"/>
    <w:rsid w:val="005E4329"/>
    <w:rsid w:val="005E4ED9"/>
    <w:rsid w:val="005E59C0"/>
    <w:rsid w:val="005E61F2"/>
    <w:rsid w:val="005E76A9"/>
    <w:rsid w:val="005F0DB0"/>
    <w:rsid w:val="005F11F5"/>
    <w:rsid w:val="005F13BB"/>
    <w:rsid w:val="005F14D4"/>
    <w:rsid w:val="005F1712"/>
    <w:rsid w:val="005F1FE6"/>
    <w:rsid w:val="005F4B73"/>
    <w:rsid w:val="005F4DCD"/>
    <w:rsid w:val="005F6EC9"/>
    <w:rsid w:val="005F79A9"/>
    <w:rsid w:val="005F7CA5"/>
    <w:rsid w:val="0060091F"/>
    <w:rsid w:val="006013B7"/>
    <w:rsid w:val="0060158D"/>
    <w:rsid w:val="00601880"/>
    <w:rsid w:val="00602C92"/>
    <w:rsid w:val="00603F0A"/>
    <w:rsid w:val="006063EB"/>
    <w:rsid w:val="00611694"/>
    <w:rsid w:val="006119B2"/>
    <w:rsid w:val="00611D90"/>
    <w:rsid w:val="006122C9"/>
    <w:rsid w:val="00613531"/>
    <w:rsid w:val="00614DF8"/>
    <w:rsid w:val="0061563E"/>
    <w:rsid w:val="006157EE"/>
    <w:rsid w:val="006200AB"/>
    <w:rsid w:val="006213B2"/>
    <w:rsid w:val="00621DDB"/>
    <w:rsid w:val="006223A3"/>
    <w:rsid w:val="00623126"/>
    <w:rsid w:val="0062325A"/>
    <w:rsid w:val="006232EF"/>
    <w:rsid w:val="006233A5"/>
    <w:rsid w:val="00623880"/>
    <w:rsid w:val="00624126"/>
    <w:rsid w:val="00624667"/>
    <w:rsid w:val="00624B56"/>
    <w:rsid w:val="00625D9D"/>
    <w:rsid w:val="006263C1"/>
    <w:rsid w:val="00626A07"/>
    <w:rsid w:val="00630684"/>
    <w:rsid w:val="00630C01"/>
    <w:rsid w:val="00630E3D"/>
    <w:rsid w:val="00631889"/>
    <w:rsid w:val="0063459F"/>
    <w:rsid w:val="00634F60"/>
    <w:rsid w:val="00635210"/>
    <w:rsid w:val="0063580A"/>
    <w:rsid w:val="0063688E"/>
    <w:rsid w:val="006368BE"/>
    <w:rsid w:val="0063779A"/>
    <w:rsid w:val="00640E28"/>
    <w:rsid w:val="006419FB"/>
    <w:rsid w:val="006423F5"/>
    <w:rsid w:val="0064334A"/>
    <w:rsid w:val="006433B7"/>
    <w:rsid w:val="00644689"/>
    <w:rsid w:val="00645095"/>
    <w:rsid w:val="00645624"/>
    <w:rsid w:val="00645A12"/>
    <w:rsid w:val="00647F75"/>
    <w:rsid w:val="00650452"/>
    <w:rsid w:val="0065117F"/>
    <w:rsid w:val="006522A6"/>
    <w:rsid w:val="006561B5"/>
    <w:rsid w:val="006573C0"/>
    <w:rsid w:val="00657B6A"/>
    <w:rsid w:val="006600E9"/>
    <w:rsid w:val="00661D2A"/>
    <w:rsid w:val="00661E57"/>
    <w:rsid w:val="00663E9E"/>
    <w:rsid w:val="00664ACB"/>
    <w:rsid w:val="00665113"/>
    <w:rsid w:val="00666B52"/>
    <w:rsid w:val="00667107"/>
    <w:rsid w:val="00667532"/>
    <w:rsid w:val="006714C0"/>
    <w:rsid w:val="0067422F"/>
    <w:rsid w:val="00675182"/>
    <w:rsid w:val="00675E8C"/>
    <w:rsid w:val="00686938"/>
    <w:rsid w:val="00686EE7"/>
    <w:rsid w:val="006876FC"/>
    <w:rsid w:val="00691425"/>
    <w:rsid w:val="00692B93"/>
    <w:rsid w:val="006945E8"/>
    <w:rsid w:val="00696943"/>
    <w:rsid w:val="00696D54"/>
    <w:rsid w:val="00697A70"/>
    <w:rsid w:val="006A269E"/>
    <w:rsid w:val="006A287F"/>
    <w:rsid w:val="006A2ABF"/>
    <w:rsid w:val="006A2B77"/>
    <w:rsid w:val="006A2CB7"/>
    <w:rsid w:val="006A386A"/>
    <w:rsid w:val="006A680D"/>
    <w:rsid w:val="006A7BA2"/>
    <w:rsid w:val="006B05E8"/>
    <w:rsid w:val="006B07D4"/>
    <w:rsid w:val="006B08C2"/>
    <w:rsid w:val="006B22BC"/>
    <w:rsid w:val="006B248E"/>
    <w:rsid w:val="006B3803"/>
    <w:rsid w:val="006B548A"/>
    <w:rsid w:val="006B641A"/>
    <w:rsid w:val="006B7037"/>
    <w:rsid w:val="006B786F"/>
    <w:rsid w:val="006B7FA8"/>
    <w:rsid w:val="006C68A6"/>
    <w:rsid w:val="006C76E4"/>
    <w:rsid w:val="006C7ABD"/>
    <w:rsid w:val="006D01C9"/>
    <w:rsid w:val="006D197C"/>
    <w:rsid w:val="006D1E48"/>
    <w:rsid w:val="006D2ECA"/>
    <w:rsid w:val="006D3B1C"/>
    <w:rsid w:val="006D3C55"/>
    <w:rsid w:val="006D46CF"/>
    <w:rsid w:val="006D48E1"/>
    <w:rsid w:val="006D4F5D"/>
    <w:rsid w:val="006D5B15"/>
    <w:rsid w:val="006D5E43"/>
    <w:rsid w:val="006D672E"/>
    <w:rsid w:val="006E1C8B"/>
    <w:rsid w:val="006E1DBE"/>
    <w:rsid w:val="006E59C4"/>
    <w:rsid w:val="006E5C7D"/>
    <w:rsid w:val="006E5E7E"/>
    <w:rsid w:val="006E75E2"/>
    <w:rsid w:val="006E7EFE"/>
    <w:rsid w:val="006F174D"/>
    <w:rsid w:val="006F21B3"/>
    <w:rsid w:val="006F2201"/>
    <w:rsid w:val="006F25DF"/>
    <w:rsid w:val="006F3C34"/>
    <w:rsid w:val="006F4EC5"/>
    <w:rsid w:val="006F6CBB"/>
    <w:rsid w:val="006F7A3E"/>
    <w:rsid w:val="00700615"/>
    <w:rsid w:val="00701766"/>
    <w:rsid w:val="00703138"/>
    <w:rsid w:val="007036BC"/>
    <w:rsid w:val="00704AA9"/>
    <w:rsid w:val="00705535"/>
    <w:rsid w:val="0070797A"/>
    <w:rsid w:val="00707FD6"/>
    <w:rsid w:val="0071057C"/>
    <w:rsid w:val="00711087"/>
    <w:rsid w:val="00713E7D"/>
    <w:rsid w:val="00714F4E"/>
    <w:rsid w:val="00715494"/>
    <w:rsid w:val="00716860"/>
    <w:rsid w:val="00717349"/>
    <w:rsid w:val="00723628"/>
    <w:rsid w:val="00724B10"/>
    <w:rsid w:val="007273CF"/>
    <w:rsid w:val="00727CD8"/>
    <w:rsid w:val="00730844"/>
    <w:rsid w:val="00730D8E"/>
    <w:rsid w:val="00732D8D"/>
    <w:rsid w:val="00733D95"/>
    <w:rsid w:val="0073481E"/>
    <w:rsid w:val="00735624"/>
    <w:rsid w:val="0073579E"/>
    <w:rsid w:val="007359D1"/>
    <w:rsid w:val="0073647C"/>
    <w:rsid w:val="00740C71"/>
    <w:rsid w:val="00742231"/>
    <w:rsid w:val="007427B3"/>
    <w:rsid w:val="00744D23"/>
    <w:rsid w:val="00747DA1"/>
    <w:rsid w:val="0075239E"/>
    <w:rsid w:val="007525FA"/>
    <w:rsid w:val="00753BA4"/>
    <w:rsid w:val="00754BEE"/>
    <w:rsid w:val="00755540"/>
    <w:rsid w:val="00755BEF"/>
    <w:rsid w:val="007611D9"/>
    <w:rsid w:val="00761371"/>
    <w:rsid w:val="00761CA2"/>
    <w:rsid w:val="00765238"/>
    <w:rsid w:val="00765B34"/>
    <w:rsid w:val="00767B67"/>
    <w:rsid w:val="00770370"/>
    <w:rsid w:val="00770539"/>
    <w:rsid w:val="00770D43"/>
    <w:rsid w:val="007716D4"/>
    <w:rsid w:val="00771F0A"/>
    <w:rsid w:val="00772345"/>
    <w:rsid w:val="0077296F"/>
    <w:rsid w:val="007729E1"/>
    <w:rsid w:val="00772A52"/>
    <w:rsid w:val="00773A5A"/>
    <w:rsid w:val="00775DB6"/>
    <w:rsid w:val="007803FE"/>
    <w:rsid w:val="007814FF"/>
    <w:rsid w:val="00781F87"/>
    <w:rsid w:val="007840BD"/>
    <w:rsid w:val="0078481A"/>
    <w:rsid w:val="0078547A"/>
    <w:rsid w:val="00785A84"/>
    <w:rsid w:val="00785B2F"/>
    <w:rsid w:val="00786AB9"/>
    <w:rsid w:val="00787564"/>
    <w:rsid w:val="00790694"/>
    <w:rsid w:val="007947AB"/>
    <w:rsid w:val="007A0C3B"/>
    <w:rsid w:val="007A1C13"/>
    <w:rsid w:val="007A51EB"/>
    <w:rsid w:val="007A520D"/>
    <w:rsid w:val="007A55EB"/>
    <w:rsid w:val="007A6159"/>
    <w:rsid w:val="007B004C"/>
    <w:rsid w:val="007B1954"/>
    <w:rsid w:val="007B44D2"/>
    <w:rsid w:val="007B4E0B"/>
    <w:rsid w:val="007B5C60"/>
    <w:rsid w:val="007B5DBD"/>
    <w:rsid w:val="007B641E"/>
    <w:rsid w:val="007B6ABD"/>
    <w:rsid w:val="007B6D6A"/>
    <w:rsid w:val="007C0557"/>
    <w:rsid w:val="007C0807"/>
    <w:rsid w:val="007C168B"/>
    <w:rsid w:val="007C1810"/>
    <w:rsid w:val="007C34F1"/>
    <w:rsid w:val="007C35E8"/>
    <w:rsid w:val="007C3900"/>
    <w:rsid w:val="007C4EFE"/>
    <w:rsid w:val="007C50E1"/>
    <w:rsid w:val="007C51BB"/>
    <w:rsid w:val="007C5BBE"/>
    <w:rsid w:val="007C5D5A"/>
    <w:rsid w:val="007C7974"/>
    <w:rsid w:val="007C7D6D"/>
    <w:rsid w:val="007D203E"/>
    <w:rsid w:val="007D36FA"/>
    <w:rsid w:val="007D3C5A"/>
    <w:rsid w:val="007D63B5"/>
    <w:rsid w:val="007D6C60"/>
    <w:rsid w:val="007D73B4"/>
    <w:rsid w:val="007D79D2"/>
    <w:rsid w:val="007E1743"/>
    <w:rsid w:val="007E2F6F"/>
    <w:rsid w:val="007E31C4"/>
    <w:rsid w:val="007E34E3"/>
    <w:rsid w:val="007E5009"/>
    <w:rsid w:val="007F08D8"/>
    <w:rsid w:val="007F2D8D"/>
    <w:rsid w:val="007F3333"/>
    <w:rsid w:val="007F3AE8"/>
    <w:rsid w:val="007F4237"/>
    <w:rsid w:val="007F6160"/>
    <w:rsid w:val="007F65B1"/>
    <w:rsid w:val="007F7D90"/>
    <w:rsid w:val="007F7DEB"/>
    <w:rsid w:val="008007F3"/>
    <w:rsid w:val="00800A94"/>
    <w:rsid w:val="00802FEB"/>
    <w:rsid w:val="00803844"/>
    <w:rsid w:val="008038D0"/>
    <w:rsid w:val="00804458"/>
    <w:rsid w:val="008109F5"/>
    <w:rsid w:val="00811243"/>
    <w:rsid w:val="00811C3F"/>
    <w:rsid w:val="00811DB9"/>
    <w:rsid w:val="0081274A"/>
    <w:rsid w:val="008147F8"/>
    <w:rsid w:val="0081549C"/>
    <w:rsid w:val="00815CF1"/>
    <w:rsid w:val="008174E4"/>
    <w:rsid w:val="00820736"/>
    <w:rsid w:val="00820F59"/>
    <w:rsid w:val="00821DC3"/>
    <w:rsid w:val="00823678"/>
    <w:rsid w:val="0082377B"/>
    <w:rsid w:val="008254AD"/>
    <w:rsid w:val="00825C5E"/>
    <w:rsid w:val="00825ED7"/>
    <w:rsid w:val="00826884"/>
    <w:rsid w:val="00831C59"/>
    <w:rsid w:val="00833C37"/>
    <w:rsid w:val="00833E1F"/>
    <w:rsid w:val="008341A8"/>
    <w:rsid w:val="0083542C"/>
    <w:rsid w:val="00836927"/>
    <w:rsid w:val="00836A8E"/>
    <w:rsid w:val="008370BB"/>
    <w:rsid w:val="00837432"/>
    <w:rsid w:val="008418D5"/>
    <w:rsid w:val="00842632"/>
    <w:rsid w:val="00842686"/>
    <w:rsid w:val="00842CF7"/>
    <w:rsid w:val="0084399C"/>
    <w:rsid w:val="00843B81"/>
    <w:rsid w:val="00843C9C"/>
    <w:rsid w:val="00845224"/>
    <w:rsid w:val="008460A4"/>
    <w:rsid w:val="008462D9"/>
    <w:rsid w:val="00847631"/>
    <w:rsid w:val="00847BDA"/>
    <w:rsid w:val="00850F2E"/>
    <w:rsid w:val="008543EE"/>
    <w:rsid w:val="0085487A"/>
    <w:rsid w:val="00856199"/>
    <w:rsid w:val="00856735"/>
    <w:rsid w:val="00856BE2"/>
    <w:rsid w:val="00856FDC"/>
    <w:rsid w:val="00857772"/>
    <w:rsid w:val="00857810"/>
    <w:rsid w:val="00860A29"/>
    <w:rsid w:val="008618F4"/>
    <w:rsid w:val="00861A2C"/>
    <w:rsid w:val="00863790"/>
    <w:rsid w:val="00863B7E"/>
    <w:rsid w:val="00864922"/>
    <w:rsid w:val="0086746B"/>
    <w:rsid w:val="008674B0"/>
    <w:rsid w:val="00867EC3"/>
    <w:rsid w:val="008708B9"/>
    <w:rsid w:val="00872111"/>
    <w:rsid w:val="008725CE"/>
    <w:rsid w:val="00872622"/>
    <w:rsid w:val="008726B1"/>
    <w:rsid w:val="00876E66"/>
    <w:rsid w:val="00877FE1"/>
    <w:rsid w:val="00881B7D"/>
    <w:rsid w:val="008828CA"/>
    <w:rsid w:val="008833C5"/>
    <w:rsid w:val="00884732"/>
    <w:rsid w:val="0088559E"/>
    <w:rsid w:val="008866A8"/>
    <w:rsid w:val="00886A4D"/>
    <w:rsid w:val="00887802"/>
    <w:rsid w:val="00892149"/>
    <w:rsid w:val="00894D57"/>
    <w:rsid w:val="0089779B"/>
    <w:rsid w:val="008A05AA"/>
    <w:rsid w:val="008A0F7A"/>
    <w:rsid w:val="008A1808"/>
    <w:rsid w:val="008A248B"/>
    <w:rsid w:val="008A2937"/>
    <w:rsid w:val="008A300E"/>
    <w:rsid w:val="008A5684"/>
    <w:rsid w:val="008A5C05"/>
    <w:rsid w:val="008A7009"/>
    <w:rsid w:val="008B07EE"/>
    <w:rsid w:val="008B0D3D"/>
    <w:rsid w:val="008B2833"/>
    <w:rsid w:val="008B2B24"/>
    <w:rsid w:val="008B308B"/>
    <w:rsid w:val="008B3455"/>
    <w:rsid w:val="008B4F61"/>
    <w:rsid w:val="008B50FB"/>
    <w:rsid w:val="008B5767"/>
    <w:rsid w:val="008B6F4C"/>
    <w:rsid w:val="008C0253"/>
    <w:rsid w:val="008C0416"/>
    <w:rsid w:val="008C0C4C"/>
    <w:rsid w:val="008C0ED3"/>
    <w:rsid w:val="008C193F"/>
    <w:rsid w:val="008C20A6"/>
    <w:rsid w:val="008C2347"/>
    <w:rsid w:val="008C2B3F"/>
    <w:rsid w:val="008C38D1"/>
    <w:rsid w:val="008C4BCC"/>
    <w:rsid w:val="008C5358"/>
    <w:rsid w:val="008C6B54"/>
    <w:rsid w:val="008C76E9"/>
    <w:rsid w:val="008C7B0E"/>
    <w:rsid w:val="008D21FE"/>
    <w:rsid w:val="008D26AC"/>
    <w:rsid w:val="008D2D99"/>
    <w:rsid w:val="008D3783"/>
    <w:rsid w:val="008D5D22"/>
    <w:rsid w:val="008D739C"/>
    <w:rsid w:val="008D73C0"/>
    <w:rsid w:val="008D763C"/>
    <w:rsid w:val="008D7B08"/>
    <w:rsid w:val="008D7E28"/>
    <w:rsid w:val="008E1518"/>
    <w:rsid w:val="008E2605"/>
    <w:rsid w:val="008E2BC8"/>
    <w:rsid w:val="008E2C4A"/>
    <w:rsid w:val="008E4B5C"/>
    <w:rsid w:val="008E5151"/>
    <w:rsid w:val="008E6383"/>
    <w:rsid w:val="008E6A4C"/>
    <w:rsid w:val="008F21DB"/>
    <w:rsid w:val="008F4BE7"/>
    <w:rsid w:val="00900AA5"/>
    <w:rsid w:val="00900C00"/>
    <w:rsid w:val="009010A9"/>
    <w:rsid w:val="009010EA"/>
    <w:rsid w:val="009017F0"/>
    <w:rsid w:val="00902425"/>
    <w:rsid w:val="00905ACD"/>
    <w:rsid w:val="00907099"/>
    <w:rsid w:val="0090751C"/>
    <w:rsid w:val="009111EC"/>
    <w:rsid w:val="00911ECD"/>
    <w:rsid w:val="0091251C"/>
    <w:rsid w:val="00915043"/>
    <w:rsid w:val="00916B07"/>
    <w:rsid w:val="00917F3A"/>
    <w:rsid w:val="00920079"/>
    <w:rsid w:val="00921393"/>
    <w:rsid w:val="00921BE5"/>
    <w:rsid w:val="00922657"/>
    <w:rsid w:val="00923789"/>
    <w:rsid w:val="009248F1"/>
    <w:rsid w:val="00925084"/>
    <w:rsid w:val="00925AEB"/>
    <w:rsid w:val="00925FD3"/>
    <w:rsid w:val="009265FB"/>
    <w:rsid w:val="0092661C"/>
    <w:rsid w:val="00926DBD"/>
    <w:rsid w:val="00927AB9"/>
    <w:rsid w:val="00927B1F"/>
    <w:rsid w:val="0093125B"/>
    <w:rsid w:val="00931F7F"/>
    <w:rsid w:val="00932475"/>
    <w:rsid w:val="009338F4"/>
    <w:rsid w:val="00933EC4"/>
    <w:rsid w:val="009379B6"/>
    <w:rsid w:val="0094285C"/>
    <w:rsid w:val="009455BB"/>
    <w:rsid w:val="00951ED0"/>
    <w:rsid w:val="00952243"/>
    <w:rsid w:val="009556D8"/>
    <w:rsid w:val="00955E18"/>
    <w:rsid w:val="00956897"/>
    <w:rsid w:val="009619FA"/>
    <w:rsid w:val="009635E9"/>
    <w:rsid w:val="0096430F"/>
    <w:rsid w:val="00966ECB"/>
    <w:rsid w:val="00970305"/>
    <w:rsid w:val="00970CFD"/>
    <w:rsid w:val="00973B79"/>
    <w:rsid w:val="00975CD0"/>
    <w:rsid w:val="00976023"/>
    <w:rsid w:val="009761F5"/>
    <w:rsid w:val="00976C4A"/>
    <w:rsid w:val="00976C70"/>
    <w:rsid w:val="0098386F"/>
    <w:rsid w:val="009841C8"/>
    <w:rsid w:val="00984648"/>
    <w:rsid w:val="009846D5"/>
    <w:rsid w:val="00984725"/>
    <w:rsid w:val="00985C85"/>
    <w:rsid w:val="00986198"/>
    <w:rsid w:val="009865E3"/>
    <w:rsid w:val="00987681"/>
    <w:rsid w:val="009914C4"/>
    <w:rsid w:val="00993EFB"/>
    <w:rsid w:val="00994315"/>
    <w:rsid w:val="00996F30"/>
    <w:rsid w:val="009A0352"/>
    <w:rsid w:val="009A0F14"/>
    <w:rsid w:val="009A1823"/>
    <w:rsid w:val="009A317D"/>
    <w:rsid w:val="009A4097"/>
    <w:rsid w:val="009A4434"/>
    <w:rsid w:val="009A4D57"/>
    <w:rsid w:val="009A5703"/>
    <w:rsid w:val="009A5C43"/>
    <w:rsid w:val="009A67FC"/>
    <w:rsid w:val="009B0964"/>
    <w:rsid w:val="009B2C2A"/>
    <w:rsid w:val="009B3D7C"/>
    <w:rsid w:val="009B4261"/>
    <w:rsid w:val="009B490E"/>
    <w:rsid w:val="009B50E2"/>
    <w:rsid w:val="009B667C"/>
    <w:rsid w:val="009B69A9"/>
    <w:rsid w:val="009B69FE"/>
    <w:rsid w:val="009B6FC1"/>
    <w:rsid w:val="009C13F4"/>
    <w:rsid w:val="009C1C72"/>
    <w:rsid w:val="009C1EB2"/>
    <w:rsid w:val="009C212D"/>
    <w:rsid w:val="009C22F5"/>
    <w:rsid w:val="009C2743"/>
    <w:rsid w:val="009C349B"/>
    <w:rsid w:val="009C4B5E"/>
    <w:rsid w:val="009C7F78"/>
    <w:rsid w:val="009D288E"/>
    <w:rsid w:val="009D2FC5"/>
    <w:rsid w:val="009D30CE"/>
    <w:rsid w:val="009D593C"/>
    <w:rsid w:val="009D67F7"/>
    <w:rsid w:val="009E2124"/>
    <w:rsid w:val="009E253A"/>
    <w:rsid w:val="009E382D"/>
    <w:rsid w:val="009E413F"/>
    <w:rsid w:val="009E4B61"/>
    <w:rsid w:val="009E56B0"/>
    <w:rsid w:val="009E5E59"/>
    <w:rsid w:val="009E686C"/>
    <w:rsid w:val="009E6B80"/>
    <w:rsid w:val="009E7ACE"/>
    <w:rsid w:val="009E7BD7"/>
    <w:rsid w:val="009E7BED"/>
    <w:rsid w:val="009E7CD2"/>
    <w:rsid w:val="009F0AE0"/>
    <w:rsid w:val="009F17C7"/>
    <w:rsid w:val="009F2A7F"/>
    <w:rsid w:val="009F3BD4"/>
    <w:rsid w:val="009F5D2B"/>
    <w:rsid w:val="009F6961"/>
    <w:rsid w:val="00A01E35"/>
    <w:rsid w:val="00A02F2B"/>
    <w:rsid w:val="00A04E54"/>
    <w:rsid w:val="00A062BD"/>
    <w:rsid w:val="00A069AE"/>
    <w:rsid w:val="00A079DF"/>
    <w:rsid w:val="00A10A25"/>
    <w:rsid w:val="00A121ED"/>
    <w:rsid w:val="00A12ED0"/>
    <w:rsid w:val="00A132A3"/>
    <w:rsid w:val="00A14561"/>
    <w:rsid w:val="00A15691"/>
    <w:rsid w:val="00A1598D"/>
    <w:rsid w:val="00A16ACF"/>
    <w:rsid w:val="00A16F30"/>
    <w:rsid w:val="00A20481"/>
    <w:rsid w:val="00A20AF1"/>
    <w:rsid w:val="00A223E2"/>
    <w:rsid w:val="00A22636"/>
    <w:rsid w:val="00A228E9"/>
    <w:rsid w:val="00A22D47"/>
    <w:rsid w:val="00A23B66"/>
    <w:rsid w:val="00A23E0D"/>
    <w:rsid w:val="00A24739"/>
    <w:rsid w:val="00A25FEF"/>
    <w:rsid w:val="00A301D6"/>
    <w:rsid w:val="00A32114"/>
    <w:rsid w:val="00A34833"/>
    <w:rsid w:val="00A348AB"/>
    <w:rsid w:val="00A35DF5"/>
    <w:rsid w:val="00A40853"/>
    <w:rsid w:val="00A4185A"/>
    <w:rsid w:val="00A43932"/>
    <w:rsid w:val="00A46D40"/>
    <w:rsid w:val="00A4761B"/>
    <w:rsid w:val="00A50756"/>
    <w:rsid w:val="00A50BFA"/>
    <w:rsid w:val="00A53DCD"/>
    <w:rsid w:val="00A549DF"/>
    <w:rsid w:val="00A54E6E"/>
    <w:rsid w:val="00A54E9C"/>
    <w:rsid w:val="00A5581A"/>
    <w:rsid w:val="00A572DF"/>
    <w:rsid w:val="00A601F5"/>
    <w:rsid w:val="00A602E5"/>
    <w:rsid w:val="00A604C2"/>
    <w:rsid w:val="00A60A15"/>
    <w:rsid w:val="00A6195E"/>
    <w:rsid w:val="00A61E25"/>
    <w:rsid w:val="00A63E92"/>
    <w:rsid w:val="00A646A0"/>
    <w:rsid w:val="00A64BE1"/>
    <w:rsid w:val="00A65BF4"/>
    <w:rsid w:val="00A65F6A"/>
    <w:rsid w:val="00A70CE6"/>
    <w:rsid w:val="00A7105D"/>
    <w:rsid w:val="00A71470"/>
    <w:rsid w:val="00A71983"/>
    <w:rsid w:val="00A73854"/>
    <w:rsid w:val="00A75679"/>
    <w:rsid w:val="00A758E3"/>
    <w:rsid w:val="00A7787E"/>
    <w:rsid w:val="00A824A6"/>
    <w:rsid w:val="00A833B8"/>
    <w:rsid w:val="00A842CB"/>
    <w:rsid w:val="00A85DD4"/>
    <w:rsid w:val="00A864DA"/>
    <w:rsid w:val="00A870D3"/>
    <w:rsid w:val="00A879AE"/>
    <w:rsid w:val="00A91F16"/>
    <w:rsid w:val="00A9395D"/>
    <w:rsid w:val="00A9427F"/>
    <w:rsid w:val="00A95634"/>
    <w:rsid w:val="00A95DC3"/>
    <w:rsid w:val="00A9601C"/>
    <w:rsid w:val="00A961FC"/>
    <w:rsid w:val="00A97A4F"/>
    <w:rsid w:val="00A97F5B"/>
    <w:rsid w:val="00AA16AB"/>
    <w:rsid w:val="00AA2294"/>
    <w:rsid w:val="00AA356A"/>
    <w:rsid w:val="00AA55D5"/>
    <w:rsid w:val="00AA5774"/>
    <w:rsid w:val="00AA5B27"/>
    <w:rsid w:val="00AA6330"/>
    <w:rsid w:val="00AA6E16"/>
    <w:rsid w:val="00AB01E1"/>
    <w:rsid w:val="00AB1670"/>
    <w:rsid w:val="00AB7039"/>
    <w:rsid w:val="00AB7955"/>
    <w:rsid w:val="00AC0CC4"/>
    <w:rsid w:val="00AC14B4"/>
    <w:rsid w:val="00AC276D"/>
    <w:rsid w:val="00AC2CA0"/>
    <w:rsid w:val="00AC36BE"/>
    <w:rsid w:val="00AC41A6"/>
    <w:rsid w:val="00AC475B"/>
    <w:rsid w:val="00AC4EA5"/>
    <w:rsid w:val="00AC4F58"/>
    <w:rsid w:val="00AC51EB"/>
    <w:rsid w:val="00AC5DF4"/>
    <w:rsid w:val="00AC6B7A"/>
    <w:rsid w:val="00AC6E72"/>
    <w:rsid w:val="00AC7F79"/>
    <w:rsid w:val="00AD26F6"/>
    <w:rsid w:val="00AD4282"/>
    <w:rsid w:val="00AD5F39"/>
    <w:rsid w:val="00AD74E1"/>
    <w:rsid w:val="00AE4D1F"/>
    <w:rsid w:val="00AE5A8C"/>
    <w:rsid w:val="00AE5C6E"/>
    <w:rsid w:val="00AE5DFE"/>
    <w:rsid w:val="00AE5E01"/>
    <w:rsid w:val="00AF07F0"/>
    <w:rsid w:val="00AF09ED"/>
    <w:rsid w:val="00AF0FFF"/>
    <w:rsid w:val="00AF2535"/>
    <w:rsid w:val="00AF4BD0"/>
    <w:rsid w:val="00B01225"/>
    <w:rsid w:val="00B0388A"/>
    <w:rsid w:val="00B051F7"/>
    <w:rsid w:val="00B05250"/>
    <w:rsid w:val="00B07BCE"/>
    <w:rsid w:val="00B10CF6"/>
    <w:rsid w:val="00B12DDC"/>
    <w:rsid w:val="00B13F7C"/>
    <w:rsid w:val="00B1489E"/>
    <w:rsid w:val="00B16081"/>
    <w:rsid w:val="00B2050F"/>
    <w:rsid w:val="00B209FE"/>
    <w:rsid w:val="00B223C1"/>
    <w:rsid w:val="00B228E4"/>
    <w:rsid w:val="00B2328D"/>
    <w:rsid w:val="00B23771"/>
    <w:rsid w:val="00B23B58"/>
    <w:rsid w:val="00B24ED5"/>
    <w:rsid w:val="00B30BD7"/>
    <w:rsid w:val="00B31BB9"/>
    <w:rsid w:val="00B324C3"/>
    <w:rsid w:val="00B3439A"/>
    <w:rsid w:val="00B37309"/>
    <w:rsid w:val="00B4112C"/>
    <w:rsid w:val="00B42098"/>
    <w:rsid w:val="00B42C40"/>
    <w:rsid w:val="00B4308D"/>
    <w:rsid w:val="00B43E19"/>
    <w:rsid w:val="00B449A2"/>
    <w:rsid w:val="00B45289"/>
    <w:rsid w:val="00B457DD"/>
    <w:rsid w:val="00B46D63"/>
    <w:rsid w:val="00B46FFD"/>
    <w:rsid w:val="00B477CE"/>
    <w:rsid w:val="00B5233D"/>
    <w:rsid w:val="00B523A0"/>
    <w:rsid w:val="00B5527A"/>
    <w:rsid w:val="00B626C5"/>
    <w:rsid w:val="00B63637"/>
    <w:rsid w:val="00B637D6"/>
    <w:rsid w:val="00B64172"/>
    <w:rsid w:val="00B65AD6"/>
    <w:rsid w:val="00B65FFA"/>
    <w:rsid w:val="00B66D6F"/>
    <w:rsid w:val="00B702B4"/>
    <w:rsid w:val="00B74785"/>
    <w:rsid w:val="00B75784"/>
    <w:rsid w:val="00B761EC"/>
    <w:rsid w:val="00B765CC"/>
    <w:rsid w:val="00B80DBF"/>
    <w:rsid w:val="00B81049"/>
    <w:rsid w:val="00B819CF"/>
    <w:rsid w:val="00B82F03"/>
    <w:rsid w:val="00B83B20"/>
    <w:rsid w:val="00B84589"/>
    <w:rsid w:val="00B90C60"/>
    <w:rsid w:val="00B9467A"/>
    <w:rsid w:val="00B94BAD"/>
    <w:rsid w:val="00B9522A"/>
    <w:rsid w:val="00B96347"/>
    <w:rsid w:val="00B96DEA"/>
    <w:rsid w:val="00BA0FFD"/>
    <w:rsid w:val="00BA1D30"/>
    <w:rsid w:val="00BA4631"/>
    <w:rsid w:val="00BA56C4"/>
    <w:rsid w:val="00BA570E"/>
    <w:rsid w:val="00BA7C05"/>
    <w:rsid w:val="00BA7F6D"/>
    <w:rsid w:val="00BB0297"/>
    <w:rsid w:val="00BB1357"/>
    <w:rsid w:val="00BB2BD8"/>
    <w:rsid w:val="00BB3BDF"/>
    <w:rsid w:val="00BB4BAD"/>
    <w:rsid w:val="00BB7F02"/>
    <w:rsid w:val="00BC0E1F"/>
    <w:rsid w:val="00BC0EA5"/>
    <w:rsid w:val="00BC3A94"/>
    <w:rsid w:val="00BC3F21"/>
    <w:rsid w:val="00BC41D7"/>
    <w:rsid w:val="00BC4D92"/>
    <w:rsid w:val="00BC6F3D"/>
    <w:rsid w:val="00BD1E31"/>
    <w:rsid w:val="00BD30B6"/>
    <w:rsid w:val="00BD3F6A"/>
    <w:rsid w:val="00BD49C0"/>
    <w:rsid w:val="00BD500B"/>
    <w:rsid w:val="00BD5395"/>
    <w:rsid w:val="00BD5AB2"/>
    <w:rsid w:val="00BD600C"/>
    <w:rsid w:val="00BE03C8"/>
    <w:rsid w:val="00BE0710"/>
    <w:rsid w:val="00BE58E4"/>
    <w:rsid w:val="00BE6638"/>
    <w:rsid w:val="00BF09C2"/>
    <w:rsid w:val="00BF3172"/>
    <w:rsid w:val="00BF5287"/>
    <w:rsid w:val="00BF5C3D"/>
    <w:rsid w:val="00BF5C7B"/>
    <w:rsid w:val="00BF5E20"/>
    <w:rsid w:val="00BF7585"/>
    <w:rsid w:val="00C0035C"/>
    <w:rsid w:val="00C006BD"/>
    <w:rsid w:val="00C0362D"/>
    <w:rsid w:val="00C055DA"/>
    <w:rsid w:val="00C06665"/>
    <w:rsid w:val="00C0693D"/>
    <w:rsid w:val="00C06C88"/>
    <w:rsid w:val="00C106EE"/>
    <w:rsid w:val="00C12CD9"/>
    <w:rsid w:val="00C14157"/>
    <w:rsid w:val="00C145E5"/>
    <w:rsid w:val="00C150A2"/>
    <w:rsid w:val="00C15934"/>
    <w:rsid w:val="00C15A0F"/>
    <w:rsid w:val="00C200EC"/>
    <w:rsid w:val="00C206F5"/>
    <w:rsid w:val="00C21030"/>
    <w:rsid w:val="00C21ED7"/>
    <w:rsid w:val="00C243DE"/>
    <w:rsid w:val="00C24673"/>
    <w:rsid w:val="00C261A0"/>
    <w:rsid w:val="00C26763"/>
    <w:rsid w:val="00C26BAB"/>
    <w:rsid w:val="00C26D74"/>
    <w:rsid w:val="00C31AD3"/>
    <w:rsid w:val="00C329C4"/>
    <w:rsid w:val="00C32E0D"/>
    <w:rsid w:val="00C33638"/>
    <w:rsid w:val="00C34BA3"/>
    <w:rsid w:val="00C35D5A"/>
    <w:rsid w:val="00C36234"/>
    <w:rsid w:val="00C438CD"/>
    <w:rsid w:val="00C447F9"/>
    <w:rsid w:val="00C44F58"/>
    <w:rsid w:val="00C47581"/>
    <w:rsid w:val="00C47CFB"/>
    <w:rsid w:val="00C51214"/>
    <w:rsid w:val="00C52FF4"/>
    <w:rsid w:val="00C543A8"/>
    <w:rsid w:val="00C54590"/>
    <w:rsid w:val="00C56C04"/>
    <w:rsid w:val="00C56E94"/>
    <w:rsid w:val="00C60E32"/>
    <w:rsid w:val="00C61A49"/>
    <w:rsid w:val="00C61C98"/>
    <w:rsid w:val="00C643B8"/>
    <w:rsid w:val="00C671BB"/>
    <w:rsid w:val="00C71CEF"/>
    <w:rsid w:val="00C73EE1"/>
    <w:rsid w:val="00C77EC1"/>
    <w:rsid w:val="00C80BE5"/>
    <w:rsid w:val="00C80C87"/>
    <w:rsid w:val="00C82C00"/>
    <w:rsid w:val="00C830F2"/>
    <w:rsid w:val="00C83296"/>
    <w:rsid w:val="00C83B5B"/>
    <w:rsid w:val="00C87E9B"/>
    <w:rsid w:val="00C9016A"/>
    <w:rsid w:val="00C9017A"/>
    <w:rsid w:val="00C91B26"/>
    <w:rsid w:val="00C93361"/>
    <w:rsid w:val="00C9364E"/>
    <w:rsid w:val="00C93B08"/>
    <w:rsid w:val="00C94DE7"/>
    <w:rsid w:val="00C97AF5"/>
    <w:rsid w:val="00CA3F31"/>
    <w:rsid w:val="00CA4950"/>
    <w:rsid w:val="00CA495D"/>
    <w:rsid w:val="00CA5755"/>
    <w:rsid w:val="00CA5BB9"/>
    <w:rsid w:val="00CA5D87"/>
    <w:rsid w:val="00CA610A"/>
    <w:rsid w:val="00CA6CC4"/>
    <w:rsid w:val="00CB0288"/>
    <w:rsid w:val="00CB0978"/>
    <w:rsid w:val="00CB09F5"/>
    <w:rsid w:val="00CB1C6B"/>
    <w:rsid w:val="00CB2A71"/>
    <w:rsid w:val="00CB2BDB"/>
    <w:rsid w:val="00CB38D5"/>
    <w:rsid w:val="00CB3AB1"/>
    <w:rsid w:val="00CB4278"/>
    <w:rsid w:val="00CB5356"/>
    <w:rsid w:val="00CB5AFD"/>
    <w:rsid w:val="00CB6AB6"/>
    <w:rsid w:val="00CB6C33"/>
    <w:rsid w:val="00CC096F"/>
    <w:rsid w:val="00CC0977"/>
    <w:rsid w:val="00CC0C3D"/>
    <w:rsid w:val="00CC20C5"/>
    <w:rsid w:val="00CC20EA"/>
    <w:rsid w:val="00CC508A"/>
    <w:rsid w:val="00CC528C"/>
    <w:rsid w:val="00CC7CB8"/>
    <w:rsid w:val="00CD0E64"/>
    <w:rsid w:val="00CD1279"/>
    <w:rsid w:val="00CD3F4F"/>
    <w:rsid w:val="00CD40C5"/>
    <w:rsid w:val="00CD77D4"/>
    <w:rsid w:val="00CE00F4"/>
    <w:rsid w:val="00CE1D33"/>
    <w:rsid w:val="00CE4724"/>
    <w:rsid w:val="00CE4CD2"/>
    <w:rsid w:val="00CE509D"/>
    <w:rsid w:val="00CE5678"/>
    <w:rsid w:val="00CF01CD"/>
    <w:rsid w:val="00CF2D56"/>
    <w:rsid w:val="00CF3374"/>
    <w:rsid w:val="00CF3EFF"/>
    <w:rsid w:val="00D02847"/>
    <w:rsid w:val="00D031BD"/>
    <w:rsid w:val="00D04B44"/>
    <w:rsid w:val="00D06CE9"/>
    <w:rsid w:val="00D06EE4"/>
    <w:rsid w:val="00D079DF"/>
    <w:rsid w:val="00D10E5C"/>
    <w:rsid w:val="00D116B8"/>
    <w:rsid w:val="00D124BD"/>
    <w:rsid w:val="00D12876"/>
    <w:rsid w:val="00D1435A"/>
    <w:rsid w:val="00D149D6"/>
    <w:rsid w:val="00D14B76"/>
    <w:rsid w:val="00D14F6C"/>
    <w:rsid w:val="00D16D83"/>
    <w:rsid w:val="00D2020E"/>
    <w:rsid w:val="00D2092C"/>
    <w:rsid w:val="00D20B04"/>
    <w:rsid w:val="00D2370D"/>
    <w:rsid w:val="00D23953"/>
    <w:rsid w:val="00D24B67"/>
    <w:rsid w:val="00D2659C"/>
    <w:rsid w:val="00D26A0D"/>
    <w:rsid w:val="00D279C8"/>
    <w:rsid w:val="00D30598"/>
    <w:rsid w:val="00D30CC7"/>
    <w:rsid w:val="00D311F4"/>
    <w:rsid w:val="00D3183A"/>
    <w:rsid w:val="00D32E54"/>
    <w:rsid w:val="00D32ED2"/>
    <w:rsid w:val="00D3342A"/>
    <w:rsid w:val="00D3515B"/>
    <w:rsid w:val="00D40CB6"/>
    <w:rsid w:val="00D41291"/>
    <w:rsid w:val="00D4142C"/>
    <w:rsid w:val="00D42462"/>
    <w:rsid w:val="00D42F56"/>
    <w:rsid w:val="00D4388A"/>
    <w:rsid w:val="00D45465"/>
    <w:rsid w:val="00D46DF6"/>
    <w:rsid w:val="00D526FB"/>
    <w:rsid w:val="00D52DDE"/>
    <w:rsid w:val="00D544E0"/>
    <w:rsid w:val="00D5696F"/>
    <w:rsid w:val="00D56F94"/>
    <w:rsid w:val="00D57302"/>
    <w:rsid w:val="00D615E2"/>
    <w:rsid w:val="00D6308D"/>
    <w:rsid w:val="00D65420"/>
    <w:rsid w:val="00D65732"/>
    <w:rsid w:val="00D66CF3"/>
    <w:rsid w:val="00D674D2"/>
    <w:rsid w:val="00D70B4D"/>
    <w:rsid w:val="00D712DE"/>
    <w:rsid w:val="00D73583"/>
    <w:rsid w:val="00D73CE7"/>
    <w:rsid w:val="00D768D1"/>
    <w:rsid w:val="00D77508"/>
    <w:rsid w:val="00D8216E"/>
    <w:rsid w:val="00D8302F"/>
    <w:rsid w:val="00D8316A"/>
    <w:rsid w:val="00D837C3"/>
    <w:rsid w:val="00D84138"/>
    <w:rsid w:val="00D84261"/>
    <w:rsid w:val="00D91FFB"/>
    <w:rsid w:val="00D926A5"/>
    <w:rsid w:val="00D93BE8"/>
    <w:rsid w:val="00D9578F"/>
    <w:rsid w:val="00D96C87"/>
    <w:rsid w:val="00D96E0E"/>
    <w:rsid w:val="00D973AE"/>
    <w:rsid w:val="00D979C1"/>
    <w:rsid w:val="00DA3062"/>
    <w:rsid w:val="00DA34A5"/>
    <w:rsid w:val="00DA424A"/>
    <w:rsid w:val="00DA4BA1"/>
    <w:rsid w:val="00DA52B6"/>
    <w:rsid w:val="00DA5C93"/>
    <w:rsid w:val="00DA6677"/>
    <w:rsid w:val="00DA71DF"/>
    <w:rsid w:val="00DB14C6"/>
    <w:rsid w:val="00DB23DE"/>
    <w:rsid w:val="00DB3975"/>
    <w:rsid w:val="00DB4D9A"/>
    <w:rsid w:val="00DB57F9"/>
    <w:rsid w:val="00DB6CBE"/>
    <w:rsid w:val="00DB7082"/>
    <w:rsid w:val="00DC07FD"/>
    <w:rsid w:val="00DC1297"/>
    <w:rsid w:val="00DC2B92"/>
    <w:rsid w:val="00DC2BBF"/>
    <w:rsid w:val="00DC5F9A"/>
    <w:rsid w:val="00DC60DE"/>
    <w:rsid w:val="00DC6372"/>
    <w:rsid w:val="00DC63B3"/>
    <w:rsid w:val="00DC75E7"/>
    <w:rsid w:val="00DC7808"/>
    <w:rsid w:val="00DD0FB1"/>
    <w:rsid w:val="00DD184C"/>
    <w:rsid w:val="00DD236F"/>
    <w:rsid w:val="00DD2FD5"/>
    <w:rsid w:val="00DD47DC"/>
    <w:rsid w:val="00DD7B7D"/>
    <w:rsid w:val="00DE2879"/>
    <w:rsid w:val="00DE464D"/>
    <w:rsid w:val="00DE4C5A"/>
    <w:rsid w:val="00DE70AE"/>
    <w:rsid w:val="00DF118E"/>
    <w:rsid w:val="00DF35D0"/>
    <w:rsid w:val="00DF3B5E"/>
    <w:rsid w:val="00DF5A21"/>
    <w:rsid w:val="00DF76ED"/>
    <w:rsid w:val="00E0067A"/>
    <w:rsid w:val="00E01852"/>
    <w:rsid w:val="00E0237A"/>
    <w:rsid w:val="00E02921"/>
    <w:rsid w:val="00E04535"/>
    <w:rsid w:val="00E04C82"/>
    <w:rsid w:val="00E061C9"/>
    <w:rsid w:val="00E0621D"/>
    <w:rsid w:val="00E10CCD"/>
    <w:rsid w:val="00E121C4"/>
    <w:rsid w:val="00E147A9"/>
    <w:rsid w:val="00E14EF6"/>
    <w:rsid w:val="00E20102"/>
    <w:rsid w:val="00E20605"/>
    <w:rsid w:val="00E20C68"/>
    <w:rsid w:val="00E21CEF"/>
    <w:rsid w:val="00E227EF"/>
    <w:rsid w:val="00E2440A"/>
    <w:rsid w:val="00E264DF"/>
    <w:rsid w:val="00E265D5"/>
    <w:rsid w:val="00E279B2"/>
    <w:rsid w:val="00E31BA6"/>
    <w:rsid w:val="00E3234E"/>
    <w:rsid w:val="00E331BD"/>
    <w:rsid w:val="00E33497"/>
    <w:rsid w:val="00E34EC4"/>
    <w:rsid w:val="00E40336"/>
    <w:rsid w:val="00E40508"/>
    <w:rsid w:val="00E40DE7"/>
    <w:rsid w:val="00E40F21"/>
    <w:rsid w:val="00E411AE"/>
    <w:rsid w:val="00E41C7B"/>
    <w:rsid w:val="00E41FA7"/>
    <w:rsid w:val="00E42275"/>
    <w:rsid w:val="00E42A10"/>
    <w:rsid w:val="00E42E7E"/>
    <w:rsid w:val="00E43527"/>
    <w:rsid w:val="00E435B9"/>
    <w:rsid w:val="00E44B81"/>
    <w:rsid w:val="00E4669D"/>
    <w:rsid w:val="00E53C58"/>
    <w:rsid w:val="00E541E9"/>
    <w:rsid w:val="00E54A4B"/>
    <w:rsid w:val="00E54B28"/>
    <w:rsid w:val="00E60203"/>
    <w:rsid w:val="00E61F97"/>
    <w:rsid w:val="00E6229B"/>
    <w:rsid w:val="00E63267"/>
    <w:rsid w:val="00E64A93"/>
    <w:rsid w:val="00E6615F"/>
    <w:rsid w:val="00E705CC"/>
    <w:rsid w:val="00E7083A"/>
    <w:rsid w:val="00E721C4"/>
    <w:rsid w:val="00E73D3D"/>
    <w:rsid w:val="00E74693"/>
    <w:rsid w:val="00E7485A"/>
    <w:rsid w:val="00E74E07"/>
    <w:rsid w:val="00E75CD7"/>
    <w:rsid w:val="00E777DC"/>
    <w:rsid w:val="00E82F64"/>
    <w:rsid w:val="00E83C73"/>
    <w:rsid w:val="00E85070"/>
    <w:rsid w:val="00E913FF"/>
    <w:rsid w:val="00E91B4E"/>
    <w:rsid w:val="00E91C66"/>
    <w:rsid w:val="00E91CF5"/>
    <w:rsid w:val="00E92747"/>
    <w:rsid w:val="00E932D5"/>
    <w:rsid w:val="00E93599"/>
    <w:rsid w:val="00E95597"/>
    <w:rsid w:val="00E96657"/>
    <w:rsid w:val="00EA21D5"/>
    <w:rsid w:val="00EA5D4D"/>
    <w:rsid w:val="00EB00EF"/>
    <w:rsid w:val="00EB0402"/>
    <w:rsid w:val="00EB0EBE"/>
    <w:rsid w:val="00EB1684"/>
    <w:rsid w:val="00EB29EB"/>
    <w:rsid w:val="00EB2C96"/>
    <w:rsid w:val="00EB3669"/>
    <w:rsid w:val="00EB3EF2"/>
    <w:rsid w:val="00EB4466"/>
    <w:rsid w:val="00EB478C"/>
    <w:rsid w:val="00EB61B8"/>
    <w:rsid w:val="00EB62EA"/>
    <w:rsid w:val="00EB68BB"/>
    <w:rsid w:val="00EB6FE6"/>
    <w:rsid w:val="00EB75D0"/>
    <w:rsid w:val="00EB7834"/>
    <w:rsid w:val="00EC0578"/>
    <w:rsid w:val="00EC0DF8"/>
    <w:rsid w:val="00EC0EBB"/>
    <w:rsid w:val="00EC1F6E"/>
    <w:rsid w:val="00EC6C34"/>
    <w:rsid w:val="00ED04AC"/>
    <w:rsid w:val="00ED3E80"/>
    <w:rsid w:val="00ED40D0"/>
    <w:rsid w:val="00ED4600"/>
    <w:rsid w:val="00ED46FE"/>
    <w:rsid w:val="00ED4AC3"/>
    <w:rsid w:val="00EE18EE"/>
    <w:rsid w:val="00EE4F44"/>
    <w:rsid w:val="00EE6F92"/>
    <w:rsid w:val="00EE7888"/>
    <w:rsid w:val="00EE7A31"/>
    <w:rsid w:val="00EE7E2B"/>
    <w:rsid w:val="00EF12DD"/>
    <w:rsid w:val="00EF1DA4"/>
    <w:rsid w:val="00EF31E3"/>
    <w:rsid w:val="00EF3553"/>
    <w:rsid w:val="00EF3FCC"/>
    <w:rsid w:val="00EF6EF7"/>
    <w:rsid w:val="00F00457"/>
    <w:rsid w:val="00F00778"/>
    <w:rsid w:val="00F01DA1"/>
    <w:rsid w:val="00F02BAB"/>
    <w:rsid w:val="00F02E61"/>
    <w:rsid w:val="00F03594"/>
    <w:rsid w:val="00F0377B"/>
    <w:rsid w:val="00F04A43"/>
    <w:rsid w:val="00F11F9E"/>
    <w:rsid w:val="00F12AC4"/>
    <w:rsid w:val="00F13422"/>
    <w:rsid w:val="00F134A3"/>
    <w:rsid w:val="00F16449"/>
    <w:rsid w:val="00F16E2B"/>
    <w:rsid w:val="00F16E72"/>
    <w:rsid w:val="00F17397"/>
    <w:rsid w:val="00F2128B"/>
    <w:rsid w:val="00F21702"/>
    <w:rsid w:val="00F2274E"/>
    <w:rsid w:val="00F22BF3"/>
    <w:rsid w:val="00F2505D"/>
    <w:rsid w:val="00F25F1C"/>
    <w:rsid w:val="00F26442"/>
    <w:rsid w:val="00F273C0"/>
    <w:rsid w:val="00F27864"/>
    <w:rsid w:val="00F27D0A"/>
    <w:rsid w:val="00F34C2E"/>
    <w:rsid w:val="00F359FC"/>
    <w:rsid w:val="00F369CA"/>
    <w:rsid w:val="00F37503"/>
    <w:rsid w:val="00F378B2"/>
    <w:rsid w:val="00F37AA2"/>
    <w:rsid w:val="00F4072A"/>
    <w:rsid w:val="00F41267"/>
    <w:rsid w:val="00F41278"/>
    <w:rsid w:val="00F412C2"/>
    <w:rsid w:val="00F41E2A"/>
    <w:rsid w:val="00F4224F"/>
    <w:rsid w:val="00F429E2"/>
    <w:rsid w:val="00F46119"/>
    <w:rsid w:val="00F462F1"/>
    <w:rsid w:val="00F468EA"/>
    <w:rsid w:val="00F50517"/>
    <w:rsid w:val="00F5233A"/>
    <w:rsid w:val="00F53A13"/>
    <w:rsid w:val="00F53C8D"/>
    <w:rsid w:val="00F53FB1"/>
    <w:rsid w:val="00F544BD"/>
    <w:rsid w:val="00F57EE6"/>
    <w:rsid w:val="00F60A78"/>
    <w:rsid w:val="00F61E2B"/>
    <w:rsid w:val="00F6228A"/>
    <w:rsid w:val="00F62BC3"/>
    <w:rsid w:val="00F63BC3"/>
    <w:rsid w:val="00F6545A"/>
    <w:rsid w:val="00F65842"/>
    <w:rsid w:val="00F66E10"/>
    <w:rsid w:val="00F66F8B"/>
    <w:rsid w:val="00F673F9"/>
    <w:rsid w:val="00F67B21"/>
    <w:rsid w:val="00F7054A"/>
    <w:rsid w:val="00F707CC"/>
    <w:rsid w:val="00F71FDC"/>
    <w:rsid w:val="00F727B4"/>
    <w:rsid w:val="00F73E24"/>
    <w:rsid w:val="00F751A0"/>
    <w:rsid w:val="00F751FE"/>
    <w:rsid w:val="00F76266"/>
    <w:rsid w:val="00F76E74"/>
    <w:rsid w:val="00F77FF0"/>
    <w:rsid w:val="00F8034B"/>
    <w:rsid w:val="00F80F8B"/>
    <w:rsid w:val="00F81AA3"/>
    <w:rsid w:val="00F81E57"/>
    <w:rsid w:val="00F833C1"/>
    <w:rsid w:val="00F85EA2"/>
    <w:rsid w:val="00F910F7"/>
    <w:rsid w:val="00F92B4E"/>
    <w:rsid w:val="00F93E77"/>
    <w:rsid w:val="00F94481"/>
    <w:rsid w:val="00F960AA"/>
    <w:rsid w:val="00F96826"/>
    <w:rsid w:val="00F96FAD"/>
    <w:rsid w:val="00F97D7F"/>
    <w:rsid w:val="00FA05F5"/>
    <w:rsid w:val="00FA0C8D"/>
    <w:rsid w:val="00FA13B8"/>
    <w:rsid w:val="00FA1EB0"/>
    <w:rsid w:val="00FA3342"/>
    <w:rsid w:val="00FA38FF"/>
    <w:rsid w:val="00FA4FAF"/>
    <w:rsid w:val="00FA6157"/>
    <w:rsid w:val="00FA6BD1"/>
    <w:rsid w:val="00FA6C35"/>
    <w:rsid w:val="00FA6D92"/>
    <w:rsid w:val="00FA7010"/>
    <w:rsid w:val="00FB0130"/>
    <w:rsid w:val="00FB0318"/>
    <w:rsid w:val="00FB0D53"/>
    <w:rsid w:val="00FB1066"/>
    <w:rsid w:val="00FB12C4"/>
    <w:rsid w:val="00FB1327"/>
    <w:rsid w:val="00FB45F1"/>
    <w:rsid w:val="00FB4AC3"/>
    <w:rsid w:val="00FB4C33"/>
    <w:rsid w:val="00FB53A5"/>
    <w:rsid w:val="00FB582B"/>
    <w:rsid w:val="00FB594A"/>
    <w:rsid w:val="00FB68B2"/>
    <w:rsid w:val="00FB6AF9"/>
    <w:rsid w:val="00FB7F0A"/>
    <w:rsid w:val="00FC01F0"/>
    <w:rsid w:val="00FC0331"/>
    <w:rsid w:val="00FC13D2"/>
    <w:rsid w:val="00FC16AD"/>
    <w:rsid w:val="00FC1C75"/>
    <w:rsid w:val="00FC27D9"/>
    <w:rsid w:val="00FC3FCF"/>
    <w:rsid w:val="00FC41D2"/>
    <w:rsid w:val="00FC5412"/>
    <w:rsid w:val="00FC5EC5"/>
    <w:rsid w:val="00FC6390"/>
    <w:rsid w:val="00FD2025"/>
    <w:rsid w:val="00FD28C0"/>
    <w:rsid w:val="00FD33A1"/>
    <w:rsid w:val="00FD3A5B"/>
    <w:rsid w:val="00FD5396"/>
    <w:rsid w:val="00FD62E1"/>
    <w:rsid w:val="00FD6323"/>
    <w:rsid w:val="00FD72DC"/>
    <w:rsid w:val="00FD7D4E"/>
    <w:rsid w:val="00FE026A"/>
    <w:rsid w:val="00FE1240"/>
    <w:rsid w:val="00FE1687"/>
    <w:rsid w:val="00FE1906"/>
    <w:rsid w:val="00FE1BAA"/>
    <w:rsid w:val="00FE2662"/>
    <w:rsid w:val="00FE3E60"/>
    <w:rsid w:val="00FE437D"/>
    <w:rsid w:val="00FE451F"/>
    <w:rsid w:val="00FE470F"/>
    <w:rsid w:val="00FE4D03"/>
    <w:rsid w:val="00FE5A4D"/>
    <w:rsid w:val="00FE6B92"/>
    <w:rsid w:val="00FE7F6E"/>
    <w:rsid w:val="00FF025E"/>
    <w:rsid w:val="00FF027D"/>
    <w:rsid w:val="00FF11BB"/>
    <w:rsid w:val="00FF3B09"/>
    <w:rsid w:val="00FF443B"/>
    <w:rsid w:val="00FF4EC7"/>
    <w:rsid w:val="00FF507C"/>
    <w:rsid w:val="00FF5A18"/>
    <w:rsid w:val="00FF6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B841F0"/>
  <w15:chartTrackingRefBased/>
  <w15:docId w15:val="{ABFA6042-6509-4776-A0DB-9DC68787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lsdException w:name="heading 8" w:uiPriority="9"/>
    <w:lsdException w:name="heading 9" w:uiPriority="9"/>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annotation text" w:uiPriority="99"/>
    <w:lsdException w:name="header" w:uiPriority="99"/>
    <w:lsdException w:name="footer" w:uiPriority="99"/>
    <w:lsdException w:name="caption" w:qFormat="1"/>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7B6F"/>
    <w:pPr>
      <w:widowControl w:val="0"/>
      <w:jc w:val="both"/>
    </w:pPr>
    <w:rPr>
      <w:kern w:val="2"/>
      <w:sz w:val="21"/>
    </w:rPr>
  </w:style>
  <w:style w:type="paragraph" w:styleId="1">
    <w:name w:val="heading 1"/>
    <w:basedOn w:val="a"/>
    <w:next w:val="a"/>
    <w:link w:val="10"/>
    <w:uiPriority w:val="9"/>
    <w:qFormat/>
    <w:rsid w:val="008C38D1"/>
    <w:pPr>
      <w:numPr>
        <w:numId w:val="2"/>
      </w:numPr>
      <w:tabs>
        <w:tab w:val="left" w:pos="360"/>
      </w:tabs>
      <w:spacing w:beforeLines="50" w:before="50" w:afterLines="50" w:after="50" w:line="360" w:lineRule="auto"/>
      <w:outlineLvl w:val="0"/>
    </w:pPr>
    <w:rPr>
      <w:rFonts w:eastAsia="黑体"/>
      <w:kern w:val="44"/>
      <w:sz w:val="28"/>
      <w:szCs w:val="30"/>
    </w:rPr>
  </w:style>
  <w:style w:type="paragraph" w:styleId="2">
    <w:name w:val="heading 2"/>
    <w:basedOn w:val="a"/>
    <w:next w:val="a"/>
    <w:link w:val="20"/>
    <w:qFormat/>
    <w:rsid w:val="000F4ABA"/>
    <w:pPr>
      <w:numPr>
        <w:ilvl w:val="1"/>
        <w:numId w:val="2"/>
      </w:numPr>
      <w:tabs>
        <w:tab w:val="left" w:pos="600"/>
      </w:tabs>
      <w:spacing w:beforeLines="50" w:before="50" w:afterLines="50" w:after="50" w:line="360" w:lineRule="auto"/>
      <w:outlineLvl w:val="1"/>
    </w:pPr>
    <w:rPr>
      <w:rFonts w:eastAsia="黑体"/>
      <w:sz w:val="28"/>
      <w:szCs w:val="24"/>
    </w:rPr>
  </w:style>
  <w:style w:type="paragraph" w:styleId="3">
    <w:name w:val="heading 3"/>
    <w:basedOn w:val="a"/>
    <w:next w:val="a"/>
    <w:link w:val="30"/>
    <w:qFormat/>
    <w:rsid w:val="008C38D1"/>
    <w:pPr>
      <w:numPr>
        <w:ilvl w:val="2"/>
        <w:numId w:val="2"/>
      </w:numPr>
      <w:tabs>
        <w:tab w:val="left" w:pos="840"/>
      </w:tabs>
      <w:adjustRightInd w:val="0"/>
      <w:spacing w:beforeLines="50" w:before="50" w:afterLines="50" w:after="50" w:line="360" w:lineRule="auto"/>
      <w:outlineLvl w:val="2"/>
    </w:pPr>
    <w:rPr>
      <w:rFonts w:eastAsia="黑体"/>
      <w:sz w:val="24"/>
    </w:rPr>
  </w:style>
  <w:style w:type="paragraph" w:styleId="4">
    <w:name w:val="heading 4"/>
    <w:basedOn w:val="a"/>
    <w:next w:val="a"/>
    <w:link w:val="40"/>
    <w:uiPriority w:val="9"/>
    <w:qFormat/>
    <w:rsid w:val="0088559E"/>
    <w:pPr>
      <w:numPr>
        <w:ilvl w:val="3"/>
        <w:numId w:val="2"/>
      </w:numPr>
      <w:tabs>
        <w:tab w:val="left" w:pos="1080"/>
      </w:tabs>
      <w:spacing w:beforeLines="50" w:before="50" w:afterLines="50" w:after="50" w:line="360" w:lineRule="auto"/>
      <w:ind w:left="0" w:firstLine="0"/>
      <w:outlineLvl w:val="3"/>
    </w:pPr>
    <w:rPr>
      <w:sz w:val="28"/>
    </w:rPr>
  </w:style>
  <w:style w:type="paragraph" w:styleId="5">
    <w:name w:val="heading 5"/>
    <w:basedOn w:val="a"/>
    <w:next w:val="a"/>
    <w:link w:val="50"/>
    <w:uiPriority w:val="9"/>
    <w:qFormat/>
    <w:rsid w:val="0088559E"/>
    <w:pPr>
      <w:numPr>
        <w:ilvl w:val="4"/>
        <w:numId w:val="2"/>
      </w:numPr>
      <w:tabs>
        <w:tab w:val="left" w:pos="1320"/>
      </w:tabs>
      <w:spacing w:beforeLines="50" w:before="50" w:afterLines="50" w:after="50" w:line="360" w:lineRule="auto"/>
      <w:ind w:left="0" w:firstLine="0"/>
      <w:outlineLvl w:val="4"/>
    </w:pPr>
    <w:rPr>
      <w:sz w:val="28"/>
    </w:rPr>
  </w:style>
  <w:style w:type="paragraph" w:styleId="6">
    <w:name w:val="heading 6"/>
    <w:basedOn w:val="a"/>
    <w:next w:val="a"/>
    <w:link w:val="60"/>
    <w:uiPriority w:val="9"/>
    <w:qFormat/>
    <w:rsid w:val="00054779"/>
    <w:pPr>
      <w:numPr>
        <w:ilvl w:val="5"/>
        <w:numId w:val="2"/>
      </w:numPr>
      <w:tabs>
        <w:tab w:val="left" w:pos="480"/>
      </w:tabs>
      <w:spacing w:line="460" w:lineRule="exact"/>
      <w:jc w:val="left"/>
      <w:outlineLvl w:val="5"/>
    </w:pPr>
    <w:rPr>
      <w:bCs/>
      <w:szCs w:val="24"/>
    </w:rPr>
  </w:style>
  <w:style w:type="paragraph" w:styleId="7">
    <w:name w:val="heading 7"/>
    <w:aliases w:val="标题 7-gkhy,[Alt+7][SWIEE],（列项说明）,图表,列项,(a.列项),[Alt+7],图表说明,Legal Level 1.1.,1.标题 6,letter list,标题 7-gkhy1,标题 7-gkhy2,标题 7-gkhy3,标题 7-gkhy4,标题 7-gkhy11,标题 7-gkhy21,标题 7-gkhy5,标题 7-gkhy12,标题 7-gkhy22,标题 7-gkhy6,标题 7-gkhy7,标题 7-gkhy8,PIM 7,L7,H7,7,st,h"/>
    <w:basedOn w:val="a"/>
    <w:next w:val="a"/>
    <w:link w:val="70"/>
    <w:uiPriority w:val="9"/>
    <w:rsid w:val="00E8628A"/>
    <w:pPr>
      <w:numPr>
        <w:ilvl w:val="6"/>
        <w:numId w:val="2"/>
      </w:numPr>
      <w:tabs>
        <w:tab w:val="left" w:pos="480"/>
      </w:tabs>
      <w:spacing w:before="240" w:after="64" w:line="317" w:lineRule="auto"/>
      <w:ind w:left="1298" w:hanging="1298"/>
      <w:outlineLvl w:val="6"/>
    </w:pPr>
    <w:rPr>
      <w:bCs/>
      <w:szCs w:val="24"/>
    </w:rPr>
  </w:style>
  <w:style w:type="paragraph" w:styleId="8">
    <w:name w:val="heading 8"/>
    <w:basedOn w:val="a"/>
    <w:next w:val="a"/>
    <w:link w:val="80"/>
    <w:uiPriority w:val="9"/>
    <w:rsid w:val="00D354CD"/>
    <w:pPr>
      <w:keepNext/>
      <w:keepLines/>
      <w:numPr>
        <w:ilvl w:val="7"/>
        <w:numId w:val="2"/>
      </w:numPr>
      <w:tabs>
        <w:tab w:val="left" w:pos="480"/>
      </w:tabs>
      <w:spacing w:before="240" w:after="64" w:line="317" w:lineRule="auto"/>
      <w:outlineLvl w:val="7"/>
    </w:pPr>
    <w:rPr>
      <w:rFonts w:ascii="Arial" w:eastAsia="黑体" w:hAnsi="Arial"/>
      <w:szCs w:val="24"/>
    </w:rPr>
  </w:style>
  <w:style w:type="paragraph" w:styleId="9">
    <w:name w:val="heading 9"/>
    <w:basedOn w:val="a"/>
    <w:next w:val="a"/>
    <w:link w:val="90"/>
    <w:uiPriority w:val="9"/>
    <w:rsid w:val="00D354CD"/>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8C38D1"/>
    <w:rPr>
      <w:rFonts w:eastAsia="黑体"/>
      <w:kern w:val="44"/>
      <w:sz w:val="28"/>
      <w:szCs w:val="30"/>
    </w:rPr>
  </w:style>
  <w:style w:type="character" w:customStyle="1" w:styleId="20">
    <w:name w:val="标题 2 字符"/>
    <w:link w:val="2"/>
    <w:rsid w:val="000F4ABA"/>
    <w:rPr>
      <w:rFonts w:eastAsia="黑体"/>
      <w:kern w:val="2"/>
      <w:sz w:val="28"/>
      <w:szCs w:val="24"/>
    </w:rPr>
  </w:style>
  <w:style w:type="character" w:customStyle="1" w:styleId="30">
    <w:name w:val="标题 3 字符"/>
    <w:link w:val="3"/>
    <w:rsid w:val="008C38D1"/>
    <w:rPr>
      <w:rFonts w:eastAsia="黑体"/>
      <w:kern w:val="2"/>
      <w:sz w:val="24"/>
    </w:rPr>
  </w:style>
  <w:style w:type="character" w:customStyle="1" w:styleId="40">
    <w:name w:val="标题 4 字符"/>
    <w:link w:val="4"/>
    <w:uiPriority w:val="9"/>
    <w:rsid w:val="0088559E"/>
    <w:rPr>
      <w:kern w:val="2"/>
      <w:sz w:val="28"/>
    </w:rPr>
  </w:style>
  <w:style w:type="character" w:customStyle="1" w:styleId="50">
    <w:name w:val="标题 5 字符"/>
    <w:link w:val="5"/>
    <w:uiPriority w:val="9"/>
    <w:rsid w:val="0088559E"/>
    <w:rPr>
      <w:kern w:val="2"/>
      <w:sz w:val="28"/>
    </w:rPr>
  </w:style>
  <w:style w:type="character" w:customStyle="1" w:styleId="60">
    <w:name w:val="标题 6 字符"/>
    <w:link w:val="6"/>
    <w:uiPriority w:val="9"/>
    <w:rsid w:val="000A1EB5"/>
    <w:rPr>
      <w:bCs/>
      <w:kern w:val="2"/>
      <w:sz w:val="21"/>
      <w:szCs w:val="24"/>
    </w:rPr>
  </w:style>
  <w:style w:type="character" w:customStyle="1" w:styleId="70">
    <w:name w:val="标题 7 字符"/>
    <w:aliases w:val="标题 7-gkhy 字符,[Alt+7][SWIEE] 字符,（列项说明） 字符,图表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
    <w:link w:val="7"/>
    <w:uiPriority w:val="9"/>
    <w:rsid w:val="000A1EB5"/>
    <w:rPr>
      <w:bCs/>
      <w:kern w:val="2"/>
      <w:sz w:val="21"/>
      <w:szCs w:val="24"/>
    </w:rPr>
  </w:style>
  <w:style w:type="character" w:customStyle="1" w:styleId="80">
    <w:name w:val="标题 8 字符"/>
    <w:link w:val="8"/>
    <w:uiPriority w:val="9"/>
    <w:rsid w:val="000A1EB5"/>
    <w:rPr>
      <w:rFonts w:ascii="Arial" w:eastAsia="黑体" w:hAnsi="Arial"/>
      <w:kern w:val="2"/>
      <w:sz w:val="21"/>
      <w:szCs w:val="24"/>
    </w:rPr>
  </w:style>
  <w:style w:type="character" w:customStyle="1" w:styleId="90">
    <w:name w:val="标题 9 字符"/>
    <w:link w:val="9"/>
    <w:uiPriority w:val="9"/>
    <w:rsid w:val="000A1EB5"/>
    <w:rPr>
      <w:rFonts w:ascii="Arial" w:eastAsia="黑体" w:hAnsi="Arial"/>
      <w:kern w:val="2"/>
      <w:sz w:val="21"/>
      <w:szCs w:val="21"/>
    </w:rPr>
  </w:style>
  <w:style w:type="paragraph" w:customStyle="1" w:styleId="a3">
    <w:name w:val="表题注"/>
    <w:basedOn w:val="a4"/>
    <w:link w:val="a5"/>
    <w:qFormat/>
    <w:rsid w:val="00054779"/>
    <w:pPr>
      <w:keepNext/>
    </w:pPr>
  </w:style>
  <w:style w:type="paragraph" w:styleId="a4">
    <w:name w:val="caption"/>
    <w:aliases w:val="图题注"/>
    <w:basedOn w:val="a"/>
    <w:next w:val="a"/>
    <w:link w:val="a6"/>
    <w:qFormat/>
    <w:rsid w:val="00054779"/>
    <w:pPr>
      <w:spacing w:line="360" w:lineRule="auto"/>
      <w:jc w:val="center"/>
    </w:pPr>
    <w:rPr>
      <w:rFonts w:eastAsia="黑体" w:cstheme="majorBidi"/>
    </w:rPr>
  </w:style>
  <w:style w:type="character" w:customStyle="1" w:styleId="a6">
    <w:name w:val="题注 字符"/>
    <w:aliases w:val="图题注 字符"/>
    <w:basedOn w:val="a0"/>
    <w:link w:val="a4"/>
    <w:rsid w:val="00054779"/>
    <w:rPr>
      <w:rFonts w:eastAsia="黑体" w:cstheme="majorBidi"/>
      <w:kern w:val="2"/>
      <w:sz w:val="21"/>
    </w:rPr>
  </w:style>
  <w:style w:type="character" w:customStyle="1" w:styleId="a5">
    <w:name w:val="表题注 字符"/>
    <w:basedOn w:val="a0"/>
    <w:link w:val="a3"/>
    <w:rsid w:val="00054779"/>
    <w:rPr>
      <w:rFonts w:eastAsia="黑体" w:cstheme="majorBidi"/>
      <w:kern w:val="2"/>
      <w:sz w:val="21"/>
    </w:rPr>
  </w:style>
  <w:style w:type="paragraph" w:styleId="a7">
    <w:name w:val="Balloon Text"/>
    <w:basedOn w:val="a"/>
    <w:link w:val="a8"/>
    <w:rsid w:val="00054779"/>
    <w:rPr>
      <w:sz w:val="18"/>
      <w:szCs w:val="18"/>
    </w:rPr>
  </w:style>
  <w:style w:type="character" w:customStyle="1" w:styleId="a8">
    <w:name w:val="批注框文本 字符"/>
    <w:basedOn w:val="a0"/>
    <w:link w:val="a7"/>
    <w:rsid w:val="00054779"/>
    <w:rPr>
      <w:kern w:val="2"/>
      <w:sz w:val="18"/>
      <w:szCs w:val="18"/>
    </w:rPr>
  </w:style>
  <w:style w:type="table" w:customStyle="1" w:styleId="a9">
    <w:name w:val="表格样式"/>
    <w:basedOn w:val="a1"/>
    <w:uiPriority w:val="99"/>
    <w:rsid w:val="00054779"/>
    <w:pPr>
      <w:jc w:val="center"/>
    </w:pPr>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rFonts w:ascii="Times New Roman" w:eastAsia="黑体" w:hAnsi="Times New Roman"/>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vAlign w:val="center"/>
      </w:tcPr>
    </w:tblStylePr>
  </w:style>
  <w:style w:type="paragraph" w:customStyle="1" w:styleId="aa">
    <w:name w:val="正文内容"/>
    <w:basedOn w:val="a"/>
    <w:link w:val="ab"/>
    <w:qFormat/>
    <w:rsid w:val="00220900"/>
    <w:pPr>
      <w:spacing w:line="360" w:lineRule="auto"/>
      <w:ind w:firstLine="420"/>
    </w:pPr>
    <w:rPr>
      <w:sz w:val="24"/>
    </w:rPr>
  </w:style>
  <w:style w:type="character" w:customStyle="1" w:styleId="ab">
    <w:name w:val="正文内容 字符"/>
    <w:basedOn w:val="a0"/>
    <w:link w:val="aa"/>
    <w:rsid w:val="00220900"/>
    <w:rPr>
      <w:kern w:val="2"/>
      <w:sz w:val="24"/>
    </w:rPr>
  </w:style>
  <w:style w:type="table" w:styleId="ac">
    <w:name w:val="Table Grid"/>
    <w:basedOn w:val="a1"/>
    <w:uiPriority w:val="39"/>
    <w:unhideWhenUsed/>
    <w:rsid w:val="00054779"/>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rsid w:val="00054779"/>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rsid w:val="00054779"/>
    <w:rPr>
      <w:kern w:val="2"/>
      <w:sz w:val="18"/>
      <w:szCs w:val="18"/>
    </w:rPr>
  </w:style>
  <w:style w:type="paragraph" w:styleId="af">
    <w:name w:val="footer"/>
    <w:basedOn w:val="a"/>
    <w:link w:val="af0"/>
    <w:uiPriority w:val="99"/>
    <w:rsid w:val="00054779"/>
    <w:pPr>
      <w:tabs>
        <w:tab w:val="center" w:pos="4153"/>
        <w:tab w:val="right" w:pos="8306"/>
      </w:tabs>
      <w:snapToGrid w:val="0"/>
      <w:jc w:val="left"/>
    </w:pPr>
    <w:rPr>
      <w:sz w:val="18"/>
      <w:szCs w:val="18"/>
    </w:rPr>
  </w:style>
  <w:style w:type="character" w:customStyle="1" w:styleId="af0">
    <w:name w:val="页脚 字符"/>
    <w:basedOn w:val="a0"/>
    <w:link w:val="af"/>
    <w:uiPriority w:val="99"/>
    <w:rsid w:val="00054779"/>
    <w:rPr>
      <w:kern w:val="2"/>
      <w:sz w:val="18"/>
      <w:szCs w:val="18"/>
    </w:rPr>
  </w:style>
  <w:style w:type="paragraph" w:customStyle="1" w:styleId="11">
    <w:name w:val="1"/>
    <w:basedOn w:val="a"/>
    <w:next w:val="a"/>
    <w:link w:val="af1"/>
    <w:rsid w:val="006B786F"/>
    <w:pPr>
      <w:ind w:firstLineChars="200" w:firstLine="420"/>
    </w:pPr>
    <w:rPr>
      <w:rFonts w:ascii="Calibri" w:hAnsi="Calibri"/>
      <w:szCs w:val="22"/>
    </w:rPr>
  </w:style>
  <w:style w:type="character" w:customStyle="1" w:styleId="af1">
    <w:name w:val="列出段落 字符"/>
    <w:link w:val="11"/>
    <w:rsid w:val="006B786F"/>
    <w:rPr>
      <w:rFonts w:ascii="Calibri" w:hAnsi="Calibri"/>
      <w:kern w:val="2"/>
      <w:sz w:val="21"/>
      <w:szCs w:val="22"/>
    </w:rPr>
  </w:style>
  <w:style w:type="paragraph" w:styleId="TOC1">
    <w:name w:val="toc 1"/>
    <w:basedOn w:val="a"/>
    <w:next w:val="a"/>
    <w:autoRedefine/>
    <w:uiPriority w:val="39"/>
    <w:qFormat/>
    <w:rsid w:val="0088559E"/>
    <w:pPr>
      <w:spacing w:before="120" w:after="120"/>
      <w:jc w:val="left"/>
    </w:pPr>
    <w:rPr>
      <w:rFonts w:asciiTheme="minorHAnsi" w:eastAsiaTheme="minorHAnsi"/>
      <w:b/>
      <w:bCs/>
      <w:caps/>
      <w:sz w:val="20"/>
    </w:rPr>
  </w:style>
  <w:style w:type="paragraph" w:styleId="TOC2">
    <w:name w:val="toc 2"/>
    <w:basedOn w:val="a"/>
    <w:next w:val="a"/>
    <w:autoRedefine/>
    <w:uiPriority w:val="39"/>
    <w:rsid w:val="0088559E"/>
    <w:pPr>
      <w:ind w:left="210"/>
      <w:jc w:val="left"/>
    </w:pPr>
    <w:rPr>
      <w:rFonts w:asciiTheme="minorHAnsi" w:eastAsiaTheme="minorHAnsi"/>
      <w:smallCaps/>
      <w:sz w:val="20"/>
    </w:rPr>
  </w:style>
  <w:style w:type="paragraph" w:styleId="TOC3">
    <w:name w:val="toc 3"/>
    <w:basedOn w:val="a"/>
    <w:next w:val="a"/>
    <w:autoRedefine/>
    <w:uiPriority w:val="39"/>
    <w:rsid w:val="0088559E"/>
    <w:pPr>
      <w:ind w:left="420"/>
      <w:jc w:val="left"/>
    </w:pPr>
    <w:rPr>
      <w:rFonts w:asciiTheme="minorHAnsi" w:eastAsiaTheme="minorHAnsi"/>
      <w:i/>
      <w:iCs/>
      <w:sz w:val="20"/>
    </w:rPr>
  </w:style>
  <w:style w:type="paragraph" w:styleId="TOC4">
    <w:name w:val="toc 4"/>
    <w:basedOn w:val="a"/>
    <w:next w:val="a"/>
    <w:autoRedefine/>
    <w:uiPriority w:val="39"/>
    <w:rsid w:val="0088559E"/>
    <w:pPr>
      <w:ind w:left="630"/>
      <w:jc w:val="left"/>
    </w:pPr>
    <w:rPr>
      <w:rFonts w:asciiTheme="minorHAnsi" w:eastAsiaTheme="minorHAnsi"/>
      <w:sz w:val="18"/>
      <w:szCs w:val="18"/>
    </w:rPr>
  </w:style>
  <w:style w:type="paragraph" w:styleId="TOC5">
    <w:name w:val="toc 5"/>
    <w:basedOn w:val="a"/>
    <w:next w:val="a"/>
    <w:autoRedefine/>
    <w:uiPriority w:val="39"/>
    <w:rsid w:val="0088559E"/>
    <w:pPr>
      <w:ind w:left="840"/>
      <w:jc w:val="left"/>
    </w:pPr>
    <w:rPr>
      <w:rFonts w:asciiTheme="minorHAnsi" w:eastAsiaTheme="minorHAnsi"/>
      <w:sz w:val="18"/>
      <w:szCs w:val="18"/>
    </w:rPr>
  </w:style>
  <w:style w:type="paragraph" w:styleId="TOC6">
    <w:name w:val="toc 6"/>
    <w:basedOn w:val="a"/>
    <w:next w:val="a"/>
    <w:autoRedefine/>
    <w:uiPriority w:val="39"/>
    <w:rsid w:val="0088559E"/>
    <w:pPr>
      <w:ind w:left="1050"/>
      <w:jc w:val="left"/>
    </w:pPr>
    <w:rPr>
      <w:rFonts w:asciiTheme="minorHAnsi" w:eastAsiaTheme="minorHAnsi"/>
      <w:sz w:val="18"/>
      <w:szCs w:val="18"/>
    </w:rPr>
  </w:style>
  <w:style w:type="paragraph" w:styleId="TOC7">
    <w:name w:val="toc 7"/>
    <w:basedOn w:val="a"/>
    <w:next w:val="a"/>
    <w:autoRedefine/>
    <w:uiPriority w:val="39"/>
    <w:rsid w:val="0088559E"/>
    <w:pPr>
      <w:ind w:left="1260"/>
      <w:jc w:val="left"/>
    </w:pPr>
    <w:rPr>
      <w:rFonts w:asciiTheme="minorHAnsi" w:eastAsiaTheme="minorHAnsi"/>
      <w:sz w:val="18"/>
      <w:szCs w:val="18"/>
    </w:rPr>
  </w:style>
  <w:style w:type="paragraph" w:styleId="TOC8">
    <w:name w:val="toc 8"/>
    <w:basedOn w:val="a"/>
    <w:next w:val="a"/>
    <w:autoRedefine/>
    <w:uiPriority w:val="39"/>
    <w:rsid w:val="0088559E"/>
    <w:pPr>
      <w:ind w:left="1470"/>
      <w:jc w:val="left"/>
    </w:pPr>
    <w:rPr>
      <w:rFonts w:asciiTheme="minorHAnsi" w:eastAsiaTheme="minorHAnsi"/>
      <w:sz w:val="18"/>
      <w:szCs w:val="18"/>
    </w:rPr>
  </w:style>
  <w:style w:type="paragraph" w:styleId="TOC9">
    <w:name w:val="toc 9"/>
    <w:basedOn w:val="a"/>
    <w:next w:val="a"/>
    <w:autoRedefine/>
    <w:uiPriority w:val="39"/>
    <w:rsid w:val="0088559E"/>
    <w:pPr>
      <w:ind w:left="1680"/>
      <w:jc w:val="left"/>
    </w:pPr>
    <w:rPr>
      <w:rFonts w:asciiTheme="minorHAnsi" w:eastAsiaTheme="minorHAnsi"/>
      <w:sz w:val="18"/>
      <w:szCs w:val="18"/>
    </w:rPr>
  </w:style>
  <w:style w:type="character" w:styleId="af2">
    <w:name w:val="Hyperlink"/>
    <w:basedOn w:val="a0"/>
    <w:uiPriority w:val="99"/>
    <w:unhideWhenUsed/>
    <w:rsid w:val="0088559E"/>
    <w:rPr>
      <w:color w:val="0563C1" w:themeColor="hyperlink"/>
      <w:u w:val="single"/>
    </w:rPr>
  </w:style>
  <w:style w:type="paragraph" w:customStyle="1" w:styleId="af3">
    <w:name w:val="居中"/>
    <w:basedOn w:val="af4"/>
    <w:qFormat/>
    <w:rsid w:val="006F6CBB"/>
    <w:pPr>
      <w:spacing w:after="0"/>
      <w:ind w:firstLineChars="0" w:firstLine="0"/>
      <w:jc w:val="center"/>
    </w:pPr>
    <w:rPr>
      <w:rFonts w:ascii="Arial" w:hAnsi="Arial"/>
      <w:b/>
      <w:sz w:val="24"/>
      <w:szCs w:val="24"/>
    </w:rPr>
  </w:style>
  <w:style w:type="paragraph" w:customStyle="1" w:styleId="23">
    <w:name w:val="正文_23"/>
    <w:qFormat/>
    <w:rsid w:val="006F6CBB"/>
    <w:pPr>
      <w:widowControl w:val="0"/>
      <w:jc w:val="both"/>
    </w:pPr>
    <w:rPr>
      <w:kern w:val="2"/>
      <w:sz w:val="24"/>
    </w:rPr>
  </w:style>
  <w:style w:type="paragraph" w:styleId="af5">
    <w:name w:val="Body Text"/>
    <w:basedOn w:val="a"/>
    <w:link w:val="af6"/>
    <w:rsid w:val="006F6CBB"/>
    <w:pPr>
      <w:spacing w:after="120"/>
    </w:pPr>
  </w:style>
  <w:style w:type="character" w:customStyle="1" w:styleId="af6">
    <w:name w:val="正文文本 字符"/>
    <w:basedOn w:val="a0"/>
    <w:link w:val="af5"/>
    <w:rsid w:val="006F6CBB"/>
    <w:rPr>
      <w:kern w:val="2"/>
      <w:sz w:val="21"/>
    </w:rPr>
  </w:style>
  <w:style w:type="paragraph" w:styleId="af4">
    <w:name w:val="Body Text First Indent"/>
    <w:basedOn w:val="af5"/>
    <w:link w:val="af7"/>
    <w:rsid w:val="006F6CBB"/>
    <w:pPr>
      <w:ind w:firstLineChars="100" w:firstLine="420"/>
    </w:pPr>
  </w:style>
  <w:style w:type="character" w:customStyle="1" w:styleId="af7">
    <w:name w:val="正文文本首行缩进 字符"/>
    <w:basedOn w:val="af6"/>
    <w:link w:val="af4"/>
    <w:rsid w:val="006F6CBB"/>
    <w:rPr>
      <w:kern w:val="2"/>
      <w:sz w:val="21"/>
    </w:rPr>
  </w:style>
  <w:style w:type="paragraph" w:styleId="af8">
    <w:name w:val="List Paragraph"/>
    <w:basedOn w:val="a"/>
    <w:uiPriority w:val="34"/>
    <w:qFormat/>
    <w:rsid w:val="00703138"/>
    <w:pPr>
      <w:ind w:firstLineChars="200" w:firstLine="420"/>
    </w:pPr>
  </w:style>
  <w:style w:type="table" w:customStyle="1" w:styleId="12">
    <w:name w:val="扉页1"/>
    <w:basedOn w:val="a1"/>
    <w:next w:val="ac"/>
    <w:uiPriority w:val="39"/>
    <w:rsid w:val="00FC6390"/>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character" w:styleId="af9">
    <w:name w:val="Unresolved Mention"/>
    <w:basedOn w:val="a0"/>
    <w:uiPriority w:val="99"/>
    <w:semiHidden/>
    <w:unhideWhenUsed/>
    <w:rsid w:val="00216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19924">
      <w:bodyDiv w:val="1"/>
      <w:marLeft w:val="0"/>
      <w:marRight w:val="0"/>
      <w:marTop w:val="0"/>
      <w:marBottom w:val="0"/>
      <w:divBdr>
        <w:top w:val="none" w:sz="0" w:space="0" w:color="auto"/>
        <w:left w:val="none" w:sz="0" w:space="0" w:color="auto"/>
        <w:bottom w:val="none" w:sz="0" w:space="0" w:color="auto"/>
        <w:right w:val="none" w:sz="0" w:space="0" w:color="auto"/>
      </w:divBdr>
    </w:div>
    <w:div w:id="1044674024">
      <w:bodyDiv w:val="1"/>
      <w:marLeft w:val="0"/>
      <w:marRight w:val="0"/>
      <w:marTop w:val="0"/>
      <w:marBottom w:val="0"/>
      <w:divBdr>
        <w:top w:val="none" w:sz="0" w:space="0" w:color="auto"/>
        <w:left w:val="none" w:sz="0" w:space="0" w:color="auto"/>
        <w:bottom w:val="none" w:sz="0" w:space="0" w:color="auto"/>
        <w:right w:val="none" w:sz="0" w:space="0" w:color="auto"/>
      </w:divBdr>
    </w:div>
    <w:div w:id="1044713272">
      <w:bodyDiv w:val="1"/>
      <w:marLeft w:val="0"/>
      <w:marRight w:val="0"/>
      <w:marTop w:val="0"/>
      <w:marBottom w:val="0"/>
      <w:divBdr>
        <w:top w:val="none" w:sz="0" w:space="0" w:color="auto"/>
        <w:left w:val="none" w:sz="0" w:space="0" w:color="auto"/>
        <w:bottom w:val="none" w:sz="0" w:space="0" w:color="auto"/>
        <w:right w:val="none" w:sz="0" w:space="0" w:color="auto"/>
      </w:divBdr>
    </w:div>
    <w:div w:id="1191989666">
      <w:bodyDiv w:val="1"/>
      <w:marLeft w:val="0"/>
      <w:marRight w:val="0"/>
      <w:marTop w:val="0"/>
      <w:marBottom w:val="0"/>
      <w:divBdr>
        <w:top w:val="none" w:sz="0" w:space="0" w:color="auto"/>
        <w:left w:val="none" w:sz="0" w:space="0" w:color="auto"/>
        <w:bottom w:val="none" w:sz="0" w:space="0" w:color="auto"/>
        <w:right w:val="none" w:sz="0" w:space="0" w:color="auto"/>
      </w:divBdr>
    </w:div>
    <w:div w:id="1491600810">
      <w:bodyDiv w:val="1"/>
      <w:marLeft w:val="0"/>
      <w:marRight w:val="0"/>
      <w:marTop w:val="0"/>
      <w:marBottom w:val="0"/>
      <w:divBdr>
        <w:top w:val="none" w:sz="0" w:space="0" w:color="auto"/>
        <w:left w:val="none" w:sz="0" w:space="0" w:color="auto"/>
        <w:bottom w:val="none" w:sz="0" w:space="0" w:color="auto"/>
        <w:right w:val="none" w:sz="0" w:space="0" w:color="auto"/>
      </w:divBdr>
    </w:div>
    <w:div w:id="212202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ocuments\TM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1BC770-AC2D-4D01-8411-11EBBA78C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TMT.dot</Template>
  <TotalTime>441</TotalTime>
  <Pages>30</Pages>
  <Words>2961</Words>
  <Characters>16879</Characters>
  <Application>Microsoft Office Word</Application>
  <DocSecurity>0</DocSecurity>
  <PresentationFormat/>
  <Lines>140</Lines>
  <Paragraphs>39</Paragraphs>
  <Slides>0</Slides>
  <Notes>0</Notes>
  <HiddenSlides>0</HiddenSlides>
  <MMClips>0</MMClips>
  <ScaleCrop>false</ScaleCrop>
  <Manager/>
  <Company>dr</Company>
  <LinksUpToDate>false</LinksUpToDate>
  <CharactersWithSpaces>19801</CharactersWithSpaces>
  <SharedDoc>false</SharedDoc>
  <HLinks>
    <vt:vector size="150" baseType="variant">
      <vt:variant>
        <vt:i4>1900597</vt:i4>
      </vt:variant>
      <vt:variant>
        <vt:i4>146</vt:i4>
      </vt:variant>
      <vt:variant>
        <vt:i4>0</vt:i4>
      </vt:variant>
      <vt:variant>
        <vt:i4>5</vt:i4>
      </vt:variant>
      <vt:variant>
        <vt:lpwstr/>
      </vt:variant>
      <vt:variant>
        <vt:lpwstr>_Toc33782130</vt:lpwstr>
      </vt:variant>
      <vt:variant>
        <vt:i4>1310772</vt:i4>
      </vt:variant>
      <vt:variant>
        <vt:i4>140</vt:i4>
      </vt:variant>
      <vt:variant>
        <vt:i4>0</vt:i4>
      </vt:variant>
      <vt:variant>
        <vt:i4>5</vt:i4>
      </vt:variant>
      <vt:variant>
        <vt:lpwstr/>
      </vt:variant>
      <vt:variant>
        <vt:lpwstr>_Toc33782129</vt:lpwstr>
      </vt:variant>
      <vt:variant>
        <vt:i4>1376308</vt:i4>
      </vt:variant>
      <vt:variant>
        <vt:i4>134</vt:i4>
      </vt:variant>
      <vt:variant>
        <vt:i4>0</vt:i4>
      </vt:variant>
      <vt:variant>
        <vt:i4>5</vt:i4>
      </vt:variant>
      <vt:variant>
        <vt:lpwstr/>
      </vt:variant>
      <vt:variant>
        <vt:lpwstr>_Toc33782128</vt:lpwstr>
      </vt:variant>
      <vt:variant>
        <vt:i4>1703988</vt:i4>
      </vt:variant>
      <vt:variant>
        <vt:i4>128</vt:i4>
      </vt:variant>
      <vt:variant>
        <vt:i4>0</vt:i4>
      </vt:variant>
      <vt:variant>
        <vt:i4>5</vt:i4>
      </vt:variant>
      <vt:variant>
        <vt:lpwstr/>
      </vt:variant>
      <vt:variant>
        <vt:lpwstr>_Toc33782127</vt:lpwstr>
      </vt:variant>
      <vt:variant>
        <vt:i4>1769524</vt:i4>
      </vt:variant>
      <vt:variant>
        <vt:i4>122</vt:i4>
      </vt:variant>
      <vt:variant>
        <vt:i4>0</vt:i4>
      </vt:variant>
      <vt:variant>
        <vt:i4>5</vt:i4>
      </vt:variant>
      <vt:variant>
        <vt:lpwstr/>
      </vt:variant>
      <vt:variant>
        <vt:lpwstr>_Toc33782126</vt:lpwstr>
      </vt:variant>
      <vt:variant>
        <vt:i4>1572916</vt:i4>
      </vt:variant>
      <vt:variant>
        <vt:i4>116</vt:i4>
      </vt:variant>
      <vt:variant>
        <vt:i4>0</vt:i4>
      </vt:variant>
      <vt:variant>
        <vt:i4>5</vt:i4>
      </vt:variant>
      <vt:variant>
        <vt:lpwstr/>
      </vt:variant>
      <vt:variant>
        <vt:lpwstr>_Toc33782125</vt:lpwstr>
      </vt:variant>
      <vt:variant>
        <vt:i4>1638452</vt:i4>
      </vt:variant>
      <vt:variant>
        <vt:i4>110</vt:i4>
      </vt:variant>
      <vt:variant>
        <vt:i4>0</vt:i4>
      </vt:variant>
      <vt:variant>
        <vt:i4>5</vt:i4>
      </vt:variant>
      <vt:variant>
        <vt:lpwstr/>
      </vt:variant>
      <vt:variant>
        <vt:lpwstr>_Toc33782124</vt:lpwstr>
      </vt:variant>
      <vt:variant>
        <vt:i4>1966132</vt:i4>
      </vt:variant>
      <vt:variant>
        <vt:i4>104</vt:i4>
      </vt:variant>
      <vt:variant>
        <vt:i4>0</vt:i4>
      </vt:variant>
      <vt:variant>
        <vt:i4>5</vt:i4>
      </vt:variant>
      <vt:variant>
        <vt:lpwstr/>
      </vt:variant>
      <vt:variant>
        <vt:lpwstr>_Toc33782123</vt:lpwstr>
      </vt:variant>
      <vt:variant>
        <vt:i4>2031668</vt:i4>
      </vt:variant>
      <vt:variant>
        <vt:i4>98</vt:i4>
      </vt:variant>
      <vt:variant>
        <vt:i4>0</vt:i4>
      </vt:variant>
      <vt:variant>
        <vt:i4>5</vt:i4>
      </vt:variant>
      <vt:variant>
        <vt:lpwstr/>
      </vt:variant>
      <vt:variant>
        <vt:lpwstr>_Toc33782122</vt:lpwstr>
      </vt:variant>
      <vt:variant>
        <vt:i4>1835060</vt:i4>
      </vt:variant>
      <vt:variant>
        <vt:i4>92</vt:i4>
      </vt:variant>
      <vt:variant>
        <vt:i4>0</vt:i4>
      </vt:variant>
      <vt:variant>
        <vt:i4>5</vt:i4>
      </vt:variant>
      <vt:variant>
        <vt:lpwstr/>
      </vt:variant>
      <vt:variant>
        <vt:lpwstr>_Toc33782121</vt:lpwstr>
      </vt:variant>
      <vt:variant>
        <vt:i4>1900596</vt:i4>
      </vt:variant>
      <vt:variant>
        <vt:i4>86</vt:i4>
      </vt:variant>
      <vt:variant>
        <vt:i4>0</vt:i4>
      </vt:variant>
      <vt:variant>
        <vt:i4>5</vt:i4>
      </vt:variant>
      <vt:variant>
        <vt:lpwstr/>
      </vt:variant>
      <vt:variant>
        <vt:lpwstr>_Toc33782120</vt:lpwstr>
      </vt:variant>
      <vt:variant>
        <vt:i4>1310775</vt:i4>
      </vt:variant>
      <vt:variant>
        <vt:i4>80</vt:i4>
      </vt:variant>
      <vt:variant>
        <vt:i4>0</vt:i4>
      </vt:variant>
      <vt:variant>
        <vt:i4>5</vt:i4>
      </vt:variant>
      <vt:variant>
        <vt:lpwstr/>
      </vt:variant>
      <vt:variant>
        <vt:lpwstr>_Toc33782119</vt:lpwstr>
      </vt:variant>
      <vt:variant>
        <vt:i4>1376311</vt:i4>
      </vt:variant>
      <vt:variant>
        <vt:i4>74</vt:i4>
      </vt:variant>
      <vt:variant>
        <vt:i4>0</vt:i4>
      </vt:variant>
      <vt:variant>
        <vt:i4>5</vt:i4>
      </vt:variant>
      <vt:variant>
        <vt:lpwstr/>
      </vt:variant>
      <vt:variant>
        <vt:lpwstr>_Toc33782118</vt:lpwstr>
      </vt:variant>
      <vt:variant>
        <vt:i4>1703991</vt:i4>
      </vt:variant>
      <vt:variant>
        <vt:i4>68</vt:i4>
      </vt:variant>
      <vt:variant>
        <vt:i4>0</vt:i4>
      </vt:variant>
      <vt:variant>
        <vt:i4>5</vt:i4>
      </vt:variant>
      <vt:variant>
        <vt:lpwstr/>
      </vt:variant>
      <vt:variant>
        <vt:lpwstr>_Toc33782117</vt:lpwstr>
      </vt:variant>
      <vt:variant>
        <vt:i4>1769527</vt:i4>
      </vt:variant>
      <vt:variant>
        <vt:i4>62</vt:i4>
      </vt:variant>
      <vt:variant>
        <vt:i4>0</vt:i4>
      </vt:variant>
      <vt:variant>
        <vt:i4>5</vt:i4>
      </vt:variant>
      <vt:variant>
        <vt:lpwstr/>
      </vt:variant>
      <vt:variant>
        <vt:lpwstr>_Toc33782116</vt:lpwstr>
      </vt:variant>
      <vt:variant>
        <vt:i4>1572919</vt:i4>
      </vt:variant>
      <vt:variant>
        <vt:i4>56</vt:i4>
      </vt:variant>
      <vt:variant>
        <vt:i4>0</vt:i4>
      </vt:variant>
      <vt:variant>
        <vt:i4>5</vt:i4>
      </vt:variant>
      <vt:variant>
        <vt:lpwstr/>
      </vt:variant>
      <vt:variant>
        <vt:lpwstr>_Toc33782115</vt:lpwstr>
      </vt:variant>
      <vt:variant>
        <vt:i4>1638455</vt:i4>
      </vt:variant>
      <vt:variant>
        <vt:i4>50</vt:i4>
      </vt:variant>
      <vt:variant>
        <vt:i4>0</vt:i4>
      </vt:variant>
      <vt:variant>
        <vt:i4>5</vt:i4>
      </vt:variant>
      <vt:variant>
        <vt:lpwstr/>
      </vt:variant>
      <vt:variant>
        <vt:lpwstr>_Toc33782114</vt:lpwstr>
      </vt:variant>
      <vt:variant>
        <vt:i4>1966135</vt:i4>
      </vt:variant>
      <vt:variant>
        <vt:i4>44</vt:i4>
      </vt:variant>
      <vt:variant>
        <vt:i4>0</vt:i4>
      </vt:variant>
      <vt:variant>
        <vt:i4>5</vt:i4>
      </vt:variant>
      <vt:variant>
        <vt:lpwstr/>
      </vt:variant>
      <vt:variant>
        <vt:lpwstr>_Toc33782113</vt:lpwstr>
      </vt:variant>
      <vt:variant>
        <vt:i4>2031671</vt:i4>
      </vt:variant>
      <vt:variant>
        <vt:i4>38</vt:i4>
      </vt:variant>
      <vt:variant>
        <vt:i4>0</vt:i4>
      </vt:variant>
      <vt:variant>
        <vt:i4>5</vt:i4>
      </vt:variant>
      <vt:variant>
        <vt:lpwstr/>
      </vt:variant>
      <vt:variant>
        <vt:lpwstr>_Toc33782112</vt:lpwstr>
      </vt:variant>
      <vt:variant>
        <vt:i4>1835063</vt:i4>
      </vt:variant>
      <vt:variant>
        <vt:i4>32</vt:i4>
      </vt:variant>
      <vt:variant>
        <vt:i4>0</vt:i4>
      </vt:variant>
      <vt:variant>
        <vt:i4>5</vt:i4>
      </vt:variant>
      <vt:variant>
        <vt:lpwstr/>
      </vt:variant>
      <vt:variant>
        <vt:lpwstr>_Toc33782111</vt:lpwstr>
      </vt:variant>
      <vt:variant>
        <vt:i4>1900599</vt:i4>
      </vt:variant>
      <vt:variant>
        <vt:i4>26</vt:i4>
      </vt:variant>
      <vt:variant>
        <vt:i4>0</vt:i4>
      </vt:variant>
      <vt:variant>
        <vt:i4>5</vt:i4>
      </vt:variant>
      <vt:variant>
        <vt:lpwstr/>
      </vt:variant>
      <vt:variant>
        <vt:lpwstr>_Toc33782110</vt:lpwstr>
      </vt:variant>
      <vt:variant>
        <vt:i4>1310774</vt:i4>
      </vt:variant>
      <vt:variant>
        <vt:i4>20</vt:i4>
      </vt:variant>
      <vt:variant>
        <vt:i4>0</vt:i4>
      </vt:variant>
      <vt:variant>
        <vt:i4>5</vt:i4>
      </vt:variant>
      <vt:variant>
        <vt:lpwstr/>
      </vt:variant>
      <vt:variant>
        <vt:lpwstr>_Toc33782109</vt:lpwstr>
      </vt:variant>
      <vt:variant>
        <vt:i4>1376310</vt:i4>
      </vt:variant>
      <vt:variant>
        <vt:i4>14</vt:i4>
      </vt:variant>
      <vt:variant>
        <vt:i4>0</vt:i4>
      </vt:variant>
      <vt:variant>
        <vt:i4>5</vt:i4>
      </vt:variant>
      <vt:variant>
        <vt:lpwstr/>
      </vt:variant>
      <vt:variant>
        <vt:lpwstr>_Toc33782108</vt:lpwstr>
      </vt:variant>
      <vt:variant>
        <vt:i4>1703990</vt:i4>
      </vt:variant>
      <vt:variant>
        <vt:i4>8</vt:i4>
      </vt:variant>
      <vt:variant>
        <vt:i4>0</vt:i4>
      </vt:variant>
      <vt:variant>
        <vt:i4>5</vt:i4>
      </vt:variant>
      <vt:variant>
        <vt:lpwstr/>
      </vt:variant>
      <vt:variant>
        <vt:lpwstr>_Toc33782107</vt:lpwstr>
      </vt:variant>
      <vt:variant>
        <vt:i4>1769526</vt:i4>
      </vt:variant>
      <vt:variant>
        <vt:i4>2</vt:i4>
      </vt:variant>
      <vt:variant>
        <vt:i4>0</vt:i4>
      </vt:variant>
      <vt:variant>
        <vt:i4>5</vt:i4>
      </vt:variant>
      <vt:variant>
        <vt:lpwstr/>
      </vt:variant>
      <vt:variant>
        <vt:lpwstr>_Toc33782106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xin li</cp:lastModifiedBy>
  <cp:revision>5</cp:revision>
  <cp:lastPrinted>2016-07-15T02:58:00Z</cp:lastPrinted>
  <dcterms:created xsi:type="dcterms:W3CDTF">2026-08-26T03:16:00Z</dcterms:created>
  <dcterms:modified xsi:type="dcterms:W3CDTF">2026-10-09T07:51:00Z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